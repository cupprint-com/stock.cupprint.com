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A16E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672BB017" wp14:editId="120F3E8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324519" id="AutoShape 5" o:spid="_x0000_s1026" style="position:absolute;margin-left:331.5pt;margin-top:0;width:382.7pt;height:269.3pt;z-index:-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eiKQIAADc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cXu3o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6DDE37D3" wp14:editId="01108CB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6F4D2F" id="AutoShape 4" o:spid="_x0000_s1026" style="position:absolute;margin-left:0;margin-top:0;width:382.7pt;height:269.3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EH6KQIAADc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INhB+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72F42EDC" wp14:editId="1CB6A5F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6F2659" id="AutoShape 3" o:spid="_x0000_s1026" style="position:absolute;margin-left:331.5pt;margin-top:0;width:382.7pt;height:269.3pt;z-index:-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LkKKQIAADc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Jti5C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26098CEF" wp14:editId="57707A0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208910" id="AutoShape 2" o:spid="_x0000_s1026" style="position:absolute;margin-left:0;margin-top:0;width:382.7pt;height:269.3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Q1yKAIAADc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BHzQ1yKAIAADc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0CA7E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1052F4A" wp14:editId="0EF3E2D5">
            <wp:extent cx="2762885" cy="227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2867" w14:textId="77777777" w:rsidR="00DE4AE9" w:rsidRDefault="00DE4AE9" w:rsidP="00263C9E">
      <w:pPr>
        <w:jc w:val="center"/>
      </w:pPr>
    </w:p>
    <w:p w14:paraId="6381FA8A" w14:textId="77777777" w:rsidR="00DE4AE9" w:rsidRDefault="00DE4AE9" w:rsidP="00263C9E"/>
    <w:p w14:paraId="0C757B8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D51BAA7" wp14:editId="03727821">
            <wp:extent cx="2762885" cy="2275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3D32" w14:textId="77777777" w:rsidR="00DE4AE9" w:rsidRDefault="00DE4AE9" w:rsidP="00263C9E">
      <w:pPr>
        <w:jc w:val="center"/>
      </w:pPr>
    </w:p>
    <w:p w14:paraId="3A655565" w14:textId="77777777" w:rsidR="00DE4AE9" w:rsidRDefault="00DE4AE9" w:rsidP="00263C9E">
      <w:pPr>
        <w:jc w:val="center"/>
      </w:pPr>
    </w:p>
    <w:p w14:paraId="5C89E04D" w14:textId="77777777" w:rsidR="00DE4AE9" w:rsidRDefault="00DE4AE9" w:rsidP="00263C9E">
      <w:pPr>
        <w:jc w:val="center"/>
      </w:pPr>
    </w:p>
    <w:p w14:paraId="306ED74B" w14:textId="77777777" w:rsidR="00DE4AE9" w:rsidRDefault="00DE4AE9" w:rsidP="006F3544"/>
    <w:p w14:paraId="2746329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9774D33" wp14:editId="50D974BE">
            <wp:extent cx="2762885" cy="227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66C2" w14:textId="77777777" w:rsidR="00DE4AE9" w:rsidRDefault="00DE4AE9" w:rsidP="00263C9E">
      <w:pPr>
        <w:jc w:val="center"/>
      </w:pPr>
    </w:p>
    <w:p w14:paraId="4F430362" w14:textId="77777777" w:rsidR="00DE4AE9" w:rsidRDefault="00DE4AE9" w:rsidP="00263C9E">
      <w:pPr>
        <w:jc w:val="center"/>
      </w:pPr>
    </w:p>
    <w:p w14:paraId="58E5977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1608759" wp14:editId="2F353182">
            <wp:extent cx="2762885" cy="2275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F03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26B90957" wp14:editId="23A8228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889B49" id="AutoShape 5" o:spid="_x0000_s1026" style="position:absolute;margin-left:331.5pt;margin-top:0;width:382.7pt;height:269.3pt;z-index:-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DKKQIAADc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rQxgy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0441594E" wp14:editId="5A0BCB0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0299AD" id="AutoShape 4" o:spid="_x0000_s1026" style="position:absolute;margin-left:0;margin-top:0;width:382.7pt;height:269.3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14gXfKwIAADg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117855D0" wp14:editId="5080BB9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8F1D07" id="AutoShape 3" o:spid="_x0000_s1026" style="position:absolute;margin-left:331.5pt;margin-top:0;width:382.7pt;height:269.3pt;z-index:-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v0vKQ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+L9L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75AA78EF" wp14:editId="27EE4F2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448B9F" id="AutoShape 2" o:spid="_x0000_s1026" style="position:absolute;margin-left:0;margin-top:0;width:382.7pt;height:269.3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0lXKQIAADg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UvdJV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E04FB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604FFB" wp14:editId="15E939D6">
            <wp:extent cx="2762885" cy="227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0D8C" w14:textId="77777777" w:rsidR="00DE4AE9" w:rsidRDefault="00DE4AE9" w:rsidP="00263C9E">
      <w:pPr>
        <w:jc w:val="center"/>
      </w:pPr>
    </w:p>
    <w:p w14:paraId="5A97AD8B" w14:textId="77777777" w:rsidR="00DE4AE9" w:rsidRDefault="00DE4AE9" w:rsidP="00263C9E"/>
    <w:p w14:paraId="07E986B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5C7EB7" wp14:editId="0A760042">
            <wp:extent cx="2762885" cy="227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C0F3" w14:textId="77777777" w:rsidR="00DE4AE9" w:rsidRDefault="00DE4AE9" w:rsidP="00263C9E">
      <w:pPr>
        <w:jc w:val="center"/>
      </w:pPr>
    </w:p>
    <w:p w14:paraId="2A10FE46" w14:textId="77777777" w:rsidR="00DE4AE9" w:rsidRDefault="00DE4AE9" w:rsidP="00263C9E">
      <w:pPr>
        <w:jc w:val="center"/>
      </w:pPr>
    </w:p>
    <w:p w14:paraId="68F78EA8" w14:textId="77777777" w:rsidR="00DE4AE9" w:rsidRDefault="00DE4AE9" w:rsidP="00263C9E">
      <w:pPr>
        <w:jc w:val="center"/>
      </w:pPr>
    </w:p>
    <w:p w14:paraId="7C28AAF4" w14:textId="77777777" w:rsidR="00DE4AE9" w:rsidRDefault="00DE4AE9" w:rsidP="006F3544"/>
    <w:p w14:paraId="3F33505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F4AC48" wp14:editId="24822ADD">
            <wp:extent cx="2762885" cy="227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1E8F" w14:textId="77777777" w:rsidR="00DE4AE9" w:rsidRDefault="00DE4AE9" w:rsidP="00263C9E">
      <w:pPr>
        <w:jc w:val="center"/>
      </w:pPr>
    </w:p>
    <w:p w14:paraId="296429D2" w14:textId="77777777" w:rsidR="00DE4AE9" w:rsidRDefault="00DE4AE9" w:rsidP="00263C9E">
      <w:pPr>
        <w:jc w:val="center"/>
      </w:pPr>
    </w:p>
    <w:p w14:paraId="02A516E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B3188F" wp14:editId="61C1E93C">
            <wp:extent cx="2762885" cy="227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B64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671D80FB" wp14:editId="71EA036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5B48FE" id="AutoShape 5" o:spid="_x0000_s1026" style="position:absolute;margin-left:331.5pt;margin-top:0;width:382.7pt;height:269.3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OHKQIAADg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ZEHzh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3990BD83" wp14:editId="00C32EA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E3A35F" id="AutoShape 4" o:spid="_x0000_s1026" style="position:absolute;margin-left:0;margin-top:0;width:382.7pt;height:269.3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CfKQIAADg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VY6An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5AE0500B" wp14:editId="6A6B9E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DFDDE2" id="AutoShape 3" o:spid="_x0000_s1026" style="position:absolute;margin-left:331.5pt;margin-top:0;width:382.7pt;height:269.3pt;z-index:-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OOeG8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3DA788CA" wp14:editId="5F3784E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BE012E" id="AutoShape 2" o:spid="_x0000_s1026" style="position:absolute;margin-left:0;margin-top:0;width:382.7pt;height:269.3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KwKQIAADg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4coSsC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9955C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FF24B63" wp14:editId="3D42FB05">
            <wp:extent cx="2762885" cy="2275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770E" w14:textId="77777777" w:rsidR="00DE4AE9" w:rsidRDefault="00DE4AE9" w:rsidP="00263C9E">
      <w:pPr>
        <w:jc w:val="center"/>
      </w:pPr>
    </w:p>
    <w:p w14:paraId="304D4F58" w14:textId="77777777" w:rsidR="00DE4AE9" w:rsidRDefault="00DE4AE9" w:rsidP="00263C9E"/>
    <w:p w14:paraId="20E9B5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A4B194" wp14:editId="423D4E89">
            <wp:extent cx="2762885" cy="2275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1031" w14:textId="77777777" w:rsidR="00DE4AE9" w:rsidRDefault="00DE4AE9" w:rsidP="00263C9E">
      <w:pPr>
        <w:jc w:val="center"/>
      </w:pPr>
    </w:p>
    <w:p w14:paraId="48DB03AA" w14:textId="77777777" w:rsidR="00DE4AE9" w:rsidRDefault="00DE4AE9" w:rsidP="00263C9E">
      <w:pPr>
        <w:jc w:val="center"/>
      </w:pPr>
    </w:p>
    <w:p w14:paraId="15285EC3" w14:textId="77777777" w:rsidR="00DE4AE9" w:rsidRDefault="00DE4AE9" w:rsidP="00263C9E">
      <w:pPr>
        <w:jc w:val="center"/>
      </w:pPr>
    </w:p>
    <w:p w14:paraId="48C815B0" w14:textId="77777777" w:rsidR="00DE4AE9" w:rsidRDefault="00DE4AE9" w:rsidP="006F3544"/>
    <w:p w14:paraId="3EF4D94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FABA75" wp14:editId="61CFE86D">
            <wp:extent cx="2762885" cy="2275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588D" w14:textId="77777777" w:rsidR="00DE4AE9" w:rsidRDefault="00DE4AE9" w:rsidP="00263C9E">
      <w:pPr>
        <w:jc w:val="center"/>
      </w:pPr>
    </w:p>
    <w:p w14:paraId="0991F84F" w14:textId="77777777" w:rsidR="00DE4AE9" w:rsidRDefault="00DE4AE9" w:rsidP="00263C9E">
      <w:pPr>
        <w:jc w:val="center"/>
      </w:pPr>
    </w:p>
    <w:p w14:paraId="3FEFB56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149A35" wp14:editId="316C995A">
            <wp:extent cx="2762885" cy="2275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28C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2E43F115" wp14:editId="7F847C8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167E0B" id="AutoShape 5" o:spid="_x0000_s1026" style="position:absolute;margin-left:331.5pt;margin-top:0;width:382.7pt;height:269.3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KhgKgIAADg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d8qGA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18A964D1" wp14:editId="358D547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DDE49B" id="AutoShape 4" o:spid="_x0000_s1026" style="position:absolute;margin-left:0;margin-top:0;width:382.7pt;height:269.3pt;z-index:-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RwYKgIAADg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ZpHBg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09EDDEA1" wp14:editId="05827CF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715A74" id="AutoShape 3" o:spid="_x0000_s1026" style="position:absolute;margin-left:331.5pt;margin-top:0;width:382.7pt;height:269.3pt;z-index:-25164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ToKg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Bp5Og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7A00C53A" wp14:editId="0A9B367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3444E9" id="AutoShape 2" o:spid="_x0000_s1026" style="position:absolute;margin-left:0;margin-top:0;width:382.7pt;height:269.3pt;z-index:-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fwKQIAADg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gaaX8C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F9691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F841D9B" wp14:editId="0A70C8FC">
            <wp:extent cx="2762885" cy="2275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1297" w14:textId="77777777" w:rsidR="00DE4AE9" w:rsidRDefault="00DE4AE9" w:rsidP="00263C9E">
      <w:pPr>
        <w:jc w:val="center"/>
      </w:pPr>
    </w:p>
    <w:p w14:paraId="78D00644" w14:textId="77777777" w:rsidR="00DE4AE9" w:rsidRDefault="00DE4AE9" w:rsidP="00263C9E"/>
    <w:p w14:paraId="5F8D4F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DB20D3" wp14:editId="2886F7C0">
            <wp:extent cx="2762885" cy="2275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5669" w14:textId="77777777" w:rsidR="00DE4AE9" w:rsidRDefault="00DE4AE9" w:rsidP="00263C9E">
      <w:pPr>
        <w:jc w:val="center"/>
      </w:pPr>
    </w:p>
    <w:p w14:paraId="31E3D735" w14:textId="77777777" w:rsidR="00DE4AE9" w:rsidRDefault="00DE4AE9" w:rsidP="00263C9E">
      <w:pPr>
        <w:jc w:val="center"/>
      </w:pPr>
    </w:p>
    <w:p w14:paraId="0CC3D6A9" w14:textId="77777777" w:rsidR="00DE4AE9" w:rsidRDefault="00DE4AE9" w:rsidP="00263C9E">
      <w:pPr>
        <w:jc w:val="center"/>
      </w:pPr>
    </w:p>
    <w:p w14:paraId="500ED308" w14:textId="77777777" w:rsidR="00DE4AE9" w:rsidRDefault="00DE4AE9" w:rsidP="006F3544"/>
    <w:p w14:paraId="63C2B83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CDB43F6" wp14:editId="62CB0B95">
            <wp:extent cx="2762885" cy="2275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F04D" w14:textId="77777777" w:rsidR="00DE4AE9" w:rsidRDefault="00DE4AE9" w:rsidP="00263C9E">
      <w:pPr>
        <w:jc w:val="center"/>
      </w:pPr>
    </w:p>
    <w:p w14:paraId="17698248" w14:textId="77777777" w:rsidR="00DE4AE9" w:rsidRDefault="00DE4AE9" w:rsidP="00263C9E">
      <w:pPr>
        <w:jc w:val="center"/>
      </w:pPr>
    </w:p>
    <w:p w14:paraId="45B7C27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883D74" wp14:editId="5FAA5B50">
            <wp:extent cx="2762885" cy="2275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60C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257DF38A" wp14:editId="6BF4C9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1FAFF8" id="AutoShape 5" o:spid="_x0000_s1026" style="position:absolute;margin-left:331.5pt;margin-top:0;width:382.7pt;height:269.3pt;z-index:-25163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20KgIAADg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lOzbQ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28D1E259" wp14:editId="16E5361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AFC5CB" id="AutoShape 4" o:spid="_x0000_s1026" style="position:absolute;margin-left:0;margin-top:0;width:382.7pt;height:269.3pt;z-index:-25163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vsKgIAADg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jtO+w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7258EE50" wp14:editId="58BB6AB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A5C684" id="AutoShape 3" o:spid="_x0000_s1026" style="position:absolute;margin-left:331.5pt;margin-top:0;width:382.7pt;height:269.3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cMcKgIAADg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7twxw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28FA1832" wp14:editId="1D7EF99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C6B171" id="AutoShape 2" o:spid="_x0000_s1026" style="position:absolute;margin-left:0;margin-top:0;width:382.7pt;height:269.3pt;z-index:-25163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dkKg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/4d2Q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664F3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3A4EB5" wp14:editId="76EA2D59">
            <wp:extent cx="2762885" cy="2275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CF2B" w14:textId="77777777" w:rsidR="00DE4AE9" w:rsidRDefault="00DE4AE9" w:rsidP="00263C9E">
      <w:pPr>
        <w:jc w:val="center"/>
      </w:pPr>
    </w:p>
    <w:p w14:paraId="2C8D6476" w14:textId="77777777" w:rsidR="00DE4AE9" w:rsidRDefault="00DE4AE9" w:rsidP="00263C9E"/>
    <w:p w14:paraId="4753D36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DAA6FF" wp14:editId="2F453B43">
            <wp:extent cx="2762885" cy="2275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6D76" w14:textId="77777777" w:rsidR="00DE4AE9" w:rsidRDefault="00DE4AE9" w:rsidP="00263C9E">
      <w:pPr>
        <w:jc w:val="center"/>
      </w:pPr>
    </w:p>
    <w:p w14:paraId="0A8E2D8C" w14:textId="77777777" w:rsidR="00DE4AE9" w:rsidRDefault="00DE4AE9" w:rsidP="00263C9E">
      <w:pPr>
        <w:jc w:val="center"/>
      </w:pPr>
    </w:p>
    <w:p w14:paraId="0B761A12" w14:textId="77777777" w:rsidR="00DE4AE9" w:rsidRDefault="00DE4AE9" w:rsidP="00263C9E">
      <w:pPr>
        <w:jc w:val="center"/>
      </w:pPr>
    </w:p>
    <w:p w14:paraId="4CD2DF95" w14:textId="77777777" w:rsidR="00DE4AE9" w:rsidRDefault="00DE4AE9" w:rsidP="006F3544"/>
    <w:p w14:paraId="50D8361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FF3CC7" wp14:editId="13CB640E">
            <wp:extent cx="2762885" cy="22758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E2F9" w14:textId="77777777" w:rsidR="00DE4AE9" w:rsidRDefault="00DE4AE9" w:rsidP="00263C9E">
      <w:pPr>
        <w:jc w:val="center"/>
      </w:pPr>
    </w:p>
    <w:p w14:paraId="17763829" w14:textId="77777777" w:rsidR="00DE4AE9" w:rsidRDefault="00DE4AE9" w:rsidP="00263C9E">
      <w:pPr>
        <w:jc w:val="center"/>
      </w:pPr>
    </w:p>
    <w:p w14:paraId="2D553E3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CA24AE" wp14:editId="71EE1EDE">
            <wp:extent cx="2762885" cy="2275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464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57232DFF" wp14:editId="7BA8798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715015" id="AutoShape 5" o:spid="_x0000_s1026" style="position:absolute;margin-left:331.5pt;margin-top:0;width:382.7pt;height:269.3pt;z-index:-25162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W91KgIAADg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ABb3U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094A6352" wp14:editId="05D0F44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4DB1DE" id="AutoShape 4" o:spid="_x0000_s1026" style="position:absolute;margin-left:0;margin-top:0;width:382.7pt;height:269.3pt;z-index:-25162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NsNKQIAADg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kRTbD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3C37A660" wp14:editId="3DF68A4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679E93" id="AutoShape 3" o:spid="_x0000_s1026" style="position:absolute;margin-left:331.5pt;margin-top:0;width:382.7pt;height:269.3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P9KgIAADg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cUI/0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362320EE" wp14:editId="7CB3163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E2044D" id="AutoShape 2" o:spid="_x0000_s1026" style="position:absolute;margin-left:0;margin-top:0;width:382.7pt;height:269.3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WlKQIAADg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xrfVp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531303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6807F4" wp14:editId="1B06230A">
            <wp:extent cx="2762885" cy="22758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5AF7" w14:textId="77777777" w:rsidR="00DE4AE9" w:rsidRDefault="00DE4AE9" w:rsidP="00263C9E">
      <w:pPr>
        <w:jc w:val="center"/>
      </w:pPr>
    </w:p>
    <w:p w14:paraId="56F2A898" w14:textId="77777777" w:rsidR="00DE4AE9" w:rsidRDefault="00DE4AE9" w:rsidP="00263C9E"/>
    <w:p w14:paraId="363ABA9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57AF2CD" wp14:editId="68C176D7">
            <wp:extent cx="2762885" cy="2275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17DD" w14:textId="77777777" w:rsidR="00DE4AE9" w:rsidRDefault="00DE4AE9" w:rsidP="00263C9E">
      <w:pPr>
        <w:jc w:val="center"/>
      </w:pPr>
    </w:p>
    <w:p w14:paraId="72412710" w14:textId="77777777" w:rsidR="00DE4AE9" w:rsidRDefault="00DE4AE9" w:rsidP="00263C9E">
      <w:pPr>
        <w:jc w:val="center"/>
      </w:pPr>
    </w:p>
    <w:p w14:paraId="48849057" w14:textId="77777777" w:rsidR="00DE4AE9" w:rsidRDefault="00DE4AE9" w:rsidP="00263C9E">
      <w:pPr>
        <w:jc w:val="center"/>
      </w:pPr>
    </w:p>
    <w:p w14:paraId="20A23971" w14:textId="77777777" w:rsidR="00DE4AE9" w:rsidRDefault="00DE4AE9" w:rsidP="006F3544"/>
    <w:p w14:paraId="0A8263B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0F9042C" wp14:editId="4C2205AB">
            <wp:extent cx="2762885" cy="22758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32A2" w14:textId="77777777" w:rsidR="00DE4AE9" w:rsidRDefault="00DE4AE9" w:rsidP="00263C9E">
      <w:pPr>
        <w:jc w:val="center"/>
      </w:pPr>
    </w:p>
    <w:p w14:paraId="78585D0B" w14:textId="77777777" w:rsidR="00DE4AE9" w:rsidRDefault="00DE4AE9" w:rsidP="00263C9E">
      <w:pPr>
        <w:jc w:val="center"/>
      </w:pPr>
    </w:p>
    <w:p w14:paraId="70F67A4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0404A5C" wp14:editId="4D719213">
            <wp:extent cx="2762885" cy="2275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362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18FDB6E6" wp14:editId="585E60C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A8065D" id="AutoShape 5" o:spid="_x0000_s1026" style="position:absolute;margin-left:331.5pt;margin-top:0;width:382.7pt;height:269.3pt;z-index:-25162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o1KgIAADg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Bt6jU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37B3C095" wp14:editId="05EFEB8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6DE62E" id="AutoShape 4" o:spid="_x0000_s1026" style="position:absolute;margin-left:0;margin-top:0;width:382.7pt;height:269.3pt;z-index:-25162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z5KQIAADg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L5D8+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602A3908" wp14:editId="4EDAD63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33B9A1" id="AutoShape 3" o:spid="_x0000_s1026" style="position:absolute;margin-left:331.5pt;margin-top:0;width:382.7pt;height:269.3pt;z-index:-25162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QJKgIAADg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mQBA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3C584AC1" wp14:editId="22389AF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437476" id="AutoShape 2" o:spid="_x0000_s1026" style="position:absolute;margin-left:0;margin-top:0;width:382.7pt;height:269.3pt;z-index:-25162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BxKgIAADg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iFsHE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2F9AA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09EC3AF" wp14:editId="15C6005F">
            <wp:extent cx="2762885" cy="2275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E75D" w14:textId="77777777" w:rsidR="00DE4AE9" w:rsidRDefault="00DE4AE9" w:rsidP="00263C9E">
      <w:pPr>
        <w:jc w:val="center"/>
      </w:pPr>
    </w:p>
    <w:p w14:paraId="0EB1D90B" w14:textId="77777777" w:rsidR="00DE4AE9" w:rsidRDefault="00DE4AE9" w:rsidP="00263C9E"/>
    <w:p w14:paraId="57E0310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08F049" wp14:editId="39F70E11">
            <wp:extent cx="2762885" cy="2275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653B" w14:textId="77777777" w:rsidR="00DE4AE9" w:rsidRDefault="00DE4AE9" w:rsidP="00263C9E">
      <w:pPr>
        <w:jc w:val="center"/>
      </w:pPr>
    </w:p>
    <w:p w14:paraId="05C96F2A" w14:textId="77777777" w:rsidR="00DE4AE9" w:rsidRDefault="00DE4AE9" w:rsidP="00263C9E">
      <w:pPr>
        <w:jc w:val="center"/>
      </w:pPr>
    </w:p>
    <w:p w14:paraId="1BBA52DC" w14:textId="77777777" w:rsidR="00DE4AE9" w:rsidRDefault="00DE4AE9" w:rsidP="00263C9E">
      <w:pPr>
        <w:jc w:val="center"/>
      </w:pPr>
    </w:p>
    <w:p w14:paraId="56098907" w14:textId="77777777" w:rsidR="00DE4AE9" w:rsidRDefault="00DE4AE9" w:rsidP="006F3544"/>
    <w:p w14:paraId="46DAB9D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5E36B14" wp14:editId="108FD45B">
            <wp:extent cx="2762885" cy="2275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6750" w14:textId="77777777" w:rsidR="00DE4AE9" w:rsidRDefault="00DE4AE9" w:rsidP="00263C9E">
      <w:pPr>
        <w:jc w:val="center"/>
      </w:pPr>
    </w:p>
    <w:p w14:paraId="53404BB7" w14:textId="77777777" w:rsidR="00DE4AE9" w:rsidRDefault="00DE4AE9" w:rsidP="00263C9E">
      <w:pPr>
        <w:jc w:val="center"/>
      </w:pPr>
    </w:p>
    <w:p w14:paraId="64A59BA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8D264B9" wp14:editId="3A6EF9DB">
            <wp:extent cx="2762885" cy="2275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05E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4E7408B8" wp14:editId="547F639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25BDB5" id="AutoShape 5" o:spid="_x0000_s1026" style="position:absolute;margin-left:331.5pt;margin-top:0;width:382.7pt;height:269.3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wqhKgIAADg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4zCqE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361C9583" wp14:editId="01A08D8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762472" id="AutoShape 4" o:spid="_x0000_s1026" style="position:absolute;margin-left:0;margin-top:0;width:382.7pt;height:269.3pt;z-index:-25161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Hm5KgIAADg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/8eb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0761F35F" wp14:editId="53C2450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462C0" id="AutoShape 3" o:spid="_x0000_s1026" style="position:absolute;margin-left:331.5pt;margin-top:0;width:382.7pt;height:269.3pt;z-index:-25162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IFJKgIAADg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n8gU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5EDDECE6" wp14:editId="02D6184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7A6723" id="AutoShape 2" o:spid="_x0000_s1026" style="position:absolute;margin-left:0;margin-top:0;width:382.7pt;height:269.3pt;z-index:-25162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+7jrl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5D07A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6D7A9C" wp14:editId="05059C54">
            <wp:extent cx="2762885" cy="2275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42A1" w14:textId="77777777" w:rsidR="00DE4AE9" w:rsidRDefault="00DE4AE9" w:rsidP="00263C9E">
      <w:pPr>
        <w:jc w:val="center"/>
      </w:pPr>
    </w:p>
    <w:p w14:paraId="1E94D8C2" w14:textId="77777777" w:rsidR="00DE4AE9" w:rsidRDefault="00DE4AE9" w:rsidP="00263C9E"/>
    <w:p w14:paraId="4F4C3BC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34AEAFA" wp14:editId="2C2555F5">
            <wp:extent cx="2762885" cy="2275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2F10" w14:textId="77777777" w:rsidR="00DE4AE9" w:rsidRDefault="00DE4AE9" w:rsidP="00263C9E">
      <w:pPr>
        <w:jc w:val="center"/>
      </w:pPr>
    </w:p>
    <w:p w14:paraId="6180569F" w14:textId="77777777" w:rsidR="00DE4AE9" w:rsidRDefault="00DE4AE9" w:rsidP="00263C9E">
      <w:pPr>
        <w:jc w:val="center"/>
      </w:pPr>
    </w:p>
    <w:p w14:paraId="1387FB7D" w14:textId="77777777" w:rsidR="00DE4AE9" w:rsidRDefault="00DE4AE9" w:rsidP="00263C9E">
      <w:pPr>
        <w:jc w:val="center"/>
      </w:pPr>
    </w:p>
    <w:p w14:paraId="62C7A933" w14:textId="77777777" w:rsidR="00DE4AE9" w:rsidRDefault="00DE4AE9" w:rsidP="006F3544"/>
    <w:p w14:paraId="20B2EB9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5F6961" wp14:editId="7A5A6BC0">
            <wp:extent cx="2762885" cy="2275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9099" w14:textId="77777777" w:rsidR="00DE4AE9" w:rsidRDefault="00DE4AE9" w:rsidP="00263C9E">
      <w:pPr>
        <w:jc w:val="center"/>
      </w:pPr>
    </w:p>
    <w:p w14:paraId="6F88F7A6" w14:textId="77777777" w:rsidR="00DE4AE9" w:rsidRDefault="00DE4AE9" w:rsidP="00263C9E">
      <w:pPr>
        <w:jc w:val="center"/>
      </w:pPr>
    </w:p>
    <w:p w14:paraId="749192B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9E4A9D2" wp14:editId="5453CDE8">
            <wp:extent cx="2762885" cy="22758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4B2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2E0F176C" wp14:editId="1402516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58A3EA" id="AutoShape 5" o:spid="_x0000_s1026" style="position:absolute;margin-left:331.5pt;margin-top:0;width:382.7pt;height:269.3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lFGKgIAADg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0OUU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37FA3EC7" wp14:editId="1647280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8AA4A" id="AutoShape 4" o:spid="_x0000_s1026" style="position:absolute;margin-left:0;margin-top:0;width:382.7pt;height:269.3pt;z-index:-25161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+U+KgIAADg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wb5T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42D7057C" wp14:editId="4DFA2C5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4EC07B" id="AutoShape 3" o:spid="_x0000_s1026" style="position:absolute;margin-left:331.5pt;margin-top:0;width:382.7pt;height:269.3pt;z-index:-25161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3OKgIAADg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obHc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11837AE5" wp14:editId="7C0E57A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573A6D" id="AutoShape 2" o:spid="_x0000_s1026" style="position:absolute;margin-left:0;margin-top:0;width:382.7pt;height:269.3pt;z-index:-25161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7WKQIAADg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9Ru1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5CBFA8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450E1C" wp14:editId="6D3B38C9">
            <wp:extent cx="2762885" cy="22758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E110" w14:textId="77777777" w:rsidR="00DE4AE9" w:rsidRDefault="00DE4AE9" w:rsidP="00263C9E">
      <w:pPr>
        <w:jc w:val="center"/>
      </w:pPr>
    </w:p>
    <w:p w14:paraId="2F622DF5" w14:textId="77777777" w:rsidR="00DE4AE9" w:rsidRDefault="00DE4AE9" w:rsidP="00263C9E"/>
    <w:p w14:paraId="6489CF5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3FE7773" wp14:editId="24393725">
            <wp:extent cx="2762885" cy="22758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42ED" w14:textId="77777777" w:rsidR="00DE4AE9" w:rsidRDefault="00DE4AE9" w:rsidP="00263C9E">
      <w:pPr>
        <w:jc w:val="center"/>
      </w:pPr>
    </w:p>
    <w:p w14:paraId="4A8B322C" w14:textId="77777777" w:rsidR="00DE4AE9" w:rsidRDefault="00DE4AE9" w:rsidP="00263C9E">
      <w:pPr>
        <w:jc w:val="center"/>
      </w:pPr>
    </w:p>
    <w:p w14:paraId="5910A50A" w14:textId="77777777" w:rsidR="00DE4AE9" w:rsidRDefault="00DE4AE9" w:rsidP="00263C9E">
      <w:pPr>
        <w:jc w:val="center"/>
      </w:pPr>
    </w:p>
    <w:p w14:paraId="6E984F6A" w14:textId="77777777" w:rsidR="00DE4AE9" w:rsidRDefault="00DE4AE9" w:rsidP="006F3544"/>
    <w:p w14:paraId="642B8D1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053B0B" wp14:editId="5DB6DC1A">
            <wp:extent cx="2762885" cy="22758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A7A9" w14:textId="77777777" w:rsidR="00DE4AE9" w:rsidRDefault="00DE4AE9" w:rsidP="00263C9E">
      <w:pPr>
        <w:jc w:val="center"/>
      </w:pPr>
    </w:p>
    <w:p w14:paraId="60BCE558" w14:textId="77777777" w:rsidR="00DE4AE9" w:rsidRDefault="00DE4AE9" w:rsidP="00263C9E">
      <w:pPr>
        <w:jc w:val="center"/>
      </w:pPr>
    </w:p>
    <w:p w14:paraId="49B750F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26B9BF" wp14:editId="27B0A83C">
            <wp:extent cx="2762885" cy="22758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C29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3F32C317" wp14:editId="1973132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294F4" id="AutoShape 5" o:spid="_x0000_s1026" style="position:absolute;margin-left:331.5pt;margin-top:0;width:382.7pt;height:269.3pt;z-index:-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DSSKgIAADg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M8NJ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6EB2E282" wp14:editId="5FA8948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81723D" id="AutoShape 4" o:spid="_x0000_s1026" style="position:absolute;margin-left:0;margin-top:0;width:382.7pt;height:269.3pt;z-index:-25160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8LKKgIAADg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Kfws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6156F042" wp14:editId="5F4BFF6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8BB687" id="AutoShape 3" o:spid="_x0000_s1026" style="position:absolute;margin-left:331.5pt;margin-top:0;width:382.7pt;height:269.3pt;z-index:-25161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o6KQ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FJ86O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0192BE36" wp14:editId="7597C74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F4F554" id="AutoShape 2" o:spid="_x0000_s1026" style="position:absolute;margin-left:0;margin-top:0;width:382.7pt;height:269.3pt;z-index:-25161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5CKgIAADg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WKjk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F7FC0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C4C855" wp14:editId="4A464CA7">
            <wp:extent cx="2762885" cy="22758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D5A9" w14:textId="77777777" w:rsidR="00DE4AE9" w:rsidRDefault="00DE4AE9" w:rsidP="00263C9E">
      <w:pPr>
        <w:jc w:val="center"/>
      </w:pPr>
    </w:p>
    <w:p w14:paraId="5AED9FEA" w14:textId="77777777" w:rsidR="00DE4AE9" w:rsidRDefault="00DE4AE9" w:rsidP="00263C9E"/>
    <w:p w14:paraId="691CC6F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F79277" wp14:editId="05BA9303">
            <wp:extent cx="2762885" cy="22758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242F" w14:textId="77777777" w:rsidR="00DE4AE9" w:rsidRDefault="00DE4AE9" w:rsidP="00263C9E">
      <w:pPr>
        <w:jc w:val="center"/>
      </w:pPr>
    </w:p>
    <w:p w14:paraId="49BDD2A0" w14:textId="77777777" w:rsidR="00DE4AE9" w:rsidRDefault="00DE4AE9" w:rsidP="00263C9E">
      <w:pPr>
        <w:jc w:val="center"/>
      </w:pPr>
    </w:p>
    <w:p w14:paraId="12461CC5" w14:textId="77777777" w:rsidR="00DE4AE9" w:rsidRDefault="00DE4AE9" w:rsidP="00263C9E">
      <w:pPr>
        <w:jc w:val="center"/>
      </w:pPr>
    </w:p>
    <w:p w14:paraId="26CA6079" w14:textId="77777777" w:rsidR="00DE4AE9" w:rsidRDefault="00DE4AE9" w:rsidP="006F3544"/>
    <w:p w14:paraId="3CE3D08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A67AE8" wp14:editId="4AC6058D">
            <wp:extent cx="2762885" cy="22758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C62F" w14:textId="77777777" w:rsidR="00DE4AE9" w:rsidRDefault="00DE4AE9" w:rsidP="00263C9E">
      <w:pPr>
        <w:jc w:val="center"/>
      </w:pPr>
    </w:p>
    <w:p w14:paraId="39F3B072" w14:textId="77777777" w:rsidR="00DE4AE9" w:rsidRDefault="00DE4AE9" w:rsidP="00263C9E">
      <w:pPr>
        <w:jc w:val="center"/>
      </w:pPr>
    </w:p>
    <w:p w14:paraId="54C4E82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CFC1F3" wp14:editId="225044F2">
            <wp:extent cx="2762885" cy="22758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A2E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7C71BE32" wp14:editId="329A6C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B31C9A" id="AutoShape 5" o:spid="_x0000_s1026" style="position:absolute;margin-left:331.5pt;margin-top:0;width:382.7pt;height:269.3pt;z-index:-25160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pdkHiwCAAA4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6942C505" wp14:editId="418D375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536CCA" id="AutoShape 4" o:spid="_x0000_s1026" style="position:absolute;margin-left:0;margin-top:0;width:382.7pt;height:269.3pt;z-index:-25160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BmKgIAADg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+C0G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61900AD8" wp14:editId="6DFCFA4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F6BB91" id="AutoShape 3" o:spid="_x0000_s1026" style="position:absolute;margin-left:331.5pt;margin-top:0;width:382.7pt;height:269.3pt;z-index:-25160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iWKgIAADg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mCKJ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1D1B4327" wp14:editId="39EBE74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EA8326" id="AutoShape 2" o:spid="_x0000_s1026" style="position:absolute;margin-left:0;margin-top:0;width:382.7pt;height:269.3pt;z-index:-25160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d7OKgIAADg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gh3s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6750CE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A14DD99" wp14:editId="7D85F6A4">
            <wp:extent cx="2762885" cy="22758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A7FF" w14:textId="77777777" w:rsidR="00DE4AE9" w:rsidRDefault="00DE4AE9" w:rsidP="00263C9E">
      <w:pPr>
        <w:jc w:val="center"/>
      </w:pPr>
    </w:p>
    <w:p w14:paraId="4045D6AD" w14:textId="77777777" w:rsidR="00DE4AE9" w:rsidRDefault="00DE4AE9" w:rsidP="00263C9E"/>
    <w:p w14:paraId="52497A0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753FD66" wp14:editId="0C2CE370">
            <wp:extent cx="2762885" cy="22758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F7F9" w14:textId="77777777" w:rsidR="00DE4AE9" w:rsidRDefault="00DE4AE9" w:rsidP="00263C9E">
      <w:pPr>
        <w:jc w:val="center"/>
      </w:pPr>
    </w:p>
    <w:p w14:paraId="7CC4EE95" w14:textId="77777777" w:rsidR="00DE4AE9" w:rsidRDefault="00DE4AE9" w:rsidP="00263C9E">
      <w:pPr>
        <w:jc w:val="center"/>
      </w:pPr>
    </w:p>
    <w:p w14:paraId="2A01D63F" w14:textId="77777777" w:rsidR="00DE4AE9" w:rsidRDefault="00DE4AE9" w:rsidP="00263C9E">
      <w:pPr>
        <w:jc w:val="center"/>
      </w:pPr>
    </w:p>
    <w:p w14:paraId="2384FC24" w14:textId="77777777" w:rsidR="00DE4AE9" w:rsidRDefault="00DE4AE9" w:rsidP="006F3544"/>
    <w:p w14:paraId="3FC9AEF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1DE7B3" wp14:editId="634E97B7">
            <wp:extent cx="2762885" cy="22758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3B48" w14:textId="77777777" w:rsidR="00DE4AE9" w:rsidRDefault="00DE4AE9" w:rsidP="00263C9E">
      <w:pPr>
        <w:jc w:val="center"/>
      </w:pPr>
    </w:p>
    <w:p w14:paraId="35D1152B" w14:textId="77777777" w:rsidR="00DE4AE9" w:rsidRDefault="00DE4AE9" w:rsidP="00263C9E">
      <w:pPr>
        <w:jc w:val="center"/>
      </w:pPr>
    </w:p>
    <w:p w14:paraId="3125EE8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1F3194" wp14:editId="1CBDDC66">
            <wp:extent cx="2762885" cy="227584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B8E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3ABD0288" wp14:editId="0016EE3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51ECB8" id="AutoShape 5" o:spid="_x0000_s1026" style="position:absolute;margin-left:331.5pt;margin-top:0;width:382.7pt;height:269.3pt;z-index:-25159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+FeKgIAADg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774V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0ABD0FB8" wp14:editId="1210BC9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0A333A" id="AutoShape 4" o:spid="_x0000_s1026" style="position:absolute;margin-left:0;margin-top:0;width:382.7pt;height:269.3pt;z-index:-25159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eSKAIAADg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ABBveSKAIAADg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2720D86E" wp14:editId="321BABE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5AF4D8" id="AutoShape 3" o:spid="_x0000_s1026" style="position:absolute;margin-left:331.5pt;margin-top:0;width:382.7pt;height:269.3pt;z-index:-25159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cGD2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6A9D95AD" wp14:editId="3A83FDD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1B7EDD" id="AutoShape 2" o:spid="_x0000_s1026" style="position:absolute;margin-left:0;margin-top:0;width:382.7pt;height:269.3pt;z-index:-25160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7saKgIAADg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YTux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5EBE87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AEF653" wp14:editId="772CD5B2">
            <wp:extent cx="2762885" cy="22758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CF95" w14:textId="77777777" w:rsidR="00DE4AE9" w:rsidRDefault="00DE4AE9" w:rsidP="00263C9E">
      <w:pPr>
        <w:jc w:val="center"/>
      </w:pPr>
    </w:p>
    <w:p w14:paraId="15C5635E" w14:textId="77777777" w:rsidR="00DE4AE9" w:rsidRDefault="00DE4AE9" w:rsidP="00263C9E"/>
    <w:p w14:paraId="5081D7A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0EFE23" wp14:editId="70382A8D">
            <wp:extent cx="2762885" cy="227584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0419" w14:textId="77777777" w:rsidR="00DE4AE9" w:rsidRDefault="00DE4AE9" w:rsidP="00263C9E">
      <w:pPr>
        <w:jc w:val="center"/>
      </w:pPr>
    </w:p>
    <w:p w14:paraId="6CBBE6EE" w14:textId="77777777" w:rsidR="00DE4AE9" w:rsidRDefault="00DE4AE9" w:rsidP="00263C9E">
      <w:pPr>
        <w:jc w:val="center"/>
      </w:pPr>
    </w:p>
    <w:p w14:paraId="7F972CF9" w14:textId="77777777" w:rsidR="00DE4AE9" w:rsidRDefault="00DE4AE9" w:rsidP="00263C9E">
      <w:pPr>
        <w:jc w:val="center"/>
      </w:pPr>
    </w:p>
    <w:p w14:paraId="65A537AD" w14:textId="77777777" w:rsidR="00DE4AE9" w:rsidRDefault="00DE4AE9" w:rsidP="006F3544"/>
    <w:p w14:paraId="0E55E55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C55903" wp14:editId="6EF4903E">
            <wp:extent cx="2762885" cy="22758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910E" w14:textId="77777777" w:rsidR="00DE4AE9" w:rsidRDefault="00DE4AE9" w:rsidP="00263C9E">
      <w:pPr>
        <w:jc w:val="center"/>
      </w:pPr>
    </w:p>
    <w:p w14:paraId="64657404" w14:textId="77777777" w:rsidR="00DE4AE9" w:rsidRDefault="00DE4AE9" w:rsidP="00263C9E">
      <w:pPr>
        <w:jc w:val="center"/>
      </w:pPr>
    </w:p>
    <w:p w14:paraId="2320A48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4E97A8" wp14:editId="5D1CC8B1">
            <wp:extent cx="2762885" cy="22758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B30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344C2523" wp14:editId="68398CB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28FE73" id="AutoShape 5" o:spid="_x0000_s1026" style="position:absolute;margin-left:331.5pt;margin-top:0;width:382.7pt;height:269.3pt;z-index:-25159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HKKgIAADg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ClAc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02D798D5" wp14:editId="240EC2C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FE0AF6" id="AutoShape 4" o:spid="_x0000_s1026" style="position:absolute;margin-left:0;margin-top:0;width:382.7pt;height:269.3pt;z-index:-25159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LSKgIAADg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Fqct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655303E4" wp14:editId="3CC92A2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3B723A" id="AutoShape 3" o:spid="_x0000_s1026" style="position:absolute;margin-left:331.5pt;margin-top:0;width:382.7pt;height:269.3pt;z-index:-25159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oiKgIAADg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dqii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0C6207D6" wp14:editId="27D35A0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D7031B" id="AutoShape 2" o:spid="_x0000_s1026" style="position:absolute;margin-left:0;margin-top:0;width:382.7pt;height:269.3pt;z-index:-25159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w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jYk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a17D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C1EC6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31D512" wp14:editId="7CC81084">
            <wp:extent cx="2762885" cy="22758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3BF4" w14:textId="77777777" w:rsidR="00DE4AE9" w:rsidRDefault="00DE4AE9" w:rsidP="00263C9E">
      <w:pPr>
        <w:jc w:val="center"/>
      </w:pPr>
    </w:p>
    <w:p w14:paraId="16E3E83E" w14:textId="77777777" w:rsidR="00DE4AE9" w:rsidRDefault="00DE4AE9" w:rsidP="00263C9E"/>
    <w:p w14:paraId="40515BE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22E9742" wp14:editId="706D89D4">
            <wp:extent cx="2762885" cy="227584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99EA" w14:textId="77777777" w:rsidR="00DE4AE9" w:rsidRDefault="00DE4AE9" w:rsidP="00263C9E">
      <w:pPr>
        <w:jc w:val="center"/>
      </w:pPr>
    </w:p>
    <w:p w14:paraId="58A34AF2" w14:textId="77777777" w:rsidR="00DE4AE9" w:rsidRDefault="00DE4AE9" w:rsidP="00263C9E">
      <w:pPr>
        <w:jc w:val="center"/>
      </w:pPr>
    </w:p>
    <w:p w14:paraId="0B7F14D0" w14:textId="77777777" w:rsidR="00DE4AE9" w:rsidRDefault="00DE4AE9" w:rsidP="00263C9E">
      <w:pPr>
        <w:jc w:val="center"/>
      </w:pPr>
    </w:p>
    <w:p w14:paraId="254E1C72" w14:textId="77777777" w:rsidR="00DE4AE9" w:rsidRDefault="00DE4AE9" w:rsidP="006F3544"/>
    <w:p w14:paraId="40A613B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4D7577" wp14:editId="77A01BFC">
            <wp:extent cx="2762885" cy="22758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0B59" w14:textId="77777777" w:rsidR="00DE4AE9" w:rsidRDefault="00DE4AE9" w:rsidP="00263C9E">
      <w:pPr>
        <w:jc w:val="center"/>
      </w:pPr>
    </w:p>
    <w:p w14:paraId="531628F3" w14:textId="77777777" w:rsidR="00DE4AE9" w:rsidRDefault="00DE4AE9" w:rsidP="00263C9E">
      <w:pPr>
        <w:jc w:val="center"/>
      </w:pPr>
    </w:p>
    <w:p w14:paraId="142DE76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45E96DF" wp14:editId="4BCEBA75">
            <wp:extent cx="2762885" cy="22758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BD7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54D4055A" wp14:editId="64DE284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81766A" id="AutoShape 5" o:spid="_x0000_s1026" style="position:absolute;margin-left:331.5pt;margin-top:0;width:382.7pt;height:269.3pt;z-index:-25158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bpKg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ADVu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39BC4326" wp14:editId="0668DF5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FCA6AD" id="AutoShape 4" o:spid="_x0000_s1026" style="position:absolute;margin-left:0;margin-top:0;width:382.7pt;height:269.3pt;z-index:-25158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KR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8mMMy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EW4p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004D2B4F" wp14:editId="2B831E3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D03898" id="AutoShape 3" o:spid="_x0000_s1026" style="position:absolute;margin-left:331.5pt;margin-top:0;width:382.7pt;height:269.3pt;z-index:-25158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ph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Fhp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02BC7E7" wp14:editId="0AA0C48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017AA6" id="AutoShape 2" o:spid="_x0000_s1026" style="position:absolute;margin-left:0;margin-top:0;width:382.7pt;height:269.3pt;z-index:-25159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l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jUkqJzoS&#10;6XYTIddmk0RQ70NFeU/+EdOIwT+A/B6Yg2Ur3FrfIkLfaqGorTLlF88uJCfQVbbqP4AidEHomatd&#10;g10CJBbYLkuyP0mid5FJ+jmdXY4n16Sc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bZaX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FC86A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A15B0B" wp14:editId="4D2E9E92">
            <wp:extent cx="2762885" cy="22758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B1FE" w14:textId="77777777" w:rsidR="00DE4AE9" w:rsidRDefault="00DE4AE9" w:rsidP="00263C9E">
      <w:pPr>
        <w:jc w:val="center"/>
      </w:pPr>
    </w:p>
    <w:p w14:paraId="564A3F81" w14:textId="77777777" w:rsidR="00DE4AE9" w:rsidRDefault="00DE4AE9" w:rsidP="00263C9E"/>
    <w:p w14:paraId="797316B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861E42" wp14:editId="04438DF1">
            <wp:extent cx="2762885" cy="22758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8F66" w14:textId="77777777" w:rsidR="00DE4AE9" w:rsidRDefault="00DE4AE9" w:rsidP="00263C9E">
      <w:pPr>
        <w:jc w:val="center"/>
      </w:pPr>
    </w:p>
    <w:p w14:paraId="3AF90DF4" w14:textId="77777777" w:rsidR="00DE4AE9" w:rsidRDefault="00DE4AE9" w:rsidP="00263C9E">
      <w:pPr>
        <w:jc w:val="center"/>
      </w:pPr>
    </w:p>
    <w:p w14:paraId="7F991191" w14:textId="77777777" w:rsidR="00DE4AE9" w:rsidRDefault="00DE4AE9" w:rsidP="00263C9E">
      <w:pPr>
        <w:jc w:val="center"/>
      </w:pPr>
    </w:p>
    <w:p w14:paraId="2E43F644" w14:textId="77777777" w:rsidR="00DE4AE9" w:rsidRDefault="00DE4AE9" w:rsidP="006F3544"/>
    <w:p w14:paraId="004B5BA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EA9005D" wp14:editId="247FB0E6">
            <wp:extent cx="2762885" cy="227584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0469" w14:textId="77777777" w:rsidR="00DE4AE9" w:rsidRDefault="00DE4AE9" w:rsidP="00263C9E">
      <w:pPr>
        <w:jc w:val="center"/>
      </w:pPr>
    </w:p>
    <w:p w14:paraId="5C9E1BD1" w14:textId="77777777" w:rsidR="00DE4AE9" w:rsidRDefault="00DE4AE9" w:rsidP="00263C9E">
      <w:pPr>
        <w:jc w:val="center"/>
      </w:pPr>
    </w:p>
    <w:p w14:paraId="389E09D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B23B79" wp14:editId="3DA07B95">
            <wp:extent cx="2762885" cy="227584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C8E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50B1C8D0" wp14:editId="4F71AA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7DD15D" id="AutoShape 5" o:spid="_x0000_s1026" style="position:absolute;margin-left:331.5pt;margin-top:0;width:382.7pt;height:269.3pt;z-index:-25158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M9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MTM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56A8DF01" wp14:editId="278005E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A33313" id="AutoShape 4" o:spid="_x0000_s1026" style="position:absolute;margin-left:0;margin-top:0;width:382.7pt;height:269.3pt;z-index:-251583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sVl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+SxW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756F2EE7" wp14:editId="456758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3E3E77" id="AutoShape 3" o:spid="_x0000_s1026" style="position:absolute;margin-left:331.5pt;margin-top:0;width:382.7pt;height:269.3pt;z-index:-25158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2V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kj2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28C532FE" wp14:editId="3042014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6583D9" id="AutoShape 2" o:spid="_x0000_s1026" style="position:absolute;margin-left:0;margin-top:0;width:382.7pt;height:269.3pt;z-index:-25158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ntKgIAADk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iHie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D8648C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F38EEAA" wp14:editId="7628EE15">
            <wp:extent cx="2762885" cy="227584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3A2F" w14:textId="77777777" w:rsidR="00DE4AE9" w:rsidRDefault="00DE4AE9" w:rsidP="00263C9E">
      <w:pPr>
        <w:jc w:val="center"/>
      </w:pPr>
    </w:p>
    <w:p w14:paraId="37FBFDF5" w14:textId="77777777" w:rsidR="00DE4AE9" w:rsidRDefault="00DE4AE9" w:rsidP="00263C9E"/>
    <w:p w14:paraId="594A748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B42A56D" wp14:editId="66D0FB92">
            <wp:extent cx="2762885" cy="227584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0E53" w14:textId="77777777" w:rsidR="00DE4AE9" w:rsidRDefault="00DE4AE9" w:rsidP="00263C9E">
      <w:pPr>
        <w:jc w:val="center"/>
      </w:pPr>
    </w:p>
    <w:p w14:paraId="77E3513A" w14:textId="77777777" w:rsidR="00DE4AE9" w:rsidRDefault="00DE4AE9" w:rsidP="00263C9E">
      <w:pPr>
        <w:jc w:val="center"/>
      </w:pPr>
    </w:p>
    <w:p w14:paraId="66B01E6C" w14:textId="77777777" w:rsidR="00DE4AE9" w:rsidRDefault="00DE4AE9" w:rsidP="00263C9E">
      <w:pPr>
        <w:jc w:val="center"/>
      </w:pPr>
    </w:p>
    <w:p w14:paraId="0D8BF4EC" w14:textId="77777777" w:rsidR="00DE4AE9" w:rsidRDefault="00DE4AE9" w:rsidP="006F3544"/>
    <w:p w14:paraId="4D3FB37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4FF9FC" wp14:editId="6936329A">
            <wp:extent cx="2762885" cy="227584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8D44" w14:textId="77777777" w:rsidR="00DE4AE9" w:rsidRDefault="00DE4AE9" w:rsidP="00263C9E">
      <w:pPr>
        <w:jc w:val="center"/>
      </w:pPr>
    </w:p>
    <w:p w14:paraId="5E992EC9" w14:textId="77777777" w:rsidR="00DE4AE9" w:rsidRDefault="00DE4AE9" w:rsidP="00263C9E">
      <w:pPr>
        <w:jc w:val="center"/>
      </w:pPr>
    </w:p>
    <w:p w14:paraId="35A4C0F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403A1A" wp14:editId="3E01D076">
            <wp:extent cx="2762885" cy="227584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A04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66A7109D" wp14:editId="3235376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F9C857" id="AutoShape 5" o:spid="_x0000_s1026" style="position:absolute;margin-left:331.5pt;margin-top:0;width:382.7pt;height:269.3pt;z-index:-25157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ja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0MaN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E9AE7CC" wp14:editId="57BB493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34B174" id="AutoShape 4" o:spid="_x0000_s1026" style="position:absolute;margin-left:0;margin-top:0;width:382.7pt;height:269.3pt;z-index:-251578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dyi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wZ3K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46F5719E" wp14:editId="511486A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0B6AEC" id="AutoShape 3" o:spid="_x0000_s1026" style="position:absolute;margin-left:331.5pt;margin-top:0;width:382.7pt;height:269.3pt;z-index:-25157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SRSKwIAADk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GSR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1B7F713E" wp14:editId="03281B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75DB97" id="AutoShape 2" o:spid="_x0000_s1026" style="position:absolute;margin-left:0;margin-top:0;width:382.7pt;height:269.3pt;z-index:-251580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IK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u60g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EE5D2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B61418" wp14:editId="482D99B6">
            <wp:extent cx="2762885" cy="227584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56F8" w14:textId="77777777" w:rsidR="00DE4AE9" w:rsidRDefault="00DE4AE9" w:rsidP="00263C9E">
      <w:pPr>
        <w:jc w:val="center"/>
      </w:pPr>
    </w:p>
    <w:p w14:paraId="5BAD2B9A" w14:textId="77777777" w:rsidR="00DE4AE9" w:rsidRDefault="00DE4AE9" w:rsidP="00263C9E"/>
    <w:p w14:paraId="1D6EA60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6EC66B" wp14:editId="6CBEAE8A">
            <wp:extent cx="2762885" cy="22758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811C" w14:textId="77777777" w:rsidR="00DE4AE9" w:rsidRDefault="00DE4AE9" w:rsidP="00263C9E">
      <w:pPr>
        <w:jc w:val="center"/>
      </w:pPr>
    </w:p>
    <w:p w14:paraId="3139E0D8" w14:textId="77777777" w:rsidR="00DE4AE9" w:rsidRDefault="00DE4AE9" w:rsidP="00263C9E">
      <w:pPr>
        <w:jc w:val="center"/>
      </w:pPr>
    </w:p>
    <w:p w14:paraId="147397DC" w14:textId="77777777" w:rsidR="00DE4AE9" w:rsidRDefault="00DE4AE9" w:rsidP="00263C9E">
      <w:pPr>
        <w:jc w:val="center"/>
      </w:pPr>
    </w:p>
    <w:p w14:paraId="3195A126" w14:textId="77777777" w:rsidR="00DE4AE9" w:rsidRDefault="00DE4AE9" w:rsidP="006F3544"/>
    <w:p w14:paraId="5453FA8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3AE2C2" wp14:editId="701A2BC7">
            <wp:extent cx="2762885" cy="227584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0BED" w14:textId="77777777" w:rsidR="00DE4AE9" w:rsidRDefault="00DE4AE9" w:rsidP="00263C9E">
      <w:pPr>
        <w:jc w:val="center"/>
      </w:pPr>
    </w:p>
    <w:p w14:paraId="469663FB" w14:textId="77777777" w:rsidR="00DE4AE9" w:rsidRDefault="00DE4AE9" w:rsidP="00263C9E">
      <w:pPr>
        <w:jc w:val="center"/>
      </w:pPr>
    </w:p>
    <w:p w14:paraId="128668B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0E6270" wp14:editId="3DE320F4">
            <wp:extent cx="2762885" cy="22758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970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4D74084E" wp14:editId="776F861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97BDE1" id="AutoShape 5" o:spid="_x0000_s1026" style="position:absolute;margin-left:331.5pt;margin-top:0;width:382.7pt;height:269.3pt;z-index:-25157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1g7Z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0C78979F" wp14:editId="095D722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9E78DB" id="AutoShape 4" o:spid="_x0000_s1026" style="position:absolute;margin-left:0;margin-top:0;width:382.7pt;height:269.3pt;z-index:-251573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tW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IHyd6&#10;Eul6EyHXZlUiaPChprwHf49pxODvQP4IzMFNJ9xaXyPC0GmhqK0y5RcvLiQn0FW2Gj6CInRB6Jmr&#10;XYt9AiQW2C5L8vgsid5FJulnNT+bzi6oM0mxk4pIKrNohagP1z2G+F5Dz5LRcISNU19I+FxDbO9C&#10;zMKo/XBCfees7S3JvBWWzar52LSo97kEfYBMFx0sjbV5T6xjA3VRnp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Kd+1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60EFF46A" wp14:editId="7080689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8AD354" id="AutoShape 3" o:spid="_x0000_s1026" style="position:absolute;margin-left:331.5pt;margin-top:0;width:382.7pt;height:269.3pt;z-index:-25157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nQO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093939C8" wp14:editId="736A67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1485DF" id="AutoShape 2" o:spid="_x0000_s1026" style="position:absolute;margin-left:0;margin-top:0;width:382.7pt;height:269.3pt;z-index:-25157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fe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iLf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8DFF5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1A1BA4" wp14:editId="08A3511A">
            <wp:extent cx="2762885" cy="227584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D352" w14:textId="77777777" w:rsidR="00DE4AE9" w:rsidRDefault="00DE4AE9" w:rsidP="00263C9E">
      <w:pPr>
        <w:jc w:val="center"/>
      </w:pPr>
    </w:p>
    <w:p w14:paraId="537CD066" w14:textId="77777777" w:rsidR="00DE4AE9" w:rsidRDefault="00DE4AE9" w:rsidP="00263C9E"/>
    <w:p w14:paraId="7653AA3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6B02D8" wp14:editId="305925B6">
            <wp:extent cx="2762885" cy="227584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5BDE" w14:textId="77777777" w:rsidR="00DE4AE9" w:rsidRDefault="00DE4AE9" w:rsidP="00263C9E">
      <w:pPr>
        <w:jc w:val="center"/>
      </w:pPr>
    </w:p>
    <w:p w14:paraId="02921883" w14:textId="77777777" w:rsidR="00DE4AE9" w:rsidRDefault="00DE4AE9" w:rsidP="00263C9E">
      <w:pPr>
        <w:jc w:val="center"/>
      </w:pPr>
    </w:p>
    <w:p w14:paraId="39C30A4C" w14:textId="77777777" w:rsidR="00DE4AE9" w:rsidRDefault="00DE4AE9" w:rsidP="00263C9E">
      <w:pPr>
        <w:jc w:val="center"/>
      </w:pPr>
    </w:p>
    <w:p w14:paraId="0A6ED2A2" w14:textId="77777777" w:rsidR="00DE4AE9" w:rsidRDefault="00DE4AE9" w:rsidP="006F3544"/>
    <w:p w14:paraId="5893588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70879BA" wp14:editId="4B32C0C4">
            <wp:extent cx="2762885" cy="22758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3945" w14:textId="77777777" w:rsidR="00DE4AE9" w:rsidRDefault="00DE4AE9" w:rsidP="00263C9E">
      <w:pPr>
        <w:jc w:val="center"/>
      </w:pPr>
    </w:p>
    <w:p w14:paraId="07D6E54F" w14:textId="77777777" w:rsidR="00DE4AE9" w:rsidRDefault="00DE4AE9" w:rsidP="00263C9E">
      <w:pPr>
        <w:jc w:val="center"/>
      </w:pPr>
    </w:p>
    <w:p w14:paraId="5A27C7F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1A0421" wp14:editId="021D5988">
            <wp:extent cx="2762885" cy="227584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08E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3B006D7B" wp14:editId="1A74CE9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6266A1" id="AutoShape 5" o:spid="_x0000_s1026" style="position:absolute;margin-left:331.5pt;margin-top:0;width:382.7pt;height:269.3pt;z-index:-25156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0O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Pg0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0E257B14" wp14:editId="4EEF5F0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AFBFBE" id="AutoShape 4" o:spid="_x0000_s1026" style="position:absolute;margin-left:0;margin-top:0;width:382.7pt;height:269.3pt;z-index:-25156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X4W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5IKid6&#10;Eul6EyHXZlUiaPChprwHf49pxODvQP4IzMFNJ9xaXyPC0GmhqK0y5RcvLiQn0FW2Gj6CInRB6Jmr&#10;XYt9AiQW2C5L8vgsid5FJulnNT+bzi5IOUmxk4pIKrNohagP1z2G+F5Dz5LRcISNU19I+FxDbO9C&#10;zMKo/XBCfees7S3JvBWWzar52LSo97kEfYBMFx0sjbV5T6xjA3VRnp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Lxfh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501E0C5A" wp14:editId="2BCCACF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E426FD" id="AutoShape 3" o:spid="_x0000_s1026" style="position:absolute;margin-left:331.5pt;margin-top:0;width:382.7pt;height:269.3pt;z-index:-25156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Ybm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8Yb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66154D02" wp14:editId="5A38438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623307" id="AutoShape 2" o:spid="_x0000_s1026" style="position:absolute;margin-left:0;margin-top:0;width:382.7pt;height:269.3pt;z-index:-25157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UfKQ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Yk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lNYsbsTC+uJuTgeWR1HhFOElTNI2eDuYzDA9l4NOuWKpV5XAdpLxoTjxIPXR2apf0k69kD&#10;OPdz1u8Xv/g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jMcVHy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D2778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839146" wp14:editId="4168EE3D">
            <wp:extent cx="2762885" cy="227584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9E27" w14:textId="77777777" w:rsidR="00DE4AE9" w:rsidRDefault="00DE4AE9" w:rsidP="00263C9E">
      <w:pPr>
        <w:jc w:val="center"/>
      </w:pPr>
    </w:p>
    <w:p w14:paraId="58A31588" w14:textId="77777777" w:rsidR="00DE4AE9" w:rsidRDefault="00DE4AE9" w:rsidP="00263C9E"/>
    <w:p w14:paraId="037DFAA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8882C2" wp14:editId="1D0D3C32">
            <wp:extent cx="2762885" cy="227584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3A0E" w14:textId="77777777" w:rsidR="00DE4AE9" w:rsidRDefault="00DE4AE9" w:rsidP="00263C9E">
      <w:pPr>
        <w:jc w:val="center"/>
      </w:pPr>
    </w:p>
    <w:p w14:paraId="70EDECF2" w14:textId="77777777" w:rsidR="00DE4AE9" w:rsidRDefault="00DE4AE9" w:rsidP="00263C9E">
      <w:pPr>
        <w:jc w:val="center"/>
      </w:pPr>
    </w:p>
    <w:p w14:paraId="72A7F327" w14:textId="77777777" w:rsidR="00DE4AE9" w:rsidRDefault="00DE4AE9" w:rsidP="00263C9E">
      <w:pPr>
        <w:jc w:val="center"/>
      </w:pPr>
    </w:p>
    <w:p w14:paraId="30280718" w14:textId="77777777" w:rsidR="00DE4AE9" w:rsidRDefault="00DE4AE9" w:rsidP="006F3544"/>
    <w:p w14:paraId="0AA4FB2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FCB1D69" wp14:editId="4E34176A">
            <wp:extent cx="2762885" cy="227584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2CC2" w14:textId="77777777" w:rsidR="00DE4AE9" w:rsidRDefault="00DE4AE9" w:rsidP="00263C9E">
      <w:pPr>
        <w:jc w:val="center"/>
      </w:pPr>
    </w:p>
    <w:p w14:paraId="3075F8A7" w14:textId="77777777" w:rsidR="00DE4AE9" w:rsidRDefault="00DE4AE9" w:rsidP="00263C9E">
      <w:pPr>
        <w:jc w:val="center"/>
      </w:pPr>
    </w:p>
    <w:p w14:paraId="38D0E0F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F732848" wp14:editId="3FDD25C7">
            <wp:extent cx="2762885" cy="227584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CD8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21FF120B" wp14:editId="5164062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AC35BE" id="AutoShape 5" o:spid="_x0000_s1026" style="position:absolute;margin-left:331.5pt;margin-top:0;width:382.7pt;height:269.3pt;z-index:-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/PKg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pxr8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054D4EC1" wp14:editId="01D2FF4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CF1D7E" id="AutoShape 4" o:spid="_x0000_s1026" style="position:absolute;margin-left:0;margin-top:0;width:382.7pt;height:269.3pt;z-index:-25156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u3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tkG7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169742D9" wp14:editId="43EC375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DF8E4F" id="AutoShape 3" o:spid="_x0000_s1026" style="position:absolute;margin-left:331.5pt;margin-top:0;width:382.7pt;height:269.3pt;z-index:-251564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NH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ZON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581380B5" wp14:editId="7F3D8ED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721EF3" id="AutoShape 2" o:spid="_x0000_s1026" style="position:absolute;margin-left:0;margin-top:0;width:382.7pt;height:269.3pt;z-index:-25156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Bf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yrkF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FFC34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9EE929" wp14:editId="2663B651">
            <wp:extent cx="2762885" cy="22758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4679" w14:textId="77777777" w:rsidR="00DE4AE9" w:rsidRDefault="00DE4AE9" w:rsidP="00263C9E">
      <w:pPr>
        <w:jc w:val="center"/>
      </w:pPr>
    </w:p>
    <w:p w14:paraId="76E354F7" w14:textId="77777777" w:rsidR="00DE4AE9" w:rsidRDefault="00DE4AE9" w:rsidP="00263C9E"/>
    <w:p w14:paraId="0A3F6CB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5614F8" wp14:editId="336F5C3D">
            <wp:extent cx="2762885" cy="227584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3C71" w14:textId="77777777" w:rsidR="00DE4AE9" w:rsidRDefault="00DE4AE9" w:rsidP="00263C9E">
      <w:pPr>
        <w:jc w:val="center"/>
      </w:pPr>
    </w:p>
    <w:p w14:paraId="018A9438" w14:textId="77777777" w:rsidR="00DE4AE9" w:rsidRDefault="00DE4AE9" w:rsidP="00263C9E">
      <w:pPr>
        <w:jc w:val="center"/>
      </w:pPr>
    </w:p>
    <w:p w14:paraId="3C64E1AA" w14:textId="77777777" w:rsidR="00DE4AE9" w:rsidRDefault="00DE4AE9" w:rsidP="00263C9E">
      <w:pPr>
        <w:jc w:val="center"/>
      </w:pPr>
    </w:p>
    <w:p w14:paraId="05320EE1" w14:textId="77777777" w:rsidR="00DE4AE9" w:rsidRDefault="00DE4AE9" w:rsidP="006F3544"/>
    <w:p w14:paraId="6C717DB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2326A73" wp14:editId="732A92E5">
            <wp:extent cx="2762885" cy="227584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D2BB" w14:textId="77777777" w:rsidR="00DE4AE9" w:rsidRDefault="00DE4AE9" w:rsidP="00263C9E">
      <w:pPr>
        <w:jc w:val="center"/>
      </w:pPr>
    </w:p>
    <w:p w14:paraId="03742B46" w14:textId="77777777" w:rsidR="00DE4AE9" w:rsidRDefault="00DE4AE9" w:rsidP="00263C9E">
      <w:pPr>
        <w:jc w:val="center"/>
      </w:pPr>
    </w:p>
    <w:p w14:paraId="1AACE00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3524238" wp14:editId="45C32EE4">
            <wp:extent cx="2762885" cy="227584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CD2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6BEAC4C8" wp14:editId="288C125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BB3D77" id="AutoShape 5" o:spid="_x0000_s1026" style="position:absolute;margin-left:331.5pt;margin-top:0;width:382.7pt;height:269.3pt;z-index:-25155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ob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Q8o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20A83374" wp14:editId="6FCAA42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7B1C3E" id="AutoShape 4" o:spid="_x0000_s1026" style="position:absolute;margin-left:0;margin-top:0;width:382.7pt;height:269.3pt;z-index:-25155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DxDKg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XgPE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4C097E02" wp14:editId="2333F1F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757339" id="AutoShape 3" o:spid="_x0000_s1026" style="position:absolute;margin-left:331.5pt;margin-top:0;width:382.7pt;height:269.3pt;z-index:-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Sz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4MS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 wp14:anchorId="1AD63F0A" wp14:editId="283D1FD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5FA432" id="AutoShape 2" o:spid="_x0000_s1026" style="position:absolute;margin-left:0;margin-top:0;width:382.7pt;height:269.3pt;z-index:-251559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DL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L1cM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3D008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FBB108" wp14:editId="11C35AA6">
            <wp:extent cx="2762885" cy="227584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E6B9" w14:textId="77777777" w:rsidR="00DE4AE9" w:rsidRDefault="00DE4AE9" w:rsidP="00263C9E">
      <w:pPr>
        <w:jc w:val="center"/>
      </w:pPr>
    </w:p>
    <w:p w14:paraId="31254370" w14:textId="77777777" w:rsidR="00DE4AE9" w:rsidRDefault="00DE4AE9" w:rsidP="00263C9E"/>
    <w:p w14:paraId="7D98FFA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794483" wp14:editId="5D45FD86">
            <wp:extent cx="2762885" cy="227584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371B" w14:textId="77777777" w:rsidR="00DE4AE9" w:rsidRDefault="00DE4AE9" w:rsidP="00263C9E">
      <w:pPr>
        <w:jc w:val="center"/>
      </w:pPr>
    </w:p>
    <w:p w14:paraId="04700DE9" w14:textId="77777777" w:rsidR="00DE4AE9" w:rsidRDefault="00DE4AE9" w:rsidP="00263C9E">
      <w:pPr>
        <w:jc w:val="center"/>
      </w:pPr>
    </w:p>
    <w:p w14:paraId="59D243F0" w14:textId="77777777" w:rsidR="00DE4AE9" w:rsidRDefault="00DE4AE9" w:rsidP="00263C9E">
      <w:pPr>
        <w:jc w:val="center"/>
      </w:pPr>
    </w:p>
    <w:p w14:paraId="7285330A" w14:textId="77777777" w:rsidR="00DE4AE9" w:rsidRDefault="00DE4AE9" w:rsidP="006F3544"/>
    <w:p w14:paraId="7B03F33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1BF6C3" wp14:editId="08D68510">
            <wp:extent cx="2762885" cy="227584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F35F" w14:textId="77777777" w:rsidR="00DE4AE9" w:rsidRDefault="00DE4AE9" w:rsidP="00263C9E">
      <w:pPr>
        <w:jc w:val="center"/>
      </w:pPr>
    </w:p>
    <w:p w14:paraId="50A6697D" w14:textId="77777777" w:rsidR="00DE4AE9" w:rsidRDefault="00DE4AE9" w:rsidP="00263C9E">
      <w:pPr>
        <w:jc w:val="center"/>
      </w:pPr>
    </w:p>
    <w:p w14:paraId="1B29C26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8BB71B5" wp14:editId="3A05FDC1">
            <wp:extent cx="2762885" cy="227584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4CD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12E49627" wp14:editId="6661231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2D8EE2" id="AutoShape 5" o:spid="_x0000_s1026" style="position:absolute;margin-left:331.5pt;margin-top:0;width:382.7pt;height:269.3pt;z-index:-25155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H8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+kf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378D24A5" wp14:editId="3CC393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2D80EF" id="AutoShape 4" o:spid="_x0000_s1026" style="position:absolute;margin-left:0;margin-top:0;width:382.7pt;height:269.3pt;z-index:-251552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WE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mUMy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ZrJY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35F4D8C4" wp14:editId="0D2C9AD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DD7A9B" id="AutoShape 3" o:spid="_x0000_s1026" style="position:absolute;margin-left:331.5pt;margin-top:0;width:382.7pt;height:269.3pt;z-index:-25155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10KwIAADk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a91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033DEAF4" wp14:editId="796B3DD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63757" id="AutoShape 2" o:spid="_x0000_s1026" style="position:absolute;margin-left:0;margin-top:0;width:382.7pt;height:269.3pt;z-index:-25155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ss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nFmRM9&#10;iXS7jpBrs2k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HIKy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1D41F3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2318CCD" wp14:editId="61F35788">
            <wp:extent cx="2762885" cy="227584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04F3" w14:textId="77777777" w:rsidR="00DE4AE9" w:rsidRDefault="00DE4AE9" w:rsidP="00263C9E">
      <w:pPr>
        <w:jc w:val="center"/>
      </w:pPr>
    </w:p>
    <w:p w14:paraId="51D0D02B" w14:textId="77777777" w:rsidR="00DE4AE9" w:rsidRDefault="00DE4AE9" w:rsidP="00263C9E"/>
    <w:p w14:paraId="52CEDF0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F71EC0C" wp14:editId="60797AEC">
            <wp:extent cx="2762885" cy="227584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0954" w14:textId="77777777" w:rsidR="00DE4AE9" w:rsidRDefault="00DE4AE9" w:rsidP="00263C9E">
      <w:pPr>
        <w:jc w:val="center"/>
      </w:pPr>
    </w:p>
    <w:p w14:paraId="4A82D546" w14:textId="77777777" w:rsidR="00DE4AE9" w:rsidRDefault="00DE4AE9" w:rsidP="00263C9E">
      <w:pPr>
        <w:jc w:val="center"/>
      </w:pPr>
    </w:p>
    <w:p w14:paraId="183CBEA4" w14:textId="77777777" w:rsidR="00DE4AE9" w:rsidRDefault="00DE4AE9" w:rsidP="00263C9E">
      <w:pPr>
        <w:jc w:val="center"/>
      </w:pPr>
    </w:p>
    <w:p w14:paraId="6D6A55BE" w14:textId="77777777" w:rsidR="00DE4AE9" w:rsidRDefault="00DE4AE9" w:rsidP="006F3544"/>
    <w:p w14:paraId="236854C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6DA586" wp14:editId="1C73CDD7">
            <wp:extent cx="2762885" cy="227584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5E54" w14:textId="77777777" w:rsidR="00DE4AE9" w:rsidRDefault="00DE4AE9" w:rsidP="00263C9E">
      <w:pPr>
        <w:jc w:val="center"/>
      </w:pPr>
    </w:p>
    <w:p w14:paraId="2E97C423" w14:textId="77777777" w:rsidR="00DE4AE9" w:rsidRDefault="00DE4AE9" w:rsidP="00263C9E">
      <w:pPr>
        <w:jc w:val="center"/>
      </w:pPr>
    </w:p>
    <w:p w14:paraId="0F4C43D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1AC6183" wp14:editId="6D259F1A">
            <wp:extent cx="2762885" cy="227584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44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1" locked="0" layoutInCell="0" allowOverlap="1" wp14:anchorId="57559158" wp14:editId="08B5C23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FE2985" id="AutoShape 5" o:spid="_x0000_s1026" style="position:absolute;margin-left:331.5pt;margin-top:0;width:382.7pt;height:269.3pt;z-index:-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S8KwIAADk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EhS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 wp14:anchorId="3FE7E137" wp14:editId="3DB7C7C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8A15BB" id="AutoShape 4" o:spid="_x0000_s1026" style="position:absolute;margin-left:0;margin-top:0;width:382.7pt;height:269.3pt;z-index:-25154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Jw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jvAn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4E782477" wp14:editId="721BB6C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B3CE3E" id="AutoShape 3" o:spid="_x0000_s1026" style="position:absolute;margin-left:331.5pt;margin-top:0;width:382.7pt;height:269.3pt;z-index:-251548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/qA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7/q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2C3FF06C" wp14:editId="2BF72A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55DB8B" id="AutoShape 2" o:spid="_x0000_s1026" style="position:absolute;margin-left:0;margin-top:0;width:382.7pt;height:269.3pt;z-index:-251549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/6Tv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94B83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167970" wp14:editId="2D3DA9A9">
            <wp:extent cx="2762885" cy="227584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52EF" w14:textId="77777777" w:rsidR="00DE4AE9" w:rsidRDefault="00DE4AE9" w:rsidP="00263C9E">
      <w:pPr>
        <w:jc w:val="center"/>
      </w:pPr>
    </w:p>
    <w:p w14:paraId="784D39B1" w14:textId="77777777" w:rsidR="00DE4AE9" w:rsidRDefault="00DE4AE9" w:rsidP="00263C9E"/>
    <w:p w14:paraId="45AB353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A2886B" wp14:editId="43584A69">
            <wp:extent cx="2762885" cy="227584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2C03" w14:textId="77777777" w:rsidR="00DE4AE9" w:rsidRDefault="00DE4AE9" w:rsidP="00263C9E">
      <w:pPr>
        <w:jc w:val="center"/>
      </w:pPr>
    </w:p>
    <w:p w14:paraId="31164F4D" w14:textId="77777777" w:rsidR="00DE4AE9" w:rsidRDefault="00DE4AE9" w:rsidP="00263C9E">
      <w:pPr>
        <w:jc w:val="center"/>
      </w:pPr>
    </w:p>
    <w:p w14:paraId="3FECF924" w14:textId="77777777" w:rsidR="00DE4AE9" w:rsidRDefault="00DE4AE9" w:rsidP="00263C9E">
      <w:pPr>
        <w:jc w:val="center"/>
      </w:pPr>
    </w:p>
    <w:p w14:paraId="011EAE74" w14:textId="77777777" w:rsidR="00DE4AE9" w:rsidRDefault="00DE4AE9" w:rsidP="006F3544"/>
    <w:p w14:paraId="1117397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D2B7A4F" wp14:editId="77FFEC35">
            <wp:extent cx="2762885" cy="227584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1D5E" w14:textId="77777777" w:rsidR="00DE4AE9" w:rsidRDefault="00DE4AE9" w:rsidP="00263C9E">
      <w:pPr>
        <w:jc w:val="center"/>
      </w:pPr>
    </w:p>
    <w:p w14:paraId="364483E4" w14:textId="77777777" w:rsidR="00DE4AE9" w:rsidRDefault="00DE4AE9" w:rsidP="00263C9E">
      <w:pPr>
        <w:jc w:val="center"/>
      </w:pPr>
    </w:p>
    <w:p w14:paraId="7D8490C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15A058" wp14:editId="48B529CF">
            <wp:extent cx="2762885" cy="227584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F38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0" allowOverlap="1" wp14:anchorId="6911BBDE" wp14:editId="6861336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255E4C" id="AutoShape 5" o:spid="_x0000_s1026" style="position:absolute;margin-left:331.5pt;margin-top:0;width:382.7pt;height:269.3pt;z-index:-25154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lM9C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73FDC4A4" wp14:editId="696DB9B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16EB0" id="AutoShape 4" o:spid="_x0000_s1026" style="position:absolute;margin-left:0;margin-top:0;width:382.7pt;height:269.3pt;z-index:-251542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4cw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iDhz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3179ADB8" wp14:editId="240A2D5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5B614D" id="AutoShape 3" o:spid="_x0000_s1026" style="position:absolute;margin-left:331.5pt;margin-top:0;width:382.7pt;height:269.3pt;z-index:-251543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3/A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+g3/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3579E647" wp14:editId="208407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6659D9" id="AutoShape 2" o:spid="_x0000_s1026" style="position:absolute;margin-left:0;margin-top:0;width:382.7pt;height:269.3pt;z-index:-25154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50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zYg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JRHn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F930B1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2C7E1F" wp14:editId="39EF30A5">
            <wp:extent cx="2762885" cy="227584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069" w14:textId="77777777" w:rsidR="00DE4AE9" w:rsidRDefault="00DE4AE9" w:rsidP="00263C9E">
      <w:pPr>
        <w:jc w:val="center"/>
      </w:pPr>
    </w:p>
    <w:p w14:paraId="74459FB0" w14:textId="77777777" w:rsidR="00DE4AE9" w:rsidRDefault="00DE4AE9" w:rsidP="00263C9E"/>
    <w:p w14:paraId="2E0C111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2A0B6D" wp14:editId="70051422">
            <wp:extent cx="2762885" cy="227584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2D12" w14:textId="77777777" w:rsidR="00DE4AE9" w:rsidRDefault="00DE4AE9" w:rsidP="00263C9E">
      <w:pPr>
        <w:jc w:val="center"/>
      </w:pPr>
    </w:p>
    <w:p w14:paraId="0EE5C83C" w14:textId="77777777" w:rsidR="00DE4AE9" w:rsidRDefault="00DE4AE9" w:rsidP="00263C9E">
      <w:pPr>
        <w:jc w:val="center"/>
      </w:pPr>
    </w:p>
    <w:p w14:paraId="203F5E38" w14:textId="77777777" w:rsidR="00DE4AE9" w:rsidRDefault="00DE4AE9" w:rsidP="00263C9E">
      <w:pPr>
        <w:jc w:val="center"/>
      </w:pPr>
    </w:p>
    <w:p w14:paraId="3A0E5B91" w14:textId="77777777" w:rsidR="00DE4AE9" w:rsidRDefault="00DE4AE9" w:rsidP="006F3544"/>
    <w:p w14:paraId="53DB9F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E25DC2" wp14:editId="40338344">
            <wp:extent cx="2762885" cy="227584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575A" w14:textId="77777777" w:rsidR="00DE4AE9" w:rsidRDefault="00DE4AE9" w:rsidP="00263C9E">
      <w:pPr>
        <w:jc w:val="center"/>
      </w:pPr>
    </w:p>
    <w:p w14:paraId="022EE134" w14:textId="77777777" w:rsidR="00DE4AE9" w:rsidRDefault="00DE4AE9" w:rsidP="00263C9E">
      <w:pPr>
        <w:jc w:val="center"/>
      </w:pPr>
    </w:p>
    <w:p w14:paraId="5B8242A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33F8C7E" wp14:editId="07FD6783">
            <wp:extent cx="2762885" cy="227584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2A4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0" allowOverlap="1" wp14:anchorId="1F78C6BD" wp14:editId="776CF25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E1CE9C" id="AutoShape 5" o:spid="_x0000_s1026" style="position:absolute;margin-left:331.5pt;margin-top:0;width:382.7pt;height:269.3pt;z-index:-25153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6SkKg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TnpK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2999B77E" wp14:editId="0921262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DDB3A9" id="AutoShape 4" o:spid="_x0000_s1026" style="position:absolute;margin-left:0;margin-top:0;width:382.7pt;height:269.3pt;z-index:-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hDcKg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XyEN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 wp14:anchorId="57C09328" wp14:editId="11DA573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F0A77A" id="AutoShape 3" o:spid="_x0000_s1026" style="position:absolute;margin-left:331.5pt;margin-top:0;width:382.7pt;height:269.3pt;z-index:-251538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ugsKw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8ug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 wp14:anchorId="00500810" wp14:editId="1951FAB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5E523D" id="AutoShape 2" o:spid="_x0000_s1026" style="position:absolute;margin-left:0;margin-top:0;width:382.7pt;height:269.3pt;z-index:-25153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s0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zUgqJzoS&#10;6XYTIddmk0RQ70NFeU/+EdOIwT+A/B6Yg2Ur3FrfIkLfaqGorTLlF88uJCfQVbbqP4AidEHomatd&#10;g10CJBbYLkuyP0mid5FJ+jmdXY4n16Sc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I9mz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EB9C61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0B50EF" wp14:editId="422CD9F7">
            <wp:extent cx="2762885" cy="227584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B066" w14:textId="77777777" w:rsidR="00DE4AE9" w:rsidRDefault="00DE4AE9" w:rsidP="00263C9E">
      <w:pPr>
        <w:jc w:val="center"/>
      </w:pPr>
    </w:p>
    <w:p w14:paraId="67AC2FAA" w14:textId="77777777" w:rsidR="00DE4AE9" w:rsidRDefault="00DE4AE9" w:rsidP="00263C9E"/>
    <w:p w14:paraId="53AD7B4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B2AF6C" wp14:editId="5B00A224">
            <wp:extent cx="2762885" cy="227584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298F" w14:textId="77777777" w:rsidR="00DE4AE9" w:rsidRDefault="00DE4AE9" w:rsidP="00263C9E">
      <w:pPr>
        <w:jc w:val="center"/>
      </w:pPr>
    </w:p>
    <w:p w14:paraId="7ACA39D3" w14:textId="77777777" w:rsidR="00DE4AE9" w:rsidRDefault="00DE4AE9" w:rsidP="00263C9E">
      <w:pPr>
        <w:jc w:val="center"/>
      </w:pPr>
    </w:p>
    <w:p w14:paraId="3B193C8D" w14:textId="77777777" w:rsidR="00DE4AE9" w:rsidRDefault="00DE4AE9" w:rsidP="00263C9E">
      <w:pPr>
        <w:jc w:val="center"/>
      </w:pPr>
    </w:p>
    <w:p w14:paraId="5234D273" w14:textId="77777777" w:rsidR="00DE4AE9" w:rsidRDefault="00DE4AE9" w:rsidP="006F3544"/>
    <w:p w14:paraId="4F7A6ED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592C19" wp14:editId="71FD9FEF">
            <wp:extent cx="2762885" cy="227584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87D2" w14:textId="77777777" w:rsidR="00DE4AE9" w:rsidRDefault="00DE4AE9" w:rsidP="00263C9E">
      <w:pPr>
        <w:jc w:val="center"/>
      </w:pPr>
    </w:p>
    <w:p w14:paraId="74393DBB" w14:textId="77777777" w:rsidR="00DE4AE9" w:rsidRDefault="00DE4AE9" w:rsidP="00263C9E">
      <w:pPr>
        <w:jc w:val="center"/>
      </w:pPr>
    </w:p>
    <w:p w14:paraId="530222D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ED8066" wp14:editId="1763842D">
            <wp:extent cx="2762885" cy="227584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B8A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5FD271E3" wp14:editId="2767EC8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AABCF9" id="AutoShape 5" o:spid="_x0000_s1026" style="position:absolute;margin-left:331.5pt;margin-top:0;width:382.7pt;height:269.3pt;z-index:-25153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Fw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cF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58E8DEF0" wp14:editId="78BD815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7F2B0C" id="AutoShape 4" o:spid="_x0000_s1026" style="position:absolute;margin-left:0;margin-top:0;width:382.7pt;height:269.3pt;z-index:-251532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coKg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t2Ny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1918C75F" wp14:editId="66A541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30AC31" id="AutoShape 3" o:spid="_x0000_s1026" style="position:absolute;margin-left:331.5pt;margin-top:0;width:382.7pt;height:269.3pt;z-index:-25153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s/Y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ds/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6CC642B7" wp14:editId="0CFA655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584EC4" id="AutoShape 2" o:spid="_x0000_s1026" style="position:absolute;margin-left:0;margin-top:0;width:382.7pt;height:269.3pt;z-index:-25153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xje6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5C702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0E5BA5" wp14:editId="2ADECD1E">
            <wp:extent cx="2762885" cy="227584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87EB" w14:textId="77777777" w:rsidR="00DE4AE9" w:rsidRDefault="00DE4AE9" w:rsidP="00263C9E">
      <w:pPr>
        <w:jc w:val="center"/>
      </w:pPr>
    </w:p>
    <w:p w14:paraId="483636F6" w14:textId="77777777" w:rsidR="00DE4AE9" w:rsidRDefault="00DE4AE9" w:rsidP="00263C9E"/>
    <w:p w14:paraId="62E7471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6FBB42" wp14:editId="196FB822">
            <wp:extent cx="2762885" cy="22758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3C3D" w14:textId="77777777" w:rsidR="00DE4AE9" w:rsidRDefault="00DE4AE9" w:rsidP="00263C9E">
      <w:pPr>
        <w:jc w:val="center"/>
      </w:pPr>
    </w:p>
    <w:p w14:paraId="6733D10A" w14:textId="77777777" w:rsidR="00DE4AE9" w:rsidRDefault="00DE4AE9" w:rsidP="00263C9E">
      <w:pPr>
        <w:jc w:val="center"/>
      </w:pPr>
    </w:p>
    <w:p w14:paraId="49E76784" w14:textId="77777777" w:rsidR="00DE4AE9" w:rsidRDefault="00DE4AE9" w:rsidP="00263C9E">
      <w:pPr>
        <w:jc w:val="center"/>
      </w:pPr>
    </w:p>
    <w:p w14:paraId="4D7B0898" w14:textId="77777777" w:rsidR="00DE4AE9" w:rsidRDefault="00DE4AE9" w:rsidP="006F3544"/>
    <w:p w14:paraId="0405A0A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DF7AC11" wp14:editId="5190FF76">
            <wp:extent cx="2762885" cy="22758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4D62" w14:textId="77777777" w:rsidR="00DE4AE9" w:rsidRDefault="00DE4AE9" w:rsidP="00263C9E">
      <w:pPr>
        <w:jc w:val="center"/>
      </w:pPr>
    </w:p>
    <w:p w14:paraId="52328836" w14:textId="77777777" w:rsidR="00DE4AE9" w:rsidRDefault="00DE4AE9" w:rsidP="00263C9E">
      <w:pPr>
        <w:jc w:val="center"/>
      </w:pPr>
    </w:p>
    <w:p w14:paraId="77A050C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2A5324D" wp14:editId="5687850B">
            <wp:extent cx="2762885" cy="227584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3E2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2807E55E" wp14:editId="51F70FF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5ECBA6" id="AutoShape 5" o:spid="_x0000_s1026" style="position:absolute;margin-left:331.5pt;margin-top:0;width:382.7pt;height:269.3pt;z-index:-25152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eI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Vzqs+ZEx2J&#10;dLuJkGuzi0RQ70NFeU/+EdOIwT+A/B6Yg2Ur3FrfIkLfaqGorTLlF88uJCfQVbbqP4AidEHomatd&#10;g10CJBbYLkuyP0mid5FJ+jmdXY4n16ScpNjrKTVZ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a154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 wp14:anchorId="0E2CD8F1" wp14:editId="698B575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696487" id="AutoShape 4" o:spid="_x0000_s1026" style="position:absolute;margin-left:0;margin-top:0;width:382.7pt;height:269.3pt;z-index:-25152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FPw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egU/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21A26A84" wp14:editId="6EDD0F7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C3F99B" id="AutoShape 3" o:spid="_x0000_s1026" style="position:absolute;margin-left:331.5pt;margin-top:0;width:382.7pt;height:269.3pt;z-index:-251528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sAKwIAADk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oKs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31A7F777" wp14:editId="13CD6DF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06DAE3" id="AutoShape 2" o:spid="_x0000_s1026" style="position:absolute;margin-left:0;margin-top:0;width:382.7pt;height:269.3pt;z-index:-25152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1Y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ADXV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292F9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007F7C" wp14:editId="6D27A152">
            <wp:extent cx="2762885" cy="227584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CB1B" w14:textId="77777777" w:rsidR="00DE4AE9" w:rsidRDefault="00DE4AE9" w:rsidP="00263C9E">
      <w:pPr>
        <w:jc w:val="center"/>
      </w:pPr>
    </w:p>
    <w:p w14:paraId="0B06A733" w14:textId="77777777" w:rsidR="00DE4AE9" w:rsidRDefault="00DE4AE9" w:rsidP="00263C9E"/>
    <w:p w14:paraId="1949019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464A87F" wp14:editId="44A0E495">
            <wp:extent cx="2762885" cy="227584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717F" w14:textId="77777777" w:rsidR="00DE4AE9" w:rsidRDefault="00DE4AE9" w:rsidP="00263C9E">
      <w:pPr>
        <w:jc w:val="center"/>
      </w:pPr>
    </w:p>
    <w:p w14:paraId="2AE4C9BD" w14:textId="77777777" w:rsidR="00DE4AE9" w:rsidRDefault="00DE4AE9" w:rsidP="00263C9E">
      <w:pPr>
        <w:jc w:val="center"/>
      </w:pPr>
    </w:p>
    <w:p w14:paraId="261C1EC5" w14:textId="77777777" w:rsidR="00DE4AE9" w:rsidRDefault="00DE4AE9" w:rsidP="00263C9E">
      <w:pPr>
        <w:jc w:val="center"/>
      </w:pPr>
    </w:p>
    <w:p w14:paraId="1FD52D81" w14:textId="77777777" w:rsidR="00DE4AE9" w:rsidRDefault="00DE4AE9" w:rsidP="006F3544"/>
    <w:p w14:paraId="503F81B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6DF6CD" wp14:editId="74A20C08">
            <wp:extent cx="2762885" cy="227584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E069" w14:textId="77777777" w:rsidR="00DE4AE9" w:rsidRDefault="00DE4AE9" w:rsidP="00263C9E">
      <w:pPr>
        <w:jc w:val="center"/>
      </w:pPr>
    </w:p>
    <w:p w14:paraId="0C30E5F4" w14:textId="77777777" w:rsidR="00DE4AE9" w:rsidRDefault="00DE4AE9" w:rsidP="00263C9E">
      <w:pPr>
        <w:jc w:val="center"/>
      </w:pPr>
    </w:p>
    <w:p w14:paraId="4AF271E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B48EF6" wp14:editId="34DD372E">
            <wp:extent cx="2762885" cy="227584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372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259AA1F3" wp14:editId="3843B0A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AF02C" id="AutoShape 5" o:spid="_x0000_s1026" style="position:absolute;margin-left:331.5pt;margin-top:0;width:382.7pt;height:269.3pt;z-index:-25152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2WL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17DC0A06" wp14:editId="6F79537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8AEF44" id="AutoShape 4" o:spid="_x0000_s1026" style="position:absolute;margin-left:0;margin-top:0;width:382.7pt;height:269.3pt;z-index:-25152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QE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SR0B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1C848494" wp14:editId="22DEF50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54AC72" id="AutoShape 3" o:spid="_x0000_s1026" style="position:absolute;margin-left:331.5pt;margin-top:0;width:382.7pt;height:269.3pt;z-index:-25152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z0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JIz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5E6A465C" wp14:editId="2E1A22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83B95F" id="AutoShape 2" o:spid="_x0000_s1026" style="position:absolute;margin-left:0;margin-top:0;width:382.7pt;height:269.3pt;z-index:-25152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iMKgIAADk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4xOI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37DE2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9EABC9" wp14:editId="51310CC5">
            <wp:extent cx="2762885" cy="227584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7C78" w14:textId="77777777" w:rsidR="00DE4AE9" w:rsidRDefault="00DE4AE9" w:rsidP="00263C9E">
      <w:pPr>
        <w:jc w:val="center"/>
      </w:pPr>
    </w:p>
    <w:p w14:paraId="4320D153" w14:textId="77777777" w:rsidR="00DE4AE9" w:rsidRDefault="00DE4AE9" w:rsidP="00263C9E"/>
    <w:p w14:paraId="5D0B2CC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C3B7BB" wp14:editId="2C6C7CCB">
            <wp:extent cx="2762885" cy="227584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9189" w14:textId="77777777" w:rsidR="00DE4AE9" w:rsidRDefault="00DE4AE9" w:rsidP="00263C9E">
      <w:pPr>
        <w:jc w:val="center"/>
      </w:pPr>
    </w:p>
    <w:p w14:paraId="1355FF2D" w14:textId="77777777" w:rsidR="00DE4AE9" w:rsidRDefault="00DE4AE9" w:rsidP="00263C9E">
      <w:pPr>
        <w:jc w:val="center"/>
      </w:pPr>
    </w:p>
    <w:p w14:paraId="652B22FC" w14:textId="77777777" w:rsidR="00DE4AE9" w:rsidRDefault="00DE4AE9" w:rsidP="00263C9E">
      <w:pPr>
        <w:jc w:val="center"/>
      </w:pPr>
    </w:p>
    <w:p w14:paraId="42E9FBE2" w14:textId="77777777" w:rsidR="00DE4AE9" w:rsidRDefault="00DE4AE9" w:rsidP="006F3544"/>
    <w:p w14:paraId="2570DAE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8FC34E3" wp14:editId="5E85CAB2">
            <wp:extent cx="2762885" cy="227584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B20B" w14:textId="77777777" w:rsidR="00DE4AE9" w:rsidRDefault="00DE4AE9" w:rsidP="00263C9E">
      <w:pPr>
        <w:jc w:val="center"/>
      </w:pPr>
    </w:p>
    <w:p w14:paraId="3E8034B3" w14:textId="77777777" w:rsidR="00DE4AE9" w:rsidRDefault="00DE4AE9" w:rsidP="00263C9E">
      <w:pPr>
        <w:jc w:val="center"/>
      </w:pPr>
    </w:p>
    <w:p w14:paraId="577295A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BDED86" wp14:editId="0A4E05E0">
            <wp:extent cx="2762885" cy="227584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5E0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1" locked="0" layoutInCell="0" allowOverlap="1" wp14:anchorId="6E440DD5" wp14:editId="43D38BB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DBF83E" id="AutoShape 5" o:spid="_x0000_s1026" style="position:absolute;margin-left:331.5pt;margin-top:0;width:382.7pt;height:269.3pt;z-index:-25151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Jc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SXnFmRMd&#10;iXS7iZBrs4t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h4J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25A364D0" wp14:editId="085F530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297B3C" id="AutoShape 4" o:spid="_x0000_s1026" style="position:absolute;margin-left:0;margin-top:0;width:382.7pt;height:269.3pt;z-index:-25151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FE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lI8U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 wp14:anchorId="4C014115" wp14:editId="672AA10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E4FFC9" id="AutoShape 3" o:spid="_x0000_s1026" style="position:absolute;margin-left:331.5pt;margin-top:0;width:382.7pt;height:269.3pt;z-index:-251517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m0KwIAADk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SAm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6970D160" wp14:editId="281D3A6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F19AA7" id="AutoShape 2" o:spid="_x0000_s1026" style="position:absolute;margin-left:0;margin-top:0;width:382.7pt;height:269.3pt;z-index:-25151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0MY2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F8AA2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572651" wp14:editId="1E65A62D">
            <wp:extent cx="2762885" cy="227584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8CEA" w14:textId="77777777" w:rsidR="00DE4AE9" w:rsidRDefault="00DE4AE9" w:rsidP="00263C9E">
      <w:pPr>
        <w:jc w:val="center"/>
      </w:pPr>
    </w:p>
    <w:p w14:paraId="201BBD8F" w14:textId="77777777" w:rsidR="00DE4AE9" w:rsidRDefault="00DE4AE9" w:rsidP="00263C9E"/>
    <w:p w14:paraId="6343D48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A4E164" wp14:editId="1C679964">
            <wp:extent cx="2762885" cy="227584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97D0" w14:textId="77777777" w:rsidR="00DE4AE9" w:rsidRDefault="00DE4AE9" w:rsidP="00263C9E">
      <w:pPr>
        <w:jc w:val="center"/>
      </w:pPr>
    </w:p>
    <w:p w14:paraId="21F5CCB3" w14:textId="77777777" w:rsidR="00DE4AE9" w:rsidRDefault="00DE4AE9" w:rsidP="00263C9E">
      <w:pPr>
        <w:jc w:val="center"/>
      </w:pPr>
    </w:p>
    <w:p w14:paraId="6DBAA31A" w14:textId="77777777" w:rsidR="00DE4AE9" w:rsidRDefault="00DE4AE9" w:rsidP="00263C9E">
      <w:pPr>
        <w:jc w:val="center"/>
      </w:pPr>
    </w:p>
    <w:p w14:paraId="2C0FFF81" w14:textId="77777777" w:rsidR="00DE4AE9" w:rsidRDefault="00DE4AE9" w:rsidP="006F3544"/>
    <w:p w14:paraId="7CC9B06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743F8F" wp14:editId="7FB72D8F">
            <wp:extent cx="2762885" cy="227584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717B" w14:textId="77777777" w:rsidR="00DE4AE9" w:rsidRDefault="00DE4AE9" w:rsidP="00263C9E">
      <w:pPr>
        <w:jc w:val="center"/>
      </w:pPr>
    </w:p>
    <w:p w14:paraId="07486FE7" w14:textId="77777777" w:rsidR="00DE4AE9" w:rsidRDefault="00DE4AE9" w:rsidP="00263C9E">
      <w:pPr>
        <w:jc w:val="center"/>
      </w:pPr>
    </w:p>
    <w:p w14:paraId="00F999D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5BB445" wp14:editId="261F9582">
            <wp:extent cx="2762885" cy="227584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3A9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1" locked="0" layoutInCell="0" allowOverlap="1" wp14:anchorId="24B758EC" wp14:editId="28DB0E2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1B58D8" id="AutoShape 5" o:spid="_x0000_s1026" style="position:absolute;margin-left:331.5pt;margin-top:0;width:382.7pt;height:269.3pt;z-index:-25151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utm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 wp14:anchorId="76BAE5C0" wp14:editId="7B0CF30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C53C49" id="AutoShape 4" o:spid="_x0000_s1026" style="position:absolute;margin-left:0;margin-top:0;width:382.7pt;height:269.3pt;z-index:-25151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3D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9UZ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r23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 wp14:anchorId="3AD5471D" wp14:editId="2315F41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02110" id="AutoShape 3" o:spid="_x0000_s1026" style="position:absolute;margin-left:331.5pt;margin-top:0;width:382.7pt;height:269.3pt;z-index:-25151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5Uz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XlXnnDnR&#10;k0jXmwi5NjtJ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r5U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 wp14:anchorId="1C41AD96" wp14:editId="1EAD12C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A73AEF" id="AutoShape 2" o:spid="_x0000_s1026" style="position:absolute;margin-left:0;margin-top:0;width:382.7pt;height:269.3pt;z-index:-25151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YrKgIAADk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1g5i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BC7DE9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0B75554" wp14:editId="44517851">
            <wp:extent cx="2762885" cy="227584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387B" w14:textId="77777777" w:rsidR="00DE4AE9" w:rsidRDefault="00DE4AE9" w:rsidP="00263C9E">
      <w:pPr>
        <w:jc w:val="center"/>
      </w:pPr>
    </w:p>
    <w:p w14:paraId="6F8AAE4F" w14:textId="77777777" w:rsidR="00DE4AE9" w:rsidRDefault="00DE4AE9" w:rsidP="00263C9E"/>
    <w:p w14:paraId="364DEE8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819E8F" wp14:editId="7BAC9356">
            <wp:extent cx="2762885" cy="227584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A01D" w14:textId="77777777" w:rsidR="00DE4AE9" w:rsidRDefault="00DE4AE9" w:rsidP="00263C9E">
      <w:pPr>
        <w:jc w:val="center"/>
      </w:pPr>
    </w:p>
    <w:p w14:paraId="469C7345" w14:textId="77777777" w:rsidR="00DE4AE9" w:rsidRDefault="00DE4AE9" w:rsidP="00263C9E">
      <w:pPr>
        <w:jc w:val="center"/>
      </w:pPr>
    </w:p>
    <w:p w14:paraId="7AFEE5C5" w14:textId="77777777" w:rsidR="00DE4AE9" w:rsidRDefault="00DE4AE9" w:rsidP="00263C9E">
      <w:pPr>
        <w:jc w:val="center"/>
      </w:pPr>
    </w:p>
    <w:p w14:paraId="1FC1B041" w14:textId="77777777" w:rsidR="00DE4AE9" w:rsidRDefault="00DE4AE9" w:rsidP="006F3544"/>
    <w:p w14:paraId="6493607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9D3DB5" wp14:editId="79551F25">
            <wp:extent cx="2762885" cy="227584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8211" w14:textId="77777777" w:rsidR="00DE4AE9" w:rsidRDefault="00DE4AE9" w:rsidP="00263C9E">
      <w:pPr>
        <w:jc w:val="center"/>
      </w:pPr>
    </w:p>
    <w:p w14:paraId="0D2F73CF" w14:textId="77777777" w:rsidR="00DE4AE9" w:rsidRDefault="00DE4AE9" w:rsidP="00263C9E">
      <w:pPr>
        <w:jc w:val="center"/>
      </w:pPr>
    </w:p>
    <w:p w14:paraId="707A976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98B8D7" wp14:editId="6AF7E73F">
            <wp:extent cx="2762885" cy="227584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188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436F3F3E" wp14:editId="1DDA01F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AC82E3" id="AutoShape 5" o:spid="_x0000_s1026" style="position:absolute;margin-left:331.5pt;margin-top:0;width:382.7pt;height:269.3pt;z-index:-25150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xv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yZcOZE&#10;RyLdbiLk2uw8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iLx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4F8A55C5" wp14:editId="090935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7866E3" id="AutoShape 4" o:spid="_x0000_s1026" style="position:absolute;margin-left:0;margin-top:0;width:382.7pt;height:269.3pt;z-index:-25150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o3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K0o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 wp14:anchorId="416079D1" wp14:editId="2D2E2A0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C3C52D" id="AutoShape 3" o:spid="_x0000_s1026" style="position:absolute;margin-left:331.5pt;margin-top:0;width:382.7pt;height:269.3pt;z-index:-25150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7LH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w558yJ&#10;jkS63UTItdkk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K7L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5F1040D6" wp14:editId="0D94453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45D727" id="AutoShape 2" o:spid="_x0000_s1026" style="position:absolute;margin-left:0;margin-top:0;width:382.7pt;height:269.3pt;z-index:-25150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a/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Xp2c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Pga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89A41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C2FD893" wp14:editId="22943C79">
            <wp:extent cx="2762885" cy="227584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1221" w14:textId="77777777" w:rsidR="00DE4AE9" w:rsidRDefault="00DE4AE9" w:rsidP="00263C9E">
      <w:pPr>
        <w:jc w:val="center"/>
      </w:pPr>
    </w:p>
    <w:p w14:paraId="65463FCC" w14:textId="77777777" w:rsidR="00DE4AE9" w:rsidRDefault="00DE4AE9" w:rsidP="00263C9E"/>
    <w:p w14:paraId="530A5DB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E0A2DC" wp14:editId="63D48E89">
            <wp:extent cx="2762885" cy="227584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D879" w14:textId="77777777" w:rsidR="00DE4AE9" w:rsidRDefault="00DE4AE9" w:rsidP="00263C9E">
      <w:pPr>
        <w:jc w:val="center"/>
      </w:pPr>
    </w:p>
    <w:p w14:paraId="27B26D21" w14:textId="77777777" w:rsidR="00DE4AE9" w:rsidRDefault="00DE4AE9" w:rsidP="00263C9E">
      <w:pPr>
        <w:jc w:val="center"/>
      </w:pPr>
    </w:p>
    <w:p w14:paraId="0311564C" w14:textId="77777777" w:rsidR="00DE4AE9" w:rsidRDefault="00DE4AE9" w:rsidP="00263C9E">
      <w:pPr>
        <w:jc w:val="center"/>
      </w:pPr>
    </w:p>
    <w:p w14:paraId="4B2843C7" w14:textId="77777777" w:rsidR="00DE4AE9" w:rsidRDefault="00DE4AE9" w:rsidP="006F3544"/>
    <w:p w14:paraId="62BCFC8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6D1BF2" wp14:editId="30D60E9F">
            <wp:extent cx="2762885" cy="227584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2369" w14:textId="77777777" w:rsidR="00DE4AE9" w:rsidRDefault="00DE4AE9" w:rsidP="00263C9E">
      <w:pPr>
        <w:jc w:val="center"/>
      </w:pPr>
    </w:p>
    <w:p w14:paraId="03282E7E" w14:textId="77777777" w:rsidR="00DE4AE9" w:rsidRDefault="00DE4AE9" w:rsidP="00263C9E">
      <w:pPr>
        <w:jc w:val="center"/>
      </w:pPr>
    </w:p>
    <w:p w14:paraId="378C45D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EFBBF68" wp14:editId="3AEAC3DC">
            <wp:extent cx="2762885" cy="227584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B13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1" locked="0" layoutInCell="0" allowOverlap="1" wp14:anchorId="5B68A8E9" wp14:editId="5924D24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7A0AB8" id="AutoShape 5" o:spid="_x0000_s1026" style="position:absolute;margin-left:331.5pt;margin-top:0;width:382.7pt;height:269.3pt;z-index:-25150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6u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xx6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74A2D8C2" wp14:editId="26627FD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F99BA2" id="AutoShape 4" o:spid="_x0000_s1026" style="position:absolute;margin-left:0;margin-top:0;width:382.7pt;height:269.3pt;z-index:-251501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qrW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3XFmRMD&#10;iXS1iZBrsz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3Sqt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2BCE39C9" wp14:editId="218BAB1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8809FA" id="AutoShape 3" o:spid="_x0000_s1026" style="position:absolute;margin-left:331.5pt;margin-top:0;width:382.7pt;height:269.3pt;z-index:-25150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lIm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0lI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062F4762" wp14:editId="5ED22C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822585" id="AutoShape 2" o:spid="_x0000_s1026" style="position:absolute;margin-left:0;margin-top:0;width:382.7pt;height:269.3pt;z-index:-25150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R+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3XNmRMD&#10;iXS1iZBrsy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pxpH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7C30F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07E965" wp14:editId="0A91A2A8">
            <wp:extent cx="2762885" cy="227584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9D8D" w14:textId="77777777" w:rsidR="00DE4AE9" w:rsidRDefault="00DE4AE9" w:rsidP="00263C9E">
      <w:pPr>
        <w:jc w:val="center"/>
      </w:pPr>
    </w:p>
    <w:p w14:paraId="5558E7D0" w14:textId="77777777" w:rsidR="00DE4AE9" w:rsidRDefault="00DE4AE9" w:rsidP="00263C9E"/>
    <w:p w14:paraId="4EC1FC3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19CE24" wp14:editId="4905FD04">
            <wp:extent cx="2762885" cy="227584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CA9" w14:textId="77777777" w:rsidR="00DE4AE9" w:rsidRDefault="00DE4AE9" w:rsidP="00263C9E">
      <w:pPr>
        <w:jc w:val="center"/>
      </w:pPr>
    </w:p>
    <w:p w14:paraId="49E4B378" w14:textId="77777777" w:rsidR="00DE4AE9" w:rsidRDefault="00DE4AE9" w:rsidP="00263C9E">
      <w:pPr>
        <w:jc w:val="center"/>
      </w:pPr>
    </w:p>
    <w:p w14:paraId="65C5E5A6" w14:textId="77777777" w:rsidR="00DE4AE9" w:rsidRDefault="00DE4AE9" w:rsidP="00263C9E">
      <w:pPr>
        <w:jc w:val="center"/>
      </w:pPr>
    </w:p>
    <w:p w14:paraId="74080717" w14:textId="77777777" w:rsidR="00DE4AE9" w:rsidRDefault="00DE4AE9" w:rsidP="006F3544"/>
    <w:p w14:paraId="7304EBD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C8564D" wp14:editId="71A38543">
            <wp:extent cx="2762885" cy="227584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C738" w14:textId="77777777" w:rsidR="00DE4AE9" w:rsidRDefault="00DE4AE9" w:rsidP="00263C9E">
      <w:pPr>
        <w:jc w:val="center"/>
      </w:pPr>
    </w:p>
    <w:p w14:paraId="23BC76E7" w14:textId="77777777" w:rsidR="00DE4AE9" w:rsidRDefault="00DE4AE9" w:rsidP="00263C9E">
      <w:pPr>
        <w:jc w:val="center"/>
      </w:pPr>
    </w:p>
    <w:p w14:paraId="102A414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3C4B82" wp14:editId="092990EC">
            <wp:extent cx="2762885" cy="227584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087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1" locked="0" layoutInCell="0" allowOverlap="1" wp14:anchorId="1AA96748" wp14:editId="6FEBFBD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DC6D09" id="AutoShape 5" o:spid="_x0000_s1026" style="position:absolute;margin-left:331.5pt;margin-top:0;width:382.7pt;height:269.3pt;z-index:-25149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vu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sq5v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4B283F6A" wp14:editId="6215B2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C46717" id="AutoShape 4" o:spid="_x0000_s1026" style="position:absolute;margin-left:0;margin-top:0;width:382.7pt;height:269.3pt;z-index:-251496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o0iKgIAADk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NWjS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75634A69" wp14:editId="7D2A9B3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FE15F9" id="AutoShape 3" o:spid="_x0000_s1026" style="position:absolute;margin-left:331.5pt;margin-top:0;width:382.7pt;height:269.3pt;z-index:-25149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XS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VnX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6690D382" wp14:editId="5D0F164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8852CD" id="AutoShape 2" o:spid="_x0000_s1026" style="position:absolute;margin-left:0;margin-top:0;width:382.7pt;height:269.3pt;z-index:-25149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GqKwIAADk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Q8G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509300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D6FC96" wp14:editId="20A4C8F5">
            <wp:extent cx="2762885" cy="227584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F108" w14:textId="77777777" w:rsidR="00DE4AE9" w:rsidRDefault="00DE4AE9" w:rsidP="00263C9E">
      <w:pPr>
        <w:jc w:val="center"/>
      </w:pPr>
    </w:p>
    <w:p w14:paraId="131FB46C" w14:textId="77777777" w:rsidR="00DE4AE9" w:rsidRDefault="00DE4AE9" w:rsidP="00263C9E"/>
    <w:p w14:paraId="425958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BE16E6" wp14:editId="538162B9">
            <wp:extent cx="2762885" cy="227584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67C8" w14:textId="77777777" w:rsidR="00DE4AE9" w:rsidRDefault="00DE4AE9" w:rsidP="00263C9E">
      <w:pPr>
        <w:jc w:val="center"/>
      </w:pPr>
    </w:p>
    <w:p w14:paraId="16BB6669" w14:textId="77777777" w:rsidR="00DE4AE9" w:rsidRDefault="00DE4AE9" w:rsidP="00263C9E">
      <w:pPr>
        <w:jc w:val="center"/>
      </w:pPr>
    </w:p>
    <w:p w14:paraId="2E547C46" w14:textId="77777777" w:rsidR="00DE4AE9" w:rsidRDefault="00DE4AE9" w:rsidP="00263C9E">
      <w:pPr>
        <w:jc w:val="center"/>
      </w:pPr>
    </w:p>
    <w:p w14:paraId="7A3050C2" w14:textId="77777777" w:rsidR="00DE4AE9" w:rsidRDefault="00DE4AE9" w:rsidP="006F3544"/>
    <w:p w14:paraId="2A971FA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B54613" wp14:editId="364E0BD6">
            <wp:extent cx="2762885" cy="227584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4423" w14:textId="77777777" w:rsidR="00DE4AE9" w:rsidRDefault="00DE4AE9" w:rsidP="00263C9E">
      <w:pPr>
        <w:jc w:val="center"/>
      </w:pPr>
    </w:p>
    <w:p w14:paraId="65ED91BC" w14:textId="77777777" w:rsidR="00DE4AE9" w:rsidRDefault="00DE4AE9" w:rsidP="00263C9E">
      <w:pPr>
        <w:jc w:val="center"/>
      </w:pPr>
    </w:p>
    <w:p w14:paraId="65FCBAC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B28EEC6" wp14:editId="1C5D2090">
            <wp:extent cx="2762885" cy="227584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613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3BB6E6E4" wp14:editId="72C4839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CA07FA" id="AutoShape 5" o:spid="_x0000_s1026" style="position:absolute;margin-left:331.5pt;margin-top:0;width:382.7pt;height:269.3pt;z-index:-25149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t6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9Xt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77F9B5C9" wp14:editId="41BFD03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93ECB4" id="AutoShape 4" o:spid="_x0000_s1026" style="position:absolute;margin-left:0;margin-top:0;width:382.7pt;height:269.3pt;z-index:-25149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ghi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Ogh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76A29820" wp14:editId="56B309E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BEEC77" id="AutoShape 3" o:spid="_x0000_s1026" style="position:absolute;margin-left:331.5pt;margin-top:0;width:382.7pt;height:269.3pt;z-index:-25149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vCS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1OvC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2D8F8337" wp14:editId="75A9937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ABDC05" id="AutoShape 2" o:spid="_x0000_s1026" style="position:absolute;margin-left:0;margin-top:0;width:382.7pt;height:269.3pt;z-index:-25149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+mk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31BB38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8B4F2B" wp14:editId="4C68DFBD">
            <wp:extent cx="2762885" cy="227584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0467" w14:textId="77777777" w:rsidR="00DE4AE9" w:rsidRDefault="00DE4AE9" w:rsidP="00263C9E">
      <w:pPr>
        <w:jc w:val="center"/>
      </w:pPr>
    </w:p>
    <w:p w14:paraId="662FA128" w14:textId="77777777" w:rsidR="00DE4AE9" w:rsidRDefault="00DE4AE9" w:rsidP="00263C9E"/>
    <w:p w14:paraId="4C466F2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5C3B8F" wp14:editId="6365DE59">
            <wp:extent cx="2762885" cy="22758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C2B2" w14:textId="77777777" w:rsidR="00DE4AE9" w:rsidRDefault="00DE4AE9" w:rsidP="00263C9E">
      <w:pPr>
        <w:jc w:val="center"/>
      </w:pPr>
    </w:p>
    <w:p w14:paraId="619401DA" w14:textId="77777777" w:rsidR="00DE4AE9" w:rsidRDefault="00DE4AE9" w:rsidP="00263C9E">
      <w:pPr>
        <w:jc w:val="center"/>
      </w:pPr>
    </w:p>
    <w:p w14:paraId="0617E436" w14:textId="77777777" w:rsidR="00DE4AE9" w:rsidRDefault="00DE4AE9" w:rsidP="00263C9E">
      <w:pPr>
        <w:jc w:val="center"/>
      </w:pPr>
    </w:p>
    <w:p w14:paraId="5D9AA130" w14:textId="77777777" w:rsidR="00DE4AE9" w:rsidRDefault="00DE4AE9" w:rsidP="006F3544"/>
    <w:p w14:paraId="1026A9C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60FF0D8" wp14:editId="3C97799E">
            <wp:extent cx="2762885" cy="227584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C3A8" w14:textId="77777777" w:rsidR="00DE4AE9" w:rsidRDefault="00DE4AE9" w:rsidP="00263C9E">
      <w:pPr>
        <w:jc w:val="center"/>
      </w:pPr>
    </w:p>
    <w:p w14:paraId="139DDCC0" w14:textId="77777777" w:rsidR="00DE4AE9" w:rsidRDefault="00DE4AE9" w:rsidP="00263C9E">
      <w:pPr>
        <w:jc w:val="center"/>
      </w:pPr>
    </w:p>
    <w:p w14:paraId="2A2A67A0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217280" wp14:editId="103252A6">
            <wp:extent cx="2762885" cy="227584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2F9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1" locked="0" layoutInCell="0" allowOverlap="1" wp14:anchorId="75995BFB" wp14:editId="176A966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7376C0" id="AutoShape 5" o:spid="_x0000_s1026" style="position:absolute;margin-left:331.5pt;margin-top:0;width:382.7pt;height:269.3pt;z-index:-25148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Cd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ycWMMyc6&#10;EulmFyHXZr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yCC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 wp14:anchorId="6F19E9AD" wp14:editId="50268B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6374F1" id="AutoShape 4" o:spid="_x0000_s1026" style="position:absolute;margin-left:0;margin-top:0;width:382.7pt;height:269.3pt;z-index:-25148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Tl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3n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3ZT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 wp14:anchorId="71BDFA0D" wp14:editId="202EC18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2F3D12" id="AutoShape 3" o:spid="_x0000_s1026" style="position:absolute;margin-left:331.5pt;margin-top:0;width:382.7pt;height:269.3pt;z-index:-25148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WwVKwIAADk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3Ww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3CC42FBD" wp14:editId="4D68469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DF928" id="AutoShape 2" o:spid="_x0000_s1026" style="position:absolute;margin-left:0;margin-top:0;width:382.7pt;height:269.3pt;z-index:-25148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8NKgIAADk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cSHw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ED15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69F6E3" wp14:editId="603133FC">
            <wp:extent cx="2762885" cy="22758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8C38" w14:textId="77777777" w:rsidR="00DE4AE9" w:rsidRDefault="00DE4AE9" w:rsidP="00263C9E">
      <w:pPr>
        <w:jc w:val="center"/>
      </w:pPr>
    </w:p>
    <w:p w14:paraId="240634DC" w14:textId="77777777" w:rsidR="00DE4AE9" w:rsidRDefault="00DE4AE9" w:rsidP="00263C9E"/>
    <w:p w14:paraId="1D26A0B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A43C5D" wp14:editId="69AC9240">
            <wp:extent cx="2762885" cy="227584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0FDA" w14:textId="77777777" w:rsidR="00DE4AE9" w:rsidRDefault="00DE4AE9" w:rsidP="00263C9E">
      <w:pPr>
        <w:jc w:val="center"/>
      </w:pPr>
    </w:p>
    <w:p w14:paraId="2D9CFEB4" w14:textId="77777777" w:rsidR="00DE4AE9" w:rsidRDefault="00DE4AE9" w:rsidP="00263C9E">
      <w:pPr>
        <w:jc w:val="center"/>
      </w:pPr>
    </w:p>
    <w:p w14:paraId="7AE4176E" w14:textId="77777777" w:rsidR="00DE4AE9" w:rsidRDefault="00DE4AE9" w:rsidP="00263C9E">
      <w:pPr>
        <w:jc w:val="center"/>
      </w:pPr>
    </w:p>
    <w:p w14:paraId="1B63C136" w14:textId="77777777" w:rsidR="00DE4AE9" w:rsidRDefault="00DE4AE9" w:rsidP="006F3544"/>
    <w:p w14:paraId="5CF7FDF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C73929E" wp14:editId="18CC8A6C">
            <wp:extent cx="2762885" cy="227584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CA1" w14:textId="77777777" w:rsidR="00DE4AE9" w:rsidRDefault="00DE4AE9" w:rsidP="00263C9E">
      <w:pPr>
        <w:jc w:val="center"/>
      </w:pPr>
    </w:p>
    <w:p w14:paraId="450C47CB" w14:textId="77777777" w:rsidR="00DE4AE9" w:rsidRDefault="00DE4AE9" w:rsidP="00263C9E">
      <w:pPr>
        <w:jc w:val="center"/>
      </w:pPr>
    </w:p>
    <w:p w14:paraId="032AFF4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9E70E99" wp14:editId="3027FAB8">
            <wp:extent cx="2762885" cy="227584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1A0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1" locked="0" layoutInCell="0" allowOverlap="1" wp14:anchorId="08CA377E" wp14:editId="50BF9DA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023C24" id="AutoShape 5" o:spid="_x0000_s1026" style="position:absolute;margin-left:331.5pt;margin-top:0;width:382.7pt;height:269.3pt;z-index:-25148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VJ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/+kV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 wp14:anchorId="621041C5" wp14:editId="24B8198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A78A86" id="AutoShape 4" o:spid="_x0000_s1026" style="position:absolute;margin-left:0;margin-top:0;width:382.7pt;height:269.3pt;z-index:-25148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MRKw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WbM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 wp14:anchorId="45B92125" wp14:editId="6A3969F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E3D457" id="AutoShape 3" o:spid="_x0000_s1026" style="position:absolute;margin-left:331.5pt;margin-top:0;width:382.7pt;height:269.3pt;z-index:-25148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vh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hZS+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 wp14:anchorId="37A44882" wp14:editId="347E7A2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ED5416" id="AutoShape 2" o:spid="_x0000_s1026" style="position:absolute;margin-left:0;margin-top:0;width:382.7pt;height:269.3pt;z-index:-25148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TP+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43C3E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320ABE3" wp14:editId="476F2A7C">
            <wp:extent cx="2762885" cy="227584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76B2" w14:textId="77777777" w:rsidR="00DE4AE9" w:rsidRDefault="00DE4AE9" w:rsidP="00263C9E">
      <w:pPr>
        <w:jc w:val="center"/>
      </w:pPr>
    </w:p>
    <w:p w14:paraId="00395539" w14:textId="77777777" w:rsidR="00DE4AE9" w:rsidRDefault="00DE4AE9" w:rsidP="00263C9E"/>
    <w:p w14:paraId="328714E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BDBD2D" wp14:editId="200F30EE">
            <wp:extent cx="2762885" cy="227584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5178" w14:textId="77777777" w:rsidR="00DE4AE9" w:rsidRDefault="00DE4AE9" w:rsidP="00263C9E">
      <w:pPr>
        <w:jc w:val="center"/>
      </w:pPr>
    </w:p>
    <w:p w14:paraId="6F541F24" w14:textId="77777777" w:rsidR="00DE4AE9" w:rsidRDefault="00DE4AE9" w:rsidP="00263C9E">
      <w:pPr>
        <w:jc w:val="center"/>
      </w:pPr>
    </w:p>
    <w:p w14:paraId="093B8AEA" w14:textId="77777777" w:rsidR="00DE4AE9" w:rsidRDefault="00DE4AE9" w:rsidP="00263C9E">
      <w:pPr>
        <w:jc w:val="center"/>
      </w:pPr>
    </w:p>
    <w:p w14:paraId="4C4CED87" w14:textId="77777777" w:rsidR="00DE4AE9" w:rsidRDefault="00DE4AE9" w:rsidP="006F3544"/>
    <w:p w14:paraId="3E41289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1D4DC2D" wp14:editId="5E0F6949">
            <wp:extent cx="2762885" cy="227584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F1F4" w14:textId="77777777" w:rsidR="00DE4AE9" w:rsidRDefault="00DE4AE9" w:rsidP="00263C9E">
      <w:pPr>
        <w:jc w:val="center"/>
      </w:pPr>
    </w:p>
    <w:p w14:paraId="65F80F14" w14:textId="77777777" w:rsidR="00DE4AE9" w:rsidRDefault="00DE4AE9" w:rsidP="00263C9E">
      <w:pPr>
        <w:jc w:val="center"/>
      </w:pPr>
    </w:p>
    <w:p w14:paraId="7867729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47058B" wp14:editId="0FAC5ED2">
            <wp:extent cx="2762885" cy="22758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F70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1" locked="0" layoutInCell="0" allowOverlap="1" wp14:anchorId="62BE500A" wp14:editId="3A1180D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F025DF" id="AutoShape 5" o:spid="_x0000_s1026" style="position:absolute;margin-left:331.5pt;margin-top:0;width:382.7pt;height:269.3pt;z-index:-25147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XFLQ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JRFcU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 wp14:anchorId="4C88F047" wp14:editId="3C76BF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CF50FC" id="AutoShape 4" o:spid="_x0000_s1026" style="position:absolute;margin-left:0;margin-top:0;width:382.7pt;height:269.3pt;z-index:-25147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G9KgIAADk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NEob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 wp14:anchorId="32A7923A" wp14:editId="61A1949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68179" id="AutoShape 3" o:spid="_x0000_s1026" style="position:absolute;margin-left:331.5pt;margin-top:0;width:382.7pt;height:269.3pt;z-index:-251476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lNKwIAADk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RFl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 wp14:anchorId="0ECF00D6" wp14:editId="365FD54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F031E3" id="AutoShape 2" o:spid="_x0000_s1026" style="position:absolute;margin-left:0;margin-top:0;width:382.7pt;height:269.3pt;z-index:-251478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68VKgIAADk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Tnrx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AA4D8D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84EB58" wp14:editId="27454272">
            <wp:extent cx="2762885" cy="227584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D85B" w14:textId="77777777" w:rsidR="00DE4AE9" w:rsidRDefault="00DE4AE9" w:rsidP="00263C9E">
      <w:pPr>
        <w:jc w:val="center"/>
      </w:pPr>
    </w:p>
    <w:p w14:paraId="6418B967" w14:textId="77777777" w:rsidR="00DE4AE9" w:rsidRDefault="00DE4AE9" w:rsidP="00263C9E"/>
    <w:p w14:paraId="238D93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712E116" wp14:editId="1A51E262">
            <wp:extent cx="2762885" cy="227584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41BE" w14:textId="77777777" w:rsidR="00DE4AE9" w:rsidRDefault="00DE4AE9" w:rsidP="00263C9E">
      <w:pPr>
        <w:jc w:val="center"/>
      </w:pPr>
    </w:p>
    <w:p w14:paraId="3296BF4F" w14:textId="77777777" w:rsidR="00DE4AE9" w:rsidRDefault="00DE4AE9" w:rsidP="00263C9E">
      <w:pPr>
        <w:jc w:val="center"/>
      </w:pPr>
    </w:p>
    <w:p w14:paraId="5C3616C2" w14:textId="77777777" w:rsidR="00DE4AE9" w:rsidRDefault="00DE4AE9" w:rsidP="00263C9E">
      <w:pPr>
        <w:jc w:val="center"/>
      </w:pPr>
    </w:p>
    <w:p w14:paraId="2214013F" w14:textId="77777777" w:rsidR="00DE4AE9" w:rsidRDefault="00DE4AE9" w:rsidP="006F3544"/>
    <w:p w14:paraId="74808F8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26697D3" wp14:editId="44DB6BC5">
            <wp:extent cx="2762885" cy="22758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E605" w14:textId="77777777" w:rsidR="00DE4AE9" w:rsidRDefault="00DE4AE9" w:rsidP="00263C9E">
      <w:pPr>
        <w:jc w:val="center"/>
      </w:pPr>
    </w:p>
    <w:p w14:paraId="6D9AF54D" w14:textId="77777777" w:rsidR="00DE4AE9" w:rsidRDefault="00DE4AE9" w:rsidP="00263C9E">
      <w:pPr>
        <w:jc w:val="center"/>
      </w:pPr>
    </w:p>
    <w:p w14:paraId="6CC1809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C2308C" wp14:editId="24CD2561">
            <wp:extent cx="2762885" cy="227584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D85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1" locked="0" layoutInCell="0" allowOverlap="1" wp14:anchorId="6D1FCEC1" wp14:editId="784BBE1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73BEC7" id="AutoShape 5" o:spid="_x0000_s1026" style="position:absolute;margin-left:331.5pt;margin-top:0;width:382.7pt;height:269.3pt;z-index:-25146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CF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j6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PZC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 wp14:anchorId="0CC9766B" wp14:editId="27D0A18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8D3C3E" id="AutoShape 4" o:spid="_x0000_s1026" style="position:absolute;margin-left:0;margin-top:0;width:382.7pt;height:269.3pt;z-index:-251470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IZJKAIAADk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B9wIZJKAIAADk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 wp14:anchorId="09D20D98" wp14:editId="5A6027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E11A6D" id="AutoShape 3" o:spid="_x0000_s1026" style="position:absolute;margin-left:331.5pt;margin-top:0;width:382.7pt;height:269.3pt;z-index:-25147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H65KwIAADk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7wH6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 wp14:anchorId="35CEDACE" wp14:editId="5BACE3C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FC835C" id="AutoShape 2" o:spid="_x0000_s1026" style="position:absolute;margin-left:0;margin-top:0;width:382.7pt;height:269.3pt;z-index:-25147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rB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cr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BCB11D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AB4C6C" wp14:editId="509F79C4">
            <wp:extent cx="2762885" cy="227584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3515" w14:textId="77777777" w:rsidR="00DE4AE9" w:rsidRDefault="00DE4AE9" w:rsidP="00263C9E">
      <w:pPr>
        <w:jc w:val="center"/>
      </w:pPr>
    </w:p>
    <w:p w14:paraId="3CF652C0" w14:textId="77777777" w:rsidR="00DE4AE9" w:rsidRDefault="00DE4AE9" w:rsidP="00263C9E"/>
    <w:p w14:paraId="50D16DB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10F2654" wp14:editId="0D3E1AFE">
            <wp:extent cx="2762885" cy="227584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B06B" w14:textId="77777777" w:rsidR="00DE4AE9" w:rsidRDefault="00DE4AE9" w:rsidP="00263C9E">
      <w:pPr>
        <w:jc w:val="center"/>
      </w:pPr>
    </w:p>
    <w:p w14:paraId="50FEAF6B" w14:textId="77777777" w:rsidR="00DE4AE9" w:rsidRDefault="00DE4AE9" w:rsidP="00263C9E">
      <w:pPr>
        <w:jc w:val="center"/>
      </w:pPr>
    </w:p>
    <w:p w14:paraId="559C7EB3" w14:textId="77777777" w:rsidR="00DE4AE9" w:rsidRDefault="00DE4AE9" w:rsidP="00263C9E">
      <w:pPr>
        <w:jc w:val="center"/>
      </w:pPr>
    </w:p>
    <w:p w14:paraId="6FB58944" w14:textId="77777777" w:rsidR="00DE4AE9" w:rsidRDefault="00DE4AE9" w:rsidP="006F3544"/>
    <w:p w14:paraId="225FF9A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29E37C6" wp14:editId="2ACE74EF">
            <wp:extent cx="2762885" cy="227584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5090" w14:textId="77777777" w:rsidR="00DE4AE9" w:rsidRDefault="00DE4AE9" w:rsidP="00263C9E">
      <w:pPr>
        <w:jc w:val="center"/>
      </w:pPr>
    </w:p>
    <w:p w14:paraId="3594766F" w14:textId="77777777" w:rsidR="00DE4AE9" w:rsidRDefault="00DE4AE9" w:rsidP="00263C9E">
      <w:pPr>
        <w:jc w:val="center"/>
      </w:pPr>
    </w:p>
    <w:p w14:paraId="1B905D2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68ABAC" wp14:editId="438EBDD3">
            <wp:extent cx="2762885" cy="227584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C9C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0" allowOverlap="1" wp14:anchorId="56152769" wp14:editId="0495C63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CCD018" id="AutoShape 5" o:spid="_x0000_s1026" style="position:absolute;margin-left:331.5pt;margin-top:0;width:382.7pt;height:269.3pt;z-index:-25146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AR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k/kV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Y3A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 wp14:anchorId="00E28C2C" wp14:editId="0E28131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65E273" id="AutoShape 4" o:spid="_x0000_s1026" style="position:absolute;margin-left:0;margin-top:0;width:382.7pt;height:269.3pt;z-index:-25146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MJ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rAM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 wp14:anchorId="3270CEB8" wp14:editId="2CB72F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18B4BA" id="AutoShape 3" o:spid="_x0000_s1026" style="position:absolute;margin-left:331.5pt;margin-top:0;width:382.7pt;height:269.3pt;z-index:-251466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rPv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 wp14:anchorId="0AB035E8" wp14:editId="2510A9E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3A83B7" id="AutoShape 2" o:spid="_x0000_s1026" style="position:absolute;margin-left:0;margin-top:0;width:382.7pt;height:269.3pt;z-index:-25146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tU5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12E57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B5225D3" wp14:editId="6981BBE5">
            <wp:extent cx="2762885" cy="227584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5687" w14:textId="77777777" w:rsidR="00DE4AE9" w:rsidRDefault="00DE4AE9" w:rsidP="00263C9E">
      <w:pPr>
        <w:jc w:val="center"/>
      </w:pPr>
    </w:p>
    <w:p w14:paraId="08D677C0" w14:textId="77777777" w:rsidR="00DE4AE9" w:rsidRDefault="00DE4AE9" w:rsidP="00263C9E"/>
    <w:p w14:paraId="26BCBA3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123724" wp14:editId="22DA344D">
            <wp:extent cx="2762885" cy="227584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DC66" w14:textId="77777777" w:rsidR="00DE4AE9" w:rsidRDefault="00DE4AE9" w:rsidP="00263C9E">
      <w:pPr>
        <w:jc w:val="center"/>
      </w:pPr>
    </w:p>
    <w:p w14:paraId="2053F7AB" w14:textId="77777777" w:rsidR="00DE4AE9" w:rsidRDefault="00DE4AE9" w:rsidP="00263C9E">
      <w:pPr>
        <w:jc w:val="center"/>
      </w:pPr>
    </w:p>
    <w:p w14:paraId="505120F4" w14:textId="77777777" w:rsidR="00DE4AE9" w:rsidRDefault="00DE4AE9" w:rsidP="00263C9E">
      <w:pPr>
        <w:jc w:val="center"/>
      </w:pPr>
    </w:p>
    <w:p w14:paraId="536A1591" w14:textId="77777777" w:rsidR="00DE4AE9" w:rsidRDefault="00DE4AE9" w:rsidP="006F3544"/>
    <w:p w14:paraId="27CA4F3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1527BF" wp14:editId="4EA27F96">
            <wp:extent cx="2762885" cy="227584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CE45" w14:textId="77777777" w:rsidR="00DE4AE9" w:rsidRDefault="00DE4AE9" w:rsidP="00263C9E">
      <w:pPr>
        <w:jc w:val="center"/>
      </w:pPr>
    </w:p>
    <w:p w14:paraId="1EEEE604" w14:textId="77777777" w:rsidR="00DE4AE9" w:rsidRDefault="00DE4AE9" w:rsidP="00263C9E">
      <w:pPr>
        <w:jc w:val="center"/>
      </w:pPr>
    </w:p>
    <w:p w14:paraId="4DFADCB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0575FB" wp14:editId="2B8C0BE1">
            <wp:extent cx="2762885" cy="227584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AB0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1" locked="0" layoutInCell="0" allowOverlap="1" wp14:anchorId="36B08D95" wp14:editId="2E34549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FDBECF" id="AutoShape 5" o:spid="_x0000_s1026" style="position:absolute;margin-left:331.5pt;margin-top:0;width:382.7pt;height:269.3pt;z-index:-25145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A/S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 wp14:anchorId="289EC974" wp14:editId="6EA326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2BD755" id="AutoShape 4" o:spid="_x0000_s1026" style="position:absolute;margin-left:0;margin-top:0;width:382.7pt;height:269.3pt;z-index:-251460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Dv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n0jDMn&#10;ehLpehMh12ZV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FkD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 wp14:anchorId="04043CC5" wp14:editId="319C09D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8FA5DF" id="AutoShape 3" o:spid="_x0000_s1026" style="position:absolute;margin-left:331.5pt;margin-top:0;width:382.7pt;height:269.3pt;z-index:-25146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gf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Frg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 wp14:anchorId="4A324064" wp14:editId="04DD1A8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012FDF" id="AutoShape 2" o:spid="_x0000_s1026" style="position:absolute;margin-left:0;margin-top:0;width:382.7pt;height:269.3pt;z-index:-25146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csH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2cs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798151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4EF9CB" wp14:editId="3DD1B14B">
            <wp:extent cx="2762885" cy="227584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F71E" w14:textId="77777777" w:rsidR="00DE4AE9" w:rsidRDefault="00DE4AE9" w:rsidP="00263C9E">
      <w:pPr>
        <w:jc w:val="center"/>
      </w:pPr>
    </w:p>
    <w:p w14:paraId="7C0AFDDB" w14:textId="77777777" w:rsidR="00DE4AE9" w:rsidRDefault="00DE4AE9" w:rsidP="00263C9E"/>
    <w:p w14:paraId="4CB9B1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8B6E34" wp14:editId="700F8034">
            <wp:extent cx="2762885" cy="227584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CD59" w14:textId="77777777" w:rsidR="00DE4AE9" w:rsidRDefault="00DE4AE9" w:rsidP="00263C9E">
      <w:pPr>
        <w:jc w:val="center"/>
      </w:pPr>
    </w:p>
    <w:p w14:paraId="47918AD3" w14:textId="77777777" w:rsidR="00DE4AE9" w:rsidRDefault="00DE4AE9" w:rsidP="00263C9E">
      <w:pPr>
        <w:jc w:val="center"/>
      </w:pPr>
    </w:p>
    <w:p w14:paraId="3587A309" w14:textId="77777777" w:rsidR="00DE4AE9" w:rsidRDefault="00DE4AE9" w:rsidP="00263C9E">
      <w:pPr>
        <w:jc w:val="center"/>
      </w:pPr>
    </w:p>
    <w:p w14:paraId="2F8656B4" w14:textId="77777777" w:rsidR="00DE4AE9" w:rsidRDefault="00DE4AE9" w:rsidP="006F3544"/>
    <w:p w14:paraId="4FB9075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B63764" wp14:editId="7277AB67">
            <wp:extent cx="2762885" cy="227584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672E" w14:textId="77777777" w:rsidR="00DE4AE9" w:rsidRDefault="00DE4AE9" w:rsidP="00263C9E">
      <w:pPr>
        <w:jc w:val="center"/>
      </w:pPr>
    </w:p>
    <w:p w14:paraId="359209A2" w14:textId="77777777" w:rsidR="00DE4AE9" w:rsidRDefault="00DE4AE9" w:rsidP="00263C9E">
      <w:pPr>
        <w:jc w:val="center"/>
      </w:pPr>
    </w:p>
    <w:p w14:paraId="3E884EF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3F77178" wp14:editId="76C90DE3">
            <wp:extent cx="2762885" cy="227584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102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1" locked="0" layoutInCell="0" allowOverlap="1" wp14:anchorId="1A26C311" wp14:editId="5C1611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A23C98" id="AutoShape 5" o:spid="_x0000_s1026" style="position:absolute;margin-left:331.5pt;margin-top:0;width:382.7pt;height:269.3pt;z-index:-25145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FD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MZF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 wp14:anchorId="55AC5F22" wp14:editId="50CA80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756299" id="AutoShape 4" o:spid="_x0000_s1026" style="position:absolute;margin-left:0;margin-top:0;width:382.7pt;height:269.3pt;z-index:-25145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cb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ZceZE&#10;TyJdbyLk2qxKBA0+1JT34O8xjRj8HcgfgTm46YRb62tEGDotFLVVpvzixYXkBLrKVsNHUIQuCD1z&#10;tWuxT4DEAttlSR6fJdG7yCT9rOZn09kFKScpdlIRSWUWrRD14brHEN9r6FkyGo6wceoLCZ9riO1d&#10;iFkYtR9OqO+ctb0lmbfCslk1H5sW9T6XoA+Q6aKDpbE274l1bEhEnZ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uSZx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 wp14:anchorId="03ADD714" wp14:editId="3F20C8F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C4F339" id="AutoShape 3" o:spid="_x0000_s1026" style="position:absolute;margin-left:331.5pt;margin-top:0;width:382.7pt;height:269.3pt;z-index:-251456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p/r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9kp/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 wp14:anchorId="67C9CBF8" wp14:editId="43A2E40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22D679" id="AutoShape 2" o:spid="_x0000_s1026" style="position:absolute;margin-left:0;margin-top:0;width:382.7pt;height:269.3pt;z-index:-25145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uT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yHK5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0B7BCF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B13A355" wp14:editId="1B6DE134">
            <wp:extent cx="2762885" cy="227584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929E" w14:textId="77777777" w:rsidR="00DE4AE9" w:rsidRDefault="00DE4AE9" w:rsidP="00263C9E">
      <w:pPr>
        <w:jc w:val="center"/>
      </w:pPr>
    </w:p>
    <w:p w14:paraId="5CDAA278" w14:textId="77777777" w:rsidR="00DE4AE9" w:rsidRDefault="00DE4AE9" w:rsidP="00263C9E"/>
    <w:p w14:paraId="4A97C51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653BE4" wp14:editId="03B775EB">
            <wp:extent cx="2762885" cy="227584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C19F" w14:textId="77777777" w:rsidR="00DE4AE9" w:rsidRDefault="00DE4AE9" w:rsidP="00263C9E">
      <w:pPr>
        <w:jc w:val="center"/>
      </w:pPr>
    </w:p>
    <w:p w14:paraId="6FC0C86D" w14:textId="77777777" w:rsidR="00DE4AE9" w:rsidRDefault="00DE4AE9" w:rsidP="00263C9E">
      <w:pPr>
        <w:jc w:val="center"/>
      </w:pPr>
    </w:p>
    <w:p w14:paraId="51D5EB5E" w14:textId="77777777" w:rsidR="00DE4AE9" w:rsidRDefault="00DE4AE9" w:rsidP="00263C9E">
      <w:pPr>
        <w:jc w:val="center"/>
      </w:pPr>
    </w:p>
    <w:p w14:paraId="16B35309" w14:textId="77777777" w:rsidR="00DE4AE9" w:rsidRDefault="00DE4AE9" w:rsidP="006F3544"/>
    <w:p w14:paraId="78854A9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3374EA" wp14:editId="411905DB">
            <wp:extent cx="2762885" cy="227584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B09E" w14:textId="77777777" w:rsidR="00DE4AE9" w:rsidRDefault="00DE4AE9" w:rsidP="00263C9E">
      <w:pPr>
        <w:jc w:val="center"/>
      </w:pPr>
    </w:p>
    <w:p w14:paraId="06035992" w14:textId="77777777" w:rsidR="00DE4AE9" w:rsidRDefault="00DE4AE9" w:rsidP="00263C9E">
      <w:pPr>
        <w:jc w:val="center"/>
      </w:pPr>
    </w:p>
    <w:p w14:paraId="498FE40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8027C05" wp14:editId="125CC760">
            <wp:extent cx="2762885" cy="227584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681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1" locked="0" layoutInCell="0" allowOverlap="1" wp14:anchorId="0C597596" wp14:editId="5F00A87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74E5B1" id="AutoShape 5" o:spid="_x0000_s1026" style="position:absolute;margin-left:331.5pt;margin-top:0;width:382.7pt;height:269.3pt;z-index:-25144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qk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DMq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 wp14:anchorId="374B1D05" wp14:editId="57A5091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46E04C" id="AutoShape 4" o:spid="_x0000_s1026" style="position:absolute;margin-left:0;margin-top:0;width:382.7pt;height:269.3pt;z-index:-25145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7cKwIAADk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GX7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 wp14:anchorId="715B24CD" wp14:editId="509FBE1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FB3640" id="AutoShape 3" o:spid="_x0000_s1026" style="position:absolute;margin-left:331.5pt;margin-top:0;width:382.7pt;height:269.3pt;z-index:-251451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GYY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 wp14:anchorId="1B4B53BE" wp14:editId="33D851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1DAFE2" id="AutoShape 2" o:spid="_x0000_s1026" style="position:absolute;margin-left:0;margin-top:0;width:382.7pt;height:269.3pt;z-index:-25145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B0KwIAADk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unB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2A1277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CA94B71" wp14:editId="55BFF5FB">
            <wp:extent cx="2762885" cy="227584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0C60" w14:textId="77777777" w:rsidR="00DE4AE9" w:rsidRDefault="00DE4AE9" w:rsidP="00263C9E">
      <w:pPr>
        <w:jc w:val="center"/>
      </w:pPr>
    </w:p>
    <w:p w14:paraId="0468A588" w14:textId="77777777" w:rsidR="00DE4AE9" w:rsidRDefault="00DE4AE9" w:rsidP="00263C9E"/>
    <w:p w14:paraId="3DA3003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4C8669" wp14:editId="52CD3705">
            <wp:extent cx="2762885" cy="227584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0A9A" w14:textId="77777777" w:rsidR="00DE4AE9" w:rsidRDefault="00DE4AE9" w:rsidP="00263C9E">
      <w:pPr>
        <w:jc w:val="center"/>
      </w:pPr>
    </w:p>
    <w:p w14:paraId="26E295A1" w14:textId="77777777" w:rsidR="00DE4AE9" w:rsidRDefault="00DE4AE9" w:rsidP="00263C9E">
      <w:pPr>
        <w:jc w:val="center"/>
      </w:pPr>
    </w:p>
    <w:p w14:paraId="5D93199A" w14:textId="77777777" w:rsidR="00DE4AE9" w:rsidRDefault="00DE4AE9" w:rsidP="00263C9E">
      <w:pPr>
        <w:jc w:val="center"/>
      </w:pPr>
    </w:p>
    <w:p w14:paraId="6F4A1A29" w14:textId="77777777" w:rsidR="00DE4AE9" w:rsidRDefault="00DE4AE9" w:rsidP="006F3544"/>
    <w:p w14:paraId="08DA825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C4A298" wp14:editId="039E6AA7">
            <wp:extent cx="2762885" cy="227584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2FBA" w14:textId="77777777" w:rsidR="00DE4AE9" w:rsidRDefault="00DE4AE9" w:rsidP="00263C9E">
      <w:pPr>
        <w:jc w:val="center"/>
      </w:pPr>
    </w:p>
    <w:p w14:paraId="117ED089" w14:textId="77777777" w:rsidR="00DE4AE9" w:rsidRDefault="00DE4AE9" w:rsidP="00263C9E">
      <w:pPr>
        <w:jc w:val="center"/>
      </w:pPr>
    </w:p>
    <w:p w14:paraId="4912C2B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6E3C71" wp14:editId="7311A898">
            <wp:extent cx="2762885" cy="227584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504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1" locked="0" layoutInCell="0" allowOverlap="1" wp14:anchorId="077DBEA4" wp14:editId="7E0750F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EA9868" id="AutoShape 5" o:spid="_x0000_s1026" style="position:absolute;margin-left:331.5pt;margin-top:0;width:382.7pt;height:269.3pt;z-index:-25144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E/k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YE/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 wp14:anchorId="79B95D08" wp14:editId="5732E55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0BE72F" id="AutoShape 4" o:spid="_x0000_s1026" style="position:absolute;margin-left:0;margin-top:0;width:382.7pt;height:269.3pt;z-index:-25144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nVk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 wp14:anchorId="5694B73C" wp14:editId="22464BF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6EDD25" id="AutoShape 3" o:spid="_x0000_s1026" style="position:absolute;margin-left:331.5pt;margin-top:0;width:382.7pt;height:269.3pt;z-index:-25144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HYKwIAADkEAAAOAAAAZHJzL2Uyb0RvYy54bWysU1Fv0zAQfkfiP1h+Z2nab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naH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 wp14:anchorId="7DDD3465" wp14:editId="2A2FF59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CF100F" id="AutoShape 2" o:spid="_x0000_s1026" style="position:absolute;margin-left:0;margin-top:0;width:382.7pt;height:269.3pt;z-index:-25144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WgKwIAADk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iBW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9497CC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CED4EBE" wp14:editId="06F27AEF">
            <wp:extent cx="2762885" cy="227584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B4CA" w14:textId="77777777" w:rsidR="00DE4AE9" w:rsidRDefault="00DE4AE9" w:rsidP="00263C9E">
      <w:pPr>
        <w:jc w:val="center"/>
      </w:pPr>
    </w:p>
    <w:p w14:paraId="54358DF0" w14:textId="77777777" w:rsidR="00DE4AE9" w:rsidRDefault="00DE4AE9" w:rsidP="00263C9E"/>
    <w:p w14:paraId="2593010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F62E73C" wp14:editId="304DBC6B">
            <wp:extent cx="2762885" cy="227584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8FBD" w14:textId="77777777" w:rsidR="00DE4AE9" w:rsidRDefault="00DE4AE9" w:rsidP="00263C9E">
      <w:pPr>
        <w:jc w:val="center"/>
      </w:pPr>
    </w:p>
    <w:p w14:paraId="51E5F47D" w14:textId="77777777" w:rsidR="00DE4AE9" w:rsidRDefault="00DE4AE9" w:rsidP="00263C9E">
      <w:pPr>
        <w:jc w:val="center"/>
      </w:pPr>
    </w:p>
    <w:p w14:paraId="7DE14D67" w14:textId="77777777" w:rsidR="00DE4AE9" w:rsidRDefault="00DE4AE9" w:rsidP="00263C9E">
      <w:pPr>
        <w:jc w:val="center"/>
      </w:pPr>
    </w:p>
    <w:p w14:paraId="47635B22" w14:textId="77777777" w:rsidR="00DE4AE9" w:rsidRDefault="00DE4AE9" w:rsidP="006F3544"/>
    <w:p w14:paraId="49AC04C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42239F" wp14:editId="515D60EE">
            <wp:extent cx="2762885" cy="227584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8043" w14:textId="77777777" w:rsidR="00DE4AE9" w:rsidRDefault="00DE4AE9" w:rsidP="00263C9E">
      <w:pPr>
        <w:jc w:val="center"/>
      </w:pPr>
    </w:p>
    <w:p w14:paraId="30858419" w14:textId="77777777" w:rsidR="00DE4AE9" w:rsidRDefault="00DE4AE9" w:rsidP="00263C9E">
      <w:pPr>
        <w:jc w:val="center"/>
      </w:pPr>
    </w:p>
    <w:p w14:paraId="0D29934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65C5FF5" wp14:editId="20D9F726">
            <wp:extent cx="2762885" cy="227584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606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1" locked="0" layoutInCell="0" allowOverlap="1" wp14:anchorId="64EB28AC" wp14:editId="2C842D5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33B074" id="AutoShape 5" o:spid="_x0000_s1026" style="position:absolute;margin-left:331.5pt;margin-top:0;width:382.7pt;height:269.3pt;z-index:-25143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9w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pPJBWdO&#10;dCTSzTZCrs1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z6vc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 wp14:anchorId="65CC6128" wp14:editId="6CB833B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95F841" id="AutoShape 4" o:spid="_x0000_s1026" style="position:absolute;margin-left:0;margin-top:0;width:382.7pt;height:269.3pt;z-index:-25144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dxo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8dx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 wp14:anchorId="71A4DACE" wp14:editId="5C6AFD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1419B" id="AutoShape 3" o:spid="_x0000_s1026" style="position:absolute;margin-left:331.5pt;margin-top:0;width:382.7pt;height:269.3pt;z-index:-251441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SYKwIAADkEAAAOAAAAZHJzL2Uyb0RvYy54bWysU1Fv0zAQfkfiP1h+Z2nab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8SS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 wp14:anchorId="0F82A086" wp14:editId="2154FC7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5F1C28" id="AutoShape 2" o:spid="_x0000_s1026" style="position:absolute;margin-left:0;margin-top:0;width:382.7pt;height:269.3pt;z-index:-25144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dh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jHt2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5F396E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661528" wp14:editId="6B4674A6">
            <wp:extent cx="2762885" cy="227584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FD71" w14:textId="77777777" w:rsidR="00DE4AE9" w:rsidRDefault="00DE4AE9" w:rsidP="00263C9E">
      <w:pPr>
        <w:jc w:val="center"/>
      </w:pPr>
    </w:p>
    <w:p w14:paraId="7DDAD1BB" w14:textId="77777777" w:rsidR="00DE4AE9" w:rsidRDefault="00DE4AE9" w:rsidP="00263C9E"/>
    <w:p w14:paraId="4EACF28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8F5EB56" wp14:editId="5D51EC6D">
            <wp:extent cx="2762885" cy="227584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587F" w14:textId="77777777" w:rsidR="00DE4AE9" w:rsidRDefault="00DE4AE9" w:rsidP="00263C9E">
      <w:pPr>
        <w:jc w:val="center"/>
      </w:pPr>
    </w:p>
    <w:p w14:paraId="6F0CDB19" w14:textId="77777777" w:rsidR="00DE4AE9" w:rsidRDefault="00DE4AE9" w:rsidP="00263C9E">
      <w:pPr>
        <w:jc w:val="center"/>
      </w:pPr>
    </w:p>
    <w:p w14:paraId="5B3E3B8D" w14:textId="77777777" w:rsidR="00DE4AE9" w:rsidRDefault="00DE4AE9" w:rsidP="00263C9E">
      <w:pPr>
        <w:jc w:val="center"/>
      </w:pPr>
    </w:p>
    <w:p w14:paraId="7D7F7898" w14:textId="77777777" w:rsidR="00DE4AE9" w:rsidRDefault="00DE4AE9" w:rsidP="006F3544"/>
    <w:p w14:paraId="1E42606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AE7F58E" wp14:editId="1FC407E7">
            <wp:extent cx="2762885" cy="227584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E239" w14:textId="77777777" w:rsidR="00DE4AE9" w:rsidRDefault="00DE4AE9" w:rsidP="00263C9E">
      <w:pPr>
        <w:jc w:val="center"/>
      </w:pPr>
    </w:p>
    <w:p w14:paraId="7F8B953F" w14:textId="77777777" w:rsidR="00DE4AE9" w:rsidRDefault="00DE4AE9" w:rsidP="00263C9E">
      <w:pPr>
        <w:jc w:val="center"/>
      </w:pPr>
    </w:p>
    <w:p w14:paraId="28E98B7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6FEF0D" wp14:editId="6732A029">
            <wp:extent cx="2762885" cy="227584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597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0" allowOverlap="1" wp14:anchorId="1C3727F4" wp14:editId="0B04741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C1966F" id="AutoShape 5" o:spid="_x0000_s1026" style="position:absolute;margin-left:331.5pt;margin-top:0;width:382.7pt;height:269.3pt;z-index:-25143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+cQ2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 wp14:anchorId="44E55B09" wp14:editId="2DE23E3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1DE9B7" id="AutoShape 4" o:spid="_x0000_s1026" style="position:absolute;margin-left:0;margin-top:0;width:382.7pt;height:269.3pt;z-index:-25143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nJ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ZLn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 wp14:anchorId="5B798491" wp14:editId="5FDF9E8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59F34E" id="AutoShape 3" o:spid="_x0000_s1026" style="position:absolute;margin-left:331.5pt;margin-top:0;width:382.7pt;height:269.3pt;z-index:-25143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E5KwIAADk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ZEE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 wp14:anchorId="20D21B9B" wp14:editId="3779CC5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34B389" id="AutoShape 2" o:spid="_x0000_s1026" style="position:absolute;margin-left:0;margin-top:0;width:382.7pt;height:269.3pt;z-index:-25143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Ih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qzI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00AB56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6A221CA" wp14:editId="24F734F3">
            <wp:extent cx="2762885" cy="227584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E618" w14:textId="77777777" w:rsidR="00DE4AE9" w:rsidRDefault="00DE4AE9" w:rsidP="00263C9E">
      <w:pPr>
        <w:jc w:val="center"/>
      </w:pPr>
    </w:p>
    <w:p w14:paraId="332E1C48" w14:textId="77777777" w:rsidR="00DE4AE9" w:rsidRDefault="00DE4AE9" w:rsidP="00263C9E"/>
    <w:p w14:paraId="0AFFCFC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AB71DB4" wp14:editId="1DFB4A8D">
            <wp:extent cx="2762885" cy="227584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9BB3" w14:textId="77777777" w:rsidR="00DE4AE9" w:rsidRDefault="00DE4AE9" w:rsidP="00263C9E">
      <w:pPr>
        <w:jc w:val="center"/>
      </w:pPr>
    </w:p>
    <w:p w14:paraId="34ABE16B" w14:textId="77777777" w:rsidR="00DE4AE9" w:rsidRDefault="00DE4AE9" w:rsidP="00263C9E">
      <w:pPr>
        <w:jc w:val="center"/>
      </w:pPr>
    </w:p>
    <w:p w14:paraId="40F392F9" w14:textId="77777777" w:rsidR="00DE4AE9" w:rsidRDefault="00DE4AE9" w:rsidP="00263C9E">
      <w:pPr>
        <w:jc w:val="center"/>
      </w:pPr>
    </w:p>
    <w:p w14:paraId="5B5A30C6" w14:textId="77777777" w:rsidR="00DE4AE9" w:rsidRDefault="00DE4AE9" w:rsidP="006F3544"/>
    <w:p w14:paraId="2E0DFF5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C67B3A0" wp14:editId="4162E800">
            <wp:extent cx="2762885" cy="227584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47AF" w14:textId="77777777" w:rsidR="00DE4AE9" w:rsidRDefault="00DE4AE9" w:rsidP="00263C9E">
      <w:pPr>
        <w:jc w:val="center"/>
      </w:pPr>
    </w:p>
    <w:p w14:paraId="276CE78E" w14:textId="77777777" w:rsidR="00DE4AE9" w:rsidRDefault="00DE4AE9" w:rsidP="00263C9E">
      <w:pPr>
        <w:jc w:val="center"/>
      </w:pPr>
    </w:p>
    <w:p w14:paraId="17FC0A6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A6B30E7" wp14:editId="4D3FCCC8">
            <wp:extent cx="2762885" cy="227584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E6C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1" locked="0" layoutInCell="0" allowOverlap="1" wp14:anchorId="239FFDB5" wp14:editId="4BD4D5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CD88C8" id="AutoShape 5" o:spid="_x0000_s1026" style="position:absolute;margin-left:331.5pt;margin-top:0;width:382.7pt;height:269.3pt;z-index:-25142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hlKwIAADk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Q2h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 wp14:anchorId="3F118965" wp14:editId="1ED0B53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630B8C" id="AutoShape 4" o:spid="_x0000_s1026" style="position:absolute;margin-left:0;margin-top:0;width:382.7pt;height:269.3pt;z-index:-25142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49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4J4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 wp14:anchorId="47C5E54A" wp14:editId="0DFA129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839A55" id="AutoShape 3" o:spid="_x0000_s1026" style="position:absolute;margin-left:331.5pt;margin-top:0;width:382.7pt;height:269.3pt;z-index:-251430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bNKwIAADk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4Gb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 wp14:anchorId="4DA7E201" wp14:editId="3C960E3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A2AD5B" id="AutoShape 2" o:spid="_x0000_s1026" style="position:absolute;margin-left:0;margin-top:0;width:382.7pt;height:269.3pt;z-index:-25143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K1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9dK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CC9C6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3AC2341" wp14:editId="5DD15532">
            <wp:extent cx="2762885" cy="227584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C41" w14:textId="77777777" w:rsidR="00DE4AE9" w:rsidRDefault="00DE4AE9" w:rsidP="00263C9E">
      <w:pPr>
        <w:jc w:val="center"/>
      </w:pPr>
    </w:p>
    <w:p w14:paraId="674397B9" w14:textId="77777777" w:rsidR="00DE4AE9" w:rsidRDefault="00DE4AE9" w:rsidP="00263C9E"/>
    <w:p w14:paraId="2720737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BE3E2C" wp14:editId="1764041D">
            <wp:extent cx="2762885" cy="227584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8AB9" w14:textId="77777777" w:rsidR="00DE4AE9" w:rsidRDefault="00DE4AE9" w:rsidP="00263C9E">
      <w:pPr>
        <w:jc w:val="center"/>
      </w:pPr>
    </w:p>
    <w:p w14:paraId="5A4B986C" w14:textId="77777777" w:rsidR="00DE4AE9" w:rsidRDefault="00DE4AE9" w:rsidP="00263C9E">
      <w:pPr>
        <w:jc w:val="center"/>
      </w:pPr>
    </w:p>
    <w:p w14:paraId="21235070" w14:textId="77777777" w:rsidR="00DE4AE9" w:rsidRDefault="00DE4AE9" w:rsidP="00263C9E">
      <w:pPr>
        <w:jc w:val="center"/>
      </w:pPr>
    </w:p>
    <w:p w14:paraId="62D18D10" w14:textId="77777777" w:rsidR="00DE4AE9" w:rsidRDefault="00DE4AE9" w:rsidP="006F3544"/>
    <w:p w14:paraId="1C1D77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FE961D" wp14:editId="2BD1BE9D">
            <wp:extent cx="2762885" cy="227584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928A" w14:textId="77777777" w:rsidR="00DE4AE9" w:rsidRDefault="00DE4AE9" w:rsidP="00263C9E">
      <w:pPr>
        <w:jc w:val="center"/>
      </w:pPr>
    </w:p>
    <w:p w14:paraId="1FF78ADB" w14:textId="77777777" w:rsidR="00DE4AE9" w:rsidRDefault="00DE4AE9" w:rsidP="00263C9E">
      <w:pPr>
        <w:jc w:val="center"/>
      </w:pPr>
    </w:p>
    <w:p w14:paraId="7696BB6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88A4C0D" wp14:editId="5C945F58">
            <wp:extent cx="2762885" cy="227584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B2C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0" allowOverlap="1" wp14:anchorId="431A9DE4" wp14:editId="6F28156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D8556E" id="AutoShape 5" o:spid="_x0000_s1026" style="position:absolute;margin-left:331.5pt;margin-top:0;width:382.7pt;height:269.3pt;z-index:-25142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OC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fjO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 wp14:anchorId="6FC93D78" wp14:editId="164821F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6A0ADB" id="AutoShape 4" o:spid="_x0000_s1026" style="position:absolute;margin-left:0;margin-top:0;width:382.7pt;height:269.3pt;z-index:-251424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4f6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nZjDMn&#10;ehLpehMh12ZV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a4f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 wp14:anchorId="684B3CC5" wp14:editId="2967351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5A700A" id="AutoShape 3" o:spid="_x0000_s1026" style="position:absolute;margin-left:331.5pt;margin-top:0;width:382.7pt;height:269.3pt;z-index:-25142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a38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776BD5C4" wp14:editId="7EF4C56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DDCA78" id="AutoShape 2" o:spid="_x0000_s1026" style="position:absolute;margin-left:0;margin-top:0;width:382.7pt;height:269.3pt;z-index:-25142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lS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lZxZkT&#10;PYl0vYmQa7NZ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1yIl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2F6DA5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46BEF1" wp14:editId="2817DD06">
            <wp:extent cx="2762885" cy="227584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7DAB" w14:textId="77777777" w:rsidR="00DE4AE9" w:rsidRDefault="00DE4AE9" w:rsidP="00263C9E">
      <w:pPr>
        <w:jc w:val="center"/>
      </w:pPr>
    </w:p>
    <w:p w14:paraId="3398F432" w14:textId="77777777" w:rsidR="00DE4AE9" w:rsidRDefault="00DE4AE9" w:rsidP="00263C9E"/>
    <w:p w14:paraId="0DDCEB5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86EEDF" wp14:editId="7186A39F">
            <wp:extent cx="2762885" cy="227584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60BE" w14:textId="77777777" w:rsidR="00DE4AE9" w:rsidRDefault="00DE4AE9" w:rsidP="00263C9E">
      <w:pPr>
        <w:jc w:val="center"/>
      </w:pPr>
    </w:p>
    <w:p w14:paraId="471252EF" w14:textId="77777777" w:rsidR="00DE4AE9" w:rsidRDefault="00DE4AE9" w:rsidP="00263C9E">
      <w:pPr>
        <w:jc w:val="center"/>
      </w:pPr>
    </w:p>
    <w:p w14:paraId="250462AF" w14:textId="77777777" w:rsidR="00DE4AE9" w:rsidRDefault="00DE4AE9" w:rsidP="00263C9E">
      <w:pPr>
        <w:jc w:val="center"/>
      </w:pPr>
    </w:p>
    <w:p w14:paraId="344A8E78" w14:textId="77777777" w:rsidR="00DE4AE9" w:rsidRDefault="00DE4AE9" w:rsidP="006F3544"/>
    <w:p w14:paraId="2B48629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53FF6F5" wp14:editId="11F1F9EF">
            <wp:extent cx="2762885" cy="2275840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2242" w14:textId="77777777" w:rsidR="00DE4AE9" w:rsidRDefault="00DE4AE9" w:rsidP="00263C9E">
      <w:pPr>
        <w:jc w:val="center"/>
      </w:pPr>
    </w:p>
    <w:p w14:paraId="475E0AEE" w14:textId="77777777" w:rsidR="00DE4AE9" w:rsidRDefault="00DE4AE9" w:rsidP="00263C9E">
      <w:pPr>
        <w:jc w:val="center"/>
      </w:pPr>
    </w:p>
    <w:p w14:paraId="7DD614D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B0E1301" wp14:editId="35FBC449">
            <wp:extent cx="2762885" cy="227584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67C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1" locked="0" layoutInCell="0" allowOverlap="1" wp14:anchorId="16A603D5" wp14:editId="79EDB7A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0A95B3" id="AutoShape 5" o:spid="_x0000_s1026" style="position:absolute;margin-left:331.5pt;margin-top:0;width:382.7pt;height:269.3pt;z-index:-25141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bC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/OLa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4xK2w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 wp14:anchorId="2FAB6121" wp14:editId="5CB9F25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5877C3" id="AutoShape 4" o:spid="_x0000_s1026" style="position:absolute;margin-left:0;margin-top:0;width:382.7pt;height:269.3pt;z-index:-25141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76A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 wp14:anchorId="6493257C" wp14:editId="7C11E82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465369" id="AutoShape 3" o:spid="_x0000_s1026" style="position:absolute;margin-left:331.5pt;margin-top:0;width:382.7pt;height:269.3pt;z-index:-251420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1j+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71j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 wp14:anchorId="56030AE9" wp14:editId="4DC66D1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8507DA" id="AutoShape 2" o:spid="_x0000_s1026" style="position:absolute;margin-left:0;margin-top:0;width:382.7pt;height:269.3pt;z-index:-25142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uyG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nJe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+uy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39C17E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0536956" wp14:editId="2AFCF69D">
            <wp:extent cx="2762885" cy="227584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03BB" w14:textId="77777777" w:rsidR="00DE4AE9" w:rsidRDefault="00DE4AE9" w:rsidP="00263C9E">
      <w:pPr>
        <w:jc w:val="center"/>
      </w:pPr>
    </w:p>
    <w:p w14:paraId="1394F37B" w14:textId="77777777" w:rsidR="00DE4AE9" w:rsidRDefault="00DE4AE9" w:rsidP="00263C9E"/>
    <w:p w14:paraId="544D614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58DADDE" wp14:editId="6753E667">
            <wp:extent cx="2762885" cy="227584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4925" w14:textId="77777777" w:rsidR="00DE4AE9" w:rsidRDefault="00DE4AE9" w:rsidP="00263C9E">
      <w:pPr>
        <w:jc w:val="center"/>
      </w:pPr>
    </w:p>
    <w:p w14:paraId="34F4F48C" w14:textId="77777777" w:rsidR="00DE4AE9" w:rsidRDefault="00DE4AE9" w:rsidP="00263C9E">
      <w:pPr>
        <w:jc w:val="center"/>
      </w:pPr>
    </w:p>
    <w:p w14:paraId="34566C1D" w14:textId="77777777" w:rsidR="00DE4AE9" w:rsidRDefault="00DE4AE9" w:rsidP="00263C9E">
      <w:pPr>
        <w:jc w:val="center"/>
      </w:pPr>
    </w:p>
    <w:p w14:paraId="727E526C" w14:textId="77777777" w:rsidR="00DE4AE9" w:rsidRDefault="00DE4AE9" w:rsidP="006F3544"/>
    <w:p w14:paraId="732CFAC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BAE592" wp14:editId="5505D7F2">
            <wp:extent cx="2762885" cy="2275840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CD1C" w14:textId="77777777" w:rsidR="00DE4AE9" w:rsidRDefault="00DE4AE9" w:rsidP="00263C9E">
      <w:pPr>
        <w:jc w:val="center"/>
      </w:pPr>
    </w:p>
    <w:p w14:paraId="03D267CB" w14:textId="77777777" w:rsidR="00DE4AE9" w:rsidRDefault="00DE4AE9" w:rsidP="00263C9E">
      <w:pPr>
        <w:jc w:val="center"/>
      </w:pPr>
    </w:p>
    <w:p w14:paraId="39E4883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C3A4ACF" wp14:editId="4354D69E">
            <wp:extent cx="2762885" cy="227584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E1E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2976" behindDoc="1" locked="0" layoutInCell="0" allowOverlap="1" wp14:anchorId="28BA4910" wp14:editId="0D91A03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2D406E" id="AutoShape 5" o:spid="_x0000_s1026" style="position:absolute;margin-left:331.5pt;margin-top:0;width:382.7pt;height:269.3pt;z-index:-25141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ZWKwIAADk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TFZ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 wp14:anchorId="26BD0B32" wp14:editId="3D63382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91A5BF" id="AutoShape 4" o:spid="_x0000_s1026" style="position:absolute;margin-left:0;margin-top:0;width:382.7pt;height:269.3pt;z-index:-25141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yVO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k5SeV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gyV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 wp14:anchorId="226D4852" wp14:editId="557C2EB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574CD8" id="AutoShape 3" o:spid="_x0000_s1026" style="position:absolute;margin-left:331.5pt;margin-top:0;width:382.7pt;height:269.3pt;z-index:-25141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92+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fRiwZ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oPdv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 wp14:anchorId="1818A315" wp14:editId="0435217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8266C9" id="AutoShape 2" o:spid="_x0000_s1026" style="position:absolute;margin-left:0;margin-top:0;width:382.7pt;height:269.3pt;z-index:-25141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Ubw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6AFD9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528F7B" wp14:editId="4B5717B5">
            <wp:extent cx="2762885" cy="227584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013D" w14:textId="77777777" w:rsidR="00DE4AE9" w:rsidRDefault="00DE4AE9" w:rsidP="00263C9E">
      <w:pPr>
        <w:jc w:val="center"/>
      </w:pPr>
    </w:p>
    <w:p w14:paraId="602F5F45" w14:textId="77777777" w:rsidR="00DE4AE9" w:rsidRDefault="00DE4AE9" w:rsidP="00263C9E"/>
    <w:p w14:paraId="1466B94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735532B" wp14:editId="03C47F5A">
            <wp:extent cx="2762885" cy="227584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93A4" w14:textId="77777777" w:rsidR="00DE4AE9" w:rsidRDefault="00DE4AE9" w:rsidP="00263C9E">
      <w:pPr>
        <w:jc w:val="center"/>
      </w:pPr>
    </w:p>
    <w:p w14:paraId="732FDE28" w14:textId="77777777" w:rsidR="00DE4AE9" w:rsidRDefault="00DE4AE9" w:rsidP="00263C9E">
      <w:pPr>
        <w:jc w:val="center"/>
      </w:pPr>
    </w:p>
    <w:p w14:paraId="0E6A8DBC" w14:textId="77777777" w:rsidR="00DE4AE9" w:rsidRDefault="00DE4AE9" w:rsidP="00263C9E">
      <w:pPr>
        <w:jc w:val="center"/>
      </w:pPr>
    </w:p>
    <w:p w14:paraId="28CC19AC" w14:textId="77777777" w:rsidR="00DE4AE9" w:rsidRDefault="00DE4AE9" w:rsidP="006F3544"/>
    <w:p w14:paraId="3901B4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456544C" wp14:editId="1EECAEB8">
            <wp:extent cx="2762885" cy="227584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2507" w14:textId="77777777" w:rsidR="00DE4AE9" w:rsidRDefault="00DE4AE9" w:rsidP="00263C9E">
      <w:pPr>
        <w:jc w:val="center"/>
      </w:pPr>
    </w:p>
    <w:p w14:paraId="704A29E6" w14:textId="77777777" w:rsidR="00DE4AE9" w:rsidRDefault="00DE4AE9" w:rsidP="00263C9E">
      <w:pPr>
        <w:jc w:val="center"/>
      </w:pPr>
    </w:p>
    <w:p w14:paraId="68364AC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8F78AC7" wp14:editId="4B93EE80">
            <wp:extent cx="2762885" cy="227584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6F4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8096" behindDoc="1" locked="0" layoutInCell="0" allowOverlap="1" wp14:anchorId="0531883C" wp14:editId="5844103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6F991D" id="AutoShape 5" o:spid="_x0000_s1026" style="position:absolute;margin-left:331.5pt;margin-top:0;width:382.7pt;height:269.3pt;z-index:-25140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ba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/HQx58yJ&#10;nkS6XkfItdk8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5wb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 wp14:anchorId="462E93C0" wp14:editId="03E7061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C9168C" id="AutoShape 4" o:spid="_x0000_s1026" style="position:absolute;margin-left:0;margin-top:0;width:382.7pt;height:269.3pt;z-index:-251409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8rK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 wp14:anchorId="50E0816F" wp14:editId="4FD24F3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ED2DEF" id="AutoShape 3" o:spid="_x0000_s1026" style="position:absolute;margin-left:331.5pt;margin-top:0;width:382.7pt;height:269.3pt;z-index:-25141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kpSKwIAADk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38kp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 wp14:anchorId="52352321" wp14:editId="5B918D6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6B2832" id="AutoShape 2" o:spid="_x0000_s1026" style="position:absolute;margin-left:0;margin-top:0;width:382.7pt;height:269.3pt;z-index:-25141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lK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PTl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BC354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EA1E73" wp14:editId="259F1BEA">
            <wp:extent cx="2762885" cy="227584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D49E" w14:textId="77777777" w:rsidR="00DE4AE9" w:rsidRDefault="00DE4AE9" w:rsidP="00263C9E">
      <w:pPr>
        <w:jc w:val="center"/>
      </w:pPr>
    </w:p>
    <w:p w14:paraId="09CA7EBA" w14:textId="77777777" w:rsidR="00DE4AE9" w:rsidRDefault="00DE4AE9" w:rsidP="00263C9E"/>
    <w:p w14:paraId="386C6A6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3FE967B" wp14:editId="38DFC88C">
            <wp:extent cx="2762885" cy="227584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D507" w14:textId="77777777" w:rsidR="00DE4AE9" w:rsidRDefault="00DE4AE9" w:rsidP="00263C9E">
      <w:pPr>
        <w:jc w:val="center"/>
      </w:pPr>
    </w:p>
    <w:p w14:paraId="3C6849EE" w14:textId="77777777" w:rsidR="00DE4AE9" w:rsidRDefault="00DE4AE9" w:rsidP="00263C9E">
      <w:pPr>
        <w:jc w:val="center"/>
      </w:pPr>
    </w:p>
    <w:p w14:paraId="07E907E1" w14:textId="77777777" w:rsidR="00DE4AE9" w:rsidRDefault="00DE4AE9" w:rsidP="00263C9E">
      <w:pPr>
        <w:jc w:val="center"/>
      </w:pPr>
    </w:p>
    <w:p w14:paraId="11E0031B" w14:textId="77777777" w:rsidR="00DE4AE9" w:rsidRDefault="00DE4AE9" w:rsidP="006F3544"/>
    <w:p w14:paraId="59E3D76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1D70DB" wp14:editId="107F8523">
            <wp:extent cx="2762885" cy="227584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9E41" w14:textId="77777777" w:rsidR="00DE4AE9" w:rsidRDefault="00DE4AE9" w:rsidP="00263C9E">
      <w:pPr>
        <w:jc w:val="center"/>
      </w:pPr>
    </w:p>
    <w:p w14:paraId="6282E58C" w14:textId="77777777" w:rsidR="00DE4AE9" w:rsidRDefault="00DE4AE9" w:rsidP="00263C9E">
      <w:pPr>
        <w:jc w:val="center"/>
      </w:pPr>
    </w:p>
    <w:p w14:paraId="52AD261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2341B2" wp14:editId="6E9C030E">
            <wp:extent cx="2762885" cy="227584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3DD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3216" behindDoc="1" locked="0" layoutInCell="0" allowOverlap="1" wp14:anchorId="722E3588" wp14:editId="71C88F9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74420A" id="AutoShape 5" o:spid="_x0000_s1026" style="position:absolute;margin-left:331.5pt;margin-top:0;width:382.7pt;height:269.3pt;z-index:-25140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MO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afLKWdO&#10;dCTS1TZCrs3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tVjD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 wp14:anchorId="3638ED45" wp14:editId="40F3351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30621" id="AutoShape 4" o:spid="_x0000_s1026" style="position:absolute;margin-left:0;margin-top:0;width:382.7pt;height:269.3pt;z-index:-25140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VW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JNFxZkT&#10;PYl0tY2Qa7Mq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dpV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 wp14:anchorId="4D47FEE8" wp14:editId="5E0ADE6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C8F7F4" id="AutoShape 3" o:spid="_x0000_s1026" style="position:absolute;margin-left:331.5pt;margin-top:0;width:382.7pt;height:269.3pt;z-index:-25140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2m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afLOWdO&#10;dCTS1TZCrs2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XZtp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 wp14:anchorId="6203D4C3" wp14:editId="48061C8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0B9685" id="AutoShape 2" o:spid="_x0000_s1026" style="position:absolute;margin-left:0;margin-top:0;width:382.7pt;height:269.3pt;z-index:-25140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9ne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Y9n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42DE2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D8118CC" wp14:editId="4CA114F6">
            <wp:extent cx="2762885" cy="227584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87B1" w14:textId="77777777" w:rsidR="00DE4AE9" w:rsidRDefault="00DE4AE9" w:rsidP="00263C9E">
      <w:pPr>
        <w:jc w:val="center"/>
      </w:pPr>
    </w:p>
    <w:p w14:paraId="442C6A3E" w14:textId="77777777" w:rsidR="00DE4AE9" w:rsidRDefault="00DE4AE9" w:rsidP="00263C9E"/>
    <w:p w14:paraId="76F4974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AE0CD0" wp14:editId="622E7388">
            <wp:extent cx="2762885" cy="227584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4974" w14:textId="77777777" w:rsidR="00DE4AE9" w:rsidRDefault="00DE4AE9" w:rsidP="00263C9E">
      <w:pPr>
        <w:jc w:val="center"/>
      </w:pPr>
    </w:p>
    <w:p w14:paraId="35D7B0F2" w14:textId="77777777" w:rsidR="00DE4AE9" w:rsidRDefault="00DE4AE9" w:rsidP="00263C9E">
      <w:pPr>
        <w:jc w:val="center"/>
      </w:pPr>
    </w:p>
    <w:p w14:paraId="2EAC0A88" w14:textId="77777777" w:rsidR="00DE4AE9" w:rsidRDefault="00DE4AE9" w:rsidP="00263C9E">
      <w:pPr>
        <w:jc w:val="center"/>
      </w:pPr>
    </w:p>
    <w:p w14:paraId="191CDC59" w14:textId="77777777" w:rsidR="00DE4AE9" w:rsidRDefault="00DE4AE9" w:rsidP="006F3544"/>
    <w:p w14:paraId="033E0D1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131ECB" wp14:editId="17912B4A">
            <wp:extent cx="2762885" cy="227584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CFA6" w14:textId="77777777" w:rsidR="00DE4AE9" w:rsidRDefault="00DE4AE9" w:rsidP="00263C9E">
      <w:pPr>
        <w:jc w:val="center"/>
      </w:pPr>
    </w:p>
    <w:p w14:paraId="07F00367" w14:textId="77777777" w:rsidR="00DE4AE9" w:rsidRDefault="00DE4AE9" w:rsidP="00263C9E">
      <w:pPr>
        <w:jc w:val="center"/>
      </w:pPr>
    </w:p>
    <w:p w14:paraId="1DBF46C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366BAF" wp14:editId="3DCDDC16">
            <wp:extent cx="2762885" cy="227584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419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8336" behindDoc="1" locked="0" layoutInCell="0" allowOverlap="1" wp14:anchorId="1D8104B9" wp14:editId="799EE0A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E39EFF" id="AutoShape 5" o:spid="_x0000_s1026" style="position:absolute;margin-left:331.5pt;margin-top:0;width:382.7pt;height:269.3pt;z-index:-25139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EL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tQE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 wp14:anchorId="5F1E6B3F" wp14:editId="2D05296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B452C8" id="AutoShape 4" o:spid="_x0000_s1026" style="position:absolute;margin-left:0;margin-top:0;width:382.7pt;height:269.3pt;z-index:-25139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LVzKgIAADk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ugtX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 wp14:anchorId="3A1316C3" wp14:editId="095CFA5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2A8781" id="AutoShape 3" o:spid="_x0000_s1026" style="position:absolute;margin-left:331.5pt;margin-top:0;width:382.7pt;height:269.3pt;z-index:-251400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E2D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oE2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 wp14:anchorId="4EFD1B6C" wp14:editId="5F11D81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717B9C" id="AutoShape 2" o:spid="_x0000_s1026" style="position:absolute;margin-left:0;margin-top:0;width:382.7pt;height:269.3pt;z-index:-25140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vbKgIAADk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wDu9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E137D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A9B2293" wp14:editId="3C8A3ACB">
            <wp:extent cx="2762885" cy="2275840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27F2" w14:textId="77777777" w:rsidR="00DE4AE9" w:rsidRDefault="00DE4AE9" w:rsidP="00263C9E">
      <w:pPr>
        <w:jc w:val="center"/>
      </w:pPr>
    </w:p>
    <w:p w14:paraId="74EE691F" w14:textId="77777777" w:rsidR="00DE4AE9" w:rsidRDefault="00DE4AE9" w:rsidP="00263C9E"/>
    <w:p w14:paraId="7943ADF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FE4BF9" wp14:editId="3FB55B36">
            <wp:extent cx="2762885" cy="227584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BA1F" w14:textId="77777777" w:rsidR="00DE4AE9" w:rsidRDefault="00DE4AE9" w:rsidP="00263C9E">
      <w:pPr>
        <w:jc w:val="center"/>
      </w:pPr>
    </w:p>
    <w:p w14:paraId="49CF10CD" w14:textId="77777777" w:rsidR="00DE4AE9" w:rsidRDefault="00DE4AE9" w:rsidP="00263C9E">
      <w:pPr>
        <w:jc w:val="center"/>
      </w:pPr>
    </w:p>
    <w:p w14:paraId="27C464A3" w14:textId="77777777" w:rsidR="00DE4AE9" w:rsidRDefault="00DE4AE9" w:rsidP="00263C9E">
      <w:pPr>
        <w:jc w:val="center"/>
      </w:pPr>
    </w:p>
    <w:p w14:paraId="345584BA" w14:textId="77777777" w:rsidR="00DE4AE9" w:rsidRDefault="00DE4AE9" w:rsidP="006F3544"/>
    <w:p w14:paraId="4FD1A04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78F299" wp14:editId="59FF921A">
            <wp:extent cx="2762885" cy="227584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5D73" w14:textId="77777777" w:rsidR="00DE4AE9" w:rsidRDefault="00DE4AE9" w:rsidP="00263C9E">
      <w:pPr>
        <w:jc w:val="center"/>
      </w:pPr>
    </w:p>
    <w:p w14:paraId="5AB0D673" w14:textId="77777777" w:rsidR="00DE4AE9" w:rsidRDefault="00DE4AE9" w:rsidP="00263C9E">
      <w:pPr>
        <w:jc w:val="center"/>
      </w:pPr>
    </w:p>
    <w:p w14:paraId="4D1FD32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C94C3F7" wp14:editId="322EB060">
            <wp:extent cx="2762885" cy="227584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E6D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3456" behindDoc="1" locked="0" layoutInCell="0" allowOverlap="1" wp14:anchorId="44311DF4" wp14:editId="2B56F3A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7755A4" id="AutoShape 5" o:spid="_x0000_s1026" style="position:absolute;margin-left:331.5pt;margin-top:0;width:382.7pt;height:269.3pt;z-index:-25139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RL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2YR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 wp14:anchorId="41CD4719" wp14:editId="7B2D5B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8BF45C" id="AutoShape 4" o:spid="_x0000_s1026" style="position:absolute;margin-left:0;margin-top:0;width:382.7pt;height:269.3pt;z-index:-25139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KH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SSSh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 wp14:anchorId="1611B569" wp14:editId="4069420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01A9F5" id="AutoShape 3" o:spid="_x0000_s1026" style="position:absolute;margin-left:331.5pt;margin-top:0;width:382.7pt;height:269.3pt;z-index:-25139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p3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FWWnDnR&#10;k0jXmwi5NjtJ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JGp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 wp14:anchorId="2115F76F" wp14:editId="62C2135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915006" id="AutoShape 2" o:spid="_x0000_s1026" style="position:absolute;margin-left:0;margin-top:0;width:382.7pt;height:269.3pt;z-index:-25139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4P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2XFmRMD&#10;iXS1iZBrsy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Ix3g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48DE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A6D15BF" wp14:editId="55E8271D">
            <wp:extent cx="2762885" cy="227584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EC77" w14:textId="77777777" w:rsidR="00DE4AE9" w:rsidRDefault="00DE4AE9" w:rsidP="00263C9E">
      <w:pPr>
        <w:jc w:val="center"/>
      </w:pPr>
    </w:p>
    <w:p w14:paraId="506F987A" w14:textId="77777777" w:rsidR="00DE4AE9" w:rsidRDefault="00DE4AE9" w:rsidP="00263C9E"/>
    <w:p w14:paraId="643954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6315E80" wp14:editId="6F031B9B">
            <wp:extent cx="2762885" cy="2275840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719F" w14:textId="77777777" w:rsidR="00DE4AE9" w:rsidRDefault="00DE4AE9" w:rsidP="00263C9E">
      <w:pPr>
        <w:jc w:val="center"/>
      </w:pPr>
    </w:p>
    <w:p w14:paraId="48C2A7B8" w14:textId="77777777" w:rsidR="00DE4AE9" w:rsidRDefault="00DE4AE9" w:rsidP="00263C9E">
      <w:pPr>
        <w:jc w:val="center"/>
      </w:pPr>
    </w:p>
    <w:p w14:paraId="6EA91834" w14:textId="77777777" w:rsidR="00DE4AE9" w:rsidRDefault="00DE4AE9" w:rsidP="00263C9E">
      <w:pPr>
        <w:jc w:val="center"/>
      </w:pPr>
    </w:p>
    <w:p w14:paraId="68128557" w14:textId="77777777" w:rsidR="00DE4AE9" w:rsidRDefault="00DE4AE9" w:rsidP="006F3544"/>
    <w:p w14:paraId="29923D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546F19B" wp14:editId="6DAFC184">
            <wp:extent cx="2762885" cy="227584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7B4E" w14:textId="77777777" w:rsidR="00DE4AE9" w:rsidRDefault="00DE4AE9" w:rsidP="00263C9E">
      <w:pPr>
        <w:jc w:val="center"/>
      </w:pPr>
    </w:p>
    <w:p w14:paraId="52F45B0B" w14:textId="77777777" w:rsidR="00DE4AE9" w:rsidRDefault="00DE4AE9" w:rsidP="00263C9E">
      <w:pPr>
        <w:jc w:val="center"/>
      </w:pPr>
    </w:p>
    <w:p w14:paraId="03558A9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A9FC89D" wp14:editId="2EDFD2A1">
            <wp:extent cx="2762885" cy="2275840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A0C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8576" behindDoc="1" locked="0" layoutInCell="0" allowOverlap="1" wp14:anchorId="5BA028AD" wp14:editId="2A456BE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254B5A" id="AutoShape 5" o:spid="_x0000_s1026" style="position:absolute;margin-left:331.5pt;margin-top:0;width:382.7pt;height:269.3pt;z-index:-25138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2Tf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eFVecOZE&#10;TyLdbCLk2myW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h2T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 wp14:anchorId="4449952C" wp14:editId="55EC966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D75D61" id="AutoShape 4" o:spid="_x0000_s1026" style="position:absolute;margin-left:0;margin-top:0;width:382.7pt;height:269.3pt;z-index:-251388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fH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VIF8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 wp14:anchorId="7053741D" wp14:editId="4C9A764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43C838" id="AutoShape 3" o:spid="_x0000_s1026" style="position:absolute;margin-left:331.5pt;margin-top:0;width:382.7pt;height:269.3pt;z-index:-251389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83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KpccOZE&#10;TyJdbSPk2uwk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SO8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 wp14:anchorId="5CB8FB87" wp14:editId="3F96538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5E0160" id="AutoShape 2" o:spid="_x0000_s1026" style="position:absolute;margin-left:0;margin-top:0;width:382.7pt;height:269.3pt;z-index:-25139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XoKgIAADk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EMhe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0721D2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0FCBC0" wp14:editId="4A082678">
            <wp:extent cx="2762885" cy="2275840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5A39" w14:textId="77777777" w:rsidR="00DE4AE9" w:rsidRDefault="00DE4AE9" w:rsidP="00263C9E">
      <w:pPr>
        <w:jc w:val="center"/>
      </w:pPr>
    </w:p>
    <w:p w14:paraId="21961161" w14:textId="77777777" w:rsidR="00DE4AE9" w:rsidRDefault="00DE4AE9" w:rsidP="00263C9E"/>
    <w:p w14:paraId="1525737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B89965" wp14:editId="05E17C54">
            <wp:extent cx="2762885" cy="227584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1257" w14:textId="77777777" w:rsidR="00DE4AE9" w:rsidRDefault="00DE4AE9" w:rsidP="00263C9E">
      <w:pPr>
        <w:jc w:val="center"/>
      </w:pPr>
    </w:p>
    <w:p w14:paraId="018B6E59" w14:textId="77777777" w:rsidR="00DE4AE9" w:rsidRDefault="00DE4AE9" w:rsidP="00263C9E">
      <w:pPr>
        <w:jc w:val="center"/>
      </w:pPr>
    </w:p>
    <w:p w14:paraId="5D14FE88" w14:textId="77777777" w:rsidR="00DE4AE9" w:rsidRDefault="00DE4AE9" w:rsidP="00263C9E">
      <w:pPr>
        <w:jc w:val="center"/>
      </w:pPr>
    </w:p>
    <w:p w14:paraId="09759C13" w14:textId="77777777" w:rsidR="00DE4AE9" w:rsidRDefault="00DE4AE9" w:rsidP="006F3544"/>
    <w:p w14:paraId="7FF13CB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6B64AE" wp14:editId="51022999">
            <wp:extent cx="2762885" cy="227584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6B68" w14:textId="77777777" w:rsidR="00DE4AE9" w:rsidRDefault="00DE4AE9" w:rsidP="00263C9E">
      <w:pPr>
        <w:jc w:val="center"/>
      </w:pPr>
    </w:p>
    <w:p w14:paraId="522C6BB1" w14:textId="77777777" w:rsidR="00DE4AE9" w:rsidRDefault="00DE4AE9" w:rsidP="00263C9E">
      <w:pPr>
        <w:jc w:val="center"/>
      </w:pPr>
    </w:p>
    <w:p w14:paraId="0D2C494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02A9DF" wp14:editId="103BC14E">
            <wp:extent cx="2762885" cy="227584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284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1" locked="0" layoutInCell="0" allowOverlap="1" wp14:anchorId="5F739963" wp14:editId="70D052D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1CC720" id="AutoShape 5" o:spid="_x0000_s1026" style="position:absolute;margin-left:331.5pt;margin-top:0;width:382.7pt;height:269.3pt;z-index:-25138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84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uj84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 wp14:anchorId="0305EC54" wp14:editId="1548023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3EF981" id="AutoShape 4" o:spid="_x0000_s1026" style="position:absolute;margin-left:0;margin-top:0;width:382.7pt;height:269.3pt;z-index:-25138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4tA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Xk1nnDnR&#10;k0i36wi5NqsS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r4t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 wp14:anchorId="068AF96B" wp14:editId="1C8F2FC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7C8714" id="AutoShape 3" o:spid="_x0000_s1026" style="position:absolute;margin-left:331.5pt;margin-top:0;width:382.7pt;height:269.3pt;z-index:-25138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Ow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DU758yJ&#10;nkS63kTItdlJ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r3O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 wp14:anchorId="3C2897B8" wp14:editId="7C51510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C7F8BE" id="AutoShape 2" o:spid="_x0000_s1026" style="position:absolute;margin-left:0;margin-top:0;width:382.7pt;height:269.3pt;z-index:-25138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Co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FgAK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F2D8B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69F2614" wp14:editId="3284BCAF">
            <wp:extent cx="2762885" cy="227584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E2AE" w14:textId="77777777" w:rsidR="00DE4AE9" w:rsidRDefault="00DE4AE9" w:rsidP="00263C9E">
      <w:pPr>
        <w:jc w:val="center"/>
      </w:pPr>
    </w:p>
    <w:p w14:paraId="042CE9E8" w14:textId="77777777" w:rsidR="00DE4AE9" w:rsidRDefault="00DE4AE9" w:rsidP="00263C9E"/>
    <w:p w14:paraId="4A1621B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947633C" wp14:editId="32B6D096">
            <wp:extent cx="2762885" cy="2275840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C79D" w14:textId="77777777" w:rsidR="00DE4AE9" w:rsidRDefault="00DE4AE9" w:rsidP="00263C9E">
      <w:pPr>
        <w:jc w:val="center"/>
      </w:pPr>
    </w:p>
    <w:p w14:paraId="0151A7FB" w14:textId="77777777" w:rsidR="00DE4AE9" w:rsidRDefault="00DE4AE9" w:rsidP="00263C9E">
      <w:pPr>
        <w:jc w:val="center"/>
      </w:pPr>
    </w:p>
    <w:p w14:paraId="34A608C6" w14:textId="77777777" w:rsidR="00DE4AE9" w:rsidRDefault="00DE4AE9" w:rsidP="00263C9E">
      <w:pPr>
        <w:jc w:val="center"/>
      </w:pPr>
    </w:p>
    <w:p w14:paraId="60AB5D6F" w14:textId="77777777" w:rsidR="00DE4AE9" w:rsidRDefault="00DE4AE9" w:rsidP="006F3544"/>
    <w:p w14:paraId="292C57E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A6CD187" wp14:editId="2BAEE303">
            <wp:extent cx="2762885" cy="2275840"/>
            <wp:effectExtent l="0" t="0" r="0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3D7F" w14:textId="77777777" w:rsidR="00DE4AE9" w:rsidRDefault="00DE4AE9" w:rsidP="00263C9E">
      <w:pPr>
        <w:jc w:val="center"/>
      </w:pPr>
    </w:p>
    <w:p w14:paraId="2CE20A87" w14:textId="77777777" w:rsidR="00DE4AE9" w:rsidRDefault="00DE4AE9" w:rsidP="00263C9E">
      <w:pPr>
        <w:jc w:val="center"/>
      </w:pPr>
    </w:p>
    <w:p w14:paraId="76BAAB4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47C20E" wp14:editId="2EEC765E">
            <wp:extent cx="2762885" cy="227584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41D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1" locked="0" layoutInCell="0" allowOverlap="1" wp14:anchorId="4085C18D" wp14:editId="665F0A0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08C0EE" id="AutoShape 5" o:spid="_x0000_s1026" style="position:absolute;margin-left:331.5pt;margin-top:0;width:382.7pt;height:269.3pt;z-index:-25137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rs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JCWdO&#10;9CTS9SZCrs3m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Yha7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 wp14:anchorId="671167AB" wp14:editId="21C2E7E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63F0C4" id="AutoShape 4" o:spid="_x0000_s1026" style="position:absolute;margin-left:0;margin-top:0;width:382.7pt;height:269.3pt;z-index:-25137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6y0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SceZ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K6y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 wp14:anchorId="4D469DFF" wp14:editId="292811C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3D9515" id="AutoShape 3" o:spid="_x0000_s1026" style="position:absolute;margin-left:331.5pt;margin-top:0;width:382.7pt;height:269.3pt;z-index:-25137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1RE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JnDMn&#10;ehLpehMh12Yn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itUR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 wp14:anchorId="013E1C51" wp14:editId="46D104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27ACF7" id="AutoShape 2" o:spid="_x0000_s1026" style="position:absolute;margin-left:0;margin-top:0;width:382.7pt;height:269.3pt;z-index:-25138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A8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yxpkT&#10;PYl0vYmQa7NZ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PuA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6EE15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BB6C619" wp14:editId="0DDA95C3">
            <wp:extent cx="2762885" cy="2275840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AE88" w14:textId="77777777" w:rsidR="00DE4AE9" w:rsidRDefault="00DE4AE9" w:rsidP="00263C9E">
      <w:pPr>
        <w:jc w:val="center"/>
      </w:pPr>
    </w:p>
    <w:p w14:paraId="167F6EDA" w14:textId="77777777" w:rsidR="00DE4AE9" w:rsidRDefault="00DE4AE9" w:rsidP="00263C9E"/>
    <w:p w14:paraId="31CC53B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B003CD" wp14:editId="1C8E9E86">
            <wp:extent cx="2762885" cy="227584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BDD7" w14:textId="77777777" w:rsidR="00DE4AE9" w:rsidRDefault="00DE4AE9" w:rsidP="00263C9E">
      <w:pPr>
        <w:jc w:val="center"/>
      </w:pPr>
    </w:p>
    <w:p w14:paraId="3886A358" w14:textId="77777777" w:rsidR="00DE4AE9" w:rsidRDefault="00DE4AE9" w:rsidP="00263C9E">
      <w:pPr>
        <w:jc w:val="center"/>
      </w:pPr>
    </w:p>
    <w:p w14:paraId="20353053" w14:textId="77777777" w:rsidR="00DE4AE9" w:rsidRDefault="00DE4AE9" w:rsidP="00263C9E">
      <w:pPr>
        <w:jc w:val="center"/>
      </w:pPr>
    </w:p>
    <w:p w14:paraId="338BB353" w14:textId="77777777" w:rsidR="00DE4AE9" w:rsidRDefault="00DE4AE9" w:rsidP="006F3544"/>
    <w:p w14:paraId="116B427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64465C" wp14:editId="6FEBFC6E">
            <wp:extent cx="2762885" cy="227584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4B08" w14:textId="77777777" w:rsidR="00DE4AE9" w:rsidRDefault="00DE4AE9" w:rsidP="00263C9E">
      <w:pPr>
        <w:jc w:val="center"/>
      </w:pPr>
    </w:p>
    <w:p w14:paraId="10086B85" w14:textId="77777777" w:rsidR="00DE4AE9" w:rsidRDefault="00DE4AE9" w:rsidP="00263C9E">
      <w:pPr>
        <w:jc w:val="center"/>
      </w:pPr>
    </w:p>
    <w:p w14:paraId="2E11793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3FECF7" wp14:editId="6E7293DF">
            <wp:extent cx="2762885" cy="2275840"/>
            <wp:effectExtent l="0" t="0" r="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6A7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3C9FD18A" wp14:editId="5A367AF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3973F7" id="AutoShape 5" o:spid="_x0000_s1026" style="position:absolute;margin-left:331.5pt;margin-top:0;width:382.7pt;height:269.3pt;z-index:-25137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gt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x/g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 wp14:anchorId="77183BC8" wp14:editId="77BA50A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D6C616" id="AutoShape 4" o:spid="_x0000_s1026" style="position:absolute;margin-left:0;margin-top:0;width:382.7pt;height:269.3pt;z-index:-25137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kxV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HSTF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 wp14:anchorId="41B41CC3" wp14:editId="35C02A7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ADAD57" id="AutoShape 3" o:spid="_x0000_s1026" style="position:absolute;margin-left:331.5pt;margin-top:0;width:382.7pt;height:269.3pt;z-index:-251374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Sl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0rS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 wp14:anchorId="28294DCD" wp14:editId="539A8B0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E27D3A" id="AutoShape 2" o:spid="_x0000_s1026" style="position:absolute;margin-left:0;margin-top:0;width:382.7pt;height:269.3pt;z-index:-25137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UL9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ZxQv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55C44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D3CE40" wp14:editId="5A9C571F">
            <wp:extent cx="2762885" cy="2275840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B316" w14:textId="77777777" w:rsidR="00DE4AE9" w:rsidRDefault="00DE4AE9" w:rsidP="00263C9E">
      <w:pPr>
        <w:jc w:val="center"/>
      </w:pPr>
    </w:p>
    <w:p w14:paraId="30DB293C" w14:textId="77777777" w:rsidR="00DE4AE9" w:rsidRDefault="00DE4AE9" w:rsidP="00263C9E"/>
    <w:p w14:paraId="62C9BF4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AC7336D" wp14:editId="070CBD69">
            <wp:extent cx="2762885" cy="2275840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265C" w14:textId="77777777" w:rsidR="00DE4AE9" w:rsidRDefault="00DE4AE9" w:rsidP="00263C9E">
      <w:pPr>
        <w:jc w:val="center"/>
      </w:pPr>
    </w:p>
    <w:p w14:paraId="56BB7A07" w14:textId="77777777" w:rsidR="00DE4AE9" w:rsidRDefault="00DE4AE9" w:rsidP="00263C9E">
      <w:pPr>
        <w:jc w:val="center"/>
      </w:pPr>
    </w:p>
    <w:p w14:paraId="714539E1" w14:textId="77777777" w:rsidR="00DE4AE9" w:rsidRDefault="00DE4AE9" w:rsidP="00263C9E">
      <w:pPr>
        <w:jc w:val="center"/>
      </w:pPr>
    </w:p>
    <w:p w14:paraId="07CA56B1" w14:textId="77777777" w:rsidR="00DE4AE9" w:rsidRDefault="00DE4AE9" w:rsidP="006F3544"/>
    <w:p w14:paraId="786C71C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CB0C56" wp14:editId="1EA4F2A5">
            <wp:extent cx="2762885" cy="2275840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E94F" w14:textId="77777777" w:rsidR="00DE4AE9" w:rsidRDefault="00DE4AE9" w:rsidP="00263C9E">
      <w:pPr>
        <w:jc w:val="center"/>
      </w:pPr>
    </w:p>
    <w:p w14:paraId="41E46C04" w14:textId="77777777" w:rsidR="00DE4AE9" w:rsidRDefault="00DE4AE9" w:rsidP="00263C9E">
      <w:pPr>
        <w:jc w:val="center"/>
      </w:pPr>
    </w:p>
    <w:p w14:paraId="7310BA1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FD6EA5" wp14:editId="6D8A8D73">
            <wp:extent cx="2762885" cy="227584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8F4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9056" behindDoc="1" locked="0" layoutInCell="0" allowOverlap="1" wp14:anchorId="776168FD" wp14:editId="6F05A79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E29A99" id="AutoShape 5" o:spid="_x0000_s1026" style="position:absolute;margin-left:331.5pt;margin-top:0;width:382.7pt;height:269.3pt;z-index:-25136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1t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KoWnDnR&#10;k0jXmwi5Npsn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q31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 wp14:anchorId="46FC6663" wp14:editId="5BF0C5E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EAF1DF" id="AutoShape 4" o:spid="_x0000_s1026" style="position:absolute;margin-left:0;margin-top:0;width:382.7pt;height:269.3pt;z-index:-25136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muhKgIAADk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9Wa6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 wp14:anchorId="3EE4CB8A" wp14:editId="6A6155C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45B6D" id="AutoShape 3" o:spid="_x0000_s1026" style="position:absolute;margin-left:331.5pt;margin-top:0;width:382.7pt;height:269.3pt;z-index:-25136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pNR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VpN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 wp14:anchorId="3325B686" wp14:editId="48D801B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1D6B2B" id="AutoShape 2" o:spid="_x0000_s1026" style="position:absolute;margin-left:0;margin-top:0;width:382.7pt;height:269.3pt;z-index:-25137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cp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6cV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Qycp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E91E2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1C72E9D" wp14:editId="7154020B">
            <wp:extent cx="2762885" cy="22758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1D00" w14:textId="77777777" w:rsidR="00DE4AE9" w:rsidRDefault="00DE4AE9" w:rsidP="00263C9E">
      <w:pPr>
        <w:jc w:val="center"/>
      </w:pPr>
    </w:p>
    <w:p w14:paraId="756090D8" w14:textId="77777777" w:rsidR="00DE4AE9" w:rsidRDefault="00DE4AE9" w:rsidP="00263C9E"/>
    <w:p w14:paraId="14A1947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EDF4500" wp14:editId="1666E526">
            <wp:extent cx="2762885" cy="227584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BB80" w14:textId="77777777" w:rsidR="00DE4AE9" w:rsidRDefault="00DE4AE9" w:rsidP="00263C9E">
      <w:pPr>
        <w:jc w:val="center"/>
      </w:pPr>
    </w:p>
    <w:p w14:paraId="50CDC80F" w14:textId="77777777" w:rsidR="00DE4AE9" w:rsidRDefault="00DE4AE9" w:rsidP="00263C9E">
      <w:pPr>
        <w:jc w:val="center"/>
      </w:pPr>
    </w:p>
    <w:p w14:paraId="0180C7E3" w14:textId="77777777" w:rsidR="00DE4AE9" w:rsidRDefault="00DE4AE9" w:rsidP="00263C9E">
      <w:pPr>
        <w:jc w:val="center"/>
      </w:pPr>
    </w:p>
    <w:p w14:paraId="4480FA2D" w14:textId="77777777" w:rsidR="00DE4AE9" w:rsidRDefault="00DE4AE9" w:rsidP="006F3544"/>
    <w:p w14:paraId="230A585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71959C" wp14:editId="14853AFF">
            <wp:extent cx="2762885" cy="227584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6F5A" w14:textId="77777777" w:rsidR="00DE4AE9" w:rsidRDefault="00DE4AE9" w:rsidP="00263C9E">
      <w:pPr>
        <w:jc w:val="center"/>
      </w:pPr>
    </w:p>
    <w:p w14:paraId="2F78B6CC" w14:textId="77777777" w:rsidR="00DE4AE9" w:rsidRDefault="00DE4AE9" w:rsidP="00263C9E">
      <w:pPr>
        <w:jc w:val="center"/>
      </w:pPr>
    </w:p>
    <w:p w14:paraId="4509878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34FA63" wp14:editId="4976992E">
            <wp:extent cx="2762885" cy="227584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051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4176" behindDoc="1" locked="0" layoutInCell="0" allowOverlap="1" wp14:anchorId="65DF6528" wp14:editId="46389B8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EA91AA" id="AutoShape 5" o:spid="_x0000_s1026" style="position:absolute;margin-left:331.5pt;margin-top:0;width:382.7pt;height:269.3pt;z-index:-25136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3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71nf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 wp14:anchorId="04B273E4" wp14:editId="4D14A50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A2F2D5" id="AutoShape 4" o:spid="_x0000_s1026" style="position:absolute;margin-left:0;margin-top:0;width:382.7pt;height:269.3pt;z-index:-251363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u7hKg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867u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 wp14:anchorId="2C0AF387" wp14:editId="3B2D458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A44BD0" id="AutoShape 3" o:spid="_x0000_s1026" style="position:absolute;margin-left:331.5pt;margin-top:0;width:382.7pt;height:269.3pt;z-index:-25136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hYR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8gjMn&#10;ehLpehMh12Yn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ToWE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 wp14:anchorId="52D22550" wp14:editId="62EE47E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3298EA" id="AutoShape 2" o:spid="_x0000_s1026" style="position:absolute;margin-left:0;margin-top:0;width:382.7pt;height:269.3pt;z-index:-25136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t+fM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AA072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493A96" wp14:editId="16598C3F">
            <wp:extent cx="2762885" cy="227584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BEDB" w14:textId="77777777" w:rsidR="00DE4AE9" w:rsidRDefault="00DE4AE9" w:rsidP="00263C9E">
      <w:pPr>
        <w:jc w:val="center"/>
      </w:pPr>
    </w:p>
    <w:p w14:paraId="7F63C746" w14:textId="77777777" w:rsidR="00DE4AE9" w:rsidRDefault="00DE4AE9" w:rsidP="00263C9E"/>
    <w:p w14:paraId="31E0C1F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661B1E" wp14:editId="5C2AF349">
            <wp:extent cx="2762885" cy="22758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EC30" w14:textId="77777777" w:rsidR="00DE4AE9" w:rsidRDefault="00DE4AE9" w:rsidP="00263C9E">
      <w:pPr>
        <w:jc w:val="center"/>
      </w:pPr>
    </w:p>
    <w:p w14:paraId="77DA9D8A" w14:textId="77777777" w:rsidR="00DE4AE9" w:rsidRDefault="00DE4AE9" w:rsidP="00263C9E">
      <w:pPr>
        <w:jc w:val="center"/>
      </w:pPr>
    </w:p>
    <w:p w14:paraId="18DAA881" w14:textId="77777777" w:rsidR="00DE4AE9" w:rsidRDefault="00DE4AE9" w:rsidP="00263C9E">
      <w:pPr>
        <w:jc w:val="center"/>
      </w:pPr>
    </w:p>
    <w:p w14:paraId="177F0999" w14:textId="77777777" w:rsidR="00DE4AE9" w:rsidRDefault="00DE4AE9" w:rsidP="006F3544"/>
    <w:p w14:paraId="7F9FF6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C429DB" wp14:editId="5E86BDCD">
            <wp:extent cx="2762885" cy="227584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6206" w14:textId="77777777" w:rsidR="00DE4AE9" w:rsidRDefault="00DE4AE9" w:rsidP="00263C9E">
      <w:pPr>
        <w:jc w:val="center"/>
      </w:pPr>
    </w:p>
    <w:p w14:paraId="734D531F" w14:textId="77777777" w:rsidR="00DE4AE9" w:rsidRDefault="00DE4AE9" w:rsidP="00263C9E">
      <w:pPr>
        <w:jc w:val="center"/>
      </w:pPr>
    </w:p>
    <w:p w14:paraId="787ACF6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2C5C6D" wp14:editId="2AE2C493">
            <wp:extent cx="2762885" cy="227584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DE0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9296" behindDoc="1" locked="0" layoutInCell="0" allowOverlap="1" wp14:anchorId="589C025C" wp14:editId="74135DC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A25879" id="AutoShape 5" o:spid="_x0000_s1026" style="position:absolute;margin-left:331.5pt;margin-top:0;width:382.7pt;height:269.3pt;z-index:-25135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MYe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yMY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 wp14:anchorId="2601C41C" wp14:editId="2CCD22C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9CCBCA" id="AutoShape 4" o:spid="_x0000_s1026" style="position:absolute;margin-left:0;margin-top:0;width:382.7pt;height:269.3pt;z-index:-25135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XJm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3XJ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54BC7733" wp14:editId="5D35B4D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773C26" id="AutoShape 3" o:spid="_x0000_s1026" style="position:absolute;margin-left:331.5pt;margin-top:0;width:382.7pt;height:269.3pt;z-index:-25135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3Yq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 wp14:anchorId="7068A494" wp14:editId="797EAC3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7CF374" id="AutoShape 2" o:spid="_x0000_s1026" style="position:absolute;margin-left:0;margin-top:0;width:382.7pt;height:269.3pt;z-index:-25136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mO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sS+Y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3BBD2D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BA27E59" wp14:editId="73D5DC3E">
            <wp:extent cx="2762885" cy="227584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1D7D" w14:textId="77777777" w:rsidR="00DE4AE9" w:rsidRDefault="00DE4AE9" w:rsidP="00263C9E">
      <w:pPr>
        <w:jc w:val="center"/>
      </w:pPr>
    </w:p>
    <w:p w14:paraId="4E98F689" w14:textId="77777777" w:rsidR="00DE4AE9" w:rsidRDefault="00DE4AE9" w:rsidP="00263C9E"/>
    <w:p w14:paraId="5D36D37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6F3467" wp14:editId="3B3A3340">
            <wp:extent cx="2762885" cy="227584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5313" w14:textId="77777777" w:rsidR="00DE4AE9" w:rsidRDefault="00DE4AE9" w:rsidP="00263C9E">
      <w:pPr>
        <w:jc w:val="center"/>
      </w:pPr>
    </w:p>
    <w:p w14:paraId="198EC763" w14:textId="77777777" w:rsidR="00DE4AE9" w:rsidRDefault="00DE4AE9" w:rsidP="00263C9E">
      <w:pPr>
        <w:jc w:val="center"/>
      </w:pPr>
    </w:p>
    <w:p w14:paraId="1583DF62" w14:textId="77777777" w:rsidR="00DE4AE9" w:rsidRDefault="00DE4AE9" w:rsidP="00263C9E">
      <w:pPr>
        <w:jc w:val="center"/>
      </w:pPr>
    </w:p>
    <w:p w14:paraId="7F1D71D6" w14:textId="77777777" w:rsidR="00DE4AE9" w:rsidRDefault="00DE4AE9" w:rsidP="006F3544"/>
    <w:p w14:paraId="27A52AA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CD0461" wp14:editId="4E2DC6D1">
            <wp:extent cx="2762885" cy="227584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677D" w14:textId="77777777" w:rsidR="00DE4AE9" w:rsidRDefault="00DE4AE9" w:rsidP="00263C9E">
      <w:pPr>
        <w:jc w:val="center"/>
      </w:pPr>
    </w:p>
    <w:p w14:paraId="61CBE9B2" w14:textId="77777777" w:rsidR="00DE4AE9" w:rsidRDefault="00DE4AE9" w:rsidP="00263C9E">
      <w:pPr>
        <w:jc w:val="center"/>
      </w:pPr>
    </w:p>
    <w:p w14:paraId="66D12FD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312800" wp14:editId="71D86D4D">
            <wp:extent cx="2762885" cy="227584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7E0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4416" behindDoc="1" locked="0" layoutInCell="0" allowOverlap="1" wp14:anchorId="16E612FE" wp14:editId="1373630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75BFB4" id="AutoShape 5" o:spid="_x0000_s1026" style="position:absolute;margin-left:331.5pt;margin-top:0;width:382.7pt;height:269.3pt;z-index:-25135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PKKwIAADk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+qP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 wp14:anchorId="4CAAEBB1" wp14:editId="5420D19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87FE56" id="AutoShape 4" o:spid="_x0000_s1026" style="position:absolute;margin-left:0;margin-top:0;width:382.7pt;height:269.3pt;z-index:-25135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WS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JZVZ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 wp14:anchorId="0A14B9F0" wp14:editId="582DF53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45B45A" id="AutoShape 3" o:spid="_x0000_s1026" style="position:absolute;margin-left:331.5pt;margin-top:0;width:382.7pt;height:269.3pt;z-index:-25135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1i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+ypkT&#10;PYl0vYmQa7OTRNDgQ015D/4e04jB34H8EZiDm064tb5GhKHTQlFbZcovXlxITqCrbDV8BEXogtAz&#10;V7sW+wRILLBdluTxWRK9i0zSz2p+Np1dkHKSYicVkVRm0QpRH657DPG9hp4lo+EIG6e+kPC5htje&#10;hZiFUfvhhPrOWdtbknkrLJtV87FpUe9zCfoAmS46WBpr855YxwbqoiSmMhFgjUrB7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RZrW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7626292E" wp14:editId="3106CBD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E20E12" id="AutoShape 2" o:spid="_x0000_s1026" style="position:absolute;margin-left:0;margin-top:0;width:382.7pt;height:269.3pt;z-index:-25135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a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vLqYceZE&#10;TyLdbCLk2mya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TBk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360EFD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C7A464" wp14:editId="41FA78A1">
            <wp:extent cx="2762885" cy="227584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08E1" w14:textId="77777777" w:rsidR="00DE4AE9" w:rsidRDefault="00DE4AE9" w:rsidP="00263C9E">
      <w:pPr>
        <w:jc w:val="center"/>
      </w:pPr>
    </w:p>
    <w:p w14:paraId="02AA9C7F" w14:textId="77777777" w:rsidR="00DE4AE9" w:rsidRDefault="00DE4AE9" w:rsidP="00263C9E"/>
    <w:p w14:paraId="6642782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F28C55" wp14:editId="33FE7C89">
            <wp:extent cx="2762885" cy="227584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0721" w14:textId="77777777" w:rsidR="00DE4AE9" w:rsidRDefault="00DE4AE9" w:rsidP="00263C9E">
      <w:pPr>
        <w:jc w:val="center"/>
      </w:pPr>
    </w:p>
    <w:p w14:paraId="386350FC" w14:textId="77777777" w:rsidR="00DE4AE9" w:rsidRDefault="00DE4AE9" w:rsidP="00263C9E">
      <w:pPr>
        <w:jc w:val="center"/>
      </w:pPr>
    </w:p>
    <w:p w14:paraId="55269EC6" w14:textId="77777777" w:rsidR="00DE4AE9" w:rsidRDefault="00DE4AE9" w:rsidP="00263C9E">
      <w:pPr>
        <w:jc w:val="center"/>
      </w:pPr>
    </w:p>
    <w:p w14:paraId="45A5F9DB" w14:textId="77777777" w:rsidR="00DE4AE9" w:rsidRDefault="00DE4AE9" w:rsidP="006F3544"/>
    <w:p w14:paraId="0B6F1DE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FC5D93" wp14:editId="209EA706">
            <wp:extent cx="2762885" cy="2275840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DEFF" w14:textId="77777777" w:rsidR="00DE4AE9" w:rsidRDefault="00DE4AE9" w:rsidP="00263C9E">
      <w:pPr>
        <w:jc w:val="center"/>
      </w:pPr>
    </w:p>
    <w:p w14:paraId="4E06A491" w14:textId="77777777" w:rsidR="00DE4AE9" w:rsidRDefault="00DE4AE9" w:rsidP="00263C9E">
      <w:pPr>
        <w:jc w:val="center"/>
      </w:pPr>
    </w:p>
    <w:p w14:paraId="6FE436E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7A43C3" wp14:editId="4A863441">
            <wp:extent cx="2762885" cy="227584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08C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1" locked="0" layoutInCell="0" allowOverlap="1" wp14:anchorId="198F8619" wp14:editId="32181BE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647C29" id="AutoShape 5" o:spid="_x0000_s1026" style="position:absolute;margin-left:331.5pt;margin-top:0;width:382.7pt;height:269.3pt;z-index:-25134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NGLA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lHzR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 wp14:anchorId="61F3A7A3" wp14:editId="5B730AE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A767ED" id="AutoShape 4" o:spid="_x0000_s1026" style="position:absolute;margin-left:0;margin-top:0;width:382.7pt;height:269.3pt;z-index:-25134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c+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vJ5XnDkx&#10;kEjX6wi5NqsT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9ERz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677729D2" wp14:editId="618C439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D3D4D9" id="AutoShape 3" o:spid="_x0000_s1026" style="position:absolute;margin-left:331.5pt;margin-top:0;width:382.7pt;height:269.3pt;z-index:-25134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L/OKwIAADk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RL/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 wp14:anchorId="5D08E931" wp14:editId="39E6DC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237F44" id="AutoShape 2" o:spid="_x0000_s1026" style="position:absolute;margin-left:0;margin-top:0;width:382.7pt;height:269.3pt;z-index:-25135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mW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vJ7XnDkx&#10;kEjX6wi5NqsS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jnSZ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52D3BA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AB18E7" wp14:editId="06E73EE5">
            <wp:extent cx="2762885" cy="227584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0CDA" w14:textId="77777777" w:rsidR="00DE4AE9" w:rsidRDefault="00DE4AE9" w:rsidP="00263C9E">
      <w:pPr>
        <w:jc w:val="center"/>
      </w:pPr>
    </w:p>
    <w:p w14:paraId="4D94D917" w14:textId="77777777" w:rsidR="00DE4AE9" w:rsidRDefault="00DE4AE9" w:rsidP="00263C9E"/>
    <w:p w14:paraId="625935A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0649D06" wp14:editId="5EE8D41B">
            <wp:extent cx="2762885" cy="227584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0988" w14:textId="77777777" w:rsidR="00DE4AE9" w:rsidRDefault="00DE4AE9" w:rsidP="00263C9E">
      <w:pPr>
        <w:jc w:val="center"/>
      </w:pPr>
    </w:p>
    <w:p w14:paraId="32B67349" w14:textId="77777777" w:rsidR="00DE4AE9" w:rsidRDefault="00DE4AE9" w:rsidP="00263C9E">
      <w:pPr>
        <w:jc w:val="center"/>
      </w:pPr>
    </w:p>
    <w:p w14:paraId="1C7178EF" w14:textId="77777777" w:rsidR="00DE4AE9" w:rsidRDefault="00DE4AE9" w:rsidP="00263C9E">
      <w:pPr>
        <w:jc w:val="center"/>
      </w:pPr>
    </w:p>
    <w:p w14:paraId="48393241" w14:textId="77777777" w:rsidR="00DE4AE9" w:rsidRDefault="00DE4AE9" w:rsidP="006F3544"/>
    <w:p w14:paraId="5549C1C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1E036D" wp14:editId="0B762A7E">
            <wp:extent cx="2762885" cy="227584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D04C" w14:textId="77777777" w:rsidR="00DE4AE9" w:rsidRDefault="00DE4AE9" w:rsidP="00263C9E">
      <w:pPr>
        <w:jc w:val="center"/>
      </w:pPr>
    </w:p>
    <w:p w14:paraId="1335BC85" w14:textId="77777777" w:rsidR="00DE4AE9" w:rsidRDefault="00DE4AE9" w:rsidP="00263C9E">
      <w:pPr>
        <w:jc w:val="center"/>
      </w:pPr>
    </w:p>
    <w:p w14:paraId="0F8DE3A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F48D899" wp14:editId="38AA4198">
            <wp:extent cx="2762885" cy="2275840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47E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4656" behindDoc="1" locked="0" layoutInCell="0" allowOverlap="1" wp14:anchorId="76A34027" wp14:editId="6FE1137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72AE22" id="AutoShape 5" o:spid="_x0000_s1026" style="position:absolute;margin-left:331.5pt;margin-top:0;width:382.7pt;height:269.3pt;z-index:-25134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YGKwIAADk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PXY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 wp14:anchorId="28B5EEBE" wp14:editId="6694AF6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1D63F9" id="AutoShape 4" o:spid="_x0000_s1026" style="position:absolute;margin-left:0;margin-top:0;width:382.7pt;height:269.3pt;z-index:-25134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DKKQIAADk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ccBgy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0" allowOverlap="1" wp14:anchorId="711943ED" wp14:editId="714FC89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61F218" id="AutoShape 3" o:spid="_x0000_s1026" style="position:absolute;margin-left:331.5pt;margin-top:0;width:382.7pt;height:269.3pt;z-index:-251343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Jg6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GpRcuZE&#10;TyJdbSPk2uwk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wJg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 wp14:anchorId="1CCE4B0E" wp14:editId="31220C9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9C709E" id="AutoShape 2" o:spid="_x0000_s1026" style="position:absolute;margin-left:0;margin-top:0;width:382.7pt;height:269.3pt;z-index:-25134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xC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vL6oOHNi&#10;IJGuNxFybVYl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1Sx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F26490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24AA32E" wp14:editId="0462BB69">
            <wp:extent cx="2762885" cy="22758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2D31" w14:textId="77777777" w:rsidR="00DE4AE9" w:rsidRDefault="00DE4AE9" w:rsidP="00263C9E">
      <w:pPr>
        <w:jc w:val="center"/>
      </w:pPr>
    </w:p>
    <w:p w14:paraId="15EE8B9E" w14:textId="77777777" w:rsidR="00DE4AE9" w:rsidRDefault="00DE4AE9" w:rsidP="00263C9E"/>
    <w:p w14:paraId="7B6EE59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BC5841" wp14:editId="06928D6C">
            <wp:extent cx="2762885" cy="227584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DC37" w14:textId="77777777" w:rsidR="00DE4AE9" w:rsidRDefault="00DE4AE9" w:rsidP="00263C9E">
      <w:pPr>
        <w:jc w:val="center"/>
      </w:pPr>
    </w:p>
    <w:p w14:paraId="40322397" w14:textId="77777777" w:rsidR="00DE4AE9" w:rsidRDefault="00DE4AE9" w:rsidP="00263C9E">
      <w:pPr>
        <w:jc w:val="center"/>
      </w:pPr>
    </w:p>
    <w:p w14:paraId="5E8C2A20" w14:textId="77777777" w:rsidR="00DE4AE9" w:rsidRDefault="00DE4AE9" w:rsidP="00263C9E">
      <w:pPr>
        <w:jc w:val="center"/>
      </w:pPr>
    </w:p>
    <w:p w14:paraId="4238F866" w14:textId="77777777" w:rsidR="00DE4AE9" w:rsidRDefault="00DE4AE9" w:rsidP="006F3544"/>
    <w:p w14:paraId="1E9E34A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482E4B" wp14:editId="4F24C6B7">
            <wp:extent cx="2762885" cy="2275840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9F99" w14:textId="77777777" w:rsidR="00DE4AE9" w:rsidRDefault="00DE4AE9" w:rsidP="00263C9E">
      <w:pPr>
        <w:jc w:val="center"/>
      </w:pPr>
    </w:p>
    <w:p w14:paraId="5A9286C0" w14:textId="77777777" w:rsidR="00DE4AE9" w:rsidRDefault="00DE4AE9" w:rsidP="00263C9E">
      <w:pPr>
        <w:jc w:val="center"/>
      </w:pPr>
    </w:p>
    <w:p w14:paraId="4248493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0E841A8" wp14:editId="792BA870">
            <wp:extent cx="2762885" cy="227584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B30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9776" behindDoc="1" locked="0" layoutInCell="0" allowOverlap="1" wp14:anchorId="1AE9CBCC" wp14:editId="163C155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5B306A" id="AutoShape 5" o:spid="_x0000_s1026" style="position:absolute;margin-left:331.5pt;margin-top:0;width:382.7pt;height:269.3pt;z-index:-25133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aSKwIAADk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Y5a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0" allowOverlap="1" wp14:anchorId="1A0CA333" wp14:editId="71DD8C2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76173F" id="AutoShape 4" o:spid="_x0000_s1026" style="position:absolute;margin-left:0;margin-top:0;width:382.7pt;height:269.3pt;z-index:-25133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WKKg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Gs5Y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0" allowOverlap="1" wp14:anchorId="5B56AFF3" wp14:editId="27A8D9D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40ED01" id="AutoShape 3" o:spid="_x0000_s1026" style="position:absolute;margin-left:331.5pt;margin-top:0;width:382.7pt;height:269.3pt;z-index:-25133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rB1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 wp14:anchorId="13B8E6EB" wp14:editId="377F7D7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E7181" id="AutoShape 2" o:spid="_x0000_s1026" style="position:absolute;margin-left:0;margin-top:0;width:382.7pt;height:269.3pt;z-index:-25133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61qM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96F5C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FE267D" wp14:editId="2117497A">
            <wp:extent cx="2762885" cy="227584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8BC9" w14:textId="77777777" w:rsidR="00DE4AE9" w:rsidRDefault="00DE4AE9" w:rsidP="00263C9E">
      <w:pPr>
        <w:jc w:val="center"/>
      </w:pPr>
    </w:p>
    <w:p w14:paraId="7A829C92" w14:textId="77777777" w:rsidR="00DE4AE9" w:rsidRDefault="00DE4AE9" w:rsidP="00263C9E"/>
    <w:p w14:paraId="7FBD853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6A8C6A" wp14:editId="33996FBD">
            <wp:extent cx="2762885" cy="227584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C309" w14:textId="77777777" w:rsidR="00DE4AE9" w:rsidRDefault="00DE4AE9" w:rsidP="00263C9E">
      <w:pPr>
        <w:jc w:val="center"/>
      </w:pPr>
    </w:p>
    <w:p w14:paraId="12C2F655" w14:textId="77777777" w:rsidR="00DE4AE9" w:rsidRDefault="00DE4AE9" w:rsidP="00263C9E">
      <w:pPr>
        <w:jc w:val="center"/>
      </w:pPr>
    </w:p>
    <w:p w14:paraId="5C70C7FC" w14:textId="77777777" w:rsidR="00DE4AE9" w:rsidRDefault="00DE4AE9" w:rsidP="00263C9E">
      <w:pPr>
        <w:jc w:val="center"/>
      </w:pPr>
    </w:p>
    <w:p w14:paraId="6DB4F5B8" w14:textId="77777777" w:rsidR="00DE4AE9" w:rsidRDefault="00DE4AE9" w:rsidP="006F3544"/>
    <w:p w14:paraId="524398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060661A" wp14:editId="2D39AF04">
            <wp:extent cx="2762885" cy="227584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BA25" w14:textId="77777777" w:rsidR="00DE4AE9" w:rsidRDefault="00DE4AE9" w:rsidP="00263C9E">
      <w:pPr>
        <w:jc w:val="center"/>
      </w:pPr>
    </w:p>
    <w:p w14:paraId="48EBE1A0" w14:textId="77777777" w:rsidR="00DE4AE9" w:rsidRDefault="00DE4AE9" w:rsidP="00263C9E">
      <w:pPr>
        <w:jc w:val="center"/>
      </w:pPr>
    </w:p>
    <w:p w14:paraId="1C3B9C3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8FBEF71" wp14:editId="141D845E">
            <wp:extent cx="2762885" cy="2275840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520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4896" behindDoc="1" locked="0" layoutInCell="0" allowOverlap="1" wp14:anchorId="4B6BB41C" wp14:editId="7DE9653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415DF5" id="AutoShape 5" o:spid="_x0000_s1026" style="position:absolute;margin-left:331.5pt;margin-top:0;width:382.7pt;height:269.3pt;z-index:-25133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IU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AxI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0" allowOverlap="1" wp14:anchorId="7DDD0762" wp14:editId="2371262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A8EA0A" id="AutoShape 4" o:spid="_x0000_s1026" style="position:absolute;margin-left:0;margin-top:0;width:382.7pt;height:269.3pt;z-index:-25133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Zs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Gxyz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FqZ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46D06647" wp14:editId="43F084A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16B3F9" id="AutoShape 3" o:spid="_x0000_s1026" style="position:absolute;margin-left:331.5pt;margin-top:0;width:382.7pt;height:269.3pt;z-index:-25133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6c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PFl6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0" allowOverlap="1" wp14:anchorId="7D1E438C" wp14:editId="0D12513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800811" id="AutoShape 2" o:spid="_x0000_s1026" style="position:absolute;margin-left:0;margin-top:0;width:382.7pt;height:269.3pt;z-index:-25133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2EKgIAADk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7ZLY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32AC56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C362E9" wp14:editId="6CB63EA3">
            <wp:extent cx="2762885" cy="2275840"/>
            <wp:effectExtent l="0" t="0" r="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06D6" w14:textId="77777777" w:rsidR="00DE4AE9" w:rsidRDefault="00DE4AE9" w:rsidP="00263C9E">
      <w:pPr>
        <w:jc w:val="center"/>
      </w:pPr>
    </w:p>
    <w:p w14:paraId="48E73AB3" w14:textId="77777777" w:rsidR="00DE4AE9" w:rsidRDefault="00DE4AE9" w:rsidP="00263C9E"/>
    <w:p w14:paraId="69C3C1B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8DE3AF" wp14:editId="2C647CC7">
            <wp:extent cx="2762885" cy="227584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5769" w14:textId="77777777" w:rsidR="00DE4AE9" w:rsidRDefault="00DE4AE9" w:rsidP="00263C9E">
      <w:pPr>
        <w:jc w:val="center"/>
      </w:pPr>
    </w:p>
    <w:p w14:paraId="00850707" w14:textId="77777777" w:rsidR="00DE4AE9" w:rsidRDefault="00DE4AE9" w:rsidP="00263C9E">
      <w:pPr>
        <w:jc w:val="center"/>
      </w:pPr>
    </w:p>
    <w:p w14:paraId="0A6B4DA5" w14:textId="77777777" w:rsidR="00DE4AE9" w:rsidRDefault="00DE4AE9" w:rsidP="00263C9E">
      <w:pPr>
        <w:jc w:val="center"/>
      </w:pPr>
    </w:p>
    <w:p w14:paraId="518E6BF6" w14:textId="77777777" w:rsidR="00DE4AE9" w:rsidRDefault="00DE4AE9" w:rsidP="006F3544"/>
    <w:p w14:paraId="5FD0AA7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13ADB8" wp14:editId="5BFC3400">
            <wp:extent cx="2762885" cy="2275840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CDE7" w14:textId="77777777" w:rsidR="00DE4AE9" w:rsidRDefault="00DE4AE9" w:rsidP="00263C9E">
      <w:pPr>
        <w:jc w:val="center"/>
      </w:pPr>
    </w:p>
    <w:p w14:paraId="2F7010FA" w14:textId="77777777" w:rsidR="00DE4AE9" w:rsidRDefault="00DE4AE9" w:rsidP="00263C9E">
      <w:pPr>
        <w:jc w:val="center"/>
      </w:pPr>
    </w:p>
    <w:p w14:paraId="79481C8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63BAC4" wp14:editId="0E00D815">
            <wp:extent cx="2762885" cy="227584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AC2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0016" behindDoc="1" locked="0" layoutInCell="0" allowOverlap="1" wp14:anchorId="516E603D" wp14:editId="126EF05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BD6A28" id="AutoShape 5" o:spid="_x0000_s1026" style="position:absolute;margin-left:331.5pt;margin-top:0;width:382.7pt;height:269.3pt;z-index:-25132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fA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MXf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 wp14:anchorId="4507B7FD" wp14:editId="542A32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CDD227" id="AutoShape 4" o:spid="_x0000_s1026" style="position:absolute;margin-left:0;margin-top:0;width:382.7pt;height:269.3pt;z-index:-25132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GY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koG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0" allowOverlap="1" wp14:anchorId="71D05346" wp14:editId="6017AA1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18233B" id="AutoShape 3" o:spid="_x0000_s1026" style="position:absolute;margin-left:331.5pt;margin-top:0;width:382.7pt;height:269.3pt;z-index:-25132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nlo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knl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 wp14:anchorId="06E58316" wp14:editId="2DE29C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C7055" id="AutoShape 2" o:spid="_x0000_s1026" style="position:absolute;margin-left:0;margin-top:0;width:382.7pt;height:269.3pt;z-index:-25132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0Q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/KSMyc6&#10;Eul2EyHXZpN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h80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98936A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98AE190" wp14:editId="0FFC4EE5">
            <wp:extent cx="2762885" cy="2275840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8B9F" w14:textId="77777777" w:rsidR="00DE4AE9" w:rsidRDefault="00DE4AE9" w:rsidP="00263C9E">
      <w:pPr>
        <w:jc w:val="center"/>
      </w:pPr>
    </w:p>
    <w:p w14:paraId="6CB31C44" w14:textId="77777777" w:rsidR="00DE4AE9" w:rsidRDefault="00DE4AE9" w:rsidP="00263C9E"/>
    <w:p w14:paraId="2E503DD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6B6B26" wp14:editId="7CFA8756">
            <wp:extent cx="2762885" cy="227584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179F" w14:textId="77777777" w:rsidR="00DE4AE9" w:rsidRDefault="00DE4AE9" w:rsidP="00263C9E">
      <w:pPr>
        <w:jc w:val="center"/>
      </w:pPr>
    </w:p>
    <w:p w14:paraId="1C771E68" w14:textId="77777777" w:rsidR="00DE4AE9" w:rsidRDefault="00DE4AE9" w:rsidP="00263C9E">
      <w:pPr>
        <w:jc w:val="center"/>
      </w:pPr>
    </w:p>
    <w:p w14:paraId="20D647FC" w14:textId="77777777" w:rsidR="00DE4AE9" w:rsidRDefault="00DE4AE9" w:rsidP="00263C9E">
      <w:pPr>
        <w:jc w:val="center"/>
      </w:pPr>
    </w:p>
    <w:p w14:paraId="57945DF8" w14:textId="77777777" w:rsidR="00DE4AE9" w:rsidRDefault="00DE4AE9" w:rsidP="006F3544"/>
    <w:p w14:paraId="71E5E19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226FC15" wp14:editId="1CA185A0">
            <wp:extent cx="2762885" cy="2275840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1ACE" w14:textId="77777777" w:rsidR="00DE4AE9" w:rsidRDefault="00DE4AE9" w:rsidP="00263C9E">
      <w:pPr>
        <w:jc w:val="center"/>
      </w:pPr>
    </w:p>
    <w:p w14:paraId="60CA117F" w14:textId="77777777" w:rsidR="00DE4AE9" w:rsidRDefault="00DE4AE9" w:rsidP="00263C9E">
      <w:pPr>
        <w:jc w:val="center"/>
      </w:pPr>
    </w:p>
    <w:p w14:paraId="430E2BF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B90165A" wp14:editId="61B6629E">
            <wp:extent cx="2762885" cy="2275840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CC7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136" behindDoc="1" locked="0" layoutInCell="0" allowOverlap="1" wp14:anchorId="2CF24534" wp14:editId="6555B4C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391421" id="AutoShape 5" o:spid="_x0000_s1026" style="position:absolute;margin-left:331.5pt;margin-top:0;width:382.7pt;height:269.3pt;z-index:-25132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wn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DCw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0" allowOverlap="1" wp14:anchorId="24043A4A" wp14:editId="513CEB1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DA2D52" id="AutoShape 4" o:spid="_x0000_s1026" style="position:absolute;margin-left:0;margin-top:0;width:382.7pt;height:269.3pt;z-index:-25132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hf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YV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GZh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0" allowOverlap="1" wp14:anchorId="2914CD9E" wp14:editId="1E20F99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5CB57E" id="AutoShape 3" o:spid="_x0000_s1026" style="position:absolute;margin-left:331.5pt;margin-top:0;width:382.7pt;height:269.3pt;z-index:-251323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WCv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/Hw84cyJ&#10;jkS63UTItdkk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GWC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0" allowOverlap="1" wp14:anchorId="72132157" wp14:editId="62F2F57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B2187D" id="AutoShape 2" o:spid="_x0000_s1026" style="position:absolute;margin-left:0;margin-top:0;width:382.7pt;height:269.3pt;z-index:-25132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b3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Y1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upb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FE4F4D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C102BF" wp14:editId="10932BA9">
            <wp:extent cx="2762885" cy="227584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14F4" w14:textId="77777777" w:rsidR="00DE4AE9" w:rsidRDefault="00DE4AE9" w:rsidP="00263C9E">
      <w:pPr>
        <w:jc w:val="center"/>
      </w:pPr>
    </w:p>
    <w:p w14:paraId="583AB299" w14:textId="77777777" w:rsidR="00DE4AE9" w:rsidRDefault="00DE4AE9" w:rsidP="00263C9E"/>
    <w:p w14:paraId="5EE28F3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8FEB6CD" wp14:editId="5EB7D074">
            <wp:extent cx="2762885" cy="227584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1A6F" w14:textId="77777777" w:rsidR="00DE4AE9" w:rsidRDefault="00DE4AE9" w:rsidP="00263C9E">
      <w:pPr>
        <w:jc w:val="center"/>
      </w:pPr>
    </w:p>
    <w:p w14:paraId="3068F728" w14:textId="77777777" w:rsidR="00DE4AE9" w:rsidRDefault="00DE4AE9" w:rsidP="00263C9E">
      <w:pPr>
        <w:jc w:val="center"/>
      </w:pPr>
    </w:p>
    <w:p w14:paraId="45DE8369" w14:textId="77777777" w:rsidR="00DE4AE9" w:rsidRDefault="00DE4AE9" w:rsidP="00263C9E">
      <w:pPr>
        <w:jc w:val="center"/>
      </w:pPr>
    </w:p>
    <w:p w14:paraId="046430BC" w14:textId="77777777" w:rsidR="00DE4AE9" w:rsidRDefault="00DE4AE9" w:rsidP="006F3544"/>
    <w:p w14:paraId="12AE4AC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CC4E741" wp14:editId="38E87EC8">
            <wp:extent cx="2762885" cy="2275840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9944" w14:textId="77777777" w:rsidR="00DE4AE9" w:rsidRDefault="00DE4AE9" w:rsidP="00263C9E">
      <w:pPr>
        <w:jc w:val="center"/>
      </w:pPr>
    </w:p>
    <w:p w14:paraId="37E2A6A9" w14:textId="77777777" w:rsidR="00DE4AE9" w:rsidRDefault="00DE4AE9" w:rsidP="00263C9E">
      <w:pPr>
        <w:jc w:val="center"/>
      </w:pPr>
    </w:p>
    <w:p w14:paraId="0D207CE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549426" wp14:editId="29C45950">
            <wp:extent cx="2762885" cy="2275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BBA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1" locked="0" layoutInCell="0" allowOverlap="1" wp14:anchorId="6CA30DEE" wp14:editId="465A425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583EC0" id="AutoShape 5" o:spid="_x0000_s1026" style="position:absolute;margin-left:331.5pt;margin-top:0;width:382.7pt;height:269.3pt;z-index:-25131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YKl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0FAF1C22" wp14:editId="4BD6FDB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16047B" id="AutoShape 4" o:spid="_x0000_s1026" style="position:absolute;margin-left:0;margin-top:0;width:382.7pt;height:269.3pt;z-index:-251317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Knb+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0" allowOverlap="1" wp14:anchorId="11D16779" wp14:editId="297B53B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ACF572" id="AutoShape 3" o:spid="_x0000_s1026" style="position:absolute;margin-left:331.5pt;margin-top:0;width:382.7pt;height:269.3pt;z-index:-251318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Udb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nUd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0" allowOverlap="1" wp14:anchorId="7B4672C2" wp14:editId="58AD64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5117BE" id="AutoShape 2" o:spid="_x0000_s1026" style="position:absolute;margin-left:0;margin-top:0;width:382.7pt;height:269.3pt;z-index:-25131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iPM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721B49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05BA08" wp14:editId="69BE87E4">
            <wp:extent cx="2762885" cy="227584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683C" w14:textId="77777777" w:rsidR="00DE4AE9" w:rsidRDefault="00DE4AE9" w:rsidP="00263C9E">
      <w:pPr>
        <w:jc w:val="center"/>
      </w:pPr>
    </w:p>
    <w:p w14:paraId="20C090CD" w14:textId="77777777" w:rsidR="00DE4AE9" w:rsidRDefault="00DE4AE9" w:rsidP="00263C9E"/>
    <w:p w14:paraId="167FDB7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701E81" wp14:editId="614F0B2F">
            <wp:extent cx="2762885" cy="227584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5481" w14:textId="77777777" w:rsidR="00DE4AE9" w:rsidRDefault="00DE4AE9" w:rsidP="00263C9E">
      <w:pPr>
        <w:jc w:val="center"/>
      </w:pPr>
    </w:p>
    <w:p w14:paraId="20FAA9A3" w14:textId="77777777" w:rsidR="00DE4AE9" w:rsidRDefault="00DE4AE9" w:rsidP="00263C9E">
      <w:pPr>
        <w:jc w:val="center"/>
      </w:pPr>
    </w:p>
    <w:p w14:paraId="4B4AA4B6" w14:textId="77777777" w:rsidR="00DE4AE9" w:rsidRDefault="00DE4AE9" w:rsidP="00263C9E">
      <w:pPr>
        <w:jc w:val="center"/>
      </w:pPr>
    </w:p>
    <w:p w14:paraId="099DB36F" w14:textId="77777777" w:rsidR="00DE4AE9" w:rsidRDefault="00DE4AE9" w:rsidP="006F3544"/>
    <w:p w14:paraId="01F970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6CFF7D" wp14:editId="60922A16">
            <wp:extent cx="2762885" cy="227584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D400" w14:textId="77777777" w:rsidR="00DE4AE9" w:rsidRDefault="00DE4AE9" w:rsidP="00263C9E">
      <w:pPr>
        <w:jc w:val="center"/>
      </w:pPr>
    </w:p>
    <w:p w14:paraId="72B1F5F7" w14:textId="77777777" w:rsidR="00DE4AE9" w:rsidRDefault="00DE4AE9" w:rsidP="00263C9E">
      <w:pPr>
        <w:jc w:val="center"/>
      </w:pPr>
    </w:p>
    <w:p w14:paraId="3036002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65795D" wp14:editId="69EDC9C9">
            <wp:extent cx="2762885" cy="227584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1ED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5376" behindDoc="1" locked="0" layoutInCell="0" allowOverlap="1" wp14:anchorId="62631E87" wp14:editId="0F96FA3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DE7A01" id="AutoShape 5" o:spid="_x0000_s1026" style="position:absolute;margin-left:331.5pt;margin-top:0;width:382.7pt;height:269.3pt;z-index:-25131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nz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HY258yJ&#10;jkS63kbItdk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Pkn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0" allowOverlap="1" wp14:anchorId="2E09A2F0" wp14:editId="42BCA94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05F4E4" id="AutoShape 4" o:spid="_x0000_s1026" style="position:absolute;margin-left:0;margin-top:0;width:382.7pt;height:269.3pt;z-index:-25131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rr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8Tr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0" allowOverlap="1" wp14:anchorId="5AB7E030" wp14:editId="5B207C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438D65" id="AutoShape 3" o:spid="_x0000_s1026" style="position:absolute;margin-left:331.5pt;margin-top:0;width:382.7pt;height:269.3pt;z-index:-25131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cIb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efTJWdO&#10;dCTS1TZCrs2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PHCG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 wp14:anchorId="0863D614" wp14:editId="791866E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80A275" id="AutoShape 2" o:spid="_x0000_s1026" style="position:absolute;margin-left:0;margin-top:0;width:382.7pt;height:269.3pt;z-index:-25131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Hi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THUe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99C466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8316BA3" wp14:editId="5AFB2873">
            <wp:extent cx="2762885" cy="2275840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692E" w14:textId="77777777" w:rsidR="00DE4AE9" w:rsidRDefault="00DE4AE9" w:rsidP="00263C9E">
      <w:pPr>
        <w:jc w:val="center"/>
      </w:pPr>
    </w:p>
    <w:p w14:paraId="10E0F769" w14:textId="77777777" w:rsidR="00DE4AE9" w:rsidRDefault="00DE4AE9" w:rsidP="00263C9E"/>
    <w:p w14:paraId="218027A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04BB49E" wp14:editId="235D005F">
            <wp:extent cx="2762885" cy="227584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EC9B" w14:textId="77777777" w:rsidR="00DE4AE9" w:rsidRDefault="00DE4AE9" w:rsidP="00263C9E">
      <w:pPr>
        <w:jc w:val="center"/>
      </w:pPr>
    </w:p>
    <w:p w14:paraId="6F8DDB16" w14:textId="77777777" w:rsidR="00DE4AE9" w:rsidRDefault="00DE4AE9" w:rsidP="00263C9E">
      <w:pPr>
        <w:jc w:val="center"/>
      </w:pPr>
    </w:p>
    <w:p w14:paraId="301AC099" w14:textId="77777777" w:rsidR="00DE4AE9" w:rsidRDefault="00DE4AE9" w:rsidP="00263C9E">
      <w:pPr>
        <w:jc w:val="center"/>
      </w:pPr>
    </w:p>
    <w:p w14:paraId="0D5B6CC0" w14:textId="77777777" w:rsidR="00DE4AE9" w:rsidRDefault="00DE4AE9" w:rsidP="006F3544"/>
    <w:p w14:paraId="0767B9F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1E3F070" wp14:editId="608BCDCE">
            <wp:extent cx="2762885" cy="2275840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5B99" w14:textId="77777777" w:rsidR="00DE4AE9" w:rsidRDefault="00DE4AE9" w:rsidP="00263C9E">
      <w:pPr>
        <w:jc w:val="center"/>
      </w:pPr>
    </w:p>
    <w:p w14:paraId="32A7B887" w14:textId="77777777" w:rsidR="00DE4AE9" w:rsidRDefault="00DE4AE9" w:rsidP="00263C9E">
      <w:pPr>
        <w:jc w:val="center"/>
      </w:pPr>
    </w:p>
    <w:p w14:paraId="675ED28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E633EDC" wp14:editId="706F74C1">
            <wp:extent cx="2762885" cy="227584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994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1" locked="0" layoutInCell="0" allowOverlap="1" wp14:anchorId="7EDF139C" wp14:editId="4F003F7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C3B6F5" id="AutoShape 5" o:spid="_x0000_s1026" style="position:absolute;margin-left:331.5pt;margin-top:0;width:382.7pt;height:269.3pt;z-index:-25130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sy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ces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0" allowOverlap="1" wp14:anchorId="57903C9B" wp14:editId="5371E7D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9AA367" id="AutoShape 4" o:spid="_x0000_s1026" style="position:absolute;margin-left:0;margin-top:0;width:382.7pt;height:269.3pt;z-index:-25130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9K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Kw658yJ&#10;nkS62UTItVmV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ZF9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0" allowOverlap="1" wp14:anchorId="53D8F628" wp14:editId="4568337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2ADEF0" id="AutoShape 3" o:spid="_x0000_s1026" style="position:absolute;margin-left:331.5pt;margin-top:0;width:382.7pt;height:269.3pt;z-index:-25130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Ke6KwIAADk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VZKe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0" allowOverlap="1" wp14:anchorId="498A913A" wp14:editId="63F23EB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B7AD3B" id="AutoShape 2" o:spid="_x0000_s1026" style="position:absolute;margin-left:0;margin-top:0;width:382.7pt;height:269.3pt;z-index:-25130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Si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q9S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A0BCAC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5D4B8C" wp14:editId="19281BDE">
            <wp:extent cx="2762885" cy="2275840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24A4" w14:textId="77777777" w:rsidR="00DE4AE9" w:rsidRDefault="00DE4AE9" w:rsidP="00263C9E">
      <w:pPr>
        <w:jc w:val="center"/>
      </w:pPr>
    </w:p>
    <w:p w14:paraId="563A7F51" w14:textId="77777777" w:rsidR="00DE4AE9" w:rsidRDefault="00DE4AE9" w:rsidP="00263C9E"/>
    <w:p w14:paraId="1D333B2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2C1DD9B" wp14:editId="525F4180">
            <wp:extent cx="2762885" cy="2275840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93F2" w14:textId="77777777" w:rsidR="00DE4AE9" w:rsidRDefault="00DE4AE9" w:rsidP="00263C9E">
      <w:pPr>
        <w:jc w:val="center"/>
      </w:pPr>
    </w:p>
    <w:p w14:paraId="0D459504" w14:textId="77777777" w:rsidR="00DE4AE9" w:rsidRDefault="00DE4AE9" w:rsidP="00263C9E">
      <w:pPr>
        <w:jc w:val="center"/>
      </w:pPr>
    </w:p>
    <w:p w14:paraId="417275B9" w14:textId="77777777" w:rsidR="00DE4AE9" w:rsidRDefault="00DE4AE9" w:rsidP="00263C9E">
      <w:pPr>
        <w:jc w:val="center"/>
      </w:pPr>
    </w:p>
    <w:p w14:paraId="5F1B07AE" w14:textId="77777777" w:rsidR="00DE4AE9" w:rsidRDefault="00DE4AE9" w:rsidP="006F3544"/>
    <w:p w14:paraId="2B02975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609C33" wp14:editId="34551C0E">
            <wp:extent cx="2762885" cy="227584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657" w14:textId="77777777" w:rsidR="00DE4AE9" w:rsidRDefault="00DE4AE9" w:rsidP="00263C9E">
      <w:pPr>
        <w:jc w:val="center"/>
      </w:pPr>
    </w:p>
    <w:p w14:paraId="4F124E61" w14:textId="77777777" w:rsidR="00DE4AE9" w:rsidRDefault="00DE4AE9" w:rsidP="00263C9E">
      <w:pPr>
        <w:jc w:val="center"/>
      </w:pPr>
    </w:p>
    <w:p w14:paraId="0C55B09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0222286" wp14:editId="7893358F">
            <wp:extent cx="2762885" cy="227584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348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1" locked="0" layoutInCell="0" allowOverlap="1" wp14:anchorId="427AA8B5" wp14:editId="76A7080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AA0FDE" id="AutoShape 5" o:spid="_x0000_s1026" style="position:absolute;margin-left:331.5pt;margin-top:0;width:382.7pt;height:269.3pt;z-index:-25130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47m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4/5cyJ&#10;nkS6XkfItdk8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Q47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0" allowOverlap="1" wp14:anchorId="00EC2AC6" wp14:editId="7F3197D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076A8D" id="AutoShape 4" o:spid="_x0000_s1026" style="position:absolute;margin-left:0;margin-top:0;width:382.7pt;height:269.3pt;z-index:-25130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i+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4Hi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0" allowOverlap="1" wp14:anchorId="2C99F502" wp14:editId="2959291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2A7A8" id="AutoShape 3" o:spid="_x0000_s1026" style="position:absolute;margin-left:331.5pt;margin-top:0;width:382.7pt;height:269.3pt;z-index:-251302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IBO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6fc+ZE&#10;TyJdryPk2uw0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4IB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5C8934C2" wp14:editId="16B9F08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7E8012" id="AutoShape 2" o:spid="_x0000_s1026" style="position:absolute;margin-left:0;margin-top:0;width:382.7pt;height:269.3pt;z-index:-25130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Q2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eyCMyc6&#10;EulmFyHXZp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9TQ2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B9DE3E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4D8D7C" wp14:editId="1839C676">
            <wp:extent cx="2762885" cy="2275840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1215" w14:textId="77777777" w:rsidR="00DE4AE9" w:rsidRDefault="00DE4AE9" w:rsidP="00263C9E">
      <w:pPr>
        <w:jc w:val="center"/>
      </w:pPr>
    </w:p>
    <w:p w14:paraId="4F486354" w14:textId="77777777" w:rsidR="00DE4AE9" w:rsidRDefault="00DE4AE9" w:rsidP="00263C9E"/>
    <w:p w14:paraId="271774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B7F4C71" wp14:editId="5DA4985D">
            <wp:extent cx="2762885" cy="2275840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89BF" w14:textId="77777777" w:rsidR="00DE4AE9" w:rsidRDefault="00DE4AE9" w:rsidP="00263C9E">
      <w:pPr>
        <w:jc w:val="center"/>
      </w:pPr>
    </w:p>
    <w:p w14:paraId="6D2A33BC" w14:textId="77777777" w:rsidR="00DE4AE9" w:rsidRDefault="00DE4AE9" w:rsidP="00263C9E">
      <w:pPr>
        <w:jc w:val="center"/>
      </w:pPr>
    </w:p>
    <w:p w14:paraId="070F9ADA" w14:textId="77777777" w:rsidR="00DE4AE9" w:rsidRDefault="00DE4AE9" w:rsidP="00263C9E">
      <w:pPr>
        <w:jc w:val="center"/>
      </w:pPr>
    </w:p>
    <w:p w14:paraId="7CB451DE" w14:textId="77777777" w:rsidR="00DE4AE9" w:rsidRDefault="00DE4AE9" w:rsidP="006F3544"/>
    <w:p w14:paraId="2CB5A61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7617CE" wp14:editId="637C0284">
            <wp:extent cx="2762885" cy="2275840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7E52" w14:textId="77777777" w:rsidR="00DE4AE9" w:rsidRDefault="00DE4AE9" w:rsidP="00263C9E">
      <w:pPr>
        <w:jc w:val="center"/>
      </w:pPr>
    </w:p>
    <w:p w14:paraId="6747F1F1" w14:textId="77777777" w:rsidR="00DE4AE9" w:rsidRDefault="00DE4AE9" w:rsidP="00263C9E">
      <w:pPr>
        <w:jc w:val="center"/>
      </w:pPr>
    </w:p>
    <w:p w14:paraId="4E19A8C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7796323" wp14:editId="76DCFFBE">
            <wp:extent cx="2762885" cy="2275840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C32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174C078C" wp14:editId="5ACA528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086737" id="AutoShape 5" o:spid="_x0000_s1026" style="position:absolute;margin-left:331.5pt;margin-top:0;width:382.7pt;height:269.3pt;z-index:-25129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UB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PftU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0" allowOverlap="1" wp14:anchorId="1ECC3E76" wp14:editId="1C850AA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066CDB" id="AutoShape 4" o:spid="_x0000_s1026" style="position:absolute;margin-left:0;margin-top:0;width:382.7pt;height:269.3pt;z-index:-25129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2F5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x8y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a2F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1" locked="0" layoutInCell="0" allowOverlap="1" wp14:anchorId="36F6CE69" wp14:editId="355963E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69B450" id="AutoShape 3" o:spid="_x0000_s1026" style="position:absolute;margin-left:331.5pt;margin-top:0;width:382.7pt;height:269.3pt;z-index:-251297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5mJ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rPzCWdO&#10;dCTSzTZCrs0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GuZi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0" allowOverlap="1" wp14:anchorId="415A0230" wp14:editId="3512B58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B7636" id="AutoShape 2" o:spid="_x0000_s1026" style="position:absolute;margin-left:0;margin-top:0;width:382.7pt;height:269.3pt;z-index:-25129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/R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y84syJ&#10;nkS62UTItdk0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yG/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2E45A4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9CB61A0" wp14:editId="7A6CFF94">
            <wp:extent cx="2762885" cy="2275840"/>
            <wp:effectExtent l="0" t="0" r="0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3419" w14:textId="77777777" w:rsidR="00DE4AE9" w:rsidRDefault="00DE4AE9" w:rsidP="00263C9E">
      <w:pPr>
        <w:jc w:val="center"/>
      </w:pPr>
    </w:p>
    <w:p w14:paraId="5B467DAB" w14:textId="77777777" w:rsidR="00DE4AE9" w:rsidRDefault="00DE4AE9" w:rsidP="00263C9E"/>
    <w:p w14:paraId="3A4FFA1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95C368" wp14:editId="06764354">
            <wp:extent cx="2762885" cy="2275840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0114" w14:textId="77777777" w:rsidR="00DE4AE9" w:rsidRDefault="00DE4AE9" w:rsidP="00263C9E">
      <w:pPr>
        <w:jc w:val="center"/>
      </w:pPr>
    </w:p>
    <w:p w14:paraId="57A52E3C" w14:textId="77777777" w:rsidR="00DE4AE9" w:rsidRDefault="00DE4AE9" w:rsidP="00263C9E">
      <w:pPr>
        <w:jc w:val="center"/>
      </w:pPr>
    </w:p>
    <w:p w14:paraId="76EBA90E" w14:textId="77777777" w:rsidR="00DE4AE9" w:rsidRDefault="00DE4AE9" w:rsidP="00263C9E">
      <w:pPr>
        <w:jc w:val="center"/>
      </w:pPr>
    </w:p>
    <w:p w14:paraId="49C1888E" w14:textId="77777777" w:rsidR="00DE4AE9" w:rsidRDefault="00DE4AE9" w:rsidP="006F3544"/>
    <w:p w14:paraId="20A07CD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2019921" wp14:editId="125C2F87">
            <wp:extent cx="2762885" cy="2275840"/>
            <wp:effectExtent l="0" t="0" r="0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01FF" w14:textId="77777777" w:rsidR="00DE4AE9" w:rsidRDefault="00DE4AE9" w:rsidP="00263C9E">
      <w:pPr>
        <w:jc w:val="center"/>
      </w:pPr>
    </w:p>
    <w:p w14:paraId="44736ED3" w14:textId="77777777" w:rsidR="00DE4AE9" w:rsidRDefault="00DE4AE9" w:rsidP="00263C9E">
      <w:pPr>
        <w:jc w:val="center"/>
      </w:pPr>
    </w:p>
    <w:p w14:paraId="1B6F70A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980BC9" wp14:editId="65090246">
            <wp:extent cx="2762885" cy="2275840"/>
            <wp:effectExtent l="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05B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5856" behindDoc="1" locked="0" layoutInCell="0" allowOverlap="1" wp14:anchorId="25A912C5" wp14:editId="6241D32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0F890A" id="AutoShape 5" o:spid="_x0000_s1026" style="position:absolute;margin-left:331.5pt;margin-top:0;width:382.7pt;height:269.3pt;z-index:-25129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vElB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0" allowOverlap="1" wp14:anchorId="124E52DE" wp14:editId="61CDBE0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9F20C" id="AutoShape 4" o:spid="_x0000_s1026" style="position:absolute;margin-left:0;margin-top:0;width:382.7pt;height:269.3pt;z-index:-251291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0aN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DvRo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0" allowOverlap="1" wp14:anchorId="2CFEFE69" wp14:editId="4D72D80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590700" id="AutoShape 3" o:spid="_x0000_s1026" style="position:absolute;margin-left:331.5pt;margin-top:0;width:382.7pt;height:269.3pt;z-index:-25129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759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fj4rOXOi&#10;I5FuNhFybXaW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775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0" allowOverlap="1" wp14:anchorId="49D5CB13" wp14:editId="29DC658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8F8252" id="AutoShape 2" o:spid="_x0000_s1026" style="position:absolute;margin-left:0;margin-top:0;width:382.7pt;height:269.3pt;z-index:-25129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oF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f6Cg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E152A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72FCCC7" wp14:editId="4FCFB4E0">
            <wp:extent cx="2762885" cy="227584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E9F1" w14:textId="77777777" w:rsidR="00DE4AE9" w:rsidRDefault="00DE4AE9" w:rsidP="00263C9E">
      <w:pPr>
        <w:jc w:val="center"/>
      </w:pPr>
    </w:p>
    <w:p w14:paraId="7ABA9B43" w14:textId="77777777" w:rsidR="00DE4AE9" w:rsidRDefault="00DE4AE9" w:rsidP="00263C9E"/>
    <w:p w14:paraId="63E35BF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5AD342" wp14:editId="2D677BAC">
            <wp:extent cx="2762885" cy="2275840"/>
            <wp:effectExtent l="0" t="0" r="0" b="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F71B" w14:textId="77777777" w:rsidR="00DE4AE9" w:rsidRDefault="00DE4AE9" w:rsidP="00263C9E">
      <w:pPr>
        <w:jc w:val="center"/>
      </w:pPr>
    </w:p>
    <w:p w14:paraId="6AF69661" w14:textId="77777777" w:rsidR="00DE4AE9" w:rsidRDefault="00DE4AE9" w:rsidP="00263C9E">
      <w:pPr>
        <w:jc w:val="center"/>
      </w:pPr>
    </w:p>
    <w:p w14:paraId="10F403B3" w14:textId="77777777" w:rsidR="00DE4AE9" w:rsidRDefault="00DE4AE9" w:rsidP="00263C9E">
      <w:pPr>
        <w:jc w:val="center"/>
      </w:pPr>
    </w:p>
    <w:p w14:paraId="7C3E9243" w14:textId="77777777" w:rsidR="00DE4AE9" w:rsidRDefault="00DE4AE9" w:rsidP="006F3544"/>
    <w:p w14:paraId="077E02F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003026" wp14:editId="00442AA1">
            <wp:extent cx="2762885" cy="227584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6890" w14:textId="77777777" w:rsidR="00DE4AE9" w:rsidRDefault="00DE4AE9" w:rsidP="00263C9E">
      <w:pPr>
        <w:jc w:val="center"/>
      </w:pPr>
    </w:p>
    <w:p w14:paraId="1D0F18B5" w14:textId="77777777" w:rsidR="00DE4AE9" w:rsidRDefault="00DE4AE9" w:rsidP="00263C9E">
      <w:pPr>
        <w:jc w:val="center"/>
      </w:pPr>
    </w:p>
    <w:p w14:paraId="67339AA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22409AD" wp14:editId="4B940B9D">
            <wp:extent cx="2762885" cy="2275840"/>
            <wp:effectExtent l="0" t="0" r="0" b="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4D7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1" locked="0" layoutInCell="0" allowOverlap="1" wp14:anchorId="098E5F21" wp14:editId="35E4275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B98DCC" id="AutoShape 5" o:spid="_x0000_s1026" style="position:absolute;margin-left:331.5pt;margin-top:0;width:382.7pt;height:269.3pt;z-index:-25128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TLD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0CC610D8" wp14:editId="2580F8F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365783" id="AutoShape 4" o:spid="_x0000_s1026" style="position:absolute;margin-left:0;margin-top:0;width:382.7pt;height:269.3pt;z-index:-25128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8PN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CDw8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0" allowOverlap="1" wp14:anchorId="5FDB4AE2" wp14:editId="7AD49A5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2BB4AF" id="AutoShape 3" o:spid="_x0000_s1026" style="position:absolute;margin-left:331.5pt;margin-top:0;width:382.7pt;height:269.3pt;z-index:-25128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zs9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+nlN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oM7P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0" allowOverlap="1" wp14:anchorId="4930E393" wp14:editId="739769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E9D7FF" id="AutoShape 2" o:spid="_x0000_s1026" style="position:absolute;margin-left:0;margin-top:0;width:382.7pt;height:269.3pt;z-index:-25128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pRWo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C5A2A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BBF632" wp14:editId="4FE09256">
            <wp:extent cx="2762885" cy="2275840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586" w14:textId="77777777" w:rsidR="00DE4AE9" w:rsidRDefault="00DE4AE9" w:rsidP="00263C9E">
      <w:pPr>
        <w:jc w:val="center"/>
      </w:pPr>
    </w:p>
    <w:p w14:paraId="00BB04E2" w14:textId="77777777" w:rsidR="00DE4AE9" w:rsidRDefault="00DE4AE9" w:rsidP="00263C9E"/>
    <w:p w14:paraId="21B7055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55AD397" wp14:editId="38744CB4">
            <wp:extent cx="2762885" cy="2275840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30D5" w14:textId="77777777" w:rsidR="00DE4AE9" w:rsidRDefault="00DE4AE9" w:rsidP="00263C9E">
      <w:pPr>
        <w:jc w:val="center"/>
      </w:pPr>
    </w:p>
    <w:p w14:paraId="303EFFE8" w14:textId="77777777" w:rsidR="00DE4AE9" w:rsidRDefault="00DE4AE9" w:rsidP="00263C9E">
      <w:pPr>
        <w:jc w:val="center"/>
      </w:pPr>
    </w:p>
    <w:p w14:paraId="7BEC4307" w14:textId="77777777" w:rsidR="00DE4AE9" w:rsidRDefault="00DE4AE9" w:rsidP="00263C9E">
      <w:pPr>
        <w:jc w:val="center"/>
      </w:pPr>
    </w:p>
    <w:p w14:paraId="31D460A3" w14:textId="77777777" w:rsidR="00DE4AE9" w:rsidRDefault="00DE4AE9" w:rsidP="006F3544"/>
    <w:p w14:paraId="3B8C1D7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0AF712D" wp14:editId="4595B8BE">
            <wp:extent cx="2762885" cy="2275840"/>
            <wp:effectExtent l="0" t="0" r="0" b="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2651" w14:textId="77777777" w:rsidR="00DE4AE9" w:rsidRDefault="00DE4AE9" w:rsidP="00263C9E">
      <w:pPr>
        <w:jc w:val="center"/>
      </w:pPr>
    </w:p>
    <w:p w14:paraId="55F19ADC" w14:textId="77777777" w:rsidR="00DE4AE9" w:rsidRDefault="00DE4AE9" w:rsidP="00263C9E">
      <w:pPr>
        <w:jc w:val="center"/>
      </w:pPr>
    </w:p>
    <w:p w14:paraId="30CED4E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BDD325C" wp14:editId="0FE1A507">
            <wp:extent cx="2762885" cy="2275840"/>
            <wp:effectExtent l="0" t="0" r="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23E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6096" behindDoc="1" locked="0" layoutInCell="0" allowOverlap="1" wp14:anchorId="5E84BA75" wp14:editId="24F20E3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B01657" id="AutoShape 5" o:spid="_x0000_s1026" style="position:absolute;margin-left:331.5pt;margin-top:0;width:382.7pt;height:269.3pt;z-index:-25128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BZ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5+B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0" allowOverlap="1" wp14:anchorId="75175905" wp14:editId="1BBF12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B46C62" id="AutoShape 4" o:spid="_x0000_s1026" style="position:absolute;margin-left:0;margin-top:0;width:382.7pt;height:269.3pt;z-index:-25128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lQh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Gx+z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8lQ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0" allowOverlap="1" wp14:anchorId="0C2BD76D" wp14:editId="08F4309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56AF0C" id="AutoShape 3" o:spid="_x0000_s1026" style="position:absolute;margin-left:331.5pt;margin-top:0;width:382.7pt;height:269.3pt;z-index:-25128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qzRKwIAADk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78qz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0" allowOverlap="1" wp14:anchorId="1AF8C8FB" wp14:editId="5542FA8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9234BF" id="AutoShape 2" o:spid="_x0000_s1026" style="position:absolute;margin-left:0;margin-top:0;width:382.7pt;height:269.3pt;z-index:-25128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/JKg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o938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12CF0F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9219D6" wp14:editId="50F5E5D5">
            <wp:extent cx="2762885" cy="227584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24D8" w14:textId="77777777" w:rsidR="00DE4AE9" w:rsidRDefault="00DE4AE9" w:rsidP="00263C9E">
      <w:pPr>
        <w:jc w:val="center"/>
      </w:pPr>
    </w:p>
    <w:p w14:paraId="39A63D66" w14:textId="77777777" w:rsidR="00DE4AE9" w:rsidRDefault="00DE4AE9" w:rsidP="00263C9E"/>
    <w:p w14:paraId="398E3E1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7EF3F9" wp14:editId="156257E6">
            <wp:extent cx="2762885" cy="2275840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79A9" w14:textId="77777777" w:rsidR="00DE4AE9" w:rsidRDefault="00DE4AE9" w:rsidP="00263C9E">
      <w:pPr>
        <w:jc w:val="center"/>
      </w:pPr>
    </w:p>
    <w:p w14:paraId="6AD518CA" w14:textId="77777777" w:rsidR="00DE4AE9" w:rsidRDefault="00DE4AE9" w:rsidP="00263C9E">
      <w:pPr>
        <w:jc w:val="center"/>
      </w:pPr>
    </w:p>
    <w:p w14:paraId="0C24F9C4" w14:textId="77777777" w:rsidR="00DE4AE9" w:rsidRDefault="00DE4AE9" w:rsidP="00263C9E">
      <w:pPr>
        <w:jc w:val="center"/>
      </w:pPr>
    </w:p>
    <w:p w14:paraId="018E9BC4" w14:textId="77777777" w:rsidR="00DE4AE9" w:rsidRDefault="00DE4AE9" w:rsidP="006F3544"/>
    <w:p w14:paraId="56FA4D3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8D2CE1F" wp14:editId="4A3A649C">
            <wp:extent cx="2762885" cy="2275840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6530" w14:textId="77777777" w:rsidR="00DE4AE9" w:rsidRDefault="00DE4AE9" w:rsidP="00263C9E">
      <w:pPr>
        <w:jc w:val="center"/>
      </w:pPr>
    </w:p>
    <w:p w14:paraId="2843D3CE" w14:textId="77777777" w:rsidR="00DE4AE9" w:rsidRDefault="00DE4AE9" w:rsidP="00263C9E">
      <w:pPr>
        <w:jc w:val="center"/>
      </w:pPr>
    </w:p>
    <w:p w14:paraId="4D2158D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D329D7F" wp14:editId="59D0EF65">
            <wp:extent cx="2762885" cy="2275840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AD4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0" allowOverlap="1" wp14:anchorId="3F7CE2DD" wp14:editId="351804B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98C11B" id="AutoShape 5" o:spid="_x0000_s1026" style="position:absolute;margin-left:331.5pt;margin-top:0;width:382.7pt;height:269.3pt;z-index:-25127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WN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R+zpkT&#10;HYl0s4mQa7Np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1YW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0" allowOverlap="1" wp14:anchorId="75799E71" wp14:editId="55C05D9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17D82B" id="AutoShape 4" o:spid="_x0000_s1026" style="position:absolute;margin-left:0;margin-top:0;width:382.7pt;height:269.3pt;z-index:-25127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nPV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L6oOHOi&#10;J5GuNxFybVYl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dnP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 wp14:anchorId="4FD28214" wp14:editId="59D5238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834D52" id="AutoShape 3" o:spid="_x0000_s1026" style="position:absolute;margin-left:331.5pt;margin-top:0;width:382.7pt;height:269.3pt;z-index:-25127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sl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Q+5cyJ&#10;jkS62UTItdl5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Fdos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 wp14:anchorId="60C04828" wp14:editId="4B9D122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D65EED" id="AutoShape 2" o:spid="_x0000_s1026" style="position:absolute;margin-left:0;margin-top:0;width:382.7pt;height:269.3pt;z-index:-25127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9d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F/N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Yz9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B6C0A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3CD4F88" wp14:editId="5671028D">
            <wp:extent cx="2762885" cy="2275840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BF87" w14:textId="77777777" w:rsidR="00DE4AE9" w:rsidRDefault="00DE4AE9" w:rsidP="00263C9E">
      <w:pPr>
        <w:jc w:val="center"/>
      </w:pPr>
    </w:p>
    <w:p w14:paraId="2F05775C" w14:textId="77777777" w:rsidR="00DE4AE9" w:rsidRDefault="00DE4AE9" w:rsidP="00263C9E"/>
    <w:p w14:paraId="7FC0CBA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87BB583" wp14:editId="4CEF37B5">
            <wp:extent cx="2762885" cy="227584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A216" w14:textId="77777777" w:rsidR="00DE4AE9" w:rsidRDefault="00DE4AE9" w:rsidP="00263C9E">
      <w:pPr>
        <w:jc w:val="center"/>
      </w:pPr>
    </w:p>
    <w:p w14:paraId="5720F1BE" w14:textId="77777777" w:rsidR="00DE4AE9" w:rsidRDefault="00DE4AE9" w:rsidP="00263C9E">
      <w:pPr>
        <w:jc w:val="center"/>
      </w:pPr>
    </w:p>
    <w:p w14:paraId="25E6F85E" w14:textId="77777777" w:rsidR="00DE4AE9" w:rsidRDefault="00DE4AE9" w:rsidP="00263C9E">
      <w:pPr>
        <w:jc w:val="center"/>
      </w:pPr>
    </w:p>
    <w:p w14:paraId="28D2E8AB" w14:textId="77777777" w:rsidR="00DE4AE9" w:rsidRDefault="00DE4AE9" w:rsidP="006F3544"/>
    <w:p w14:paraId="3E34BCA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3901C9" wp14:editId="76062620">
            <wp:extent cx="2762885" cy="2275840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B53A" w14:textId="77777777" w:rsidR="00DE4AE9" w:rsidRDefault="00DE4AE9" w:rsidP="00263C9E">
      <w:pPr>
        <w:jc w:val="center"/>
      </w:pPr>
    </w:p>
    <w:p w14:paraId="0F7616CA" w14:textId="77777777" w:rsidR="00DE4AE9" w:rsidRDefault="00DE4AE9" w:rsidP="00263C9E">
      <w:pPr>
        <w:jc w:val="center"/>
      </w:pPr>
    </w:p>
    <w:p w14:paraId="4054F70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F19CF9" wp14:editId="241FE655">
            <wp:extent cx="2762885" cy="2275840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E75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6336" behindDoc="1" locked="0" layoutInCell="0" allowOverlap="1" wp14:anchorId="76D4179A" wp14:editId="419A6F2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A00D3E" id="AutoShape 5" o:spid="_x0000_s1026" style="position:absolute;margin-left:331.5pt;margin-top:0;width:382.7pt;height:269.3pt;z-index:-25127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N1KwIAADk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taN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0" allowOverlap="1" wp14:anchorId="5CA6D68D" wp14:editId="0781BF9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C91BEB" id="AutoShape 4" o:spid="_x0000_s1026" style="position:absolute;margin-left:0;margin-top:0;width:382.7pt;height:269.3pt;z-index:-25127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BcN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+gFw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0" allowOverlap="1" wp14:anchorId="179F813C" wp14:editId="5D2DA6E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880344" id="AutoShape 3" o:spid="_x0000_s1026" style="position:absolute;margin-left:331.5pt;margin-top:0;width:382.7pt;height:269.3pt;z-index:-25127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O/9KwIAADk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oO/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0" allowOverlap="1" wp14:anchorId="3B699A8E" wp14:editId="5D5B05D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60F982" id="AutoShape 2" o:spid="_x0000_s1026" style="position:absolute;margin-left:0;margin-top:0;width:382.7pt;height:269.3pt;z-index:-25127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ml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Axm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7B9F6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7FCC5AE" wp14:editId="07386840">
            <wp:extent cx="2762885" cy="2275840"/>
            <wp:effectExtent l="0" t="0" r="0" b="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8E4D" w14:textId="77777777" w:rsidR="00DE4AE9" w:rsidRDefault="00DE4AE9" w:rsidP="00263C9E">
      <w:pPr>
        <w:jc w:val="center"/>
      </w:pPr>
    </w:p>
    <w:p w14:paraId="4BC60B0B" w14:textId="77777777" w:rsidR="00DE4AE9" w:rsidRDefault="00DE4AE9" w:rsidP="00263C9E"/>
    <w:p w14:paraId="07A2947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A041008" wp14:editId="28E7BFE6">
            <wp:extent cx="2762885" cy="2275840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640B" w14:textId="77777777" w:rsidR="00DE4AE9" w:rsidRDefault="00DE4AE9" w:rsidP="00263C9E">
      <w:pPr>
        <w:jc w:val="center"/>
      </w:pPr>
    </w:p>
    <w:p w14:paraId="1935AB4D" w14:textId="77777777" w:rsidR="00DE4AE9" w:rsidRDefault="00DE4AE9" w:rsidP="00263C9E">
      <w:pPr>
        <w:jc w:val="center"/>
      </w:pPr>
    </w:p>
    <w:p w14:paraId="3AF97062" w14:textId="77777777" w:rsidR="00DE4AE9" w:rsidRDefault="00DE4AE9" w:rsidP="00263C9E">
      <w:pPr>
        <w:jc w:val="center"/>
      </w:pPr>
    </w:p>
    <w:p w14:paraId="0E592E0E" w14:textId="77777777" w:rsidR="00DE4AE9" w:rsidRDefault="00DE4AE9" w:rsidP="006F3544"/>
    <w:p w14:paraId="0E48896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B9AED9" wp14:editId="3775A1EF">
            <wp:extent cx="2762885" cy="2275840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3438" w14:textId="77777777" w:rsidR="00DE4AE9" w:rsidRDefault="00DE4AE9" w:rsidP="00263C9E">
      <w:pPr>
        <w:jc w:val="center"/>
      </w:pPr>
    </w:p>
    <w:p w14:paraId="019F03FE" w14:textId="77777777" w:rsidR="00DE4AE9" w:rsidRDefault="00DE4AE9" w:rsidP="00263C9E">
      <w:pPr>
        <w:jc w:val="center"/>
      </w:pPr>
    </w:p>
    <w:p w14:paraId="4C68CAD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6D22544" wp14:editId="36EC7A92">
            <wp:extent cx="2762885" cy="2275840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64D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0" allowOverlap="1" wp14:anchorId="2926F6DA" wp14:editId="56D8CB6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476E8F" id="AutoShape 5" o:spid="_x0000_s1026" style="position:absolute;margin-left:331.5pt;margin-top:0;width:382.7pt;height:269.3pt;z-index:-25126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Y1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l+M5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2SY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 wp14:anchorId="56012AAE" wp14:editId="05CF286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6D7EFA" id="AutoShape 4" o:spid="_x0000_s1026" style="position:absolute;margin-left:0;margin-top:0;width:382.7pt;height:269.3pt;z-index:-25126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D5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SQw+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774D02E7" wp14:editId="607546C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691966" id="AutoShape 3" o:spid="_x0000_s1026" style="position:absolute;margin-left:331.5pt;margin-top:0;width:382.7pt;height:269.3pt;z-index:-25126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gJ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JMg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 wp14:anchorId="0E2A6CD0" wp14:editId="0C9D137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A8FC67" id="AutoShape 2" o:spid="_x0000_s1026" style="position:absolute;margin-left:0;margin-top:0;width:382.7pt;height:269.3pt;z-index:-25126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xxKwIAADk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MXx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098684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100CD5F" wp14:editId="16D362C5">
            <wp:extent cx="2762885" cy="227584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E2BA" w14:textId="77777777" w:rsidR="00DE4AE9" w:rsidRDefault="00DE4AE9" w:rsidP="00263C9E">
      <w:pPr>
        <w:jc w:val="center"/>
      </w:pPr>
    </w:p>
    <w:p w14:paraId="54DAD43C" w14:textId="77777777" w:rsidR="00DE4AE9" w:rsidRDefault="00DE4AE9" w:rsidP="00263C9E"/>
    <w:p w14:paraId="6A0CD36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680EE51" wp14:editId="5B437B18">
            <wp:extent cx="2762885" cy="2275840"/>
            <wp:effectExtent l="0" t="0" r="0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9C1E" w14:textId="77777777" w:rsidR="00DE4AE9" w:rsidRDefault="00DE4AE9" w:rsidP="00263C9E">
      <w:pPr>
        <w:jc w:val="center"/>
      </w:pPr>
    </w:p>
    <w:p w14:paraId="436FD6E2" w14:textId="77777777" w:rsidR="00DE4AE9" w:rsidRDefault="00DE4AE9" w:rsidP="00263C9E">
      <w:pPr>
        <w:jc w:val="center"/>
      </w:pPr>
    </w:p>
    <w:p w14:paraId="3493677B" w14:textId="77777777" w:rsidR="00DE4AE9" w:rsidRDefault="00DE4AE9" w:rsidP="00263C9E">
      <w:pPr>
        <w:jc w:val="center"/>
      </w:pPr>
    </w:p>
    <w:p w14:paraId="15F5A92F" w14:textId="77777777" w:rsidR="00DE4AE9" w:rsidRDefault="00DE4AE9" w:rsidP="006F3544"/>
    <w:p w14:paraId="0C683F3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6D62BD3" wp14:editId="215C0AE8">
            <wp:extent cx="2762885" cy="2275840"/>
            <wp:effectExtent l="0" t="0" r="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5A2D" w14:textId="77777777" w:rsidR="00DE4AE9" w:rsidRDefault="00DE4AE9" w:rsidP="00263C9E">
      <w:pPr>
        <w:jc w:val="center"/>
      </w:pPr>
    </w:p>
    <w:p w14:paraId="3089313D" w14:textId="77777777" w:rsidR="00DE4AE9" w:rsidRDefault="00DE4AE9" w:rsidP="00263C9E">
      <w:pPr>
        <w:jc w:val="center"/>
      </w:pPr>
    </w:p>
    <w:p w14:paraId="1A32B02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31B242C" wp14:editId="2347872D">
            <wp:extent cx="2762885" cy="227584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7EF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6576" behindDoc="1" locked="0" layoutInCell="0" allowOverlap="1" wp14:anchorId="0A197F00" wp14:editId="0F29D89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4478B9" id="AutoShape 5" o:spid="_x0000_s1026" style="position:absolute;margin-left:331.5pt;margin-top:0;width:382.7pt;height:269.3pt;z-index:-25125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ah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h8a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0" allowOverlap="1" wp14:anchorId="5366545F" wp14:editId="17BF999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656F14" id="AutoShape 4" o:spid="_x0000_s1026" style="position:absolute;margin-left:0;margin-top:0;width:382.7pt;height:269.3pt;z-index:-25126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W5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itJKi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FItb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0" allowOverlap="1" wp14:anchorId="2C7481A9" wp14:editId="0C9F0CA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793E9E" id="AutoShape 3" o:spid="_x0000_s1026" style="position:absolute;margin-left:331.5pt;margin-top:0;width:382.7pt;height:269.3pt;z-index:-25126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1J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vyjn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SE1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 wp14:anchorId="4CB46D54" wp14:editId="40D31E7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8B2CA5" id="AutoShape 2" o:spid="_x0000_s1026" style="position:absolute;margin-left:0;margin-top:0;width:382.7pt;height:269.3pt;z-index:-25126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UMJ5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61CDB0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455542" wp14:editId="44E4B97D">
            <wp:extent cx="2762885" cy="2275840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0A03" w14:textId="77777777" w:rsidR="00DE4AE9" w:rsidRDefault="00DE4AE9" w:rsidP="00263C9E">
      <w:pPr>
        <w:jc w:val="center"/>
      </w:pPr>
    </w:p>
    <w:p w14:paraId="0E8BDB9A" w14:textId="77777777" w:rsidR="00DE4AE9" w:rsidRDefault="00DE4AE9" w:rsidP="00263C9E"/>
    <w:p w14:paraId="2674538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ACDBA3" wp14:editId="2372ACEC">
            <wp:extent cx="2762885" cy="2275840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3F3" w14:textId="77777777" w:rsidR="00DE4AE9" w:rsidRDefault="00DE4AE9" w:rsidP="00263C9E">
      <w:pPr>
        <w:jc w:val="center"/>
      </w:pPr>
    </w:p>
    <w:p w14:paraId="34D401F0" w14:textId="77777777" w:rsidR="00DE4AE9" w:rsidRDefault="00DE4AE9" w:rsidP="00263C9E">
      <w:pPr>
        <w:jc w:val="center"/>
      </w:pPr>
    </w:p>
    <w:p w14:paraId="445B13CD" w14:textId="77777777" w:rsidR="00DE4AE9" w:rsidRDefault="00DE4AE9" w:rsidP="00263C9E">
      <w:pPr>
        <w:jc w:val="center"/>
      </w:pPr>
    </w:p>
    <w:p w14:paraId="7513817A" w14:textId="77777777" w:rsidR="00DE4AE9" w:rsidRDefault="00DE4AE9" w:rsidP="006F3544"/>
    <w:p w14:paraId="085B15A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1608FC3" wp14:editId="7077DDE4">
            <wp:extent cx="2762885" cy="2275840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F2D8" w14:textId="77777777" w:rsidR="00DE4AE9" w:rsidRDefault="00DE4AE9" w:rsidP="00263C9E">
      <w:pPr>
        <w:jc w:val="center"/>
      </w:pPr>
    </w:p>
    <w:p w14:paraId="7AC62022" w14:textId="77777777" w:rsidR="00DE4AE9" w:rsidRDefault="00DE4AE9" w:rsidP="00263C9E">
      <w:pPr>
        <w:jc w:val="center"/>
      </w:pPr>
    </w:p>
    <w:p w14:paraId="1DCBA620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1885A8E" wp14:editId="2706E02A">
            <wp:extent cx="2762885" cy="2275840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D12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1696" behindDoc="1" locked="0" layoutInCell="0" allowOverlap="1" wp14:anchorId="4DD27849" wp14:editId="1E5D57D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DCE11C" id="AutoShape 5" o:spid="_x0000_s1026" style="position:absolute;margin-left:331.5pt;margin-top:0;width:382.7pt;height:269.3pt;z-index:-25125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1G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i8mMMyc6&#10;EulmFyHXZr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up1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0" allowOverlap="1" wp14:anchorId="7E00C732" wp14:editId="7EE6CA6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9C6614" id="AutoShape 4" o:spid="_x0000_s1026" style="position:absolute;margin-left:0;margin-top:0;width:382.7pt;height:269.3pt;z-index:-251255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k+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/m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ryk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 wp14:anchorId="76F02B15" wp14:editId="76B1B81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34AE74" id="AutoShape 3" o:spid="_x0000_s1026" style="position:absolute;margin-left:331.5pt;margin-top:0;width:382.7pt;height:269.3pt;z-index:-25125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HOKwIAADk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r9H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0" allowOverlap="1" wp14:anchorId="1AF0471D" wp14:editId="0EE4E7A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A1B08E" id="AutoShape 2" o:spid="_x0000_s1026" style="position:absolute;margin-left:0;margin-top:0;width:382.7pt;height:269.3pt;z-index:-25125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LWKgIAADk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Vgot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254692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97830C" wp14:editId="158B68F6">
            <wp:extent cx="2762885" cy="2275840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1E63" w14:textId="77777777" w:rsidR="00DE4AE9" w:rsidRDefault="00DE4AE9" w:rsidP="00263C9E">
      <w:pPr>
        <w:jc w:val="center"/>
      </w:pPr>
    </w:p>
    <w:p w14:paraId="3864780F" w14:textId="77777777" w:rsidR="00DE4AE9" w:rsidRDefault="00DE4AE9" w:rsidP="00263C9E"/>
    <w:p w14:paraId="015EA4D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04653C0" wp14:editId="4507B0EF">
            <wp:extent cx="2762885" cy="2275840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0B06" w14:textId="77777777" w:rsidR="00DE4AE9" w:rsidRDefault="00DE4AE9" w:rsidP="00263C9E">
      <w:pPr>
        <w:jc w:val="center"/>
      </w:pPr>
    </w:p>
    <w:p w14:paraId="089EB821" w14:textId="77777777" w:rsidR="00DE4AE9" w:rsidRDefault="00DE4AE9" w:rsidP="00263C9E">
      <w:pPr>
        <w:jc w:val="center"/>
      </w:pPr>
    </w:p>
    <w:p w14:paraId="4C0A8BE3" w14:textId="77777777" w:rsidR="00DE4AE9" w:rsidRDefault="00DE4AE9" w:rsidP="00263C9E">
      <w:pPr>
        <w:jc w:val="center"/>
      </w:pPr>
    </w:p>
    <w:p w14:paraId="4BA56702" w14:textId="77777777" w:rsidR="00DE4AE9" w:rsidRDefault="00DE4AE9" w:rsidP="006F3544"/>
    <w:p w14:paraId="236D8A4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31BA5E7" wp14:editId="66B86A07">
            <wp:extent cx="2762885" cy="2275840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65E5" w14:textId="77777777" w:rsidR="00DE4AE9" w:rsidRDefault="00DE4AE9" w:rsidP="00263C9E">
      <w:pPr>
        <w:jc w:val="center"/>
      </w:pPr>
    </w:p>
    <w:p w14:paraId="32D4C554" w14:textId="77777777" w:rsidR="00DE4AE9" w:rsidRDefault="00DE4AE9" w:rsidP="00263C9E">
      <w:pPr>
        <w:jc w:val="center"/>
      </w:pPr>
    </w:p>
    <w:p w14:paraId="27A2F7C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C889F3" wp14:editId="67610F55">
            <wp:extent cx="2762885" cy="2275840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E24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11962AD7" wp14:editId="48F6305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D38A02" id="AutoShape 5" o:spid="_x0000_s1026" style="position:absolute;margin-left:331.5pt;margin-top:0;width:382.7pt;height:269.3pt;z-index:-25124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iS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ueTCWdO&#10;dCTSzTZCrs1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Yj4k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 wp14:anchorId="27A9DA04" wp14:editId="3A1DA5D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0C0CD0" id="AutoShape 4" o:spid="_x0000_s1026" style="position:absolute;margin-left:0;margin-top:0;width:382.7pt;height:269.3pt;z-index:-25125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w7K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Kw7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0" allowOverlap="1" wp14:anchorId="1E6F1F04" wp14:editId="280598F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D602FA" id="AutoShape 3" o:spid="_x0000_s1026" style="position:absolute;margin-left:331.5pt;margin-top:0;width:382.7pt;height:269.3pt;z-index:-25125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Y6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ueTGWdO&#10;dCTSzTZCrs0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iv2O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 wp14:anchorId="79CB3F7B" wp14:editId="054F518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35C57" id="AutoShape 2" o:spid="_x0000_s1026" style="position:absolute;margin-left:0;margin-top:0;width:382.7pt;height:269.3pt;z-index:-25125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PkJ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380DA5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EF6E3EF" wp14:editId="70931D64">
            <wp:extent cx="2762885" cy="2275840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406D" w14:textId="77777777" w:rsidR="00DE4AE9" w:rsidRDefault="00DE4AE9" w:rsidP="00263C9E">
      <w:pPr>
        <w:jc w:val="center"/>
      </w:pPr>
    </w:p>
    <w:p w14:paraId="226857C3" w14:textId="77777777" w:rsidR="00DE4AE9" w:rsidRDefault="00DE4AE9" w:rsidP="00263C9E"/>
    <w:p w14:paraId="17FB963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6DB6FCD" wp14:editId="3B5CE9A8">
            <wp:extent cx="2762885" cy="2275840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065D" w14:textId="77777777" w:rsidR="00DE4AE9" w:rsidRDefault="00DE4AE9" w:rsidP="00263C9E">
      <w:pPr>
        <w:jc w:val="center"/>
      </w:pPr>
    </w:p>
    <w:p w14:paraId="2063E8B7" w14:textId="77777777" w:rsidR="00DE4AE9" w:rsidRDefault="00DE4AE9" w:rsidP="00263C9E">
      <w:pPr>
        <w:jc w:val="center"/>
      </w:pPr>
    </w:p>
    <w:p w14:paraId="33E38089" w14:textId="77777777" w:rsidR="00DE4AE9" w:rsidRDefault="00DE4AE9" w:rsidP="00263C9E">
      <w:pPr>
        <w:jc w:val="center"/>
      </w:pPr>
    </w:p>
    <w:p w14:paraId="39C6C942" w14:textId="77777777" w:rsidR="00DE4AE9" w:rsidRDefault="00DE4AE9" w:rsidP="006F3544"/>
    <w:p w14:paraId="1A23B9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7CB83B" wp14:editId="29B4A659">
            <wp:extent cx="2762885" cy="2275840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6DE4" w14:textId="77777777" w:rsidR="00DE4AE9" w:rsidRDefault="00DE4AE9" w:rsidP="00263C9E">
      <w:pPr>
        <w:jc w:val="center"/>
      </w:pPr>
    </w:p>
    <w:p w14:paraId="6B03B1BF" w14:textId="77777777" w:rsidR="00DE4AE9" w:rsidRDefault="00DE4AE9" w:rsidP="00263C9E">
      <w:pPr>
        <w:jc w:val="center"/>
      </w:pPr>
    </w:p>
    <w:p w14:paraId="07C6D82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5E6200" wp14:editId="49E26048">
            <wp:extent cx="2762885" cy="2275840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71F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1936" behindDoc="1" locked="0" layoutInCell="0" allowOverlap="1" wp14:anchorId="0C949289" wp14:editId="3AC6463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A27025" id="AutoShape 5" o:spid="_x0000_s1026" style="position:absolute;margin-left:331.5pt;margin-top:0;width:382.7pt;height:269.3pt;z-index:-25124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pT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HlVcuZE&#10;TyLdbCLk2myW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x1p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0" allowOverlap="1" wp14:anchorId="6380B1E0" wp14:editId="5B34CEE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14A3A6" id="AutoShape 4" o:spid="_x0000_s1026" style="position:absolute;margin-left:0;margin-top:0;width:382.7pt;height:269.3pt;z-index:-25124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4r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qumnDnR&#10;k0i36wi5NqsS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0u4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0" allowOverlap="1" wp14:anchorId="13F2E078" wp14:editId="679A1FE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520DF7" id="AutoShape 3" o:spid="_x0000_s1026" style="position:absolute;margin-left:331.5pt;margin-top:0;width:382.7pt;height:269.3pt;z-index:-25124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0hb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 wp14:anchorId="1EC7BA1D" wp14:editId="6F3BBD6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252197" id="AutoShape 2" o:spid="_x0000_s1026" style="position:absolute;margin-left:0;margin-top:0;width:382.7pt;height:269.3pt;z-index:-25124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CD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qsqzpzo&#10;SaTbdYRcm00T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ceC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C479E0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DE1493" wp14:editId="1FC8247F">
            <wp:extent cx="2762885" cy="2275840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1F20" w14:textId="77777777" w:rsidR="00DE4AE9" w:rsidRDefault="00DE4AE9" w:rsidP="00263C9E">
      <w:pPr>
        <w:jc w:val="center"/>
      </w:pPr>
    </w:p>
    <w:p w14:paraId="7E64EB62" w14:textId="77777777" w:rsidR="00DE4AE9" w:rsidRDefault="00DE4AE9" w:rsidP="00263C9E"/>
    <w:p w14:paraId="00A709D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C2CCE7D" wp14:editId="3DFA6DA6">
            <wp:extent cx="2762885" cy="2275840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0F1F" w14:textId="77777777" w:rsidR="00DE4AE9" w:rsidRDefault="00DE4AE9" w:rsidP="00263C9E">
      <w:pPr>
        <w:jc w:val="center"/>
      </w:pPr>
    </w:p>
    <w:p w14:paraId="527AD5B4" w14:textId="77777777" w:rsidR="00DE4AE9" w:rsidRDefault="00DE4AE9" w:rsidP="00263C9E">
      <w:pPr>
        <w:jc w:val="center"/>
      </w:pPr>
    </w:p>
    <w:p w14:paraId="4D653DA2" w14:textId="77777777" w:rsidR="00DE4AE9" w:rsidRDefault="00DE4AE9" w:rsidP="00263C9E">
      <w:pPr>
        <w:jc w:val="center"/>
      </w:pPr>
    </w:p>
    <w:p w14:paraId="3FFA4CEA" w14:textId="77777777" w:rsidR="00DE4AE9" w:rsidRDefault="00DE4AE9" w:rsidP="006F3544"/>
    <w:p w14:paraId="0065776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4D43C8" wp14:editId="6E2E3E9F">
            <wp:extent cx="2762885" cy="2275840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DF25" w14:textId="77777777" w:rsidR="00DE4AE9" w:rsidRDefault="00DE4AE9" w:rsidP="00263C9E">
      <w:pPr>
        <w:jc w:val="center"/>
      </w:pPr>
    </w:p>
    <w:p w14:paraId="36576CC7" w14:textId="77777777" w:rsidR="00DE4AE9" w:rsidRDefault="00DE4AE9" w:rsidP="00263C9E">
      <w:pPr>
        <w:jc w:val="center"/>
      </w:pPr>
    </w:p>
    <w:p w14:paraId="52F4EA7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F255A56" wp14:editId="570789C1">
            <wp:extent cx="2762885" cy="2275840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4E0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7056" behindDoc="1" locked="0" layoutInCell="0" allowOverlap="1" wp14:anchorId="573C9C56" wp14:editId="4B46664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67334E" id="AutoShape 5" o:spid="_x0000_s1026" style="position:absolute;margin-left:331.5pt;margin-top:0;width:382.7pt;height:269.3pt;z-index:-25123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8TKwIAADk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q98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0" allowOverlap="1" wp14:anchorId="66CFC115" wp14:editId="4B2F416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75E544" id="AutoShape 4" o:spid="_x0000_s1026" style="position:absolute;margin-left:0;margin-top:0;width:382.7pt;height:269.3pt;z-index:-25124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nf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tWyd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 wp14:anchorId="6EED1981" wp14:editId="18F86B3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4E1925" id="AutoShape 3" o:spid="_x0000_s1026" style="position:absolute;margin-left:331.5pt;margin-top:0;width:382.7pt;height:269.3pt;z-index:-25124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Ev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VjE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0" allowOverlap="1" wp14:anchorId="0D34FE10" wp14:editId="4503555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C94550" id="AutoShape 2" o:spid="_x0000_s1026" style="position:absolute;margin-left:0;margin-top:0;width:382.7pt;height:269.3pt;z-index:-25124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4VXKwIAADk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Q4V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64BC2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ED1CC2" wp14:editId="4274FC84">
            <wp:extent cx="2762885" cy="2275840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0A8D" w14:textId="77777777" w:rsidR="00DE4AE9" w:rsidRDefault="00DE4AE9" w:rsidP="00263C9E">
      <w:pPr>
        <w:jc w:val="center"/>
      </w:pPr>
    </w:p>
    <w:p w14:paraId="766594F7" w14:textId="77777777" w:rsidR="00DE4AE9" w:rsidRDefault="00DE4AE9" w:rsidP="00263C9E"/>
    <w:p w14:paraId="3210CE7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083D14" wp14:editId="601BFC09">
            <wp:extent cx="2762885" cy="2275840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0265" w14:textId="77777777" w:rsidR="00DE4AE9" w:rsidRDefault="00DE4AE9" w:rsidP="00263C9E">
      <w:pPr>
        <w:jc w:val="center"/>
      </w:pPr>
    </w:p>
    <w:p w14:paraId="58E1B6C1" w14:textId="77777777" w:rsidR="00DE4AE9" w:rsidRDefault="00DE4AE9" w:rsidP="00263C9E">
      <w:pPr>
        <w:jc w:val="center"/>
      </w:pPr>
    </w:p>
    <w:p w14:paraId="662CF0B0" w14:textId="77777777" w:rsidR="00DE4AE9" w:rsidRDefault="00DE4AE9" w:rsidP="00263C9E">
      <w:pPr>
        <w:jc w:val="center"/>
      </w:pPr>
    </w:p>
    <w:p w14:paraId="651A8353" w14:textId="77777777" w:rsidR="00DE4AE9" w:rsidRDefault="00DE4AE9" w:rsidP="006F3544"/>
    <w:p w14:paraId="452CFCD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CA0C1F5" wp14:editId="2E3DA1EE">
            <wp:extent cx="2762885" cy="2275840"/>
            <wp:effectExtent l="0" t="0" r="0" b="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91D5" w14:textId="77777777" w:rsidR="00DE4AE9" w:rsidRDefault="00DE4AE9" w:rsidP="00263C9E">
      <w:pPr>
        <w:jc w:val="center"/>
      </w:pPr>
    </w:p>
    <w:p w14:paraId="5A0099A1" w14:textId="77777777" w:rsidR="00DE4AE9" w:rsidRDefault="00DE4AE9" w:rsidP="00263C9E">
      <w:pPr>
        <w:jc w:val="center"/>
      </w:pPr>
    </w:p>
    <w:p w14:paraId="64129BF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D79FDB5" wp14:editId="1C06BEDB">
            <wp:extent cx="2762885" cy="2275840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255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2176" behindDoc="1" locked="0" layoutInCell="0" allowOverlap="1" wp14:anchorId="49D49094" wp14:editId="7ABB605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7D83F4" id="AutoShape 5" o:spid="_x0000_s1026" style="position:absolute;margin-left:331.5pt;margin-top:0;width:382.7pt;height:269.3pt;z-index:-25123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9T+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 wp14:anchorId="016CF7DA" wp14:editId="4C6D29D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B74E77" id="AutoShape 4" o:spid="_x0000_s1026" style="position:absolute;margin-left:0;margin-top:0;width:382.7pt;height:269.3pt;z-index:-25123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yf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s6TJ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 wp14:anchorId="12EB913A" wp14:editId="722F14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BA58B9" id="AutoShape 3" o:spid="_x0000_s1026" style="position:absolute;margin-left:331.5pt;margin-top:0;width:382.7pt;height:269.3pt;z-index:-25123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rRv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4vpN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Tq0b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133C93F9" wp14:editId="160579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C7AEA2" id="AutoShape 2" o:spid="_x0000_s1026" style="position:absolute;margin-left:0;margin-top:0;width:382.7pt;height:269.3pt;z-index:-25123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9+3r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60015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064BEC" wp14:editId="6B9B8CC0">
            <wp:extent cx="2762885" cy="2275840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9A83" w14:textId="77777777" w:rsidR="00DE4AE9" w:rsidRDefault="00DE4AE9" w:rsidP="00263C9E">
      <w:pPr>
        <w:jc w:val="center"/>
      </w:pPr>
    </w:p>
    <w:p w14:paraId="1FD44BB7" w14:textId="77777777" w:rsidR="00DE4AE9" w:rsidRDefault="00DE4AE9" w:rsidP="00263C9E"/>
    <w:p w14:paraId="2E6960D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7390DE" wp14:editId="71897CDF">
            <wp:extent cx="2762885" cy="2275840"/>
            <wp:effectExtent l="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8B72" w14:textId="77777777" w:rsidR="00DE4AE9" w:rsidRDefault="00DE4AE9" w:rsidP="00263C9E">
      <w:pPr>
        <w:jc w:val="center"/>
      </w:pPr>
    </w:p>
    <w:p w14:paraId="78565380" w14:textId="77777777" w:rsidR="00DE4AE9" w:rsidRDefault="00DE4AE9" w:rsidP="00263C9E">
      <w:pPr>
        <w:jc w:val="center"/>
      </w:pPr>
    </w:p>
    <w:p w14:paraId="22CE5375" w14:textId="77777777" w:rsidR="00DE4AE9" w:rsidRDefault="00DE4AE9" w:rsidP="00263C9E">
      <w:pPr>
        <w:jc w:val="center"/>
      </w:pPr>
    </w:p>
    <w:p w14:paraId="60647004" w14:textId="77777777" w:rsidR="00DE4AE9" w:rsidRDefault="00DE4AE9" w:rsidP="006F3544"/>
    <w:p w14:paraId="082A325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886A40" wp14:editId="0661012E">
            <wp:extent cx="2762885" cy="2275840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8BEC" w14:textId="77777777" w:rsidR="00DE4AE9" w:rsidRDefault="00DE4AE9" w:rsidP="00263C9E">
      <w:pPr>
        <w:jc w:val="center"/>
      </w:pPr>
    </w:p>
    <w:p w14:paraId="3C36C5C9" w14:textId="77777777" w:rsidR="00DE4AE9" w:rsidRDefault="00DE4AE9" w:rsidP="00263C9E">
      <w:pPr>
        <w:jc w:val="center"/>
      </w:pPr>
    </w:p>
    <w:p w14:paraId="1C4E7CD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276F2B7" wp14:editId="384A2861">
            <wp:extent cx="2762885" cy="227584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651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7296" behindDoc="1" locked="0" layoutInCell="0" allowOverlap="1" wp14:anchorId="0FFBD92C" wp14:editId="4BC72ED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128BD1" id="AutoShape 5" o:spid="_x0000_s1026" style="position:absolute;margin-left:331.5pt;margin-top:0;width:382.7pt;height:269.3pt;z-index:-25122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yGR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 wp14:anchorId="335D07B6" wp14:editId="12FD928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52D0EF" id="AutoShape 4" o:spid="_x0000_s1026" style="position:absolute;margin-left:0;margin-top:0;width:382.7pt;height:269.3pt;z-index:-25123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dAY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/n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3dA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 wp14:anchorId="24EB34D7" wp14:editId="6E56CFE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E26A0C" id="AutoShape 3" o:spid="_x0000_s1026" style="position:absolute;margin-left:331.5pt;margin-top:0;width:382.7pt;height:269.3pt;z-index:-25123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3Sj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 wp14:anchorId="1371D849" wp14:editId="1183319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3DF5D" id="AutoShape 2" o:spid="_x0000_s1026" style="position:absolute;margin-left:0;margin-top:0;width:382.7pt;height:269.3pt;z-index:-25123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vwKgIAADk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8SW/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E8E3DA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11B20F" wp14:editId="4EE8EB99">
            <wp:extent cx="2762885" cy="2275840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499D" w14:textId="77777777" w:rsidR="00DE4AE9" w:rsidRDefault="00DE4AE9" w:rsidP="00263C9E">
      <w:pPr>
        <w:jc w:val="center"/>
      </w:pPr>
    </w:p>
    <w:p w14:paraId="1E17FD1B" w14:textId="77777777" w:rsidR="00DE4AE9" w:rsidRDefault="00DE4AE9" w:rsidP="00263C9E"/>
    <w:p w14:paraId="1955AC0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8A33A0D" wp14:editId="08F6ED07">
            <wp:extent cx="2762885" cy="227584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83BB" w14:textId="77777777" w:rsidR="00DE4AE9" w:rsidRDefault="00DE4AE9" w:rsidP="00263C9E">
      <w:pPr>
        <w:jc w:val="center"/>
      </w:pPr>
    </w:p>
    <w:p w14:paraId="7C8B41B8" w14:textId="77777777" w:rsidR="00DE4AE9" w:rsidRDefault="00DE4AE9" w:rsidP="00263C9E">
      <w:pPr>
        <w:jc w:val="center"/>
      </w:pPr>
    </w:p>
    <w:p w14:paraId="0565372B" w14:textId="77777777" w:rsidR="00DE4AE9" w:rsidRDefault="00DE4AE9" w:rsidP="00263C9E">
      <w:pPr>
        <w:jc w:val="center"/>
      </w:pPr>
    </w:p>
    <w:p w14:paraId="170221E6" w14:textId="77777777" w:rsidR="00DE4AE9" w:rsidRDefault="00DE4AE9" w:rsidP="006F3544"/>
    <w:p w14:paraId="47DB2DA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3EFD307" wp14:editId="227F70D6">
            <wp:extent cx="2762885" cy="2275840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22E1" w14:textId="77777777" w:rsidR="00DE4AE9" w:rsidRDefault="00DE4AE9" w:rsidP="00263C9E">
      <w:pPr>
        <w:jc w:val="center"/>
      </w:pPr>
    </w:p>
    <w:p w14:paraId="620DE8F4" w14:textId="77777777" w:rsidR="00DE4AE9" w:rsidRDefault="00DE4AE9" w:rsidP="00263C9E">
      <w:pPr>
        <w:jc w:val="center"/>
      </w:pPr>
    </w:p>
    <w:p w14:paraId="4AAEC2F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E188B8D" wp14:editId="5EAE507A">
            <wp:extent cx="2762885" cy="2275840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4DE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60523142" wp14:editId="4C38A21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3E8A2B" id="AutoShape 5" o:spid="_x0000_s1026" style="position:absolute;margin-left:331.5pt;margin-top:0;width:382.7pt;height:269.3pt;z-index:-25122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/oBt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 wp14:anchorId="33B03D61" wp14:editId="0B2F7BF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1296C1" id="AutoShape 4" o:spid="_x0000_s1026" style="position:absolute;margin-left:0;margin-top:0;width:382.7pt;height:269.3pt;z-index:-25122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fs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HZR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Wff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 wp14:anchorId="37B3A8BE" wp14:editId="025D5E1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ED44A7" id="AutoShape 3" o:spid="_x0000_s1026" style="position:absolute;margin-left:331.5pt;margin-top:0;width:382.7pt;height:269.3pt;z-index:-251226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8c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BZDx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 wp14:anchorId="52EF3C65" wp14:editId="3EECD6B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565059" id="AutoShape 2" o:spid="_x0000_s1026" style="position:absolute;margin-left:0;margin-top:0;width:382.7pt;height:269.3pt;z-index:-25122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tkKwIAADk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TLt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0B7E6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F539A4" wp14:editId="40B10D4A">
            <wp:extent cx="2762885" cy="2275840"/>
            <wp:effectExtent l="0" t="0" r="0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BC9C" w14:textId="77777777" w:rsidR="00DE4AE9" w:rsidRDefault="00DE4AE9" w:rsidP="00263C9E">
      <w:pPr>
        <w:jc w:val="center"/>
      </w:pPr>
    </w:p>
    <w:p w14:paraId="29DC974C" w14:textId="77777777" w:rsidR="00DE4AE9" w:rsidRDefault="00DE4AE9" w:rsidP="00263C9E"/>
    <w:p w14:paraId="0EA5045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3579903" wp14:editId="3295ECB8">
            <wp:extent cx="2762885" cy="2275840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681B" w14:textId="77777777" w:rsidR="00DE4AE9" w:rsidRDefault="00DE4AE9" w:rsidP="00263C9E">
      <w:pPr>
        <w:jc w:val="center"/>
      </w:pPr>
    </w:p>
    <w:p w14:paraId="4397CB78" w14:textId="77777777" w:rsidR="00DE4AE9" w:rsidRDefault="00DE4AE9" w:rsidP="00263C9E">
      <w:pPr>
        <w:jc w:val="center"/>
      </w:pPr>
    </w:p>
    <w:p w14:paraId="31659795" w14:textId="77777777" w:rsidR="00DE4AE9" w:rsidRDefault="00DE4AE9" w:rsidP="00263C9E">
      <w:pPr>
        <w:jc w:val="center"/>
      </w:pPr>
    </w:p>
    <w:p w14:paraId="2174F291" w14:textId="77777777" w:rsidR="00DE4AE9" w:rsidRDefault="00DE4AE9" w:rsidP="006F3544"/>
    <w:p w14:paraId="1E8A6A7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A72683" wp14:editId="737D36FE">
            <wp:extent cx="2762885" cy="2275840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0249" w14:textId="77777777" w:rsidR="00DE4AE9" w:rsidRDefault="00DE4AE9" w:rsidP="00263C9E">
      <w:pPr>
        <w:jc w:val="center"/>
      </w:pPr>
    </w:p>
    <w:p w14:paraId="16BE7BD2" w14:textId="77777777" w:rsidR="00DE4AE9" w:rsidRDefault="00DE4AE9" w:rsidP="00263C9E">
      <w:pPr>
        <w:jc w:val="center"/>
      </w:pPr>
    </w:p>
    <w:p w14:paraId="24A0DDD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B3B273" wp14:editId="79D1A922">
            <wp:extent cx="2762885" cy="2275840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3D9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7B5288DD" wp14:editId="28598E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2B2481" id="AutoShape 5" o:spid="_x0000_s1026" style="position:absolute;margin-left:331.5pt;margin-top:0;width:382.7pt;height:269.3pt;z-index:-25121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pRUTg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 wp14:anchorId="0ECB2CAD" wp14:editId="237DA1A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6D2A6B" id="AutoShape 4" o:spid="_x0000_s1026" style="position:absolute;margin-left:0;margin-top:0;width:382.7pt;height:269.3pt;z-index:-25121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VA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afcu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ROV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 wp14:anchorId="25AF04A5" wp14:editId="4651EF4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212E28" id="AutoShape 3" o:spid="_x0000_s1026" style="position:absolute;margin-left:331.5pt;margin-top:0;width:382.7pt;height:269.3pt;z-index:-25122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2wKwIAADk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RB2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50555F9E" wp14:editId="76420EA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52290E" id="AutoShape 2" o:spid="_x0000_s1026" style="position:absolute;margin-left:0;margin-top:0;width:382.7pt;height:269.3pt;z-index:-25122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vo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avOHOi&#10;J5FuNhFybTZN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5+v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F25FA4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393033" wp14:editId="2FFB0765">
            <wp:extent cx="2762885" cy="2275840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79BE" w14:textId="77777777" w:rsidR="00DE4AE9" w:rsidRDefault="00DE4AE9" w:rsidP="00263C9E">
      <w:pPr>
        <w:jc w:val="center"/>
      </w:pPr>
    </w:p>
    <w:p w14:paraId="69EE42D7" w14:textId="77777777" w:rsidR="00DE4AE9" w:rsidRDefault="00DE4AE9" w:rsidP="00263C9E"/>
    <w:p w14:paraId="748723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C5772A0" wp14:editId="51D54229">
            <wp:extent cx="2762885" cy="2275840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6BB7" w14:textId="77777777" w:rsidR="00DE4AE9" w:rsidRDefault="00DE4AE9" w:rsidP="00263C9E">
      <w:pPr>
        <w:jc w:val="center"/>
      </w:pPr>
    </w:p>
    <w:p w14:paraId="4A274D7B" w14:textId="77777777" w:rsidR="00DE4AE9" w:rsidRDefault="00DE4AE9" w:rsidP="00263C9E">
      <w:pPr>
        <w:jc w:val="center"/>
      </w:pPr>
    </w:p>
    <w:p w14:paraId="60D44737" w14:textId="77777777" w:rsidR="00DE4AE9" w:rsidRDefault="00DE4AE9" w:rsidP="00263C9E">
      <w:pPr>
        <w:jc w:val="center"/>
      </w:pPr>
    </w:p>
    <w:p w14:paraId="4ABCF986" w14:textId="77777777" w:rsidR="00DE4AE9" w:rsidRDefault="00DE4AE9" w:rsidP="006F3544"/>
    <w:p w14:paraId="4EBD5CC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57F728" wp14:editId="32B1B8B0">
            <wp:extent cx="2762885" cy="2275840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02A0" w14:textId="77777777" w:rsidR="00DE4AE9" w:rsidRDefault="00DE4AE9" w:rsidP="00263C9E">
      <w:pPr>
        <w:jc w:val="center"/>
      </w:pPr>
    </w:p>
    <w:p w14:paraId="0F7AA725" w14:textId="77777777" w:rsidR="00DE4AE9" w:rsidRDefault="00DE4AE9" w:rsidP="00263C9E">
      <w:pPr>
        <w:jc w:val="center"/>
      </w:pPr>
    </w:p>
    <w:p w14:paraId="6F6AE2F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06F4DA" wp14:editId="10EC42E3">
            <wp:extent cx="2762885" cy="2275840"/>
            <wp:effectExtent l="0" t="0" r="0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5A1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2656" behindDoc="1" locked="0" layoutInCell="0" allowOverlap="1" wp14:anchorId="52CEC353" wp14:editId="61281E3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D7A23" id="AutoShape 5" o:spid="_x0000_s1026" style="position:absolute;margin-left:331.5pt;margin-top:0;width:382.7pt;height:269.3pt;z-index:-25121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PdR4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 wp14:anchorId="5B1C26BB" wp14:editId="6206AC5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0C6273" id="AutoShape 4" o:spid="_x0000_s1026" style="position:absolute;margin-left:0;margin-top:0;width:382.7pt;height:269.3pt;z-index:-25121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dcDCtC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 wp14:anchorId="350EB90F" wp14:editId="10DE4F6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EE179" id="AutoShape 3" o:spid="_x0000_s1026" style="position:absolute;margin-left:331.5pt;margin-top:0;width:382.7pt;height:269.3pt;z-index:-25121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pE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v5iX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wDp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 wp14:anchorId="3B995C9E" wp14:editId="0582DB5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E3AE1D" id="AutoShape 2" o:spid="_x0000_s1026" style="position:absolute;margin-left:0;margin-top:0;width:382.7pt;height:269.3pt;z-index:-25121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48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1Y4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393DA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8254617" wp14:editId="18FE9DA6">
            <wp:extent cx="2762885" cy="2275840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2248" w14:textId="77777777" w:rsidR="00DE4AE9" w:rsidRDefault="00DE4AE9" w:rsidP="00263C9E">
      <w:pPr>
        <w:jc w:val="center"/>
      </w:pPr>
    </w:p>
    <w:p w14:paraId="5B75E0FF" w14:textId="77777777" w:rsidR="00DE4AE9" w:rsidRDefault="00DE4AE9" w:rsidP="00263C9E"/>
    <w:p w14:paraId="5445835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F2B31B" wp14:editId="4BCE0FCA">
            <wp:extent cx="2762885" cy="2275840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2968" w14:textId="77777777" w:rsidR="00DE4AE9" w:rsidRDefault="00DE4AE9" w:rsidP="00263C9E">
      <w:pPr>
        <w:jc w:val="center"/>
      </w:pPr>
    </w:p>
    <w:p w14:paraId="1EBA2B1D" w14:textId="77777777" w:rsidR="00DE4AE9" w:rsidRDefault="00DE4AE9" w:rsidP="00263C9E">
      <w:pPr>
        <w:jc w:val="center"/>
      </w:pPr>
    </w:p>
    <w:p w14:paraId="6714B114" w14:textId="77777777" w:rsidR="00DE4AE9" w:rsidRDefault="00DE4AE9" w:rsidP="00263C9E">
      <w:pPr>
        <w:jc w:val="center"/>
      </w:pPr>
    </w:p>
    <w:p w14:paraId="1FDA394A" w14:textId="77777777" w:rsidR="00DE4AE9" w:rsidRDefault="00DE4AE9" w:rsidP="006F3544"/>
    <w:p w14:paraId="11D48A6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409153" wp14:editId="3713E7EF">
            <wp:extent cx="2762885" cy="227584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4B16" w14:textId="77777777" w:rsidR="00DE4AE9" w:rsidRDefault="00DE4AE9" w:rsidP="00263C9E">
      <w:pPr>
        <w:jc w:val="center"/>
      </w:pPr>
    </w:p>
    <w:p w14:paraId="5BC64609" w14:textId="77777777" w:rsidR="00DE4AE9" w:rsidRDefault="00DE4AE9" w:rsidP="00263C9E">
      <w:pPr>
        <w:jc w:val="center"/>
      </w:pPr>
    </w:p>
    <w:p w14:paraId="6079A63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B579F1" wp14:editId="7A13DC47">
            <wp:extent cx="2762885" cy="227584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F80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7776" behindDoc="1" locked="0" layoutInCell="0" allowOverlap="1" wp14:anchorId="66F685CE" wp14:editId="1A780CF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444A80" id="AutoShape 5" o:spid="_x0000_s1026" style="position:absolute;margin-left:331.5pt;margin-top:0;width:382.7pt;height:269.3pt;z-index:-25120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Ts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YzT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0" allowOverlap="1" wp14:anchorId="0A967DD5" wp14:editId="4A6611E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31830F" id="AutoShape 4" o:spid="_x0000_s1026" style="position:absolute;margin-left:0;margin-top:0;width:382.7pt;height:269.3pt;z-index:-25120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Ef0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rEf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 wp14:anchorId="48C95CE7" wp14:editId="6FFDD42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EDED1E" id="AutoShape 3" o:spid="_x0000_s1026" style="position:absolute;margin-left:331.5pt;margin-top:0;width:382.7pt;height:269.3pt;z-index:-251210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L8E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fjGfc+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rL8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 wp14:anchorId="77C1760C" wp14:editId="53DA911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B9D30B" id="AutoShape 2" o:spid="_x0000_s1026" style="position:absolute;margin-left:0;margin-top:0;width:382.7pt;height:269.3pt;z-index:-25121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q1Cr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BDDD86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2FCD409" wp14:editId="385F04FB">
            <wp:extent cx="2762885" cy="2275840"/>
            <wp:effectExtent l="0" t="0" r="0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8EF0" w14:textId="77777777" w:rsidR="00DE4AE9" w:rsidRDefault="00DE4AE9" w:rsidP="00263C9E">
      <w:pPr>
        <w:jc w:val="center"/>
      </w:pPr>
    </w:p>
    <w:p w14:paraId="67AC4FA6" w14:textId="77777777" w:rsidR="00DE4AE9" w:rsidRDefault="00DE4AE9" w:rsidP="00263C9E"/>
    <w:p w14:paraId="5878719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4EF55E" wp14:editId="6027DC02">
            <wp:extent cx="2762885" cy="2275840"/>
            <wp:effectExtent l="0" t="0" r="0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8E7C" w14:textId="77777777" w:rsidR="00DE4AE9" w:rsidRDefault="00DE4AE9" w:rsidP="00263C9E">
      <w:pPr>
        <w:jc w:val="center"/>
      </w:pPr>
    </w:p>
    <w:p w14:paraId="46CBF779" w14:textId="77777777" w:rsidR="00DE4AE9" w:rsidRDefault="00DE4AE9" w:rsidP="00263C9E">
      <w:pPr>
        <w:jc w:val="center"/>
      </w:pPr>
    </w:p>
    <w:p w14:paraId="19E1C14A" w14:textId="77777777" w:rsidR="00DE4AE9" w:rsidRDefault="00DE4AE9" w:rsidP="00263C9E">
      <w:pPr>
        <w:jc w:val="center"/>
      </w:pPr>
    </w:p>
    <w:p w14:paraId="04C0EFAE" w14:textId="77777777" w:rsidR="00DE4AE9" w:rsidRDefault="00DE4AE9" w:rsidP="006F3544"/>
    <w:p w14:paraId="78B797B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300FCA" wp14:editId="72DABB21">
            <wp:extent cx="2762885" cy="2275840"/>
            <wp:effectExtent l="0" t="0" r="0" b="0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09F9" w14:textId="77777777" w:rsidR="00DE4AE9" w:rsidRDefault="00DE4AE9" w:rsidP="00263C9E">
      <w:pPr>
        <w:jc w:val="center"/>
      </w:pPr>
    </w:p>
    <w:p w14:paraId="119C66E8" w14:textId="77777777" w:rsidR="00DE4AE9" w:rsidRDefault="00DE4AE9" w:rsidP="00263C9E">
      <w:pPr>
        <w:jc w:val="center"/>
      </w:pPr>
    </w:p>
    <w:p w14:paraId="382496C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49DFD7" wp14:editId="491D28E0">
            <wp:extent cx="2762885" cy="2275840"/>
            <wp:effectExtent l="0" t="0" r="0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B7C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7EB5F72F" wp14:editId="25D8AFC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037E87" id="AutoShape 5" o:spid="_x0000_s1026" style="position:absolute;margin-left:331.5pt;margin-top:0;width:382.7pt;height:269.3pt;z-index:-25120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Bq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A7B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04DD0A57" wp14:editId="2EE26E4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C958CB" id="AutoShape 4" o:spid="_x0000_s1026" style="position:absolute;margin-left:0;margin-top:0;width:382.7pt;height:269.3pt;z-index:-25120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gQS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y48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FgQ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 wp14:anchorId="3FAE000C" wp14:editId="1144AD2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179BD1" id="AutoShape 3" o:spid="_x0000_s1026" style="position:absolute;margin-left:331.5pt;margin-top:0;width:382.7pt;height:269.3pt;z-index:-25120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Fvz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0" allowOverlap="1" wp14:anchorId="12B4182D" wp14:editId="221029C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4CDF47" id="AutoShape 2" o:spid="_x0000_s1026" style="position:absolute;margin-left:0;margin-top:0;width:382.7pt;height:269.3pt;z-index:-25120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/6KgIAADk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rZj/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6FB16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1E7574" wp14:editId="688CC0A6">
            <wp:extent cx="2762885" cy="2275840"/>
            <wp:effectExtent l="0" t="0" r="0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866B" w14:textId="77777777" w:rsidR="00DE4AE9" w:rsidRDefault="00DE4AE9" w:rsidP="00263C9E">
      <w:pPr>
        <w:jc w:val="center"/>
      </w:pPr>
    </w:p>
    <w:p w14:paraId="51D588D8" w14:textId="77777777" w:rsidR="00DE4AE9" w:rsidRDefault="00DE4AE9" w:rsidP="00263C9E"/>
    <w:p w14:paraId="07EF955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C79484" wp14:editId="55998197">
            <wp:extent cx="2762885" cy="2275840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1B42" w14:textId="77777777" w:rsidR="00DE4AE9" w:rsidRDefault="00DE4AE9" w:rsidP="00263C9E">
      <w:pPr>
        <w:jc w:val="center"/>
      </w:pPr>
    </w:p>
    <w:p w14:paraId="3C1C59DD" w14:textId="77777777" w:rsidR="00DE4AE9" w:rsidRDefault="00DE4AE9" w:rsidP="00263C9E">
      <w:pPr>
        <w:jc w:val="center"/>
      </w:pPr>
    </w:p>
    <w:p w14:paraId="26B0578B" w14:textId="77777777" w:rsidR="00DE4AE9" w:rsidRDefault="00DE4AE9" w:rsidP="00263C9E">
      <w:pPr>
        <w:jc w:val="center"/>
      </w:pPr>
    </w:p>
    <w:p w14:paraId="561B2452" w14:textId="77777777" w:rsidR="00DE4AE9" w:rsidRDefault="00DE4AE9" w:rsidP="006F3544"/>
    <w:p w14:paraId="6A4D39C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0D5E96" wp14:editId="04F28D71">
            <wp:extent cx="2762885" cy="2275840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4969" w14:textId="77777777" w:rsidR="00DE4AE9" w:rsidRDefault="00DE4AE9" w:rsidP="00263C9E">
      <w:pPr>
        <w:jc w:val="center"/>
      </w:pPr>
    </w:p>
    <w:p w14:paraId="72A0161C" w14:textId="77777777" w:rsidR="00DE4AE9" w:rsidRDefault="00DE4AE9" w:rsidP="00263C9E">
      <w:pPr>
        <w:jc w:val="center"/>
      </w:pPr>
    </w:p>
    <w:p w14:paraId="027D2FA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828DFB8" wp14:editId="031B947A">
            <wp:extent cx="2762885" cy="2275840"/>
            <wp:effectExtent l="0" t="0" r="0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E5E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8016" behindDoc="1" locked="0" layoutInCell="0" allowOverlap="1" wp14:anchorId="541BBEBF" wp14:editId="4771889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431A76" id="AutoShape 5" o:spid="_x0000_s1026" style="position:absolute;margin-left:331.5pt;margin-top:0;width:382.7pt;height:269.3pt;z-index:-25119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W+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ivPOHOi&#10;I5FuNhFybXae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MdW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 wp14:anchorId="69920C94" wp14:editId="22F9700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29B62A" id="AutoShape 4" o:spid="_x0000_s1026" style="position:absolute;margin-left:0;margin-top:0;width:382.7pt;height:269.3pt;z-index:-25119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Pm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OSI+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 wp14:anchorId="564C2D83" wp14:editId="437ADA6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13B689" id="AutoShape 3" o:spid="_x0000_s1026" style="position:absolute;margin-left:331.5pt;margin-top:0;width:382.7pt;height:269.3pt;z-index:-25120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tsW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ivPOXOi&#10;I5FuNhFybXaW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kts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 wp14:anchorId="5B1A4749" wp14:editId="1A2DA47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41A35C" id="AutoShape 2" o:spid="_x0000_s1026" style="position:absolute;margin-left:0;margin-top:0;width:382.7pt;height:269.3pt;z-index:-25120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29u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/KSMyc6&#10;Eul2EyHXZpN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h29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B9253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40C61F8" wp14:editId="4A174C06">
            <wp:extent cx="2762885" cy="2275840"/>
            <wp:effectExtent l="0" t="0" r="0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8C57" w14:textId="77777777" w:rsidR="00DE4AE9" w:rsidRDefault="00DE4AE9" w:rsidP="00263C9E">
      <w:pPr>
        <w:jc w:val="center"/>
      </w:pPr>
    </w:p>
    <w:p w14:paraId="0775CBE3" w14:textId="77777777" w:rsidR="00DE4AE9" w:rsidRDefault="00DE4AE9" w:rsidP="00263C9E"/>
    <w:p w14:paraId="4D1B74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CC4F5A" wp14:editId="0B0D3359">
            <wp:extent cx="2762885" cy="2275840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B13C" w14:textId="77777777" w:rsidR="00DE4AE9" w:rsidRDefault="00DE4AE9" w:rsidP="00263C9E">
      <w:pPr>
        <w:jc w:val="center"/>
      </w:pPr>
    </w:p>
    <w:p w14:paraId="3F7D0A7C" w14:textId="77777777" w:rsidR="00DE4AE9" w:rsidRDefault="00DE4AE9" w:rsidP="00263C9E">
      <w:pPr>
        <w:jc w:val="center"/>
      </w:pPr>
    </w:p>
    <w:p w14:paraId="3B082006" w14:textId="77777777" w:rsidR="00DE4AE9" w:rsidRDefault="00DE4AE9" w:rsidP="00263C9E">
      <w:pPr>
        <w:jc w:val="center"/>
      </w:pPr>
    </w:p>
    <w:p w14:paraId="41C14C03" w14:textId="77777777" w:rsidR="00DE4AE9" w:rsidRDefault="00DE4AE9" w:rsidP="006F3544"/>
    <w:p w14:paraId="2F8DF40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477965B" wp14:editId="4ACFDD4D">
            <wp:extent cx="2762885" cy="2275840"/>
            <wp:effectExtent l="0" t="0" r="0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30FD" w14:textId="77777777" w:rsidR="00DE4AE9" w:rsidRDefault="00DE4AE9" w:rsidP="00263C9E">
      <w:pPr>
        <w:jc w:val="center"/>
      </w:pPr>
    </w:p>
    <w:p w14:paraId="217F5D90" w14:textId="77777777" w:rsidR="00DE4AE9" w:rsidRDefault="00DE4AE9" w:rsidP="00263C9E">
      <w:pPr>
        <w:jc w:val="center"/>
      </w:pPr>
    </w:p>
    <w:p w14:paraId="2E35165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369AE50" wp14:editId="2850F6A6">
            <wp:extent cx="2762885" cy="2275840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9D7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3136" behindDoc="1" locked="0" layoutInCell="0" allowOverlap="1" wp14:anchorId="45131200" wp14:editId="07A65FB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98AC45" id="AutoShape 5" o:spid="_x0000_s1026" style="position:absolute;margin-left:331.5pt;margin-top:0;width:382.7pt;height:269.3pt;z-index:-25119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5Z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0nJmRMd&#10;iXS7iZBrs4t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DI5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 wp14:anchorId="14B2E7E5" wp14:editId="2E76EBB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8B30E8" id="AutoShape 4" o:spid="_x0000_s1026" style="position:absolute;margin-left:0;margin-top:0;width:382.7pt;height:269.3pt;z-index:-25119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oh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cV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GTo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 wp14:anchorId="233CEBA6" wp14:editId="73290CE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47C88D" id="AutoShape 3" o:spid="_x0000_s1026" style="position:absolute;margin-left:331.5pt;margin-top:0;width:382.7pt;height:269.3pt;z-index:-25119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cLR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GcL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 wp14:anchorId="08E1E732" wp14:editId="5D6F2FD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E031C7" id="AutoShape 2" o:spid="_x0000_s1026" style="position:absolute;margin-left:0;margin-top:0;width:382.7pt;height:269.3pt;z-index:-25119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SJ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c1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ujS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3F4796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8A7025" wp14:editId="12FD01A7">
            <wp:extent cx="2762885" cy="2275840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8E8C" w14:textId="77777777" w:rsidR="00DE4AE9" w:rsidRDefault="00DE4AE9" w:rsidP="00263C9E">
      <w:pPr>
        <w:jc w:val="center"/>
      </w:pPr>
    </w:p>
    <w:p w14:paraId="0C268AEC" w14:textId="77777777" w:rsidR="00DE4AE9" w:rsidRDefault="00DE4AE9" w:rsidP="00263C9E"/>
    <w:p w14:paraId="3DAC2F2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351EB7" wp14:editId="03E80B0E">
            <wp:extent cx="2762885" cy="2275840"/>
            <wp:effectExtent l="0" t="0" r="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3747" w14:textId="77777777" w:rsidR="00DE4AE9" w:rsidRDefault="00DE4AE9" w:rsidP="00263C9E">
      <w:pPr>
        <w:jc w:val="center"/>
      </w:pPr>
    </w:p>
    <w:p w14:paraId="64474A2D" w14:textId="77777777" w:rsidR="00DE4AE9" w:rsidRDefault="00DE4AE9" w:rsidP="00263C9E">
      <w:pPr>
        <w:jc w:val="center"/>
      </w:pPr>
    </w:p>
    <w:p w14:paraId="1DF580B5" w14:textId="77777777" w:rsidR="00DE4AE9" w:rsidRDefault="00DE4AE9" w:rsidP="00263C9E">
      <w:pPr>
        <w:jc w:val="center"/>
      </w:pPr>
    </w:p>
    <w:p w14:paraId="6E5769DB" w14:textId="77777777" w:rsidR="00DE4AE9" w:rsidRDefault="00DE4AE9" w:rsidP="006F3544"/>
    <w:p w14:paraId="2A84E9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FCD0E1" wp14:editId="38E63BCE">
            <wp:extent cx="2762885" cy="2275840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602E" w14:textId="77777777" w:rsidR="00DE4AE9" w:rsidRDefault="00DE4AE9" w:rsidP="00263C9E">
      <w:pPr>
        <w:jc w:val="center"/>
      </w:pPr>
    </w:p>
    <w:p w14:paraId="788F90FC" w14:textId="77777777" w:rsidR="00DE4AE9" w:rsidRDefault="00DE4AE9" w:rsidP="00263C9E">
      <w:pPr>
        <w:jc w:val="center"/>
      </w:pPr>
    </w:p>
    <w:p w14:paraId="36BA104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3910F3F" wp14:editId="1F02D3AF">
            <wp:extent cx="2762885" cy="227584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447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4A7F9459" wp14:editId="1B6B07E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02DD38" id="AutoShape 5" o:spid="_x0000_s1026" style="position:absolute;margin-left:331.5pt;margin-top:0;width:382.7pt;height:269.3pt;z-index:-25118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sZ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V5M5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YAs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 wp14:anchorId="741A0BA4" wp14:editId="263D88A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13D484" id="AutoShape 4" o:spid="_x0000_s1026" style="position:absolute;margin-left:0;margin-top:0;width:382.7pt;height:269.3pt;z-index:-25118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nR3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 wp14:anchorId="21B0C5CA" wp14:editId="15A09CA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A20059" id="AutoShape 3" o:spid="_x0000_s1026" style="position:absolute;margin-left:331.5pt;margin-top:0;width:382.7pt;height:269.3pt;z-index:-25119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Ul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neU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4DA70E22" wp14:editId="1CD6092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07511D" id="AutoShape 2" o:spid="_x0000_s1026" style="position:absolute;margin-left:0;margin-top:0;width:382.7pt;height:269.3pt;z-index:-25119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Fd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n5S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iFF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A1EA78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2A6FCA" wp14:editId="290F88ED">
            <wp:extent cx="2762885" cy="2275840"/>
            <wp:effectExtent l="0" t="0" r="0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9EE9" w14:textId="77777777" w:rsidR="00DE4AE9" w:rsidRDefault="00DE4AE9" w:rsidP="00263C9E">
      <w:pPr>
        <w:jc w:val="center"/>
      </w:pPr>
    </w:p>
    <w:p w14:paraId="56964BAD" w14:textId="77777777" w:rsidR="00DE4AE9" w:rsidRDefault="00DE4AE9" w:rsidP="00263C9E"/>
    <w:p w14:paraId="5EE20F6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04BF31" wp14:editId="5527A57F">
            <wp:extent cx="2762885" cy="2275840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B1CD" w14:textId="77777777" w:rsidR="00DE4AE9" w:rsidRDefault="00DE4AE9" w:rsidP="00263C9E">
      <w:pPr>
        <w:jc w:val="center"/>
      </w:pPr>
    </w:p>
    <w:p w14:paraId="618FB9D9" w14:textId="77777777" w:rsidR="00DE4AE9" w:rsidRDefault="00DE4AE9" w:rsidP="00263C9E">
      <w:pPr>
        <w:jc w:val="center"/>
      </w:pPr>
    </w:p>
    <w:p w14:paraId="61D99265" w14:textId="77777777" w:rsidR="00DE4AE9" w:rsidRDefault="00DE4AE9" w:rsidP="00263C9E">
      <w:pPr>
        <w:jc w:val="center"/>
      </w:pPr>
    </w:p>
    <w:p w14:paraId="72D2215A" w14:textId="77777777" w:rsidR="00DE4AE9" w:rsidRDefault="00DE4AE9" w:rsidP="006F3544"/>
    <w:p w14:paraId="025672C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D04EC26" wp14:editId="70E46709">
            <wp:extent cx="2762885" cy="2275840"/>
            <wp:effectExtent l="0" t="0" r="0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2A83" w14:textId="77777777" w:rsidR="00DE4AE9" w:rsidRDefault="00DE4AE9" w:rsidP="00263C9E">
      <w:pPr>
        <w:jc w:val="center"/>
      </w:pPr>
    </w:p>
    <w:p w14:paraId="0831C4DA" w14:textId="77777777" w:rsidR="00DE4AE9" w:rsidRDefault="00DE4AE9" w:rsidP="00263C9E">
      <w:pPr>
        <w:jc w:val="center"/>
      </w:pPr>
    </w:p>
    <w:p w14:paraId="7859A0D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51C094" wp14:editId="2C55AE6E">
            <wp:extent cx="2762885" cy="2275840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E9B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3376" behindDoc="1" locked="0" layoutInCell="0" allowOverlap="1" wp14:anchorId="6E11826E" wp14:editId="30C5B95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51D10C" id="AutoShape 5" o:spid="_x0000_s1026" style="position:absolute;margin-left:331.5pt;margin-top:0;width:382.7pt;height:269.3pt;z-index:-25118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uNKwIAADk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Puu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0" allowOverlap="1" wp14:anchorId="2C62F593" wp14:editId="6B73D52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3075E" id="AutoShape 4" o:spid="_x0000_s1026" style="position:absolute;margin-left:0;margin-top:0;width:382.7pt;height:269.3pt;z-index:-25118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iV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PkJSeV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8Zi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0" allowOverlap="1" wp14:anchorId="55C42CD4" wp14:editId="61F892C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9D6773" id="AutoShape 3" o:spid="_x0000_s1026" style="position:absolute;margin-left:331.5pt;margin-top:0;width:382.7pt;height:269.3pt;z-index:-25118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WBl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cV0wZ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PFgZ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 wp14:anchorId="18232333" wp14:editId="170A25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4F6679" id="AutoShape 2" o:spid="_x0000_s1026" style="position:absolute;margin-left:0;margin-top:0;width:382.7pt;height:269.3pt;z-index:-25118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OcKgIAADk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H85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C1DF5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B5283FA" wp14:editId="279DFCA4">
            <wp:extent cx="2762885" cy="2275840"/>
            <wp:effectExtent l="0" t="0" r="0" b="0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8F28" w14:textId="77777777" w:rsidR="00DE4AE9" w:rsidRDefault="00DE4AE9" w:rsidP="00263C9E">
      <w:pPr>
        <w:jc w:val="center"/>
      </w:pPr>
    </w:p>
    <w:p w14:paraId="09FDABC1" w14:textId="77777777" w:rsidR="00DE4AE9" w:rsidRDefault="00DE4AE9" w:rsidP="00263C9E"/>
    <w:p w14:paraId="63B2C3C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F1EBED" wp14:editId="45F4E6D2">
            <wp:extent cx="2762885" cy="2275840"/>
            <wp:effectExtent l="0" t="0" r="0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CF9A" w14:textId="77777777" w:rsidR="00DE4AE9" w:rsidRDefault="00DE4AE9" w:rsidP="00263C9E">
      <w:pPr>
        <w:jc w:val="center"/>
      </w:pPr>
    </w:p>
    <w:p w14:paraId="728536E3" w14:textId="77777777" w:rsidR="00DE4AE9" w:rsidRDefault="00DE4AE9" w:rsidP="00263C9E">
      <w:pPr>
        <w:jc w:val="center"/>
      </w:pPr>
    </w:p>
    <w:p w14:paraId="7B978A89" w14:textId="77777777" w:rsidR="00DE4AE9" w:rsidRDefault="00DE4AE9" w:rsidP="00263C9E">
      <w:pPr>
        <w:jc w:val="center"/>
      </w:pPr>
    </w:p>
    <w:p w14:paraId="7FAAB582" w14:textId="77777777" w:rsidR="00DE4AE9" w:rsidRDefault="00DE4AE9" w:rsidP="006F3544"/>
    <w:p w14:paraId="5302334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47ECB7" wp14:editId="65510DEE">
            <wp:extent cx="2762885" cy="2275840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697D" w14:textId="77777777" w:rsidR="00DE4AE9" w:rsidRDefault="00DE4AE9" w:rsidP="00263C9E">
      <w:pPr>
        <w:jc w:val="center"/>
      </w:pPr>
    </w:p>
    <w:p w14:paraId="57B99E73" w14:textId="77777777" w:rsidR="00DE4AE9" w:rsidRDefault="00DE4AE9" w:rsidP="00263C9E">
      <w:pPr>
        <w:jc w:val="center"/>
      </w:pPr>
    </w:p>
    <w:p w14:paraId="07008AE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90616A" wp14:editId="4AF6064F">
            <wp:extent cx="2762885" cy="2275840"/>
            <wp:effectExtent l="0" t="0" r="0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93B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8496" behindDoc="1" locked="0" layoutInCell="0" allowOverlap="1" wp14:anchorId="5B5CE6A1" wp14:editId="160897D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561B2B" id="AutoShape 5" o:spid="_x0000_s1026" style="position:absolute;margin-left:331.5pt;margin-top:0;width:382.7pt;height:269.3pt;z-index:-25117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UlM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2cUl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 wp14:anchorId="62B5D56A" wp14:editId="74C93A3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88214C" id="AutoShape 4" o:spid="_x0000_s1026" style="position:absolute;margin-left:0;margin-top:0;width:382.7pt;height:269.3pt;z-index:-25117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00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KKa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ZP0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 wp14:anchorId="66CA5F36" wp14:editId="7CB38CB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9A32F5" id="AutoShape 3" o:spid="_x0000_s1026" style="position:absolute;margin-left:331.5pt;margin-top:0;width:382.7pt;height:269.3pt;z-index:-25118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ZAX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0" allowOverlap="1" wp14:anchorId="0F2AD447" wp14:editId="791E627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6F4CC1" id="AutoShape 2" o:spid="_x0000_s1026" style="position:absolute;margin-left:0;margin-top:0;width:382.7pt;height:269.3pt;z-index:-25118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bc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Crdt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77A39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B42B53" wp14:editId="23EEDCB5">
            <wp:extent cx="2762885" cy="2275840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FF0D" w14:textId="77777777" w:rsidR="00DE4AE9" w:rsidRDefault="00DE4AE9" w:rsidP="00263C9E">
      <w:pPr>
        <w:jc w:val="center"/>
      </w:pPr>
    </w:p>
    <w:p w14:paraId="64616BF7" w14:textId="77777777" w:rsidR="00DE4AE9" w:rsidRDefault="00DE4AE9" w:rsidP="00263C9E"/>
    <w:p w14:paraId="0877BF3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95BF28" wp14:editId="14D32C3D">
            <wp:extent cx="2762885" cy="2275840"/>
            <wp:effectExtent l="0" t="0" r="0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9A2E" w14:textId="77777777" w:rsidR="00DE4AE9" w:rsidRDefault="00DE4AE9" w:rsidP="00263C9E">
      <w:pPr>
        <w:jc w:val="center"/>
      </w:pPr>
    </w:p>
    <w:p w14:paraId="009DDFAF" w14:textId="77777777" w:rsidR="00DE4AE9" w:rsidRDefault="00DE4AE9" w:rsidP="00263C9E">
      <w:pPr>
        <w:jc w:val="center"/>
      </w:pPr>
    </w:p>
    <w:p w14:paraId="439AF18C" w14:textId="77777777" w:rsidR="00DE4AE9" w:rsidRDefault="00DE4AE9" w:rsidP="00263C9E">
      <w:pPr>
        <w:jc w:val="center"/>
      </w:pPr>
    </w:p>
    <w:p w14:paraId="2A3171D0" w14:textId="77777777" w:rsidR="00DE4AE9" w:rsidRDefault="00DE4AE9" w:rsidP="006F3544"/>
    <w:p w14:paraId="45E7F15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54D750" wp14:editId="45D4BF8D">
            <wp:extent cx="2762885" cy="2275840"/>
            <wp:effectExtent l="0" t="0" r="0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241F" w14:textId="77777777" w:rsidR="00DE4AE9" w:rsidRDefault="00DE4AE9" w:rsidP="00263C9E">
      <w:pPr>
        <w:jc w:val="center"/>
      </w:pPr>
    </w:p>
    <w:p w14:paraId="552DA0F6" w14:textId="77777777" w:rsidR="00DE4AE9" w:rsidRDefault="00DE4AE9" w:rsidP="00263C9E">
      <w:pPr>
        <w:jc w:val="center"/>
      </w:pPr>
    </w:p>
    <w:p w14:paraId="5284E63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DC55380" wp14:editId="66210FB8">
            <wp:extent cx="2762885" cy="2275840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C40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1D64E4DB" wp14:editId="42AC655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354262" id="AutoShape 5" o:spid="_x0000_s1026" style="position:absolute;margin-left:331.5pt;margin-top:0;width:382.7pt;height:269.3pt;z-index:-25117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yY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D4748yJ&#10;jkS63kbItdk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Qyy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6AB7EABB" wp14:editId="2CB4F00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98A549" id="AutoShape 4" o:spid="_x0000_s1026" style="position:absolute;margin-left:0;margin-top:0;width:382.7pt;height:269.3pt;z-index:-25117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NrA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MWs4syJ&#10;nkS62UTItVmV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4Nr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0" allowOverlap="1" wp14:anchorId="34686208" wp14:editId="2385969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42CE23" id="AutoShape 3" o:spid="_x0000_s1026" style="position:absolute;margin-left:331.5pt;margin-top:0;width:382.7pt;height:269.3pt;z-index:-25117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Iw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D6bceZE&#10;RyJdbyPk2uw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4CI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0" allowOverlap="1" wp14:anchorId="56EDDAFE" wp14:editId="7DF7237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AF41F2" id="AutoShape 2" o:spid="_x0000_s1026" style="position:absolute;margin-left:0;margin-top:0;width:382.7pt;height:269.3pt;z-index:-25117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ZI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9ZZ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39160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180989" wp14:editId="6E3291ED">
            <wp:extent cx="2762885" cy="2275840"/>
            <wp:effectExtent l="0" t="0" r="0" b="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8031" w14:textId="77777777" w:rsidR="00DE4AE9" w:rsidRDefault="00DE4AE9" w:rsidP="00263C9E">
      <w:pPr>
        <w:jc w:val="center"/>
      </w:pPr>
    </w:p>
    <w:p w14:paraId="182695C5" w14:textId="77777777" w:rsidR="00DE4AE9" w:rsidRDefault="00DE4AE9" w:rsidP="00263C9E"/>
    <w:p w14:paraId="1B4C625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15240A" wp14:editId="37145FB0">
            <wp:extent cx="2762885" cy="2275840"/>
            <wp:effectExtent l="0" t="0" r="0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3B50" w14:textId="77777777" w:rsidR="00DE4AE9" w:rsidRDefault="00DE4AE9" w:rsidP="00263C9E">
      <w:pPr>
        <w:jc w:val="center"/>
      </w:pPr>
    </w:p>
    <w:p w14:paraId="58FE485F" w14:textId="77777777" w:rsidR="00DE4AE9" w:rsidRDefault="00DE4AE9" w:rsidP="00263C9E">
      <w:pPr>
        <w:jc w:val="center"/>
      </w:pPr>
    </w:p>
    <w:p w14:paraId="2E2B5C53" w14:textId="77777777" w:rsidR="00DE4AE9" w:rsidRDefault="00DE4AE9" w:rsidP="00263C9E">
      <w:pPr>
        <w:jc w:val="center"/>
      </w:pPr>
    </w:p>
    <w:p w14:paraId="5081A0A3" w14:textId="77777777" w:rsidR="00DE4AE9" w:rsidRDefault="00DE4AE9" w:rsidP="006F3544"/>
    <w:p w14:paraId="17FC67C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A7A46D" wp14:editId="715BB9FE">
            <wp:extent cx="2762885" cy="2275840"/>
            <wp:effectExtent l="0" t="0" r="0" b="0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1477" w14:textId="77777777" w:rsidR="00DE4AE9" w:rsidRDefault="00DE4AE9" w:rsidP="00263C9E">
      <w:pPr>
        <w:jc w:val="center"/>
      </w:pPr>
    </w:p>
    <w:p w14:paraId="7B48EFC5" w14:textId="77777777" w:rsidR="00DE4AE9" w:rsidRDefault="00DE4AE9" w:rsidP="00263C9E">
      <w:pPr>
        <w:jc w:val="center"/>
      </w:pPr>
    </w:p>
    <w:p w14:paraId="382350E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FB41A7" wp14:editId="50129196">
            <wp:extent cx="2762885" cy="2275840"/>
            <wp:effectExtent l="0" t="0" r="0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7CF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8736" behindDoc="1" locked="0" layoutInCell="0" allowOverlap="1" wp14:anchorId="7368133C" wp14:editId="7AB6EC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4ED481" id="AutoShape 5" o:spid="_x0000_s1026" style="position:absolute;margin-left:331.5pt;margin-top:0;width:382.7pt;height:269.3pt;z-index:-25116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d/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Lfnd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0" allowOverlap="1" wp14:anchorId="56A1358E" wp14:editId="01906AA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BDE47F" id="AutoShape 4" o:spid="_x0000_s1026" style="position:absolute;margin-left:0;margin-top:0;width:382.7pt;height:269.3pt;z-index:-25116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8MH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25c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a8M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 wp14:anchorId="1C58F30C" wp14:editId="1B70CD6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787E43" id="AutoShape 3" o:spid="_x0000_s1026" style="position:absolute;margin-left:331.5pt;margin-top:0;width:382.7pt;height:269.3pt;z-index:-25116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7Gs79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0" allowOverlap="1" wp14:anchorId="5185D189" wp14:editId="15C44B6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5DF00B" id="AutoShape 2" o:spid="_x0000_s1026" style="position:absolute;margin-left:0;margin-top:0;width:382.7pt;height:269.3pt;z-index:-25117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M2v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JWceZE&#10;TyLdbCLk2mya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yM2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3E01C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8E5DE1" wp14:editId="3EB44CF1">
            <wp:extent cx="2762885" cy="227584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CDF0" w14:textId="77777777" w:rsidR="00DE4AE9" w:rsidRDefault="00DE4AE9" w:rsidP="00263C9E">
      <w:pPr>
        <w:jc w:val="center"/>
      </w:pPr>
    </w:p>
    <w:p w14:paraId="6FA75530" w14:textId="77777777" w:rsidR="00DE4AE9" w:rsidRDefault="00DE4AE9" w:rsidP="00263C9E"/>
    <w:p w14:paraId="017C0CF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F888FA" wp14:editId="4AABA6FA">
            <wp:extent cx="2762885" cy="2275840"/>
            <wp:effectExtent l="0" t="0" r="0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7928" w14:textId="77777777" w:rsidR="00DE4AE9" w:rsidRDefault="00DE4AE9" w:rsidP="00263C9E">
      <w:pPr>
        <w:jc w:val="center"/>
      </w:pPr>
    </w:p>
    <w:p w14:paraId="7979B3D1" w14:textId="77777777" w:rsidR="00DE4AE9" w:rsidRDefault="00DE4AE9" w:rsidP="00263C9E">
      <w:pPr>
        <w:jc w:val="center"/>
      </w:pPr>
    </w:p>
    <w:p w14:paraId="4CF45EC9" w14:textId="77777777" w:rsidR="00DE4AE9" w:rsidRDefault="00DE4AE9" w:rsidP="00263C9E">
      <w:pPr>
        <w:jc w:val="center"/>
      </w:pPr>
    </w:p>
    <w:p w14:paraId="55E51F02" w14:textId="77777777" w:rsidR="00DE4AE9" w:rsidRDefault="00DE4AE9" w:rsidP="006F3544"/>
    <w:p w14:paraId="51E36F5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319B97" wp14:editId="282AB05F">
            <wp:extent cx="2762885" cy="2275840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0764" w14:textId="77777777" w:rsidR="00DE4AE9" w:rsidRDefault="00DE4AE9" w:rsidP="00263C9E">
      <w:pPr>
        <w:jc w:val="center"/>
      </w:pPr>
    </w:p>
    <w:p w14:paraId="49AF564D" w14:textId="77777777" w:rsidR="00DE4AE9" w:rsidRDefault="00DE4AE9" w:rsidP="00263C9E">
      <w:pPr>
        <w:jc w:val="center"/>
      </w:pPr>
    </w:p>
    <w:p w14:paraId="668EB30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8BCEF0D" wp14:editId="532B8496">
            <wp:extent cx="2762885" cy="2275840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9C7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3856" behindDoc="1" locked="0" layoutInCell="0" allowOverlap="1" wp14:anchorId="478A578B" wp14:editId="214D3C4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FD8136" id="AutoShape 5" o:spid="_x0000_s1026" style="position:absolute;margin-left:331.5pt;margin-top:0;width:382.7pt;height:269.3pt;z-index:-25116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I/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EvI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1" locked="0" layoutInCell="0" allowOverlap="1" wp14:anchorId="2B0F106B" wp14:editId="7BF5A66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0E0AF4" id="AutoShape 4" o:spid="_x0000_s1026" style="position:absolute;margin-left:0;margin-top:0;width:382.7pt;height:269.3pt;z-index:-25116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Tv5P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0" allowOverlap="1" wp14:anchorId="19FE5700" wp14:editId="4D5C65D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E32319" id="AutoShape 3" o:spid="_x0000_s1026" style="position:absolute;margin-left:331.5pt;margin-top:0;width:382.7pt;height:269.3pt;z-index:-25116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wDKwIAADk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7xw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0" allowOverlap="1" wp14:anchorId="6CBC47A4" wp14:editId="0E154A8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645A06" id="AutoShape 2" o:spid="_x0000_s1026" style="position:absolute;margin-left:0;margin-top:0;width:382.7pt;height:269.3pt;z-index:-25116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+qh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6BB4C0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D9D352" wp14:editId="7C8CD14B">
            <wp:extent cx="2762885" cy="2275840"/>
            <wp:effectExtent l="0" t="0" r="0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F34C" w14:textId="77777777" w:rsidR="00DE4AE9" w:rsidRDefault="00DE4AE9" w:rsidP="00263C9E">
      <w:pPr>
        <w:jc w:val="center"/>
      </w:pPr>
    </w:p>
    <w:p w14:paraId="54629861" w14:textId="77777777" w:rsidR="00DE4AE9" w:rsidRDefault="00DE4AE9" w:rsidP="00263C9E"/>
    <w:p w14:paraId="657C9F0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14628A6" wp14:editId="3B9252A1">
            <wp:extent cx="2762885" cy="2275840"/>
            <wp:effectExtent l="0" t="0" r="0" b="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7914" w14:textId="77777777" w:rsidR="00DE4AE9" w:rsidRDefault="00DE4AE9" w:rsidP="00263C9E">
      <w:pPr>
        <w:jc w:val="center"/>
      </w:pPr>
    </w:p>
    <w:p w14:paraId="6FA7FFC8" w14:textId="77777777" w:rsidR="00DE4AE9" w:rsidRDefault="00DE4AE9" w:rsidP="00263C9E">
      <w:pPr>
        <w:jc w:val="center"/>
      </w:pPr>
    </w:p>
    <w:p w14:paraId="1B0C7DE4" w14:textId="77777777" w:rsidR="00DE4AE9" w:rsidRDefault="00DE4AE9" w:rsidP="00263C9E">
      <w:pPr>
        <w:jc w:val="center"/>
      </w:pPr>
    </w:p>
    <w:p w14:paraId="49464C66" w14:textId="77777777" w:rsidR="00DE4AE9" w:rsidRDefault="00DE4AE9" w:rsidP="006F3544"/>
    <w:p w14:paraId="28EDC43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78BAA9" wp14:editId="6D9DCCDE">
            <wp:extent cx="2762885" cy="2275840"/>
            <wp:effectExtent l="0" t="0" r="0" b="0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3FAE" w14:textId="77777777" w:rsidR="00DE4AE9" w:rsidRDefault="00DE4AE9" w:rsidP="00263C9E">
      <w:pPr>
        <w:jc w:val="center"/>
      </w:pPr>
    </w:p>
    <w:p w14:paraId="79D0DDE9" w14:textId="77777777" w:rsidR="00DE4AE9" w:rsidRDefault="00DE4AE9" w:rsidP="00263C9E">
      <w:pPr>
        <w:jc w:val="center"/>
      </w:pPr>
    </w:p>
    <w:p w14:paraId="5CDE1C7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C95B01" wp14:editId="1CB52708">
            <wp:extent cx="2762885" cy="2275840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05E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8976" behindDoc="1" locked="0" layoutInCell="0" allowOverlap="1" wp14:anchorId="6CA7266F" wp14:editId="637A69E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B7AA7E" id="AutoShape 5" o:spid="_x0000_s1026" style="position:absolute;margin-left:331.5pt;margin-top:0;width:382.7pt;height:269.3pt;z-index:-25115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TBK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1" locked="0" layoutInCell="0" allowOverlap="1" wp14:anchorId="6A3EC82B" wp14:editId="05920B5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CFAA13" id="AutoShape 4" o:spid="_x0000_s1026" style="position:absolute;margin-left:0;margin-top:0;width:382.7pt;height:269.3pt;z-index:-25115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2GzKgIAADk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SDYb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1" locked="0" layoutInCell="0" allowOverlap="1" wp14:anchorId="4ECABE49" wp14:editId="52F2C5A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91369F" id="AutoShape 3" o:spid="_x0000_s1026" style="position:absolute;margin-left:331.5pt;margin-top:0;width:382.7pt;height:269.3pt;z-index:-25115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g5l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0" allowOverlap="1" wp14:anchorId="46951D96" wp14:editId="619CEAB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BBFABC" id="AutoShape 2" o:spid="_x0000_s1026" style="position:absolute;margin-left:0;margin-top:0;width:382.7pt;height:269.3pt;z-index:-25116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5R+P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AB493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BE66066" wp14:editId="300D200B">
            <wp:extent cx="2762885" cy="2275840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7178" w14:textId="77777777" w:rsidR="00DE4AE9" w:rsidRDefault="00DE4AE9" w:rsidP="00263C9E">
      <w:pPr>
        <w:jc w:val="center"/>
      </w:pPr>
    </w:p>
    <w:p w14:paraId="077EC6F0" w14:textId="77777777" w:rsidR="00DE4AE9" w:rsidRDefault="00DE4AE9" w:rsidP="00263C9E"/>
    <w:p w14:paraId="25A29D7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2930A8F" wp14:editId="5E08CB24">
            <wp:extent cx="2762885" cy="2275840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7B27" w14:textId="77777777" w:rsidR="00DE4AE9" w:rsidRDefault="00DE4AE9" w:rsidP="00263C9E">
      <w:pPr>
        <w:jc w:val="center"/>
      </w:pPr>
    </w:p>
    <w:p w14:paraId="37A4655B" w14:textId="77777777" w:rsidR="00DE4AE9" w:rsidRDefault="00DE4AE9" w:rsidP="00263C9E">
      <w:pPr>
        <w:jc w:val="center"/>
      </w:pPr>
    </w:p>
    <w:p w14:paraId="38D113E6" w14:textId="77777777" w:rsidR="00DE4AE9" w:rsidRDefault="00DE4AE9" w:rsidP="00263C9E">
      <w:pPr>
        <w:jc w:val="center"/>
      </w:pPr>
    </w:p>
    <w:p w14:paraId="47F52F1A" w14:textId="77777777" w:rsidR="00DE4AE9" w:rsidRDefault="00DE4AE9" w:rsidP="006F3544"/>
    <w:p w14:paraId="241CDC6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6610F4" wp14:editId="70A52832">
            <wp:extent cx="2762885" cy="2275840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1ABD" w14:textId="77777777" w:rsidR="00DE4AE9" w:rsidRDefault="00DE4AE9" w:rsidP="00263C9E">
      <w:pPr>
        <w:jc w:val="center"/>
      </w:pPr>
    </w:p>
    <w:p w14:paraId="704E646D" w14:textId="77777777" w:rsidR="00DE4AE9" w:rsidRDefault="00DE4AE9" w:rsidP="00263C9E">
      <w:pPr>
        <w:jc w:val="center"/>
      </w:pPr>
    </w:p>
    <w:p w14:paraId="0A6FAA6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B03F1EA" wp14:editId="31645947">
            <wp:extent cx="2762885" cy="2275840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051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4096" behindDoc="1" locked="0" layoutInCell="0" allowOverlap="1" wp14:anchorId="71C1C644" wp14:editId="31E017D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1D52C8" id="AutoShape 5" o:spid="_x0000_s1026" style="position:absolute;margin-left:331.5pt;margin-top:0;width:382.7pt;height:269.3pt;z-index:-25115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In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58sF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50I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 wp14:anchorId="7D00482E" wp14:editId="0EDE172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9ED09E" id="AutoShape 4" o:spid="_x0000_s1026" style="position:absolute;margin-left:0;margin-top:0;width:382.7pt;height:269.3pt;z-index:-25115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Zf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+48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8vZ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 wp14:anchorId="792C0CF5" wp14:editId="29FA1D9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0C89D2" id="AutoShape 3" o:spid="_x0000_s1026" style="position:absolute;margin-left:331.5pt;margin-top:0;width:382.7pt;height:269.3pt;z-index:-25115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g6vKwIAADk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/8g6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7B4F3819" wp14:editId="2928010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C1415A" id="AutoShape 2" o:spid="_x0000_s1026" style="position:absolute;margin-left:0;margin-top:0;width:382.7pt;height:269.3pt;z-index:-25115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23KgIAADk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49fb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E75FF4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BC63BF" wp14:editId="1C4BA068">
            <wp:extent cx="2762885" cy="2275840"/>
            <wp:effectExtent l="0" t="0" r="0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32A9" w14:textId="77777777" w:rsidR="00DE4AE9" w:rsidRDefault="00DE4AE9" w:rsidP="00263C9E">
      <w:pPr>
        <w:jc w:val="center"/>
      </w:pPr>
    </w:p>
    <w:p w14:paraId="147A5344" w14:textId="77777777" w:rsidR="00DE4AE9" w:rsidRDefault="00DE4AE9" w:rsidP="00263C9E"/>
    <w:p w14:paraId="33D9115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C557FBD" wp14:editId="171233DA">
            <wp:extent cx="2762885" cy="2275840"/>
            <wp:effectExtent l="0" t="0" r="0" b="0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6AC8" w14:textId="77777777" w:rsidR="00DE4AE9" w:rsidRDefault="00DE4AE9" w:rsidP="00263C9E">
      <w:pPr>
        <w:jc w:val="center"/>
      </w:pPr>
    </w:p>
    <w:p w14:paraId="585F3506" w14:textId="77777777" w:rsidR="00DE4AE9" w:rsidRDefault="00DE4AE9" w:rsidP="00263C9E">
      <w:pPr>
        <w:jc w:val="center"/>
      </w:pPr>
    </w:p>
    <w:p w14:paraId="57821420" w14:textId="77777777" w:rsidR="00DE4AE9" w:rsidRDefault="00DE4AE9" w:rsidP="00263C9E">
      <w:pPr>
        <w:jc w:val="center"/>
      </w:pPr>
    </w:p>
    <w:p w14:paraId="344AED83" w14:textId="77777777" w:rsidR="00DE4AE9" w:rsidRDefault="00DE4AE9" w:rsidP="006F3544"/>
    <w:p w14:paraId="398684E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5C02E5" wp14:editId="54E7D6B8">
            <wp:extent cx="2762885" cy="2275840"/>
            <wp:effectExtent l="0" t="0" r="0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0C66" w14:textId="77777777" w:rsidR="00DE4AE9" w:rsidRDefault="00DE4AE9" w:rsidP="00263C9E">
      <w:pPr>
        <w:jc w:val="center"/>
      </w:pPr>
    </w:p>
    <w:p w14:paraId="1536ADE0" w14:textId="77777777" w:rsidR="00DE4AE9" w:rsidRDefault="00DE4AE9" w:rsidP="00263C9E">
      <w:pPr>
        <w:jc w:val="center"/>
      </w:pPr>
    </w:p>
    <w:p w14:paraId="6DB937E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252E47" wp14:editId="766D4709">
            <wp:extent cx="2762885" cy="2275840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58D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9216" behindDoc="1" locked="0" layoutInCell="0" allowOverlap="1" wp14:anchorId="594B1E07" wp14:editId="31CBD2D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DFC77F" id="AutoShape 5" o:spid="_x0000_s1026" style="position:absolute;margin-left:331.5pt;margin-top:0;width:382.7pt;height:269.3pt;z-index:-25114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fz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8vrc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tUn8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 wp14:anchorId="7363D226" wp14:editId="5781F26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B6F42D" id="AutoShape 4" o:spid="_x0000_s1026" style="position:absolute;margin-left:0;margin-top:0;width:382.7pt;height:269.3pt;z-index:-25114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Gr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dtG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 wp14:anchorId="2F3DBB07" wp14:editId="6E3CD2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D1E12D" id="AutoShape 3" o:spid="_x0000_s1026" style="position:absolute;margin-left:331.5pt;margin-top:0;width:382.7pt;height:269.3pt;z-index:-251149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lb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8vrK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XYpW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 wp14:anchorId="2E5D0794" wp14:editId="41F87B6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573915" id="AutoShape 2" o:spid="_x0000_s1026" style="position:absolute;margin-left:0;margin-top:0;width:382.7pt;height:269.3pt;z-index:-25115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0j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V/N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Y50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94E12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A1FE12" wp14:editId="059CDD79">
            <wp:extent cx="2762885" cy="2275840"/>
            <wp:effectExtent l="0" t="0" r="0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E73C" w14:textId="77777777" w:rsidR="00DE4AE9" w:rsidRDefault="00DE4AE9" w:rsidP="00263C9E">
      <w:pPr>
        <w:jc w:val="center"/>
      </w:pPr>
    </w:p>
    <w:p w14:paraId="26ECDBBD" w14:textId="77777777" w:rsidR="00DE4AE9" w:rsidRDefault="00DE4AE9" w:rsidP="00263C9E"/>
    <w:p w14:paraId="67B6AD8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DE911D8" wp14:editId="215E6FBA">
            <wp:extent cx="2762885" cy="2275840"/>
            <wp:effectExtent l="0" t="0" r="0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4739" w14:textId="77777777" w:rsidR="00DE4AE9" w:rsidRDefault="00DE4AE9" w:rsidP="00263C9E">
      <w:pPr>
        <w:jc w:val="center"/>
      </w:pPr>
    </w:p>
    <w:p w14:paraId="721254B5" w14:textId="77777777" w:rsidR="00DE4AE9" w:rsidRDefault="00DE4AE9" w:rsidP="00263C9E">
      <w:pPr>
        <w:jc w:val="center"/>
      </w:pPr>
    </w:p>
    <w:p w14:paraId="44489F63" w14:textId="77777777" w:rsidR="00DE4AE9" w:rsidRDefault="00DE4AE9" w:rsidP="00263C9E">
      <w:pPr>
        <w:jc w:val="center"/>
      </w:pPr>
    </w:p>
    <w:p w14:paraId="311767B7" w14:textId="77777777" w:rsidR="00DE4AE9" w:rsidRDefault="00DE4AE9" w:rsidP="006F3544"/>
    <w:p w14:paraId="69F2ADA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EF0E78C" wp14:editId="3AEFA972">
            <wp:extent cx="2762885" cy="2275840"/>
            <wp:effectExtent l="0" t="0" r="0" b="0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8ECD" w14:textId="77777777" w:rsidR="00DE4AE9" w:rsidRDefault="00DE4AE9" w:rsidP="00263C9E">
      <w:pPr>
        <w:jc w:val="center"/>
      </w:pPr>
    </w:p>
    <w:p w14:paraId="7CFF0B9C" w14:textId="77777777" w:rsidR="00DE4AE9" w:rsidRDefault="00DE4AE9" w:rsidP="00263C9E">
      <w:pPr>
        <w:jc w:val="center"/>
      </w:pPr>
    </w:p>
    <w:p w14:paraId="5F6D684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7444E1D" wp14:editId="32755DE4">
            <wp:extent cx="2762885" cy="2275840"/>
            <wp:effectExtent l="0" t="0" r="0" b="0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D7A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4336" behindDoc="1" locked="0" layoutInCell="0" allowOverlap="1" wp14:anchorId="5B9FC5E0" wp14:editId="1B76F83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A0D9A8" id="AutoShape 5" o:spid="_x0000_s1026" style="position:absolute;margin-left:331.5pt;margin-top:0;width:382.7pt;height:269.3pt;z-index:-25114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zX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s7z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 wp14:anchorId="3E1E4282" wp14:editId="29EA42D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C012C5" id="AutoShape 4" o:spid="_x0000_s1026" style="position:absolute;margin-left:0;margin-top:0;width:382.7pt;height:269.3pt;z-index:-251143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ivKwIAADk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pgi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 wp14:anchorId="1B1385EE" wp14:editId="5705C20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9EA191" id="AutoShape 3" o:spid="_x0000_s1026" style="position:absolute;margin-left:331.5pt;margin-top:0;width:382.7pt;height:269.3pt;z-index:-25114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BfKwIAADk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pvB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 wp14:anchorId="12F1FDE2" wp14:editId="68A5916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94C84" id="AutoShape 2" o:spid="_x0000_s1026" style="position:absolute;margin-left:0;margin-top:0;width:382.7pt;height:269.3pt;z-index:-25114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QYHKwIAADk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BQY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6E676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2C909FF" wp14:editId="659137BA">
            <wp:extent cx="2762885" cy="2275840"/>
            <wp:effectExtent l="0" t="0" r="0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9B95" w14:textId="77777777" w:rsidR="00DE4AE9" w:rsidRDefault="00DE4AE9" w:rsidP="00263C9E">
      <w:pPr>
        <w:jc w:val="center"/>
      </w:pPr>
    </w:p>
    <w:p w14:paraId="5FDD551B" w14:textId="77777777" w:rsidR="00DE4AE9" w:rsidRDefault="00DE4AE9" w:rsidP="00263C9E"/>
    <w:p w14:paraId="4916CC9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13CE56" wp14:editId="05DF8513">
            <wp:extent cx="2762885" cy="2275840"/>
            <wp:effectExtent l="0" t="0" r="0" b="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B5C3" w14:textId="77777777" w:rsidR="00DE4AE9" w:rsidRDefault="00DE4AE9" w:rsidP="00263C9E">
      <w:pPr>
        <w:jc w:val="center"/>
      </w:pPr>
    </w:p>
    <w:p w14:paraId="04F3C093" w14:textId="77777777" w:rsidR="00DE4AE9" w:rsidRDefault="00DE4AE9" w:rsidP="00263C9E">
      <w:pPr>
        <w:jc w:val="center"/>
      </w:pPr>
    </w:p>
    <w:p w14:paraId="162F8CDD" w14:textId="77777777" w:rsidR="00DE4AE9" w:rsidRDefault="00DE4AE9" w:rsidP="00263C9E">
      <w:pPr>
        <w:jc w:val="center"/>
      </w:pPr>
    </w:p>
    <w:p w14:paraId="393BBC5F" w14:textId="77777777" w:rsidR="00DE4AE9" w:rsidRDefault="00DE4AE9" w:rsidP="006F3544"/>
    <w:p w14:paraId="43B66A4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00D67B" wp14:editId="1A312FD0">
            <wp:extent cx="2762885" cy="2275840"/>
            <wp:effectExtent l="0" t="0" r="0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9AA9" w14:textId="77777777" w:rsidR="00DE4AE9" w:rsidRDefault="00DE4AE9" w:rsidP="00263C9E">
      <w:pPr>
        <w:jc w:val="center"/>
      </w:pPr>
    </w:p>
    <w:p w14:paraId="72F20FF2" w14:textId="77777777" w:rsidR="00DE4AE9" w:rsidRDefault="00DE4AE9" w:rsidP="00263C9E">
      <w:pPr>
        <w:jc w:val="center"/>
      </w:pPr>
    </w:p>
    <w:p w14:paraId="4B5AACD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03ED3E" wp14:editId="6DB14394">
            <wp:extent cx="2762885" cy="2275840"/>
            <wp:effectExtent l="0" t="0" r="0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FD6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447A7FDF" wp14:editId="2A8878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9FCEB9" id="AutoShape 5" o:spid="_x0000_s1026" style="position:absolute;margin-left:331.5pt;margin-top:0;width:382.7pt;height:269.3pt;z-index:-25113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zmX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0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3zm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0" allowOverlap="1" wp14:anchorId="5088CAE6" wp14:editId="2ADCB08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8C4DD9" id="AutoShape 4" o:spid="_x0000_s1026" style="position:absolute;margin-left:0;margin-top:0;width:382.7pt;height:269.3pt;z-index:-25113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CIvW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 wp14:anchorId="6F6DC046" wp14:editId="6076405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6F86F1" id="AutoShape 3" o:spid="_x0000_s1026" style="position:absolute;margin-left:331.5pt;margin-top:0;width:382.7pt;height:269.3pt;z-index:-25113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erKw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Ite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 wp14:anchorId="338EBCF2" wp14:editId="05F34F0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25CD99" id="AutoShape 2" o:spid="_x0000_s1026" style="position:absolute;margin-left:0;margin-top:0;width:382.7pt;height:269.3pt;z-index:-25114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2PTKgIAADk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s3Y9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F88E2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22AB0F4" wp14:editId="1AD36772">
            <wp:extent cx="2762885" cy="2275840"/>
            <wp:effectExtent l="0" t="0" r="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2757" w14:textId="77777777" w:rsidR="00DE4AE9" w:rsidRDefault="00DE4AE9" w:rsidP="00263C9E">
      <w:pPr>
        <w:jc w:val="center"/>
      </w:pPr>
    </w:p>
    <w:p w14:paraId="625BFEC8" w14:textId="77777777" w:rsidR="00DE4AE9" w:rsidRDefault="00DE4AE9" w:rsidP="00263C9E"/>
    <w:p w14:paraId="7E4A381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343BFC" wp14:editId="5DEDF588">
            <wp:extent cx="2762885" cy="2275840"/>
            <wp:effectExtent l="0" t="0" r="0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9B3D" w14:textId="77777777" w:rsidR="00DE4AE9" w:rsidRDefault="00DE4AE9" w:rsidP="00263C9E">
      <w:pPr>
        <w:jc w:val="center"/>
      </w:pPr>
    </w:p>
    <w:p w14:paraId="3BEB1973" w14:textId="77777777" w:rsidR="00DE4AE9" w:rsidRDefault="00DE4AE9" w:rsidP="00263C9E">
      <w:pPr>
        <w:jc w:val="center"/>
      </w:pPr>
    </w:p>
    <w:p w14:paraId="453C23A6" w14:textId="77777777" w:rsidR="00DE4AE9" w:rsidRDefault="00DE4AE9" w:rsidP="00263C9E">
      <w:pPr>
        <w:jc w:val="center"/>
      </w:pPr>
    </w:p>
    <w:p w14:paraId="2F307B7C" w14:textId="77777777" w:rsidR="00DE4AE9" w:rsidRDefault="00DE4AE9" w:rsidP="006F3544"/>
    <w:p w14:paraId="71FE184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CF14B16" wp14:editId="1FDA34F4">
            <wp:extent cx="2762885" cy="2275840"/>
            <wp:effectExtent l="0" t="0" r="0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8D6" w14:textId="77777777" w:rsidR="00DE4AE9" w:rsidRDefault="00DE4AE9" w:rsidP="00263C9E">
      <w:pPr>
        <w:jc w:val="center"/>
      </w:pPr>
    </w:p>
    <w:p w14:paraId="5F269561" w14:textId="77777777" w:rsidR="00DE4AE9" w:rsidRDefault="00DE4AE9" w:rsidP="00263C9E">
      <w:pPr>
        <w:jc w:val="center"/>
      </w:pPr>
    </w:p>
    <w:p w14:paraId="663D89B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2E43B1" wp14:editId="36E7A8FB">
            <wp:extent cx="2762885" cy="2275840"/>
            <wp:effectExtent l="0" t="0" r="0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5B3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4576" behindDoc="1" locked="0" layoutInCell="0" allowOverlap="1" wp14:anchorId="704A6A31" wp14:editId="71D8BEC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7E66EC" id="AutoShape 5" o:spid="_x0000_s1026" style="position:absolute;margin-left:331.5pt;margin-top:0;width:382.7pt;height:269.3pt;z-index:-25113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dkD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gdk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 wp14:anchorId="231CB8FC" wp14:editId="1FF14E6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60DD27" id="AutoShape 4" o:spid="_x0000_s1026" style="position:absolute;margin-left:0;margin-top:0;width:382.7pt;height:269.3pt;z-index:-25113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obKgIAADk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xOqh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 wp14:anchorId="075A6BE4" wp14:editId="32E9B7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7FCFAA" id="AutoShape 3" o:spid="_x0000_s1026" style="position:absolute;margin-left:331.5pt;margin-top:0;width:382.7pt;height:269.3pt;z-index:-25113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Lr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TlL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 wp14:anchorId="4B2FF518" wp14:editId="09DA81A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37BAE1" id="AutoShape 2" o:spid="_x0000_s1026" style="position:absolute;margin-left:0;margin-top:0;width:382.7pt;height:269.3pt;z-index:-25113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g0KgIAADk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gKOD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4310A6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AC6E4F" wp14:editId="58109E98">
            <wp:extent cx="2762885" cy="2275840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EF33" w14:textId="77777777" w:rsidR="00DE4AE9" w:rsidRDefault="00DE4AE9" w:rsidP="00263C9E">
      <w:pPr>
        <w:jc w:val="center"/>
      </w:pPr>
    </w:p>
    <w:p w14:paraId="365047B4" w14:textId="77777777" w:rsidR="00DE4AE9" w:rsidRDefault="00DE4AE9" w:rsidP="00263C9E"/>
    <w:p w14:paraId="40DB858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A11B84" wp14:editId="0FA958D2">
            <wp:extent cx="2762885" cy="2275840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79C9" w14:textId="77777777" w:rsidR="00DE4AE9" w:rsidRDefault="00DE4AE9" w:rsidP="00263C9E">
      <w:pPr>
        <w:jc w:val="center"/>
      </w:pPr>
    </w:p>
    <w:p w14:paraId="7455D847" w14:textId="77777777" w:rsidR="00DE4AE9" w:rsidRDefault="00DE4AE9" w:rsidP="00263C9E">
      <w:pPr>
        <w:jc w:val="center"/>
      </w:pPr>
    </w:p>
    <w:p w14:paraId="1C5707D8" w14:textId="77777777" w:rsidR="00DE4AE9" w:rsidRDefault="00DE4AE9" w:rsidP="00263C9E">
      <w:pPr>
        <w:jc w:val="center"/>
      </w:pPr>
    </w:p>
    <w:p w14:paraId="51D49A3F" w14:textId="77777777" w:rsidR="00DE4AE9" w:rsidRDefault="00DE4AE9" w:rsidP="006F3544"/>
    <w:p w14:paraId="642E463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C116CD" wp14:editId="00949E41">
            <wp:extent cx="2762885" cy="2275840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8CD1" w14:textId="77777777" w:rsidR="00DE4AE9" w:rsidRDefault="00DE4AE9" w:rsidP="00263C9E">
      <w:pPr>
        <w:jc w:val="center"/>
      </w:pPr>
    </w:p>
    <w:p w14:paraId="46AC1507" w14:textId="77777777" w:rsidR="00DE4AE9" w:rsidRDefault="00DE4AE9" w:rsidP="00263C9E">
      <w:pPr>
        <w:jc w:val="center"/>
      </w:pPr>
    </w:p>
    <w:p w14:paraId="52AF84F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087C6C1" wp14:editId="53E0BB38">
            <wp:extent cx="2762885" cy="2275840"/>
            <wp:effectExtent l="0" t="0" r="0" b="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906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9696" behindDoc="1" locked="0" layoutInCell="0" allowOverlap="1" wp14:anchorId="6F7B483B" wp14:editId="678EE70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2A6654" id="AutoShape 5" o:spid="_x0000_s1026" style="position:absolute;margin-left:331.5pt;margin-top:0;width:382.7pt;height:269.3pt;z-index:-25112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vIL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 wp14:anchorId="70430C61" wp14:editId="573ECE9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B2675E" id="AutoShape 4" o:spid="_x0000_s1026" style="position:absolute;margin-left:0;margin-top:0;width:382.7pt;height:269.3pt;z-index:-25112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ac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6d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qTa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 wp14:anchorId="1F883952" wp14:editId="480BB6A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397E76" id="AutoShape 3" o:spid="_x0000_s1026" style="position:absolute;margin-left:331.5pt;margin-top:0;width:382.7pt;height:269.3pt;z-index:-25112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5s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qc5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 wp14:anchorId="046C44C0" wp14:editId="48961F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17D54A" id="AutoShape 2" o:spid="_x0000_s1026" style="position:absolute;margin-left:0;margin-top:0;width:382.7pt;height:269.3pt;z-index:-25112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10KgIAADk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hmvX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E9F65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4F52E4" wp14:editId="782BD6FB">
            <wp:extent cx="2762885" cy="2275840"/>
            <wp:effectExtent l="0" t="0" r="0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6A06" w14:textId="77777777" w:rsidR="00DE4AE9" w:rsidRDefault="00DE4AE9" w:rsidP="00263C9E">
      <w:pPr>
        <w:jc w:val="center"/>
      </w:pPr>
    </w:p>
    <w:p w14:paraId="3A3F57E6" w14:textId="77777777" w:rsidR="00DE4AE9" w:rsidRDefault="00DE4AE9" w:rsidP="00263C9E"/>
    <w:p w14:paraId="2B1BE5B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E35970" wp14:editId="60EAFA13">
            <wp:extent cx="2762885" cy="2275840"/>
            <wp:effectExtent l="0" t="0" r="0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DBDF" w14:textId="77777777" w:rsidR="00DE4AE9" w:rsidRDefault="00DE4AE9" w:rsidP="00263C9E">
      <w:pPr>
        <w:jc w:val="center"/>
      </w:pPr>
    </w:p>
    <w:p w14:paraId="4E27E8E8" w14:textId="77777777" w:rsidR="00DE4AE9" w:rsidRDefault="00DE4AE9" w:rsidP="00263C9E">
      <w:pPr>
        <w:jc w:val="center"/>
      </w:pPr>
    </w:p>
    <w:p w14:paraId="6C1EDF86" w14:textId="77777777" w:rsidR="00DE4AE9" w:rsidRDefault="00DE4AE9" w:rsidP="00263C9E">
      <w:pPr>
        <w:jc w:val="center"/>
      </w:pPr>
    </w:p>
    <w:p w14:paraId="77721050" w14:textId="77777777" w:rsidR="00DE4AE9" w:rsidRDefault="00DE4AE9" w:rsidP="006F3544"/>
    <w:p w14:paraId="6DE8B7F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888352" wp14:editId="5D22A127">
            <wp:extent cx="2762885" cy="2275840"/>
            <wp:effectExtent l="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202E" w14:textId="77777777" w:rsidR="00DE4AE9" w:rsidRDefault="00DE4AE9" w:rsidP="00263C9E">
      <w:pPr>
        <w:jc w:val="center"/>
      </w:pPr>
    </w:p>
    <w:p w14:paraId="24CA5244" w14:textId="77777777" w:rsidR="00DE4AE9" w:rsidRDefault="00DE4AE9" w:rsidP="00263C9E">
      <w:pPr>
        <w:jc w:val="center"/>
      </w:pPr>
    </w:p>
    <w:p w14:paraId="00C2AE1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48D3022" wp14:editId="077C4F76">
            <wp:extent cx="2762885" cy="2275840"/>
            <wp:effectExtent l="0" t="0" r="0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0C8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4816" behindDoc="1" locked="0" layoutInCell="0" allowOverlap="1" wp14:anchorId="470123CE" wp14:editId="11C769A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DC5618" id="AutoShape 5" o:spid="_x0000_s1026" style="position:absolute;margin-left:331.5pt;margin-top:0;width:382.7pt;height:269.3pt;z-index:-25112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cwKwIAADk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juc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 wp14:anchorId="2A2E1BDE" wp14:editId="45EFDD7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4E61DA" id="AutoShape 4" o:spid="_x0000_s1026" style="position:absolute;margin-left:0;margin-top:0;width:382.7pt;height:269.3pt;z-index:-25112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LRF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 wp14:anchorId="1E0F81C3" wp14:editId="53F1C86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761DFE" id="AutoShape 3" o:spid="_x0000_s1026" style="position:absolute;margin-left:331.5pt;margin-top:0;width:382.7pt;height:269.3pt;z-index:-25112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mYKwIAADk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Lem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7DA27BA5" wp14:editId="5D6E73C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A7F168" id="AutoShape 2" o:spid="_x0000_s1026" style="position:absolute;margin-left:0;margin-top:0;width:382.7pt;height:269.3pt;z-index:-25112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3g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OF3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552DB1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5CAFD2" wp14:editId="0BD20846">
            <wp:extent cx="2762885" cy="2275840"/>
            <wp:effectExtent l="0" t="0" r="0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4DC3" w14:textId="77777777" w:rsidR="00DE4AE9" w:rsidRDefault="00DE4AE9" w:rsidP="00263C9E">
      <w:pPr>
        <w:jc w:val="center"/>
      </w:pPr>
    </w:p>
    <w:p w14:paraId="3B2FF919" w14:textId="77777777" w:rsidR="00DE4AE9" w:rsidRDefault="00DE4AE9" w:rsidP="00263C9E"/>
    <w:p w14:paraId="3A7403F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3941802" wp14:editId="3369CF82">
            <wp:extent cx="2762885" cy="2275840"/>
            <wp:effectExtent l="0" t="0" r="0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999C" w14:textId="77777777" w:rsidR="00DE4AE9" w:rsidRDefault="00DE4AE9" w:rsidP="00263C9E">
      <w:pPr>
        <w:jc w:val="center"/>
      </w:pPr>
    </w:p>
    <w:p w14:paraId="1DB9B3B7" w14:textId="77777777" w:rsidR="00DE4AE9" w:rsidRDefault="00DE4AE9" w:rsidP="00263C9E">
      <w:pPr>
        <w:jc w:val="center"/>
      </w:pPr>
    </w:p>
    <w:p w14:paraId="7830363D" w14:textId="77777777" w:rsidR="00DE4AE9" w:rsidRDefault="00DE4AE9" w:rsidP="00263C9E">
      <w:pPr>
        <w:jc w:val="center"/>
      </w:pPr>
    </w:p>
    <w:p w14:paraId="6C9DBC4A" w14:textId="77777777" w:rsidR="00DE4AE9" w:rsidRDefault="00DE4AE9" w:rsidP="006F3544"/>
    <w:p w14:paraId="7A4D661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4A6C57" wp14:editId="2B2B35B3">
            <wp:extent cx="2762885" cy="2275840"/>
            <wp:effectExtent l="0" t="0" r="0" b="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0F92" w14:textId="77777777" w:rsidR="00DE4AE9" w:rsidRDefault="00DE4AE9" w:rsidP="00263C9E">
      <w:pPr>
        <w:jc w:val="center"/>
      </w:pPr>
    </w:p>
    <w:p w14:paraId="152C02B9" w14:textId="77777777" w:rsidR="00DE4AE9" w:rsidRDefault="00DE4AE9" w:rsidP="00263C9E">
      <w:pPr>
        <w:jc w:val="center"/>
      </w:pPr>
    </w:p>
    <w:p w14:paraId="54712CE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B7E3AD" wp14:editId="30A640E9">
            <wp:extent cx="2762885" cy="2275840"/>
            <wp:effectExtent l="0" t="0" r="0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6E8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9936" behindDoc="1" locked="0" layoutInCell="0" allowOverlap="1" wp14:anchorId="7514F50C" wp14:editId="4009B55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5DDBF8" id="AutoShape 5" o:spid="_x0000_s1026" style="position:absolute;margin-left:331.5pt;margin-top:0;width:382.7pt;height:269.3pt;z-index:-25111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UXx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wUX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 wp14:anchorId="4F7F68C2" wp14:editId="65E2A8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032035" id="AutoShape 4" o:spid="_x0000_s1026" style="position:absolute;margin-left:0;margin-top:0;width:382.7pt;height:269.3pt;z-index:-25111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PGJ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XnDkx&#10;kEjX6wi5NqsT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jU8Y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 wp14:anchorId="435D8DEB" wp14:editId="771A551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DA6FFD" id="AutoShape 3" o:spid="_x0000_s1026" style="position:absolute;margin-left:331.5pt;margin-top:0;width:382.7pt;height:269.3pt;z-index:-25111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l5KwIAADk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+1Al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 wp14:anchorId="483E9889" wp14:editId="246EA97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3872C6" id="AutoShape 2" o:spid="_x0000_s1026" style="position:absolute;margin-left:0;margin-top:0;width:382.7pt;height:269.3pt;z-index:-25111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/8h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7XnDkx&#10;kEjX6wi5NqsS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93/y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A0743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692BED" wp14:editId="11C7052F">
            <wp:extent cx="2762885" cy="2275840"/>
            <wp:effectExtent l="0" t="0" r="0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B5DA" w14:textId="77777777" w:rsidR="00DE4AE9" w:rsidRDefault="00DE4AE9" w:rsidP="00263C9E">
      <w:pPr>
        <w:jc w:val="center"/>
      </w:pPr>
    </w:p>
    <w:p w14:paraId="52CB2032" w14:textId="77777777" w:rsidR="00DE4AE9" w:rsidRDefault="00DE4AE9" w:rsidP="00263C9E"/>
    <w:p w14:paraId="559EFA4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B1E86A3" wp14:editId="7D1FD548">
            <wp:extent cx="2762885" cy="2275840"/>
            <wp:effectExtent l="0" t="0" r="0" b="0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4C28" w14:textId="77777777" w:rsidR="00DE4AE9" w:rsidRDefault="00DE4AE9" w:rsidP="00263C9E">
      <w:pPr>
        <w:jc w:val="center"/>
      </w:pPr>
    </w:p>
    <w:p w14:paraId="66BD6B60" w14:textId="77777777" w:rsidR="00DE4AE9" w:rsidRDefault="00DE4AE9" w:rsidP="00263C9E">
      <w:pPr>
        <w:jc w:val="center"/>
      </w:pPr>
    </w:p>
    <w:p w14:paraId="0BCD41B5" w14:textId="77777777" w:rsidR="00DE4AE9" w:rsidRDefault="00DE4AE9" w:rsidP="00263C9E">
      <w:pPr>
        <w:jc w:val="center"/>
      </w:pPr>
    </w:p>
    <w:p w14:paraId="5C5E6B95" w14:textId="77777777" w:rsidR="00DE4AE9" w:rsidRDefault="00DE4AE9" w:rsidP="006F3544"/>
    <w:p w14:paraId="2D52212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462297" wp14:editId="22A9E960">
            <wp:extent cx="2762885" cy="2275840"/>
            <wp:effectExtent l="0" t="0" r="0" b="0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94FA" w14:textId="77777777" w:rsidR="00DE4AE9" w:rsidRDefault="00DE4AE9" w:rsidP="00263C9E">
      <w:pPr>
        <w:jc w:val="center"/>
      </w:pPr>
    </w:p>
    <w:p w14:paraId="63D9182E" w14:textId="77777777" w:rsidR="00DE4AE9" w:rsidRDefault="00DE4AE9" w:rsidP="00263C9E">
      <w:pPr>
        <w:jc w:val="center"/>
      </w:pPr>
    </w:p>
    <w:p w14:paraId="1A8182F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B6ADEA4" wp14:editId="7DEC2074">
            <wp:extent cx="2762885" cy="2275840"/>
            <wp:effectExtent l="0" t="0" r="0" b="0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FB6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5056" behindDoc="1" locked="0" layoutInCell="0" allowOverlap="1" wp14:anchorId="66A5EB1D" wp14:editId="0639A3C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7FAAAA" id="AutoShape 5" o:spid="_x0000_s1026" style="position:absolute;margin-left:331.5pt;margin-top:0;width:382.7pt;height:269.3pt;z-index:-25111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CxKwIAADk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rcC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 wp14:anchorId="6C4E01BB" wp14:editId="07A5525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27433" id="AutoShape 4" o:spid="_x0000_s1026" style="position:absolute;margin-left:0;margin-top:0;width:382.7pt;height:269.3pt;z-index:-25111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Z9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ZQ1n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 wp14:anchorId="6C55246E" wp14:editId="196372B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9B4C01" id="AutoShape 3" o:spid="_x0000_s1026" style="position:absolute;margin-left:331.5pt;margin-top:0;width:382.7pt;height:269.3pt;z-index:-25111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UC6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 wp14:anchorId="1734BFE8" wp14:editId="5DB2F08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6480E3" id="AutoShape 2" o:spid="_x0000_s1026" style="position:absolute;margin-left:0;margin-top:0;width:382.7pt;height:269.3pt;z-index:-25111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r1KwIAADk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RZr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DC646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C39084" wp14:editId="4D8BE760">
            <wp:extent cx="2762885" cy="2275840"/>
            <wp:effectExtent l="0" t="0" r="0" b="0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B616" w14:textId="77777777" w:rsidR="00DE4AE9" w:rsidRDefault="00DE4AE9" w:rsidP="00263C9E">
      <w:pPr>
        <w:jc w:val="center"/>
      </w:pPr>
    </w:p>
    <w:p w14:paraId="77275A02" w14:textId="77777777" w:rsidR="00DE4AE9" w:rsidRDefault="00DE4AE9" w:rsidP="00263C9E"/>
    <w:p w14:paraId="3BB4EDD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B383C66" wp14:editId="0771C576">
            <wp:extent cx="2762885" cy="2275840"/>
            <wp:effectExtent l="0" t="0" r="0" b="0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5FB2" w14:textId="77777777" w:rsidR="00DE4AE9" w:rsidRDefault="00DE4AE9" w:rsidP="00263C9E">
      <w:pPr>
        <w:jc w:val="center"/>
      </w:pPr>
    </w:p>
    <w:p w14:paraId="7A04FC8A" w14:textId="77777777" w:rsidR="00DE4AE9" w:rsidRDefault="00DE4AE9" w:rsidP="00263C9E">
      <w:pPr>
        <w:jc w:val="center"/>
      </w:pPr>
    </w:p>
    <w:p w14:paraId="2C5921E9" w14:textId="77777777" w:rsidR="00DE4AE9" w:rsidRDefault="00DE4AE9" w:rsidP="00263C9E">
      <w:pPr>
        <w:jc w:val="center"/>
      </w:pPr>
    </w:p>
    <w:p w14:paraId="7276B125" w14:textId="77777777" w:rsidR="00DE4AE9" w:rsidRDefault="00DE4AE9" w:rsidP="006F3544"/>
    <w:p w14:paraId="4E76DFE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2B10062" wp14:editId="4B687223">
            <wp:extent cx="2762885" cy="2275840"/>
            <wp:effectExtent l="0" t="0" r="0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D712" w14:textId="77777777" w:rsidR="00DE4AE9" w:rsidRDefault="00DE4AE9" w:rsidP="00263C9E">
      <w:pPr>
        <w:jc w:val="center"/>
      </w:pPr>
    </w:p>
    <w:p w14:paraId="53DF96D1" w14:textId="77777777" w:rsidR="00DE4AE9" w:rsidRDefault="00DE4AE9" w:rsidP="00263C9E">
      <w:pPr>
        <w:jc w:val="center"/>
      </w:pPr>
    </w:p>
    <w:p w14:paraId="43A9C27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EF8DF2" wp14:editId="01253F9B">
            <wp:extent cx="2762885" cy="2275840"/>
            <wp:effectExtent l="0" t="0" r="0" b="0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2B3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0176" behindDoc="1" locked="0" layoutInCell="0" allowOverlap="1" wp14:anchorId="0D05C3C0" wp14:editId="313362B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15D377" id="AutoShape 5" o:spid="_x0000_s1026" style="position:absolute;margin-left:331.5pt;margin-top:0;width:382.7pt;height:269.3pt;z-index:-25110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yAl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y8U5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8yA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 wp14:anchorId="1B5E0BDF" wp14:editId="01FA362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E8AB48" id="AutoShape 4" o:spid="_x0000_s1026" style="position:absolute;margin-left:0;margin-top:0;width:382.7pt;height:269.3pt;z-index:-25110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M9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Y8Uz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 wp14:anchorId="76FBCB88" wp14:editId="34BC130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2CF47" id="AutoShape 3" o:spid="_x0000_s1026" style="position:absolute;margin-left:331.5pt;margin-top:0;width:382.7pt;height:269.3pt;z-index:-25110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vN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D5bcOZE&#10;RyJdbyPk2uw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PKv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 wp14:anchorId="2E33A0D5" wp14:editId="0DADCD5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D473A6" id="AutoShape 2" o:spid="_x0000_s1026" style="position:absolute;margin-left:0;margin-top:0;width:382.7pt;height:269.3pt;z-index:-25110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0njBE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610BA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AA7045" wp14:editId="28A1EAB9">
            <wp:extent cx="2762885" cy="2275840"/>
            <wp:effectExtent l="0" t="0" r="0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0F58" w14:textId="77777777" w:rsidR="00DE4AE9" w:rsidRDefault="00DE4AE9" w:rsidP="00263C9E">
      <w:pPr>
        <w:jc w:val="center"/>
      </w:pPr>
    </w:p>
    <w:p w14:paraId="26FB637C" w14:textId="77777777" w:rsidR="00DE4AE9" w:rsidRDefault="00DE4AE9" w:rsidP="00263C9E"/>
    <w:p w14:paraId="15244E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B68502" wp14:editId="03199AB6">
            <wp:extent cx="2762885" cy="2275840"/>
            <wp:effectExtent l="0" t="0" r="0" b="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8F5C" w14:textId="77777777" w:rsidR="00DE4AE9" w:rsidRDefault="00DE4AE9" w:rsidP="00263C9E">
      <w:pPr>
        <w:jc w:val="center"/>
      </w:pPr>
    </w:p>
    <w:p w14:paraId="4A737F1C" w14:textId="77777777" w:rsidR="00DE4AE9" w:rsidRDefault="00DE4AE9" w:rsidP="00263C9E">
      <w:pPr>
        <w:jc w:val="center"/>
      </w:pPr>
    </w:p>
    <w:p w14:paraId="4BE021F9" w14:textId="77777777" w:rsidR="00DE4AE9" w:rsidRDefault="00DE4AE9" w:rsidP="00263C9E">
      <w:pPr>
        <w:jc w:val="center"/>
      </w:pPr>
    </w:p>
    <w:p w14:paraId="70842E43" w14:textId="77777777" w:rsidR="00DE4AE9" w:rsidRDefault="00DE4AE9" w:rsidP="006F3544"/>
    <w:p w14:paraId="19EFB44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850EAB3" wp14:editId="23487972">
            <wp:extent cx="2762885" cy="2275840"/>
            <wp:effectExtent l="0" t="0" r="0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FB74" w14:textId="77777777" w:rsidR="00DE4AE9" w:rsidRDefault="00DE4AE9" w:rsidP="00263C9E">
      <w:pPr>
        <w:jc w:val="center"/>
      </w:pPr>
    </w:p>
    <w:p w14:paraId="6DD562CF" w14:textId="77777777" w:rsidR="00DE4AE9" w:rsidRDefault="00DE4AE9" w:rsidP="00263C9E">
      <w:pPr>
        <w:jc w:val="center"/>
      </w:pPr>
    </w:p>
    <w:p w14:paraId="2E3C9EF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67DF86" wp14:editId="61F6EF75">
            <wp:extent cx="2762885" cy="2275840"/>
            <wp:effectExtent l="0" t="0" r="0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C4F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5296" behindDoc="1" locked="0" layoutInCell="0" allowOverlap="1" wp14:anchorId="594D408B" wp14:editId="03B1FF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7125A" id="AutoShape 5" o:spid="_x0000_s1026" style="position:absolute;margin-left:331.5pt;margin-top:0;width:382.7pt;height:269.3pt;z-index:-25110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nvC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y7MF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znv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0" allowOverlap="1" wp14:anchorId="5E9DAD8E" wp14:editId="6218119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38A4F6" id="AutoShape 4" o:spid="_x0000_s1026" style="position:absolute;margin-left:0;margin-top:0;width:382.7pt;height:269.3pt;z-index:-25110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28+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 wp14:anchorId="5067314F" wp14:editId="21DB75A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D9B588" id="AutoShape 3" o:spid="_x0000_s1026" style="position:absolute;margin-left:331.5pt;margin-top:0;width:382.7pt;height:269.3pt;z-index:-25110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2zd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 wp14:anchorId="7B3E1661" wp14:editId="17ED91B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2ADA55" id="AutoShape 2" o:spid="_x0000_s1026" style="position:absolute;margin-left:0;margin-top:0;width:382.7pt;height:269.3pt;z-index:-25110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RSKgIAADk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IURF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52244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FB9A02" wp14:editId="424FFC9E">
            <wp:extent cx="2762885" cy="2275840"/>
            <wp:effectExtent l="0" t="0" r="0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594A" w14:textId="77777777" w:rsidR="00DE4AE9" w:rsidRDefault="00DE4AE9" w:rsidP="00263C9E">
      <w:pPr>
        <w:jc w:val="center"/>
      </w:pPr>
    </w:p>
    <w:p w14:paraId="67DC26C6" w14:textId="77777777" w:rsidR="00DE4AE9" w:rsidRDefault="00DE4AE9" w:rsidP="00263C9E"/>
    <w:p w14:paraId="03C8714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19B1497" wp14:editId="05719A82">
            <wp:extent cx="2762885" cy="2275840"/>
            <wp:effectExtent l="0" t="0" r="0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0B49" w14:textId="77777777" w:rsidR="00DE4AE9" w:rsidRDefault="00DE4AE9" w:rsidP="00263C9E">
      <w:pPr>
        <w:jc w:val="center"/>
      </w:pPr>
    </w:p>
    <w:p w14:paraId="4550BC79" w14:textId="77777777" w:rsidR="00DE4AE9" w:rsidRDefault="00DE4AE9" w:rsidP="00263C9E">
      <w:pPr>
        <w:jc w:val="center"/>
      </w:pPr>
    </w:p>
    <w:p w14:paraId="455B3656" w14:textId="77777777" w:rsidR="00DE4AE9" w:rsidRDefault="00DE4AE9" w:rsidP="00263C9E">
      <w:pPr>
        <w:jc w:val="center"/>
      </w:pPr>
    </w:p>
    <w:p w14:paraId="57406CEA" w14:textId="77777777" w:rsidR="00DE4AE9" w:rsidRDefault="00DE4AE9" w:rsidP="006F3544"/>
    <w:p w14:paraId="5D9F278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4122CC" wp14:editId="47E0E771">
            <wp:extent cx="2762885" cy="2275840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0357" w14:textId="77777777" w:rsidR="00DE4AE9" w:rsidRDefault="00DE4AE9" w:rsidP="00263C9E">
      <w:pPr>
        <w:jc w:val="center"/>
      </w:pPr>
    </w:p>
    <w:p w14:paraId="70D8FB44" w14:textId="77777777" w:rsidR="00DE4AE9" w:rsidRDefault="00DE4AE9" w:rsidP="00263C9E">
      <w:pPr>
        <w:jc w:val="center"/>
      </w:pPr>
    </w:p>
    <w:p w14:paraId="4F2C57A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1BB34B" wp14:editId="33BA0489">
            <wp:extent cx="2762885" cy="2275840"/>
            <wp:effectExtent l="0" t="0" r="0" b="0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E74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0416" behindDoc="1" locked="0" layoutInCell="0" allowOverlap="1" wp14:anchorId="024CCFC5" wp14:editId="57CB5D6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5126D0" id="AutoShape 5" o:spid="_x0000_s1026" style="position:absolute;margin-left:331.5pt;margin-top:0;width:382.7pt;height:269.3pt;z-index:-25109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4WKwIAADk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q/B4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 wp14:anchorId="2FCC2CE4" wp14:editId="46E2EED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FDBF43" id="AutoShape 4" o:spid="_x0000_s1026" style="position:absolute;margin-left:0;margin-top:0;width:382.7pt;height:269.3pt;z-index:-25109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X+h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 wp14:anchorId="0AF15093" wp14:editId="66ACE02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014F96" id="AutoShape 3" o:spid="_x0000_s1026" style="position:absolute;margin-left:331.5pt;margin-top:0;width:382.7pt;height:269.3pt;z-index:-25109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xC+Kg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1fEL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112046AF" wp14:editId="1E446D7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4F84CE" id="AutoShape 2" o:spid="_x0000_s1026" style="position:absolute;margin-left:0;margin-top:0;width:382.7pt;height:269.3pt;z-index:-25109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TGKwIAADk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SqT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65381E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28F395" wp14:editId="3815642F">
            <wp:extent cx="2762885" cy="2275840"/>
            <wp:effectExtent l="0" t="0" r="0" b="0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4EB7" w14:textId="77777777" w:rsidR="00DE4AE9" w:rsidRDefault="00DE4AE9" w:rsidP="00263C9E">
      <w:pPr>
        <w:jc w:val="center"/>
      </w:pPr>
    </w:p>
    <w:p w14:paraId="7954B8CA" w14:textId="77777777" w:rsidR="00DE4AE9" w:rsidRDefault="00DE4AE9" w:rsidP="00263C9E"/>
    <w:p w14:paraId="4242166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7B13CBD" wp14:editId="5573D415">
            <wp:extent cx="2762885" cy="2275840"/>
            <wp:effectExtent l="0" t="0" r="0" b="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E1A7" w14:textId="77777777" w:rsidR="00DE4AE9" w:rsidRDefault="00DE4AE9" w:rsidP="00263C9E">
      <w:pPr>
        <w:jc w:val="center"/>
      </w:pPr>
    </w:p>
    <w:p w14:paraId="521AB003" w14:textId="77777777" w:rsidR="00DE4AE9" w:rsidRDefault="00DE4AE9" w:rsidP="00263C9E">
      <w:pPr>
        <w:jc w:val="center"/>
      </w:pPr>
    </w:p>
    <w:p w14:paraId="64DF561A" w14:textId="77777777" w:rsidR="00DE4AE9" w:rsidRDefault="00DE4AE9" w:rsidP="00263C9E">
      <w:pPr>
        <w:jc w:val="center"/>
      </w:pPr>
    </w:p>
    <w:p w14:paraId="66F71CAD" w14:textId="77777777" w:rsidR="00DE4AE9" w:rsidRDefault="00DE4AE9" w:rsidP="006F3544"/>
    <w:p w14:paraId="3114150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79C1706" wp14:editId="1A2C2284">
            <wp:extent cx="2762885" cy="2275840"/>
            <wp:effectExtent l="0" t="0" r="0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A060" w14:textId="77777777" w:rsidR="00DE4AE9" w:rsidRDefault="00DE4AE9" w:rsidP="00263C9E">
      <w:pPr>
        <w:jc w:val="center"/>
      </w:pPr>
    </w:p>
    <w:p w14:paraId="63F37AFC" w14:textId="77777777" w:rsidR="00DE4AE9" w:rsidRDefault="00DE4AE9" w:rsidP="00263C9E">
      <w:pPr>
        <w:jc w:val="center"/>
      </w:pPr>
    </w:p>
    <w:p w14:paraId="0EC1F5E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34D38F" wp14:editId="47A4D1DE">
            <wp:extent cx="2762885" cy="2275840"/>
            <wp:effectExtent l="0" t="0" r="0" b="0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8F6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1913FEFA" wp14:editId="2F2981A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2D8E37" id="AutoShape 5" o:spid="_x0000_s1026" style="position:absolute;margin-left:331.5pt;margin-top:0;width:382.7pt;height:269.3pt;z-index:-25109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06aLQ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PdXTpo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 wp14:anchorId="6660C747" wp14:editId="29C9CB2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8B890E" id="AutoShape 4" o:spid="_x0000_s1026" style="position:absolute;margin-left:0;margin-top:0;width:382.7pt;height:269.3pt;z-index:-25109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riKw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Qvr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 wp14:anchorId="3D847C20" wp14:editId="1E9ABE5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DFB2C2" id="AutoShape 3" o:spid="_x0000_s1026" style="position:absolute;margin-left:331.5pt;margin-top:0;width:382.7pt;height:269.3pt;z-index:-25109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ISKwIAADk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QgI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 wp14:anchorId="31855DA9" wp14:editId="6466E3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472D93" id="AutoShape 2" o:spid="_x0000_s1026" style="position:absolute;margin-left:0;margin-top:0;width:382.7pt;height:269.3pt;z-index:-25109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fRKKw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4fR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DA095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328DCD" wp14:editId="6076C551">
            <wp:extent cx="2762885" cy="2275840"/>
            <wp:effectExtent l="0" t="0" r="0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822D" w14:textId="77777777" w:rsidR="00DE4AE9" w:rsidRDefault="00DE4AE9" w:rsidP="00263C9E">
      <w:pPr>
        <w:jc w:val="center"/>
      </w:pPr>
    </w:p>
    <w:p w14:paraId="5A82C4A0" w14:textId="77777777" w:rsidR="00DE4AE9" w:rsidRDefault="00DE4AE9" w:rsidP="00263C9E"/>
    <w:p w14:paraId="65BE048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7C9815" wp14:editId="11E32770">
            <wp:extent cx="2762885" cy="2275840"/>
            <wp:effectExtent l="0" t="0" r="0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265A" w14:textId="77777777" w:rsidR="00DE4AE9" w:rsidRDefault="00DE4AE9" w:rsidP="00263C9E">
      <w:pPr>
        <w:jc w:val="center"/>
      </w:pPr>
    </w:p>
    <w:p w14:paraId="778C21D5" w14:textId="77777777" w:rsidR="00DE4AE9" w:rsidRDefault="00DE4AE9" w:rsidP="00263C9E">
      <w:pPr>
        <w:jc w:val="center"/>
      </w:pPr>
    </w:p>
    <w:p w14:paraId="55FAF219" w14:textId="77777777" w:rsidR="00DE4AE9" w:rsidRDefault="00DE4AE9" w:rsidP="00263C9E">
      <w:pPr>
        <w:jc w:val="center"/>
      </w:pPr>
    </w:p>
    <w:p w14:paraId="17267D87" w14:textId="77777777" w:rsidR="00DE4AE9" w:rsidRDefault="00DE4AE9" w:rsidP="006F3544"/>
    <w:p w14:paraId="3AAA72B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26CA3F1" wp14:editId="2CDA2D7E">
            <wp:extent cx="2762885" cy="2275840"/>
            <wp:effectExtent l="0" t="0" r="0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CC0B" w14:textId="77777777" w:rsidR="00DE4AE9" w:rsidRDefault="00DE4AE9" w:rsidP="00263C9E">
      <w:pPr>
        <w:jc w:val="center"/>
      </w:pPr>
    </w:p>
    <w:p w14:paraId="6B439B9C" w14:textId="77777777" w:rsidR="00DE4AE9" w:rsidRDefault="00DE4AE9" w:rsidP="00263C9E">
      <w:pPr>
        <w:jc w:val="center"/>
      </w:pPr>
    </w:p>
    <w:p w14:paraId="1BB592C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910058D" wp14:editId="06B1D6B5">
            <wp:extent cx="2762885" cy="2275840"/>
            <wp:effectExtent l="0" t="0" r="0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A84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0656" behindDoc="1" locked="0" layoutInCell="0" allowOverlap="1" wp14:anchorId="6F86811E" wp14:editId="161451E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17ED04" id="AutoShape 5" o:spid="_x0000_s1026" style="position:absolute;margin-left:331.5pt;margin-top:0;width:382.7pt;height:269.3pt;z-index:-25108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va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6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O8v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 wp14:anchorId="249734C8" wp14:editId="57D0AE0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3E9E6A" id="AutoShape 4" o:spid="_x0000_s1026" style="position:absolute;margin-left:0;margin-top:0;width:382.7pt;height:269.3pt;z-index:-25108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KMbdF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 wp14:anchorId="7BB1266B" wp14:editId="561BDBF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35EB5C" id="AutoShape 3" o:spid="_x0000_s1026" style="position:absolute;margin-left:331.5pt;margin-top:0;width:382.7pt;height:269.3pt;z-index:-25108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Xm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xiX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 wp14:anchorId="05D19D2C" wp14:editId="558754A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8250B4" id="AutoShape 2" o:spid="_x0000_s1026" style="position:absolute;margin-left:0;margin-top:0;width:382.7pt;height:269.3pt;z-index:-25108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05G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BE660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3C8A427" wp14:editId="034E3933">
            <wp:extent cx="2762885" cy="2275840"/>
            <wp:effectExtent l="0" t="0" r="0" b="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8631" w14:textId="77777777" w:rsidR="00DE4AE9" w:rsidRDefault="00DE4AE9" w:rsidP="00263C9E">
      <w:pPr>
        <w:jc w:val="center"/>
      </w:pPr>
    </w:p>
    <w:p w14:paraId="3CF1E99B" w14:textId="77777777" w:rsidR="00DE4AE9" w:rsidRDefault="00DE4AE9" w:rsidP="00263C9E"/>
    <w:p w14:paraId="279BB7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F50283" wp14:editId="546E4324">
            <wp:extent cx="2762885" cy="2275840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3C1A" w14:textId="77777777" w:rsidR="00DE4AE9" w:rsidRDefault="00DE4AE9" w:rsidP="00263C9E">
      <w:pPr>
        <w:jc w:val="center"/>
      </w:pPr>
    </w:p>
    <w:p w14:paraId="387064C6" w14:textId="77777777" w:rsidR="00DE4AE9" w:rsidRDefault="00DE4AE9" w:rsidP="00263C9E">
      <w:pPr>
        <w:jc w:val="center"/>
      </w:pPr>
    </w:p>
    <w:p w14:paraId="4AD6C3AA" w14:textId="77777777" w:rsidR="00DE4AE9" w:rsidRDefault="00DE4AE9" w:rsidP="00263C9E">
      <w:pPr>
        <w:jc w:val="center"/>
      </w:pPr>
    </w:p>
    <w:p w14:paraId="2C1D3264" w14:textId="77777777" w:rsidR="00DE4AE9" w:rsidRDefault="00DE4AE9" w:rsidP="006F3544"/>
    <w:p w14:paraId="7722F3C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12AE0C" wp14:editId="58ABC066">
            <wp:extent cx="2762885" cy="2275840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F8A3" w14:textId="77777777" w:rsidR="00DE4AE9" w:rsidRDefault="00DE4AE9" w:rsidP="00263C9E">
      <w:pPr>
        <w:jc w:val="center"/>
      </w:pPr>
    </w:p>
    <w:p w14:paraId="1B222DC1" w14:textId="77777777" w:rsidR="00DE4AE9" w:rsidRDefault="00DE4AE9" w:rsidP="00263C9E">
      <w:pPr>
        <w:jc w:val="center"/>
      </w:pPr>
    </w:p>
    <w:p w14:paraId="094202D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000F22E" wp14:editId="4F57A27B">
            <wp:extent cx="2762885" cy="2275840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8C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5776" behindDoc="1" locked="0" layoutInCell="0" allowOverlap="1" wp14:anchorId="7001255E" wp14:editId="77037B6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11F511" id="AutoShape 5" o:spid="_x0000_s1026" style="position:absolute;margin-left:331.5pt;margin-top:0;width:382.7pt;height:269.3pt;z-index:-25108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ZSt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 wp14:anchorId="5BA34DEE" wp14:editId="22F1800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0EE4C1" id="AutoShape 4" o:spid="_x0000_s1026" style="position:absolute;margin-left:0;margin-top:0;width:382.7pt;height:269.3pt;z-index:-25108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lhWKgIAADk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iqWF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 wp14:anchorId="25C83FFE" wp14:editId="0E4BAB6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FB1ED" id="AutoShape 3" o:spid="_x0000_s1026" style="position:absolute;margin-left:331.5pt;margin-top:0;width:382.7pt;height:269.3pt;z-index:-25108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Cm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qqC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 wp14:anchorId="07FB1D68" wp14:editId="47A3DED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A2378D" id="AutoShape 2" o:spid="_x0000_s1026" style="position:absolute;margin-left:0;margin-top:0;width:382.7pt;height:269.3pt;z-index:-25108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ezFR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E7FE17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A8E9EB" wp14:editId="0F22DA54">
            <wp:extent cx="2762885" cy="2275840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FA54" w14:textId="77777777" w:rsidR="00DE4AE9" w:rsidRDefault="00DE4AE9" w:rsidP="00263C9E">
      <w:pPr>
        <w:jc w:val="center"/>
      </w:pPr>
    </w:p>
    <w:p w14:paraId="4CA84487" w14:textId="77777777" w:rsidR="00DE4AE9" w:rsidRDefault="00DE4AE9" w:rsidP="00263C9E"/>
    <w:p w14:paraId="6E59CAF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1E8907" wp14:editId="797BBA70">
            <wp:extent cx="2762885" cy="2275840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D428" w14:textId="77777777" w:rsidR="00DE4AE9" w:rsidRDefault="00DE4AE9" w:rsidP="00263C9E">
      <w:pPr>
        <w:jc w:val="center"/>
      </w:pPr>
    </w:p>
    <w:p w14:paraId="1DF3B569" w14:textId="77777777" w:rsidR="00DE4AE9" w:rsidRDefault="00DE4AE9" w:rsidP="00263C9E">
      <w:pPr>
        <w:jc w:val="center"/>
      </w:pPr>
    </w:p>
    <w:p w14:paraId="29833D6F" w14:textId="77777777" w:rsidR="00DE4AE9" w:rsidRDefault="00DE4AE9" w:rsidP="00263C9E">
      <w:pPr>
        <w:jc w:val="center"/>
      </w:pPr>
    </w:p>
    <w:p w14:paraId="2AD89F52" w14:textId="77777777" w:rsidR="00DE4AE9" w:rsidRDefault="00DE4AE9" w:rsidP="006F3544"/>
    <w:p w14:paraId="5364D80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AAC6648" wp14:editId="62DC9AEA">
            <wp:extent cx="2762885" cy="2275840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F961" w14:textId="77777777" w:rsidR="00DE4AE9" w:rsidRDefault="00DE4AE9" w:rsidP="00263C9E">
      <w:pPr>
        <w:jc w:val="center"/>
      </w:pPr>
    </w:p>
    <w:p w14:paraId="05CED59C" w14:textId="77777777" w:rsidR="00DE4AE9" w:rsidRDefault="00DE4AE9" w:rsidP="00263C9E">
      <w:pPr>
        <w:jc w:val="center"/>
      </w:pPr>
    </w:p>
    <w:p w14:paraId="6AE56D3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42FFD24" wp14:editId="000F2AC5">
            <wp:extent cx="2762885" cy="2275840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522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0896" behindDoc="1" locked="0" layoutInCell="0" allowOverlap="1" wp14:anchorId="60E86F20" wp14:editId="4FFC1B3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F25FE8" id="AutoShape 5" o:spid="_x0000_s1026" style="position:absolute;margin-left:331.5pt;margin-top:0;width:382.7pt;height:269.3pt;z-index:-25107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Ba/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 wp14:anchorId="15AD9089" wp14:editId="3E8E930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832537" id="AutoShape 4" o:spid="_x0000_s1026" style="position:absolute;margin-left:0;margin-top:0;width:382.7pt;height:269.3pt;z-index:-25107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uw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Hx6zpkT&#10;PYl0s4mQa7Mq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EBu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0" allowOverlap="1" wp14:anchorId="7EABB41B" wp14:editId="1C2968F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CAA3D0" id="AutoShape 3" o:spid="_x0000_s1026" style="position:absolute;margin-left:331.5pt;margin-top:0;width:382.7pt;height:269.3pt;z-index:-25107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NA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EON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 wp14:anchorId="7BACC0FD" wp14:editId="2D74B46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EED6D9" id="AutoShape 2" o:spid="_x0000_s1026" style="position:absolute;margin-left:0;margin-top:0;width:382.7pt;height:269.3pt;z-index:-25107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5BYKg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ffkF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7ACBD4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38BA7D" wp14:editId="285731AA">
            <wp:extent cx="2762885" cy="2275840"/>
            <wp:effectExtent l="0" t="0" r="0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FFED" w14:textId="77777777" w:rsidR="00DE4AE9" w:rsidRDefault="00DE4AE9" w:rsidP="00263C9E">
      <w:pPr>
        <w:jc w:val="center"/>
      </w:pPr>
    </w:p>
    <w:p w14:paraId="40F4EF7B" w14:textId="77777777" w:rsidR="00DE4AE9" w:rsidRDefault="00DE4AE9" w:rsidP="00263C9E"/>
    <w:p w14:paraId="0F9406F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192219" wp14:editId="433DDCAB">
            <wp:extent cx="2762885" cy="2275840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18CA" w14:textId="77777777" w:rsidR="00DE4AE9" w:rsidRDefault="00DE4AE9" w:rsidP="00263C9E">
      <w:pPr>
        <w:jc w:val="center"/>
      </w:pPr>
    </w:p>
    <w:p w14:paraId="090CC10C" w14:textId="77777777" w:rsidR="00DE4AE9" w:rsidRDefault="00DE4AE9" w:rsidP="00263C9E">
      <w:pPr>
        <w:jc w:val="center"/>
      </w:pPr>
    </w:p>
    <w:p w14:paraId="49569DA9" w14:textId="77777777" w:rsidR="00DE4AE9" w:rsidRDefault="00DE4AE9" w:rsidP="00263C9E">
      <w:pPr>
        <w:jc w:val="center"/>
      </w:pPr>
    </w:p>
    <w:p w14:paraId="1AEB2DFE" w14:textId="77777777" w:rsidR="00DE4AE9" w:rsidRDefault="00DE4AE9" w:rsidP="006F3544"/>
    <w:p w14:paraId="4B503BB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7475FD1" wp14:editId="4833AAA5">
            <wp:extent cx="2762885" cy="2275840"/>
            <wp:effectExtent l="0" t="0" r="0" b="0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EE02" w14:textId="77777777" w:rsidR="00DE4AE9" w:rsidRDefault="00DE4AE9" w:rsidP="00263C9E">
      <w:pPr>
        <w:jc w:val="center"/>
      </w:pPr>
    </w:p>
    <w:p w14:paraId="37CDB478" w14:textId="77777777" w:rsidR="00DE4AE9" w:rsidRDefault="00DE4AE9" w:rsidP="00263C9E">
      <w:pPr>
        <w:jc w:val="center"/>
      </w:pPr>
    </w:p>
    <w:p w14:paraId="69912F1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264DFE" wp14:editId="358AB8C7">
            <wp:extent cx="2762885" cy="2275840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7AD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6016" behindDoc="1" locked="0" layoutInCell="0" allowOverlap="1" wp14:anchorId="25DF8A47" wp14:editId="0BC89E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49B4BE" id="AutoShape 5" o:spid="_x0000_s1026" style="position:absolute;margin-left:331.5pt;margin-top:0;width:382.7pt;height:269.3pt;z-index:-25107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8oc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/N8o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 wp14:anchorId="2A841CD1" wp14:editId="29525A2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52559B" id="AutoShape 4" o:spid="_x0000_s1026" style="position:absolute;margin-left:0;margin-top:0;width:382.7pt;height:269.3pt;z-index:-25107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xE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6UPE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 wp14:anchorId="5759C7BC" wp14:editId="2A50664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9478CA" id="AutoShape 3" o:spid="_x0000_s1026" style="position:absolute;margin-left:331.5pt;margin-top:0;width:382.7pt;height:269.3pt;z-index:-25107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S0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lMS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 wp14:anchorId="697018EA" wp14:editId="0C78BD8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4B3305" id="AutoShape 2" o:spid="_x0000_s1026" style="position:absolute;margin-left:0;margin-top:0;width:382.7pt;height:269.3pt;z-index:-25107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DM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gXD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31D831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0B8278" wp14:editId="4798DF54">
            <wp:extent cx="2762885" cy="2275840"/>
            <wp:effectExtent l="0" t="0" r="0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D6CB" w14:textId="77777777" w:rsidR="00DE4AE9" w:rsidRDefault="00DE4AE9" w:rsidP="00263C9E">
      <w:pPr>
        <w:jc w:val="center"/>
      </w:pPr>
    </w:p>
    <w:p w14:paraId="78ABD965" w14:textId="77777777" w:rsidR="00DE4AE9" w:rsidRDefault="00DE4AE9" w:rsidP="00263C9E"/>
    <w:p w14:paraId="73BFDDF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EBC7A06" wp14:editId="2FA21039">
            <wp:extent cx="2762885" cy="2275840"/>
            <wp:effectExtent l="0" t="0" r="0" b="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4AB0" w14:textId="77777777" w:rsidR="00DE4AE9" w:rsidRDefault="00DE4AE9" w:rsidP="00263C9E">
      <w:pPr>
        <w:jc w:val="center"/>
      </w:pPr>
    </w:p>
    <w:p w14:paraId="53450273" w14:textId="77777777" w:rsidR="00DE4AE9" w:rsidRDefault="00DE4AE9" w:rsidP="00263C9E">
      <w:pPr>
        <w:jc w:val="center"/>
      </w:pPr>
    </w:p>
    <w:p w14:paraId="197BDEAE" w14:textId="77777777" w:rsidR="00DE4AE9" w:rsidRDefault="00DE4AE9" w:rsidP="00263C9E">
      <w:pPr>
        <w:jc w:val="center"/>
      </w:pPr>
    </w:p>
    <w:p w14:paraId="401A7813" w14:textId="77777777" w:rsidR="00DE4AE9" w:rsidRDefault="00DE4AE9" w:rsidP="006F3544"/>
    <w:p w14:paraId="527D59F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551E97" wp14:editId="1783766D">
            <wp:extent cx="2762885" cy="2275840"/>
            <wp:effectExtent l="0" t="0" r="0" b="0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B272" w14:textId="77777777" w:rsidR="00DE4AE9" w:rsidRDefault="00DE4AE9" w:rsidP="00263C9E">
      <w:pPr>
        <w:jc w:val="center"/>
      </w:pPr>
    </w:p>
    <w:p w14:paraId="05FA79DD" w14:textId="77777777" w:rsidR="00DE4AE9" w:rsidRDefault="00DE4AE9" w:rsidP="00263C9E">
      <w:pPr>
        <w:jc w:val="center"/>
      </w:pPr>
    </w:p>
    <w:p w14:paraId="7521BA7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62F8E8" wp14:editId="54F3B6CB">
            <wp:extent cx="2762885" cy="2275840"/>
            <wp:effectExtent l="0" t="0" r="0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8DB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1136" behindDoc="1" locked="0" layoutInCell="0" allowOverlap="1" wp14:anchorId="24B873C6" wp14:editId="533E273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06AE70" id="AutoShape 5" o:spid="_x0000_s1026" style="position:absolute;margin-left:331.5pt;margin-top:0;width:382.7pt;height:269.3pt;z-index:-25106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CpH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 wp14:anchorId="1273D409" wp14:editId="009A095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CFA94D" id="AutoShape 4" o:spid="_x0000_s1026" style="position:absolute;margin-left:0;margin-top:0;width:382.7pt;height:269.3pt;z-index:-25106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WD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/KKqOHNi&#10;IJGuNxFybVYn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HyW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 wp14:anchorId="3064ADDD" wp14:editId="216EC2A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3854E0" id="AutoShape 3" o:spid="_x0000_s1026" style="position:absolute;margin-left:331.5pt;margin-top:0;width:382.7pt;height:269.3pt;z-index:-25106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91z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H91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 wp14:anchorId="312ECEC2" wp14:editId="6BBEC63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05BA42" id="AutoShape 2" o:spid="_x0000_s1026" style="position:absolute;margin-left:0;margin-top:0;width:382.7pt;height:269.3pt;z-index:-25106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sr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/KKqOXNi&#10;IJGuNxFybVYl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vCs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278BD1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C85850" wp14:editId="70F0A2D7">
            <wp:extent cx="2762885" cy="2275840"/>
            <wp:effectExtent l="0" t="0" r="0" b="0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D3E5" w14:textId="77777777" w:rsidR="00DE4AE9" w:rsidRDefault="00DE4AE9" w:rsidP="00263C9E">
      <w:pPr>
        <w:jc w:val="center"/>
      </w:pPr>
    </w:p>
    <w:p w14:paraId="7742E429" w14:textId="77777777" w:rsidR="00DE4AE9" w:rsidRDefault="00DE4AE9" w:rsidP="00263C9E"/>
    <w:p w14:paraId="5C37EF4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A411A2" wp14:editId="634553AF">
            <wp:extent cx="2762885" cy="2275840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76B2" w14:textId="77777777" w:rsidR="00DE4AE9" w:rsidRDefault="00DE4AE9" w:rsidP="00263C9E">
      <w:pPr>
        <w:jc w:val="center"/>
      </w:pPr>
    </w:p>
    <w:p w14:paraId="794D66D3" w14:textId="77777777" w:rsidR="00DE4AE9" w:rsidRDefault="00DE4AE9" w:rsidP="00263C9E">
      <w:pPr>
        <w:jc w:val="center"/>
      </w:pPr>
    </w:p>
    <w:p w14:paraId="296E9687" w14:textId="77777777" w:rsidR="00DE4AE9" w:rsidRDefault="00DE4AE9" w:rsidP="00263C9E">
      <w:pPr>
        <w:jc w:val="center"/>
      </w:pPr>
    </w:p>
    <w:p w14:paraId="129185D9" w14:textId="77777777" w:rsidR="00DE4AE9" w:rsidRDefault="00DE4AE9" w:rsidP="006F3544"/>
    <w:p w14:paraId="73C8904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5A846A0" wp14:editId="53AA5119">
            <wp:extent cx="2762885" cy="2275840"/>
            <wp:effectExtent l="0" t="0" r="0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157" w14:textId="77777777" w:rsidR="00DE4AE9" w:rsidRDefault="00DE4AE9" w:rsidP="00263C9E">
      <w:pPr>
        <w:jc w:val="center"/>
      </w:pPr>
    </w:p>
    <w:p w14:paraId="582D26CE" w14:textId="77777777" w:rsidR="00DE4AE9" w:rsidRDefault="00DE4AE9" w:rsidP="00263C9E">
      <w:pPr>
        <w:jc w:val="center"/>
      </w:pPr>
    </w:p>
    <w:p w14:paraId="5736A4F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7F6185A" wp14:editId="47112098">
            <wp:extent cx="2762885" cy="2275840"/>
            <wp:effectExtent l="0" t="0" r="0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B84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6256" behindDoc="1" locked="0" layoutInCell="0" allowOverlap="1" wp14:anchorId="771C3045" wp14:editId="0F74CB1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348E5C" id="AutoShape 5" o:spid="_x0000_s1026" style="position:absolute;margin-left:331.5pt;margin-top:0;width:382.7pt;height:269.3pt;z-index:-25106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S7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8Y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ZhS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 wp14:anchorId="0EA00D4C" wp14:editId="2D2ACB3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EDEA6C" id="AutoShape 4" o:spid="_x0000_s1026" style="position:absolute;margin-left:0;margin-top:0;width:382.7pt;height:269.3pt;z-index:-25106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mwJ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 wp14:anchorId="5DC2D612" wp14:editId="169B494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A58A11" id="AutoShape 3" o:spid="_x0000_s1026" style="position:absolute;margin-left:331.5pt;margin-top:0;width:382.7pt;height:269.3pt;z-index:-25106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/qH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m/q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 wp14:anchorId="5E561ED9" wp14:editId="28EA5BA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8A1082" id="AutoShape 2" o:spid="_x0000_s1026" style="position:absolute;margin-left:0;margin-top:0;width:382.7pt;height:269.3pt;z-index:-25106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jk7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441F8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1CBC474" wp14:editId="413C705B">
            <wp:extent cx="2762885" cy="2275840"/>
            <wp:effectExtent l="0" t="0" r="0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96E5" w14:textId="77777777" w:rsidR="00DE4AE9" w:rsidRDefault="00DE4AE9" w:rsidP="00263C9E">
      <w:pPr>
        <w:jc w:val="center"/>
      </w:pPr>
    </w:p>
    <w:p w14:paraId="1DFBBE03" w14:textId="77777777" w:rsidR="00DE4AE9" w:rsidRDefault="00DE4AE9" w:rsidP="00263C9E"/>
    <w:p w14:paraId="5DB5457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6AF2135" wp14:editId="4799D967">
            <wp:extent cx="2762885" cy="2275840"/>
            <wp:effectExtent l="0" t="0" r="0" b="0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DD6A" w14:textId="77777777" w:rsidR="00DE4AE9" w:rsidRDefault="00DE4AE9" w:rsidP="00263C9E">
      <w:pPr>
        <w:jc w:val="center"/>
      </w:pPr>
    </w:p>
    <w:p w14:paraId="437BEB6C" w14:textId="77777777" w:rsidR="00DE4AE9" w:rsidRDefault="00DE4AE9" w:rsidP="00263C9E">
      <w:pPr>
        <w:jc w:val="center"/>
      </w:pPr>
    </w:p>
    <w:p w14:paraId="040365C1" w14:textId="77777777" w:rsidR="00DE4AE9" w:rsidRDefault="00DE4AE9" w:rsidP="00263C9E">
      <w:pPr>
        <w:jc w:val="center"/>
      </w:pPr>
    </w:p>
    <w:p w14:paraId="11635696" w14:textId="77777777" w:rsidR="00DE4AE9" w:rsidRDefault="00DE4AE9" w:rsidP="006F3544"/>
    <w:p w14:paraId="2AFD782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361483" wp14:editId="59BDEC76">
            <wp:extent cx="2762885" cy="2275840"/>
            <wp:effectExtent l="0" t="0" r="0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65AF" w14:textId="77777777" w:rsidR="00DE4AE9" w:rsidRDefault="00DE4AE9" w:rsidP="00263C9E">
      <w:pPr>
        <w:jc w:val="center"/>
      </w:pPr>
    </w:p>
    <w:p w14:paraId="4C61D6C5" w14:textId="77777777" w:rsidR="00DE4AE9" w:rsidRDefault="00DE4AE9" w:rsidP="00263C9E">
      <w:pPr>
        <w:jc w:val="center"/>
      </w:pPr>
    </w:p>
    <w:p w14:paraId="6079287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2542E8" wp14:editId="3E84A888">
            <wp:extent cx="2762885" cy="2275840"/>
            <wp:effectExtent l="0" t="0" r="0" b="0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5D5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1376" behindDoc="1" locked="0" layoutInCell="0" allowOverlap="1" wp14:anchorId="0242329E" wp14:editId="409C764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C11FA1" id="AutoShape 5" o:spid="_x0000_s1026" style="position:absolute;margin-left:331.5pt;margin-top:0;width:382.7pt;height:269.3pt;z-index:-25105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Qv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+vzS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jj0L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0" allowOverlap="1" wp14:anchorId="4D72089D" wp14:editId="2AC14DD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4A136D" id="AutoShape 4" o:spid="_x0000_s1026" style="position:absolute;margin-left:0;margin-top:0;width:382.7pt;height:269.3pt;z-index:-25105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c3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94c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 wp14:anchorId="54D34283" wp14:editId="47AB718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21922C" id="AutoShape 3" o:spid="_x0000_s1026" style="position:absolute;margin-left:331.5pt;margin-top:0;width:382.7pt;height:269.3pt;z-index:-25105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93/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 wp14:anchorId="172F555C" wp14:editId="0DEA73E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A37E39" id="AutoShape 2" o:spid="_x0000_s1026" style="position:absolute;margin-left:0;margin-top:0;width:382.7pt;height:269.3pt;z-index:-25105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3B7D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EFA35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6E2C34" wp14:editId="7BA2B050">
            <wp:extent cx="2762885" cy="2275840"/>
            <wp:effectExtent l="0" t="0" r="0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6CA4" w14:textId="77777777" w:rsidR="00DE4AE9" w:rsidRDefault="00DE4AE9" w:rsidP="00263C9E">
      <w:pPr>
        <w:jc w:val="center"/>
      </w:pPr>
    </w:p>
    <w:p w14:paraId="1406AB38" w14:textId="77777777" w:rsidR="00DE4AE9" w:rsidRDefault="00DE4AE9" w:rsidP="00263C9E"/>
    <w:p w14:paraId="5EE33C7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52DCC8" wp14:editId="24ECB7E7">
            <wp:extent cx="2762885" cy="2275840"/>
            <wp:effectExtent l="0" t="0" r="0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7E43" w14:textId="77777777" w:rsidR="00DE4AE9" w:rsidRDefault="00DE4AE9" w:rsidP="00263C9E">
      <w:pPr>
        <w:jc w:val="center"/>
      </w:pPr>
    </w:p>
    <w:p w14:paraId="6502A78E" w14:textId="77777777" w:rsidR="00DE4AE9" w:rsidRDefault="00DE4AE9" w:rsidP="00263C9E">
      <w:pPr>
        <w:jc w:val="center"/>
      </w:pPr>
    </w:p>
    <w:p w14:paraId="31E2DCE9" w14:textId="77777777" w:rsidR="00DE4AE9" w:rsidRDefault="00DE4AE9" w:rsidP="00263C9E">
      <w:pPr>
        <w:jc w:val="center"/>
      </w:pPr>
    </w:p>
    <w:p w14:paraId="6741A6D1" w14:textId="77777777" w:rsidR="00DE4AE9" w:rsidRDefault="00DE4AE9" w:rsidP="006F3544"/>
    <w:p w14:paraId="5CA9876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57EB31" wp14:editId="4FE67B36">
            <wp:extent cx="2762885" cy="2275840"/>
            <wp:effectExtent l="0" t="0" r="0" b="0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4E56" w14:textId="77777777" w:rsidR="00DE4AE9" w:rsidRDefault="00DE4AE9" w:rsidP="00263C9E">
      <w:pPr>
        <w:jc w:val="center"/>
      </w:pPr>
    </w:p>
    <w:p w14:paraId="491623DD" w14:textId="77777777" w:rsidR="00DE4AE9" w:rsidRDefault="00DE4AE9" w:rsidP="00263C9E">
      <w:pPr>
        <w:jc w:val="center"/>
      </w:pPr>
    </w:p>
    <w:p w14:paraId="716AC16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119A3C" wp14:editId="3656E4E9">
            <wp:extent cx="2762885" cy="2275840"/>
            <wp:effectExtent l="0" t="0" r="0" b="0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90B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6496" behindDoc="1" locked="0" layoutInCell="0" allowOverlap="1" wp14:anchorId="3E9894D0" wp14:editId="7E91C5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E2085" id="AutoShape 5" o:spid="_x0000_s1026" style="position:absolute;margin-left:331.5pt;margin-top:0;width:382.7pt;height:269.3pt;z-index:-25104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d1b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0" allowOverlap="1" wp14:anchorId="39418D97" wp14:editId="22E1BC1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4344CD" id="AutoShape 4" o:spid="_x0000_s1026" style="position:absolute;margin-left:0;margin-top:0;width:382.7pt;height:269.3pt;z-index:-25105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KW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YuK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0" allowOverlap="1" wp14:anchorId="48F976DA" wp14:editId="2551616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9C203" id="AutoShape 3" o:spid="_x0000_s1026" style="position:absolute;margin-left:331.5pt;margin-top:0;width:382.7pt;height:269.3pt;z-index:-25105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pmKwIAADk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Yhp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0" allowOverlap="1" wp14:anchorId="3E11E4C9" wp14:editId="4F82DA5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FB550F" id="AutoShape 2" o:spid="_x0000_s1026" style="position:absolute;margin-left:0;margin-top:0;width:382.7pt;height:269.3pt;z-index:-25105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l+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rWl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DF9A7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9FF4E50" wp14:editId="026C45EF">
            <wp:extent cx="2762885" cy="2275840"/>
            <wp:effectExtent l="0" t="0" r="0" b="0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D871" w14:textId="77777777" w:rsidR="00DE4AE9" w:rsidRDefault="00DE4AE9" w:rsidP="00263C9E">
      <w:pPr>
        <w:jc w:val="center"/>
      </w:pPr>
    </w:p>
    <w:p w14:paraId="46BD41A4" w14:textId="77777777" w:rsidR="00DE4AE9" w:rsidRDefault="00DE4AE9" w:rsidP="00263C9E"/>
    <w:p w14:paraId="658BFB3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C38066" wp14:editId="7D2180BA">
            <wp:extent cx="2762885" cy="2275840"/>
            <wp:effectExtent l="0" t="0" r="0" b="0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F6CC" w14:textId="77777777" w:rsidR="00DE4AE9" w:rsidRDefault="00DE4AE9" w:rsidP="00263C9E">
      <w:pPr>
        <w:jc w:val="center"/>
      </w:pPr>
    </w:p>
    <w:p w14:paraId="5F78C214" w14:textId="77777777" w:rsidR="00DE4AE9" w:rsidRDefault="00DE4AE9" w:rsidP="00263C9E">
      <w:pPr>
        <w:jc w:val="center"/>
      </w:pPr>
    </w:p>
    <w:p w14:paraId="36BA6E87" w14:textId="77777777" w:rsidR="00DE4AE9" w:rsidRDefault="00DE4AE9" w:rsidP="00263C9E">
      <w:pPr>
        <w:jc w:val="center"/>
      </w:pPr>
    </w:p>
    <w:p w14:paraId="292F1526" w14:textId="77777777" w:rsidR="00DE4AE9" w:rsidRDefault="00DE4AE9" w:rsidP="006F3544"/>
    <w:p w14:paraId="0E4B200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9544ED8" wp14:editId="02615DE8">
            <wp:extent cx="2762885" cy="2275840"/>
            <wp:effectExtent l="0" t="0" r="0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9D56" w14:textId="77777777" w:rsidR="00DE4AE9" w:rsidRDefault="00DE4AE9" w:rsidP="00263C9E">
      <w:pPr>
        <w:jc w:val="center"/>
      </w:pPr>
    </w:p>
    <w:p w14:paraId="38B5EDCB" w14:textId="77777777" w:rsidR="00DE4AE9" w:rsidRDefault="00DE4AE9" w:rsidP="00263C9E">
      <w:pPr>
        <w:jc w:val="center"/>
      </w:pPr>
    </w:p>
    <w:p w14:paraId="367060D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5C51EA" wp14:editId="2CBF6689">
            <wp:extent cx="2762885" cy="2275840"/>
            <wp:effectExtent l="0" t="0" r="0" b="0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AE4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1616" behindDoc="1" locked="0" layoutInCell="0" allowOverlap="1" wp14:anchorId="45CD6F29" wp14:editId="752E461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C17DF1" id="AutoShape 5" o:spid="_x0000_s1026" style="position:absolute;margin-left:331.5pt;margin-top:0;width:382.7pt;height:269.3pt;z-index:-25104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TM6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x6zpkT&#10;HYl0s4mQa7Np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RTM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0" allowOverlap="1" wp14:anchorId="0B44DF05" wp14:editId="6C2C688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F5C4E8" id="AutoShape 4" o:spid="_x0000_s1026" style="position:absolute;margin-left:0;margin-top:0;width:382.7pt;height:269.3pt;z-index:-25104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sVi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DGvOHOi&#10;J5GuNxFybVYl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5sV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0" allowOverlap="1" wp14:anchorId="7EB204B6" wp14:editId="0E6BB10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E58136" id="AutoShape 3" o:spid="_x0000_s1026" style="position:absolute;margin-left:331.5pt;margin-top:0;width:382.7pt;height:269.3pt;z-index:-25104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2S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w65cyJ&#10;jkS62UTItdl5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5j2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0" allowOverlap="1" wp14:anchorId="54733D92" wp14:editId="640DF6A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F797A3" id="AutoShape 2" o:spid="_x0000_s1026" style="position:absolute;margin-left:0;margin-top:0;width:382.7pt;height:269.3pt;z-index:-25104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4nq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4t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84n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60DF75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6BD7FF4" wp14:editId="2EE26818">
            <wp:extent cx="2762885" cy="2275840"/>
            <wp:effectExtent l="0" t="0" r="0" b="0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AA9E" w14:textId="77777777" w:rsidR="00DE4AE9" w:rsidRDefault="00DE4AE9" w:rsidP="00263C9E">
      <w:pPr>
        <w:jc w:val="center"/>
      </w:pPr>
    </w:p>
    <w:p w14:paraId="3CB91E61" w14:textId="77777777" w:rsidR="00DE4AE9" w:rsidRDefault="00DE4AE9" w:rsidP="00263C9E"/>
    <w:p w14:paraId="24CF44C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EC019E4" wp14:editId="6AAE0A01">
            <wp:extent cx="2762885" cy="2275840"/>
            <wp:effectExtent l="0" t="0" r="0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7D4F" w14:textId="77777777" w:rsidR="00DE4AE9" w:rsidRDefault="00DE4AE9" w:rsidP="00263C9E">
      <w:pPr>
        <w:jc w:val="center"/>
      </w:pPr>
    </w:p>
    <w:p w14:paraId="21C71DD0" w14:textId="77777777" w:rsidR="00DE4AE9" w:rsidRDefault="00DE4AE9" w:rsidP="00263C9E">
      <w:pPr>
        <w:jc w:val="center"/>
      </w:pPr>
    </w:p>
    <w:p w14:paraId="6ECF6D6E" w14:textId="77777777" w:rsidR="00DE4AE9" w:rsidRDefault="00DE4AE9" w:rsidP="00263C9E">
      <w:pPr>
        <w:jc w:val="center"/>
      </w:pPr>
    </w:p>
    <w:p w14:paraId="26A60FFF" w14:textId="77777777" w:rsidR="00DE4AE9" w:rsidRDefault="00DE4AE9" w:rsidP="006F3544"/>
    <w:p w14:paraId="4BC0670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C2C1D3" wp14:editId="17927FFD">
            <wp:extent cx="2762885" cy="2275840"/>
            <wp:effectExtent l="0" t="0" r="0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6223" w14:textId="77777777" w:rsidR="00DE4AE9" w:rsidRDefault="00DE4AE9" w:rsidP="00263C9E">
      <w:pPr>
        <w:jc w:val="center"/>
      </w:pPr>
    </w:p>
    <w:p w14:paraId="3A8DAB36" w14:textId="77777777" w:rsidR="00DE4AE9" w:rsidRDefault="00DE4AE9" w:rsidP="00263C9E">
      <w:pPr>
        <w:jc w:val="center"/>
      </w:pPr>
    </w:p>
    <w:p w14:paraId="67EE0FE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44D98F" wp14:editId="6E5B3C2E">
            <wp:extent cx="2762885" cy="2275840"/>
            <wp:effectExtent l="0" t="0" r="0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0B1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6736" behindDoc="1" locked="0" layoutInCell="0" allowOverlap="1" wp14:anchorId="3D20ACDE" wp14:editId="299499B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BE63FD" id="AutoShape 5" o:spid="_x0000_s1026" style="position:absolute;margin-left:331.5pt;margin-top:0;width:382.7pt;height:269.3pt;z-index:-25103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jd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eGj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0" allowOverlap="1" wp14:anchorId="44DAC060" wp14:editId="1712FF1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D693FF" id="AutoShape 4" o:spid="_x0000_s1026" style="position:absolute;margin-left:0;margin-top:0;width:382.7pt;height:269.3pt;z-index:-25104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yl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x8xpkT&#10;PYl0s4mQa7Mq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bdy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0" allowOverlap="1" wp14:anchorId="4ED1C603" wp14:editId="60A6500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A7DF0" id="AutoShape 3" o:spid="_x0000_s1026" style="position:absolute;margin-left:331.5pt;margin-top:0;width:382.7pt;height:269.3pt;z-index:-25104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RV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eJ8yp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W0kV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0" allowOverlap="1" wp14:anchorId="675A29A9" wp14:editId="08FD2CE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46E4E1" id="AutoShape 2" o:spid="_x0000_s1026" style="position:absolute;margin-left:0;margin-top:0;width:382.7pt;height:269.3pt;z-index:-25104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tIN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y84syJ&#10;nkS62UTItdks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ztI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E43F48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3B0AB6D" wp14:editId="5BAD6B0F">
            <wp:extent cx="2762885" cy="2275840"/>
            <wp:effectExtent l="0" t="0" r="0" b="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C477" w14:textId="77777777" w:rsidR="00DE4AE9" w:rsidRDefault="00DE4AE9" w:rsidP="00263C9E">
      <w:pPr>
        <w:jc w:val="center"/>
      </w:pPr>
    </w:p>
    <w:p w14:paraId="5508EDA2" w14:textId="77777777" w:rsidR="00DE4AE9" w:rsidRDefault="00DE4AE9" w:rsidP="00263C9E"/>
    <w:p w14:paraId="529148F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F0FF09" wp14:editId="0674B4EB">
            <wp:extent cx="2762885" cy="2275840"/>
            <wp:effectExtent l="0" t="0" r="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7297" w14:textId="77777777" w:rsidR="00DE4AE9" w:rsidRDefault="00DE4AE9" w:rsidP="00263C9E">
      <w:pPr>
        <w:jc w:val="center"/>
      </w:pPr>
    </w:p>
    <w:p w14:paraId="419DE78B" w14:textId="77777777" w:rsidR="00DE4AE9" w:rsidRDefault="00DE4AE9" w:rsidP="00263C9E">
      <w:pPr>
        <w:jc w:val="center"/>
      </w:pPr>
    </w:p>
    <w:p w14:paraId="61C88D6B" w14:textId="77777777" w:rsidR="00DE4AE9" w:rsidRDefault="00DE4AE9" w:rsidP="00263C9E">
      <w:pPr>
        <w:jc w:val="center"/>
      </w:pPr>
    </w:p>
    <w:p w14:paraId="65E63E7A" w14:textId="77777777" w:rsidR="00DE4AE9" w:rsidRDefault="00DE4AE9" w:rsidP="006F3544"/>
    <w:p w14:paraId="4CF7AAC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64D5B23" wp14:editId="20AE174C">
            <wp:extent cx="2762885" cy="2275840"/>
            <wp:effectExtent l="0" t="0" r="0" b="0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9A0A" w14:textId="77777777" w:rsidR="00DE4AE9" w:rsidRDefault="00DE4AE9" w:rsidP="00263C9E">
      <w:pPr>
        <w:jc w:val="center"/>
      </w:pPr>
    </w:p>
    <w:p w14:paraId="72A5543C" w14:textId="77777777" w:rsidR="00DE4AE9" w:rsidRDefault="00DE4AE9" w:rsidP="00263C9E">
      <w:pPr>
        <w:jc w:val="center"/>
      </w:pPr>
    </w:p>
    <w:p w14:paraId="4B9D837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C08052" wp14:editId="6107AF17">
            <wp:extent cx="2762885" cy="2275840"/>
            <wp:effectExtent l="0" t="0" r="0" b="0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892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1856" behindDoc="1" locked="0" layoutInCell="0" allowOverlap="1" wp14:anchorId="7ED4F55F" wp14:editId="4AD62C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02ECC1" id="AutoShape 5" o:spid="_x0000_s1026" style="position:absolute;margin-left:331.5pt;margin-top:0;width:382.7pt;height:269.3pt;z-index:-25103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2FO2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0" allowOverlap="1" wp14:anchorId="157824EC" wp14:editId="3D2D235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B42EE9" id="AutoShape 4" o:spid="_x0000_s1026" style="position:absolute;margin-left:0;margin-top:0;width:382.7pt;height:269.3pt;z-index:-25103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6ft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0" allowOverlap="1" wp14:anchorId="07B17D87" wp14:editId="3F294B0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6507D3" id="AutoShape 3" o:spid="_x0000_s1026" style="position:absolute;margin-left:331.5pt;margin-top:0;width:382.7pt;height:269.3pt;z-index:-25103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Oh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n1+W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6QO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0" allowOverlap="1" wp14:anchorId="2E2F5096" wp14:editId="6833618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142629" id="AutoShape 2" o:spid="_x0000_s1026" style="position:absolute;margin-left:0;margin-top:0;width:382.7pt;height:269.3pt;z-index:-25103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LfZ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/Lf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FCC48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6328757" wp14:editId="2B7EC6A9">
            <wp:extent cx="2762885" cy="2275840"/>
            <wp:effectExtent l="0" t="0" r="0" b="0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73B2" w14:textId="77777777" w:rsidR="00DE4AE9" w:rsidRDefault="00DE4AE9" w:rsidP="00263C9E">
      <w:pPr>
        <w:jc w:val="center"/>
      </w:pPr>
    </w:p>
    <w:p w14:paraId="031C5407" w14:textId="77777777" w:rsidR="00DE4AE9" w:rsidRDefault="00DE4AE9" w:rsidP="00263C9E"/>
    <w:p w14:paraId="70D0344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99801C2" wp14:editId="17884A71">
            <wp:extent cx="2762885" cy="2275840"/>
            <wp:effectExtent l="0" t="0" r="0" b="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A0A5" w14:textId="77777777" w:rsidR="00DE4AE9" w:rsidRDefault="00DE4AE9" w:rsidP="00263C9E">
      <w:pPr>
        <w:jc w:val="center"/>
      </w:pPr>
    </w:p>
    <w:p w14:paraId="0E89DFD7" w14:textId="77777777" w:rsidR="00DE4AE9" w:rsidRDefault="00DE4AE9" w:rsidP="00263C9E">
      <w:pPr>
        <w:jc w:val="center"/>
      </w:pPr>
    </w:p>
    <w:p w14:paraId="5A5D055C" w14:textId="77777777" w:rsidR="00DE4AE9" w:rsidRDefault="00DE4AE9" w:rsidP="00263C9E">
      <w:pPr>
        <w:jc w:val="center"/>
      </w:pPr>
    </w:p>
    <w:p w14:paraId="3DA3747C" w14:textId="77777777" w:rsidR="00DE4AE9" w:rsidRDefault="00DE4AE9" w:rsidP="006F3544"/>
    <w:p w14:paraId="42B89FA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29C9828" wp14:editId="2C861ED5">
            <wp:extent cx="2762885" cy="2275840"/>
            <wp:effectExtent l="0" t="0" r="0" b="0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8A27" w14:textId="77777777" w:rsidR="00DE4AE9" w:rsidRDefault="00DE4AE9" w:rsidP="00263C9E">
      <w:pPr>
        <w:jc w:val="center"/>
      </w:pPr>
    </w:p>
    <w:p w14:paraId="3E50C984" w14:textId="77777777" w:rsidR="00DE4AE9" w:rsidRDefault="00DE4AE9" w:rsidP="00263C9E">
      <w:pPr>
        <w:jc w:val="center"/>
      </w:pPr>
    </w:p>
    <w:p w14:paraId="3C4FB48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59A53A" wp14:editId="7A245F5C">
            <wp:extent cx="2762885" cy="2275840"/>
            <wp:effectExtent l="0" t="0" r="0" b="0"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93C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6976" behindDoc="1" locked="0" layoutInCell="0" allowOverlap="1" wp14:anchorId="606B3C96" wp14:editId="0D00438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0084F3" id="AutoShape 5" o:spid="_x0000_s1026" style="position:absolute;margin-left:331.5pt;margin-top:0;width:382.7pt;height:269.3pt;z-index:-25102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Sg0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0" allowOverlap="1" wp14:anchorId="5E2C31C4" wp14:editId="607E19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A9BF93" id="AutoShape 4" o:spid="_x0000_s1026" style="position:absolute;margin-left:0;margin-top:0;width:382.7pt;height:269.3pt;z-index:-25103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4R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hX4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0" allowOverlap="1" wp14:anchorId="609A848F" wp14:editId="22DC4E8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AC1926" id="AutoShape 3" o:spid="_x0000_s1026" style="position:absolute;margin-left:331.5pt;margin-top:0;width:382.7pt;height:269.3pt;z-index:-25103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bh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Pr+cc+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hYb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0" allowOverlap="1" wp14:anchorId="78BD25B8" wp14:editId="0B5D092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0B3070" id="AutoShape 2" o:spid="_x0000_s1026" style="position:absolute;margin-left:0;margin-top:0;width:382.7pt;height:269.3pt;z-index:-25103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NX51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4D134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B348951" wp14:editId="798496BA">
            <wp:extent cx="2762885" cy="2275840"/>
            <wp:effectExtent l="0" t="0" r="0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6AAD" w14:textId="77777777" w:rsidR="00DE4AE9" w:rsidRDefault="00DE4AE9" w:rsidP="00263C9E">
      <w:pPr>
        <w:jc w:val="center"/>
      </w:pPr>
    </w:p>
    <w:p w14:paraId="6D511BF4" w14:textId="77777777" w:rsidR="00DE4AE9" w:rsidRDefault="00DE4AE9" w:rsidP="00263C9E"/>
    <w:p w14:paraId="5BAA46D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976783" wp14:editId="416AF5DD">
            <wp:extent cx="2762885" cy="2275840"/>
            <wp:effectExtent l="0" t="0" r="0" b="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9E69" w14:textId="77777777" w:rsidR="00DE4AE9" w:rsidRDefault="00DE4AE9" w:rsidP="00263C9E">
      <w:pPr>
        <w:jc w:val="center"/>
      </w:pPr>
    </w:p>
    <w:p w14:paraId="71A8FDDB" w14:textId="77777777" w:rsidR="00DE4AE9" w:rsidRDefault="00DE4AE9" w:rsidP="00263C9E">
      <w:pPr>
        <w:jc w:val="center"/>
      </w:pPr>
    </w:p>
    <w:p w14:paraId="7B1FA0FB" w14:textId="77777777" w:rsidR="00DE4AE9" w:rsidRDefault="00DE4AE9" w:rsidP="00263C9E">
      <w:pPr>
        <w:jc w:val="center"/>
      </w:pPr>
    </w:p>
    <w:p w14:paraId="076FC914" w14:textId="77777777" w:rsidR="00DE4AE9" w:rsidRDefault="00DE4AE9" w:rsidP="006F3544"/>
    <w:p w14:paraId="6681BC8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670111" wp14:editId="6DA0C496">
            <wp:extent cx="2762885" cy="2275840"/>
            <wp:effectExtent l="0" t="0" r="0" b="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BD6C" w14:textId="77777777" w:rsidR="00DE4AE9" w:rsidRDefault="00DE4AE9" w:rsidP="00263C9E">
      <w:pPr>
        <w:jc w:val="center"/>
      </w:pPr>
    </w:p>
    <w:p w14:paraId="74B1900E" w14:textId="77777777" w:rsidR="00DE4AE9" w:rsidRDefault="00DE4AE9" w:rsidP="00263C9E">
      <w:pPr>
        <w:jc w:val="center"/>
      </w:pPr>
    </w:p>
    <w:p w14:paraId="5AF04F4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A29F69" wp14:editId="38CA4ECB">
            <wp:extent cx="2762885" cy="2275840"/>
            <wp:effectExtent l="0" t="0" r="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9A6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2096" behindDoc="1" locked="0" layoutInCell="0" allowOverlap="1" wp14:anchorId="443D9ECF" wp14:editId="0B02359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D8FDB5" id="AutoShape 5" o:spid="_x0000_s1026" style="position:absolute;margin-left:331.5pt;margin-top:0;width:382.7pt;height:269.3pt;z-index:-25102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4V2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0" allowOverlap="1" wp14:anchorId="6ECF3CF1" wp14:editId="1F61EE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078442" id="AutoShape 4" o:spid="_x0000_s1026" style="position:absolute;margin-left:0;margin-top:0;width:382.7pt;height:269.3pt;z-index:-25102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On9KwIAADk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9On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0" allowOverlap="1" wp14:anchorId="0AFDDB1B" wp14:editId="47CB43B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CD785" id="AutoShape 3" o:spid="_x0000_s1026" style="position:absolute;margin-left:331.5pt;margin-top:0;width:382.7pt;height:269.3pt;z-index:-25102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BEN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Pp9dcu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9BE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0" allowOverlap="1" wp14:anchorId="5BF1CA6D" wp14:editId="65EF969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C75F5F" id="AutoShape 2" o:spid="_x0000_s1026" style="position:absolute;margin-left:0;margin-top:0;width:382.7pt;height:269.3pt;z-index:-25102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2IVKg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M7Yh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11751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3719E70" wp14:editId="28D7F845">
            <wp:extent cx="2762885" cy="2275840"/>
            <wp:effectExtent l="0" t="0" r="0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63B0" w14:textId="77777777" w:rsidR="00DE4AE9" w:rsidRDefault="00DE4AE9" w:rsidP="00263C9E">
      <w:pPr>
        <w:jc w:val="center"/>
      </w:pPr>
    </w:p>
    <w:p w14:paraId="5B331D12" w14:textId="77777777" w:rsidR="00DE4AE9" w:rsidRDefault="00DE4AE9" w:rsidP="00263C9E"/>
    <w:p w14:paraId="52EF15F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05C30C8" wp14:editId="6BC82798">
            <wp:extent cx="2762885" cy="2275840"/>
            <wp:effectExtent l="0" t="0" r="0" b="0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FAE0" w14:textId="77777777" w:rsidR="00DE4AE9" w:rsidRDefault="00DE4AE9" w:rsidP="00263C9E">
      <w:pPr>
        <w:jc w:val="center"/>
      </w:pPr>
    </w:p>
    <w:p w14:paraId="40E74229" w14:textId="77777777" w:rsidR="00DE4AE9" w:rsidRDefault="00DE4AE9" w:rsidP="00263C9E">
      <w:pPr>
        <w:jc w:val="center"/>
      </w:pPr>
    </w:p>
    <w:p w14:paraId="02E1F01F" w14:textId="77777777" w:rsidR="00DE4AE9" w:rsidRDefault="00DE4AE9" w:rsidP="00263C9E">
      <w:pPr>
        <w:jc w:val="center"/>
      </w:pPr>
    </w:p>
    <w:p w14:paraId="30C584D8" w14:textId="77777777" w:rsidR="00DE4AE9" w:rsidRDefault="00DE4AE9" w:rsidP="006F3544"/>
    <w:p w14:paraId="2486131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8A3E23C" wp14:editId="422B154D">
            <wp:extent cx="2762885" cy="2275840"/>
            <wp:effectExtent l="0" t="0" r="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06F5" w14:textId="77777777" w:rsidR="00DE4AE9" w:rsidRDefault="00DE4AE9" w:rsidP="00263C9E">
      <w:pPr>
        <w:jc w:val="center"/>
      </w:pPr>
    </w:p>
    <w:p w14:paraId="0495BD0C" w14:textId="77777777" w:rsidR="00DE4AE9" w:rsidRDefault="00DE4AE9" w:rsidP="00263C9E">
      <w:pPr>
        <w:jc w:val="center"/>
      </w:pPr>
    </w:p>
    <w:p w14:paraId="7F82393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9DD0E68" wp14:editId="007E60AF">
            <wp:extent cx="2762885" cy="2275840"/>
            <wp:effectExtent l="0" t="0" r="0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EF1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7216" behindDoc="1" locked="0" layoutInCell="0" allowOverlap="1" wp14:anchorId="0B4FD632" wp14:editId="10D8ED9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E99C6F" id="AutoShape 5" o:spid="_x0000_s1026" style="position:absolute;margin-left:331.5pt;margin-top:0;width:382.7pt;height:269.3pt;z-index:-25101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zhR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LE448yJ&#10;jkS63kbItdk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0zh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0" allowOverlap="1" wp14:anchorId="6D20A73E" wp14:editId="18BCD9B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273514" id="AutoShape 4" o:spid="_x0000_s1026" style="position:absolute;margin-left:0;margin-top:0;width:382.7pt;height:269.3pt;z-index:-25102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4J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cM4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0" allowOverlap="1" wp14:anchorId="1FFA1296" wp14:editId="57A7BFA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0971D1" id="AutoShape 3" o:spid="_x0000_s1026" style="position:absolute;margin-left:331.5pt;margin-top:0;width:382.7pt;height:269.3pt;z-index:-25102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b5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LGYceZE&#10;RyJdbyPk2uw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cDb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0" allowOverlap="1" wp14:anchorId="59718972" wp14:editId="73B2B15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9424BC" id="AutoShape 2" o:spid="_x0000_s1026" style="position:absolute;margin-left:0;margin-top:0;width:382.7pt;height:269.3pt;z-index:-25102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9ZYK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1331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949D855" wp14:editId="10FCEF40">
            <wp:extent cx="2762885" cy="2275840"/>
            <wp:effectExtent l="0" t="0" r="0" b="0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B40F" w14:textId="77777777" w:rsidR="00DE4AE9" w:rsidRDefault="00DE4AE9" w:rsidP="00263C9E">
      <w:pPr>
        <w:jc w:val="center"/>
      </w:pPr>
    </w:p>
    <w:p w14:paraId="47A4671C" w14:textId="77777777" w:rsidR="00DE4AE9" w:rsidRDefault="00DE4AE9" w:rsidP="00263C9E"/>
    <w:p w14:paraId="091477D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27330D5" wp14:editId="28253944">
            <wp:extent cx="2762885" cy="2275840"/>
            <wp:effectExtent l="0" t="0" r="0" b="0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1E56" w14:textId="77777777" w:rsidR="00DE4AE9" w:rsidRDefault="00DE4AE9" w:rsidP="00263C9E">
      <w:pPr>
        <w:jc w:val="center"/>
      </w:pPr>
    </w:p>
    <w:p w14:paraId="2A06C207" w14:textId="77777777" w:rsidR="00DE4AE9" w:rsidRDefault="00DE4AE9" w:rsidP="00263C9E">
      <w:pPr>
        <w:jc w:val="center"/>
      </w:pPr>
    </w:p>
    <w:p w14:paraId="604E58E3" w14:textId="77777777" w:rsidR="00DE4AE9" w:rsidRDefault="00DE4AE9" w:rsidP="00263C9E">
      <w:pPr>
        <w:jc w:val="center"/>
      </w:pPr>
    </w:p>
    <w:p w14:paraId="38B4EE35" w14:textId="77777777" w:rsidR="00DE4AE9" w:rsidRDefault="00DE4AE9" w:rsidP="006F3544"/>
    <w:p w14:paraId="102336C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712B008" wp14:editId="62F803F0">
            <wp:extent cx="2762885" cy="2275840"/>
            <wp:effectExtent l="0" t="0" r="0" b="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593D" w14:textId="77777777" w:rsidR="00DE4AE9" w:rsidRDefault="00DE4AE9" w:rsidP="00263C9E">
      <w:pPr>
        <w:jc w:val="center"/>
      </w:pPr>
    </w:p>
    <w:p w14:paraId="1F844BCF" w14:textId="77777777" w:rsidR="00DE4AE9" w:rsidRDefault="00DE4AE9" w:rsidP="00263C9E">
      <w:pPr>
        <w:jc w:val="center"/>
      </w:pPr>
    </w:p>
    <w:p w14:paraId="315D051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BBF0A4" wp14:editId="480BB758">
            <wp:extent cx="2762885" cy="2275840"/>
            <wp:effectExtent l="0" t="0" r="0" b="0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025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2336" behindDoc="1" locked="0" layoutInCell="0" allowOverlap="1" wp14:anchorId="048576CD" wp14:editId="0F2B430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E1D550" id="AutoShape 5" o:spid="_x0000_s1026" style="position:absolute;margin-left:331.5pt;margin-top:0;width:382.7pt;height:269.3pt;z-index:-25101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2rw9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0" allowOverlap="1" wp14:anchorId="09B84CDA" wp14:editId="7E68F5B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DC5F41" id="AutoShape 4" o:spid="_x0000_s1026" style="position:absolute;margin-left:0;margin-top:0;width:382.7pt;height:269.3pt;z-index:-25101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urs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0" allowOverlap="1" wp14:anchorId="1BA7B2B2" wp14:editId="0B7F0D2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5D3262" id="AutoShape 3" o:spid="_x0000_s1026" style="position:absolute;margin-left:331.5pt;margin-top:0;width:382.7pt;height:269.3pt;z-index:-25101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O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bpDz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0" allowOverlap="1" wp14:anchorId="2427D394" wp14:editId="26ECA2C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F92EF2" id="AutoShape 2" o:spid="_x0000_s1026" style="position:absolute;margin-left:0;margin-top:0;width:382.7pt;height:269.3pt;z-index:-25101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GbW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0FCC72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2D166A" wp14:editId="5FC1B8D9">
            <wp:extent cx="2762885" cy="2275840"/>
            <wp:effectExtent l="0" t="0" r="0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4E45" w14:textId="77777777" w:rsidR="00DE4AE9" w:rsidRDefault="00DE4AE9" w:rsidP="00263C9E">
      <w:pPr>
        <w:jc w:val="center"/>
      </w:pPr>
    </w:p>
    <w:p w14:paraId="7B77B4FC" w14:textId="77777777" w:rsidR="00DE4AE9" w:rsidRDefault="00DE4AE9" w:rsidP="00263C9E"/>
    <w:p w14:paraId="3A671FF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DD3C98" wp14:editId="336A4BF1">
            <wp:extent cx="2762885" cy="2275840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CFF3" w14:textId="77777777" w:rsidR="00DE4AE9" w:rsidRDefault="00DE4AE9" w:rsidP="00263C9E">
      <w:pPr>
        <w:jc w:val="center"/>
      </w:pPr>
    </w:p>
    <w:p w14:paraId="74D35DDD" w14:textId="77777777" w:rsidR="00DE4AE9" w:rsidRDefault="00DE4AE9" w:rsidP="00263C9E">
      <w:pPr>
        <w:jc w:val="center"/>
      </w:pPr>
    </w:p>
    <w:p w14:paraId="6BC4D727" w14:textId="77777777" w:rsidR="00DE4AE9" w:rsidRDefault="00DE4AE9" w:rsidP="00263C9E">
      <w:pPr>
        <w:jc w:val="center"/>
      </w:pPr>
    </w:p>
    <w:p w14:paraId="797ED459" w14:textId="77777777" w:rsidR="00DE4AE9" w:rsidRDefault="00DE4AE9" w:rsidP="006F3544"/>
    <w:p w14:paraId="11A54AC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F02349" wp14:editId="0A866CFB">
            <wp:extent cx="2762885" cy="2275840"/>
            <wp:effectExtent l="0" t="0" r="0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6AE" w14:textId="77777777" w:rsidR="00DE4AE9" w:rsidRDefault="00DE4AE9" w:rsidP="00263C9E">
      <w:pPr>
        <w:jc w:val="center"/>
      </w:pPr>
    </w:p>
    <w:p w14:paraId="07F6CA47" w14:textId="77777777" w:rsidR="00DE4AE9" w:rsidRDefault="00DE4AE9" w:rsidP="00263C9E">
      <w:pPr>
        <w:jc w:val="center"/>
      </w:pPr>
    </w:p>
    <w:p w14:paraId="21BAA79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0F9B45" wp14:editId="0BC487DA">
            <wp:extent cx="2762885" cy="2275840"/>
            <wp:effectExtent l="0" t="0" r="0" b="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FC4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7456" behindDoc="1" locked="0" layoutInCell="0" allowOverlap="1" wp14:anchorId="0D9C6B3F" wp14:editId="44CB1A7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3B7403" id="AutoShape 5" o:spid="_x0000_s1026" style="position:absolute;margin-left:331.5pt;margin-top:0;width:382.7pt;height:269.3pt;z-index:-25100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w4o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0" allowOverlap="1" wp14:anchorId="3EC230A0" wp14:editId="3AD0403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D5E367" id="AutoShape 4" o:spid="_x0000_s1026" style="position:absolute;margin-left:0;margin-top:0;width:382.7pt;height:269.3pt;z-index:-25101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T6c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0" allowOverlap="1" wp14:anchorId="623C72DE" wp14:editId="440F964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E3FFA9" id="AutoShape 3" o:spid="_x0000_s1026" style="position:absolute;margin-left:331.5pt;margin-top:0;width:382.7pt;height:269.3pt;z-index:-25101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Q6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PmQ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0" allowOverlap="1" wp14:anchorId="2504DD4A" wp14:editId="46AA1BE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2F779A" id="AutoShape 2" o:spid="_x0000_s1026" style="position:absolute;margin-left:0;margin-top:0;width:382.7pt;height:269.3pt;z-index:-25101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BC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K9B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C956D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6FD335B" wp14:editId="3AA7D3A5">
            <wp:extent cx="2762885" cy="2275840"/>
            <wp:effectExtent l="0" t="0" r="0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D218" w14:textId="77777777" w:rsidR="00DE4AE9" w:rsidRDefault="00DE4AE9" w:rsidP="00263C9E">
      <w:pPr>
        <w:jc w:val="center"/>
      </w:pPr>
    </w:p>
    <w:p w14:paraId="7129C7F2" w14:textId="77777777" w:rsidR="00DE4AE9" w:rsidRDefault="00DE4AE9" w:rsidP="00263C9E"/>
    <w:p w14:paraId="6AE877F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36F3383" wp14:editId="6C1808DF">
            <wp:extent cx="2762885" cy="2275840"/>
            <wp:effectExtent l="0" t="0" r="0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0BAE" w14:textId="77777777" w:rsidR="00DE4AE9" w:rsidRDefault="00DE4AE9" w:rsidP="00263C9E">
      <w:pPr>
        <w:jc w:val="center"/>
      </w:pPr>
    </w:p>
    <w:p w14:paraId="3A800108" w14:textId="77777777" w:rsidR="00DE4AE9" w:rsidRDefault="00DE4AE9" w:rsidP="00263C9E">
      <w:pPr>
        <w:jc w:val="center"/>
      </w:pPr>
    </w:p>
    <w:p w14:paraId="5BB45C42" w14:textId="77777777" w:rsidR="00DE4AE9" w:rsidRDefault="00DE4AE9" w:rsidP="00263C9E">
      <w:pPr>
        <w:jc w:val="center"/>
      </w:pPr>
    </w:p>
    <w:p w14:paraId="31442D57" w14:textId="77777777" w:rsidR="00DE4AE9" w:rsidRDefault="00DE4AE9" w:rsidP="006F3544"/>
    <w:p w14:paraId="1F8C228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193C82" wp14:editId="70333DD6">
            <wp:extent cx="2762885" cy="2275840"/>
            <wp:effectExtent l="0" t="0" r="0" b="0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1FD5" w14:textId="77777777" w:rsidR="00DE4AE9" w:rsidRDefault="00DE4AE9" w:rsidP="00263C9E">
      <w:pPr>
        <w:jc w:val="center"/>
      </w:pPr>
    </w:p>
    <w:p w14:paraId="6B730E36" w14:textId="77777777" w:rsidR="00DE4AE9" w:rsidRDefault="00DE4AE9" w:rsidP="00263C9E">
      <w:pPr>
        <w:jc w:val="center"/>
      </w:pPr>
    </w:p>
    <w:p w14:paraId="37F513A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8D82942" wp14:editId="17B3C62F">
            <wp:extent cx="2762885" cy="2275840"/>
            <wp:effectExtent l="0" t="0" r="0" b="0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703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2576" behindDoc="1" locked="0" layoutInCell="0" allowOverlap="1" wp14:anchorId="66C6C0A1" wp14:editId="71D8CC3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E1E455" id="AutoShape 5" o:spid="_x0000_s1026" style="position:absolute;margin-left:331.5pt;margin-top:0;width:382.7pt;height:269.3pt;z-index:-25100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qSKwIAADo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nWq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0" allowOverlap="1" wp14:anchorId="251FFB48" wp14:editId="56F7B8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107B2B" id="AutoShape 4" o:spid="_x0000_s1026" style="position:absolute;margin-left:0;margin-top:0;width:382.7pt;height:269.3pt;z-index:-25100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hmKKg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lSGYo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0" allowOverlap="1" wp14:anchorId="78783F92" wp14:editId="382BB45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E813D3" id="AutoShape 3" o:spid="_x0000_s1026" style="position:absolute;margin-left:331.5pt;margin-top:0;width:382.7pt;height:269.3pt;z-index:-25100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1Lh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0" allowOverlap="1" wp14:anchorId="7FB2EBAF" wp14:editId="0E08969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CC2FEC" id="AutoShape 2" o:spid="_x0000_s1026" style="position:absolute;margin-left:0;margin-top:0;width:382.7pt;height:269.3pt;z-index:-25100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ul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0Wi6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DEF4A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867FDD" wp14:editId="14E42D09">
            <wp:extent cx="2762885" cy="227584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ADB7" w14:textId="77777777" w:rsidR="00DE4AE9" w:rsidRDefault="00DE4AE9" w:rsidP="00263C9E">
      <w:pPr>
        <w:jc w:val="center"/>
      </w:pPr>
    </w:p>
    <w:p w14:paraId="458139C5" w14:textId="77777777" w:rsidR="00DE4AE9" w:rsidRDefault="00DE4AE9" w:rsidP="00263C9E"/>
    <w:p w14:paraId="099210D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A06D8B" wp14:editId="7597149B">
            <wp:extent cx="2762885" cy="2275840"/>
            <wp:effectExtent l="0" t="0" r="0" b="0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B1A9" w14:textId="77777777" w:rsidR="00DE4AE9" w:rsidRDefault="00DE4AE9" w:rsidP="00263C9E">
      <w:pPr>
        <w:jc w:val="center"/>
      </w:pPr>
    </w:p>
    <w:p w14:paraId="46FB7FC7" w14:textId="77777777" w:rsidR="00DE4AE9" w:rsidRDefault="00DE4AE9" w:rsidP="00263C9E">
      <w:pPr>
        <w:jc w:val="center"/>
      </w:pPr>
    </w:p>
    <w:p w14:paraId="3961D7E6" w14:textId="77777777" w:rsidR="00DE4AE9" w:rsidRDefault="00DE4AE9" w:rsidP="00263C9E">
      <w:pPr>
        <w:jc w:val="center"/>
      </w:pPr>
    </w:p>
    <w:p w14:paraId="79A46DE4" w14:textId="77777777" w:rsidR="00DE4AE9" w:rsidRDefault="00DE4AE9" w:rsidP="006F3544"/>
    <w:p w14:paraId="3418ADC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FE7778" wp14:editId="203A057F">
            <wp:extent cx="2762885" cy="2275840"/>
            <wp:effectExtent l="0" t="0" r="0" b="0"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7F24" w14:textId="77777777" w:rsidR="00DE4AE9" w:rsidRDefault="00DE4AE9" w:rsidP="00263C9E">
      <w:pPr>
        <w:jc w:val="center"/>
      </w:pPr>
    </w:p>
    <w:p w14:paraId="004D4560" w14:textId="77777777" w:rsidR="00DE4AE9" w:rsidRDefault="00DE4AE9" w:rsidP="00263C9E">
      <w:pPr>
        <w:jc w:val="center"/>
      </w:pPr>
    </w:p>
    <w:p w14:paraId="2F6B175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F196E0" wp14:editId="0B3602FE">
            <wp:extent cx="2762885" cy="2275840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550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7696" behindDoc="1" locked="0" layoutInCell="0" allowOverlap="1" wp14:anchorId="321D883E" wp14:editId="32006E5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782429" id="AutoShape 5" o:spid="_x0000_s1026" style="position:absolute;margin-left:331.5pt;margin-top:0;width:382.7pt;height:269.3pt;z-index:-25099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F1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oDF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0" allowOverlap="1" wp14:anchorId="5594F151" wp14:editId="4DFA8CB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E44498" id="AutoShape 4" o:spid="_x0000_s1026" style="position:absolute;margin-left:0;margin-top:0;width:382.7pt;height:269.3pt;z-index:-25099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UN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tYU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0" allowOverlap="1" wp14:anchorId="1FF6001C" wp14:editId="3B6EF6A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B9BDF6" id="AutoShape 3" o:spid="_x0000_s1026" style="position:absolute;margin-left:331.5pt;margin-top:0;width:382.7pt;height:269.3pt;z-index:-25100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39LA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LV9/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0" allowOverlap="1" wp14:anchorId="2AF9659F" wp14:editId="3CBC4F6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8E6EB3" id="AutoShape 2" o:spid="_x0000_s1026" style="position:absolute;margin-left:0;margin-top:0;width:382.7pt;height:269.3pt;z-index:-25100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16Du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4D6E5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F3E85DF" wp14:editId="3CA28DFC">
            <wp:extent cx="2762885" cy="2275840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2C22" w14:textId="77777777" w:rsidR="00DE4AE9" w:rsidRDefault="00DE4AE9" w:rsidP="00263C9E">
      <w:pPr>
        <w:jc w:val="center"/>
      </w:pPr>
    </w:p>
    <w:p w14:paraId="26400738" w14:textId="77777777" w:rsidR="00DE4AE9" w:rsidRDefault="00DE4AE9" w:rsidP="00263C9E"/>
    <w:p w14:paraId="0161B44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32DCB72" wp14:editId="4EE2B885">
            <wp:extent cx="2762885" cy="2275840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E5D5" w14:textId="77777777" w:rsidR="00DE4AE9" w:rsidRDefault="00DE4AE9" w:rsidP="00263C9E">
      <w:pPr>
        <w:jc w:val="center"/>
      </w:pPr>
    </w:p>
    <w:p w14:paraId="7376CE48" w14:textId="77777777" w:rsidR="00DE4AE9" w:rsidRDefault="00DE4AE9" w:rsidP="00263C9E">
      <w:pPr>
        <w:jc w:val="center"/>
      </w:pPr>
    </w:p>
    <w:p w14:paraId="2FD48473" w14:textId="77777777" w:rsidR="00DE4AE9" w:rsidRDefault="00DE4AE9" w:rsidP="00263C9E">
      <w:pPr>
        <w:jc w:val="center"/>
      </w:pPr>
    </w:p>
    <w:p w14:paraId="06E9FB62" w14:textId="77777777" w:rsidR="00DE4AE9" w:rsidRDefault="00DE4AE9" w:rsidP="006F3544"/>
    <w:p w14:paraId="595D9CA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CD9391" wp14:editId="6BA305ED">
            <wp:extent cx="2762885" cy="2275840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28B3" w14:textId="77777777" w:rsidR="00DE4AE9" w:rsidRDefault="00DE4AE9" w:rsidP="00263C9E">
      <w:pPr>
        <w:jc w:val="center"/>
      </w:pPr>
    </w:p>
    <w:p w14:paraId="32D95529" w14:textId="77777777" w:rsidR="00DE4AE9" w:rsidRDefault="00DE4AE9" w:rsidP="00263C9E">
      <w:pPr>
        <w:jc w:val="center"/>
      </w:pPr>
    </w:p>
    <w:p w14:paraId="56A4E2B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82756CC" wp14:editId="4839BA22">
            <wp:extent cx="2762885" cy="2275840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FBC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2816" behindDoc="1" locked="0" layoutInCell="0" allowOverlap="1" wp14:anchorId="69A68503" wp14:editId="3449BC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6E1E8D" id="AutoShape 5" o:spid="_x0000_s1026" style="position:absolute;margin-left:331.5pt;margin-top:0;width:382.7pt;height:269.3pt;z-index:-25099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Sh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qPJhDMn&#10;OlLpdhMhF2fn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ZJU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0" allowOverlap="1" wp14:anchorId="0BC01126" wp14:editId="625E8AC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8221CF" id="AutoShape 4" o:spid="_x0000_s1026" style="position:absolute;margin-left:0;margin-top:0;width:382.7pt;height:269.3pt;z-index:-25099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L5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UMaL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0" allowOverlap="1" wp14:anchorId="5FFF32C2" wp14:editId="5C4B325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502FD6" id="AutoShape 3" o:spid="_x0000_s1026" style="position:absolute;margin-left:331.5pt;margin-top:0;width:382.7pt;height:269.3pt;z-index:-25099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VoJ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qPJO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jFa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0" allowOverlap="1" wp14:anchorId="4BD702BB" wp14:editId="1290929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CE6EE7" id="AutoShape 2" o:spid="_x0000_s1026" style="position:absolute;margin-left:0;margin-top:0;width:382.7pt;height:269.3pt;z-index:-25099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5xLA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Tu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BA8F1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F541F04" wp14:editId="6936C1D4">
            <wp:extent cx="2762885" cy="2275840"/>
            <wp:effectExtent l="0" t="0" r="0" b="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0263" w14:textId="77777777" w:rsidR="00DE4AE9" w:rsidRDefault="00DE4AE9" w:rsidP="00263C9E">
      <w:pPr>
        <w:jc w:val="center"/>
      </w:pPr>
    </w:p>
    <w:p w14:paraId="319541F1" w14:textId="77777777" w:rsidR="00DE4AE9" w:rsidRDefault="00DE4AE9" w:rsidP="00263C9E"/>
    <w:p w14:paraId="460F9A4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B6D900" wp14:editId="25AFBFED">
            <wp:extent cx="2762885" cy="2275840"/>
            <wp:effectExtent l="0" t="0" r="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A7C8" w14:textId="77777777" w:rsidR="00DE4AE9" w:rsidRDefault="00DE4AE9" w:rsidP="00263C9E">
      <w:pPr>
        <w:jc w:val="center"/>
      </w:pPr>
    </w:p>
    <w:p w14:paraId="0AF490C1" w14:textId="77777777" w:rsidR="00DE4AE9" w:rsidRDefault="00DE4AE9" w:rsidP="00263C9E">
      <w:pPr>
        <w:jc w:val="center"/>
      </w:pPr>
    </w:p>
    <w:p w14:paraId="63620192" w14:textId="77777777" w:rsidR="00DE4AE9" w:rsidRDefault="00DE4AE9" w:rsidP="00263C9E">
      <w:pPr>
        <w:jc w:val="center"/>
      </w:pPr>
    </w:p>
    <w:p w14:paraId="41E3267D" w14:textId="77777777" w:rsidR="00DE4AE9" w:rsidRDefault="00DE4AE9" w:rsidP="006F3544"/>
    <w:p w14:paraId="42486B3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262A25D" wp14:editId="7CFBBD9F">
            <wp:extent cx="2762885" cy="2275840"/>
            <wp:effectExtent l="0" t="0" r="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1236" w14:textId="77777777" w:rsidR="00DE4AE9" w:rsidRDefault="00DE4AE9" w:rsidP="00263C9E">
      <w:pPr>
        <w:jc w:val="center"/>
      </w:pPr>
    </w:p>
    <w:p w14:paraId="47D89289" w14:textId="77777777" w:rsidR="00DE4AE9" w:rsidRDefault="00DE4AE9" w:rsidP="00263C9E">
      <w:pPr>
        <w:jc w:val="center"/>
      </w:pPr>
    </w:p>
    <w:p w14:paraId="5A7A616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0A675EB" wp14:editId="6D06ADA2">
            <wp:extent cx="2762885" cy="2275840"/>
            <wp:effectExtent l="0" t="0" r="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22E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7936" behindDoc="1" locked="0" layoutInCell="0" allowOverlap="1" wp14:anchorId="344003F5" wp14:editId="16E49B4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904F06" id="AutoShape 5" o:spid="_x0000_s1026" style="position:absolute;margin-left:331.5pt;margin-top:0;width:382.7pt;height:269.3pt;z-index:-25098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Zg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2q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3fZ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0" allowOverlap="1" wp14:anchorId="5B24F0DE" wp14:editId="33394FD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5EFF8B" id="AutoShape 4" o:spid="_x0000_s1026" style="position:absolute;margin-left:0;margin-top:0;width:382.7pt;height:269.3pt;z-index:-25098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IY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9YzzpwY&#10;SKWbVYRcnNW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yEI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0" allowOverlap="1" wp14:anchorId="38B8A0C1" wp14:editId="1DFBE80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F73228" id="AutoShape 3" o:spid="_x0000_s1026" style="position:absolute;margin-left:331.5pt;margin-top:0;width:382.7pt;height:269.3pt;z-index:-25099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ro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k2r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8i66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0" allowOverlap="1" wp14:anchorId="64020FB1" wp14:editId="3E20D26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E95877" id="AutoShape 2" o:spid="_x0000_s1026" style="position:absolute;margin-left:0;margin-top:0;width:382.7pt;height:269.3pt;z-index:-25099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yw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9Y1Z04M&#10;pNLNKkIuzma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a0y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160F53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C341F0C" wp14:editId="4697C53C">
            <wp:extent cx="2762885" cy="2275840"/>
            <wp:effectExtent l="0" t="0" r="0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9A11" w14:textId="77777777" w:rsidR="00DE4AE9" w:rsidRDefault="00DE4AE9" w:rsidP="00263C9E">
      <w:pPr>
        <w:jc w:val="center"/>
      </w:pPr>
    </w:p>
    <w:p w14:paraId="1B9F82E1" w14:textId="77777777" w:rsidR="00DE4AE9" w:rsidRDefault="00DE4AE9" w:rsidP="00263C9E"/>
    <w:p w14:paraId="516CA4C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765947" wp14:editId="224BC167">
            <wp:extent cx="2762885" cy="2275840"/>
            <wp:effectExtent l="0" t="0" r="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C16D" w14:textId="77777777" w:rsidR="00DE4AE9" w:rsidRDefault="00DE4AE9" w:rsidP="00263C9E">
      <w:pPr>
        <w:jc w:val="center"/>
      </w:pPr>
    </w:p>
    <w:p w14:paraId="3B7E64B7" w14:textId="77777777" w:rsidR="00DE4AE9" w:rsidRDefault="00DE4AE9" w:rsidP="00263C9E">
      <w:pPr>
        <w:jc w:val="center"/>
      </w:pPr>
    </w:p>
    <w:p w14:paraId="7AEA8C74" w14:textId="77777777" w:rsidR="00DE4AE9" w:rsidRDefault="00DE4AE9" w:rsidP="00263C9E">
      <w:pPr>
        <w:jc w:val="center"/>
      </w:pPr>
    </w:p>
    <w:p w14:paraId="131B4564" w14:textId="77777777" w:rsidR="00DE4AE9" w:rsidRDefault="00DE4AE9" w:rsidP="006F3544"/>
    <w:p w14:paraId="1841BB9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F474045" wp14:editId="7B796537">
            <wp:extent cx="2762885" cy="2275840"/>
            <wp:effectExtent l="0" t="0" r="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3990" w14:textId="77777777" w:rsidR="00DE4AE9" w:rsidRDefault="00DE4AE9" w:rsidP="00263C9E">
      <w:pPr>
        <w:jc w:val="center"/>
      </w:pPr>
    </w:p>
    <w:p w14:paraId="253E1046" w14:textId="77777777" w:rsidR="00DE4AE9" w:rsidRDefault="00DE4AE9" w:rsidP="00263C9E">
      <w:pPr>
        <w:jc w:val="center"/>
      </w:pPr>
    </w:p>
    <w:p w14:paraId="5903016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B2CDA20" wp14:editId="02B8F43E">
            <wp:extent cx="2762885" cy="2275840"/>
            <wp:effectExtent l="0" t="0" r="0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B50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3056" behindDoc="1" locked="0" layoutInCell="0" allowOverlap="1" wp14:anchorId="0C7E9052" wp14:editId="6E734A3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582F0A" id="AutoShape 5" o:spid="_x0000_s1026" style="position:absolute;margin-left:331.5pt;margin-top:0;width:382.7pt;height:269.3pt;z-index:-25098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Mg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tNq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sXM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0" allowOverlap="1" wp14:anchorId="57F237AB" wp14:editId="024E923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1A8E71" id="AutoShape 4" o:spid="_x0000_s1026" style="position:absolute;margin-left:0;margin-top:0;width:382.7pt;height:269.3pt;z-index:-25098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X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mRJAT&#10;Pal0u46Qi7MqMTT4UFPik3/ENGPwDyC/B+bgrhNupW8RYei0UNRXmfKLZxeSE+gqWw4fQBG6IPRM&#10;1rbFPgESDWybNdkdNdHbyCT9rC7PJ9Mr6kx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TGX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0" allowOverlap="1" wp14:anchorId="1B4AE09B" wp14:editId="2297516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043B7F" id="AutoShape 3" o:spid="_x0000_s1026" style="position:absolute;margin-left:331.5pt;margin-top:0;width:382.7pt;height:269.3pt;z-index:-25098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0c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/Gs5MyJ&#10;jlS62UTIxdl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UydH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0" allowOverlap="1" wp14:anchorId="2219FA7D" wp14:editId="59AB57B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64C6E2" id="AutoShape 2" o:spid="_x0000_s1026" style="position:absolute;margin-left:0;margin-top:0;width:382.7pt;height:269.3pt;z-index:-25098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lkKwIAADo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WSl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E0704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51CEB2" wp14:editId="66733EC1">
            <wp:extent cx="2762885" cy="2275840"/>
            <wp:effectExtent l="0" t="0" r="0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B18E" w14:textId="77777777" w:rsidR="00DE4AE9" w:rsidRDefault="00DE4AE9" w:rsidP="00263C9E">
      <w:pPr>
        <w:jc w:val="center"/>
      </w:pPr>
    </w:p>
    <w:p w14:paraId="008B47B1" w14:textId="77777777" w:rsidR="00DE4AE9" w:rsidRDefault="00DE4AE9" w:rsidP="00263C9E"/>
    <w:p w14:paraId="7A4A002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3B65E0" wp14:editId="77C03490">
            <wp:extent cx="2762885" cy="2275840"/>
            <wp:effectExtent l="0" t="0" r="0" b="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DFFD" w14:textId="77777777" w:rsidR="00DE4AE9" w:rsidRDefault="00DE4AE9" w:rsidP="00263C9E">
      <w:pPr>
        <w:jc w:val="center"/>
      </w:pPr>
    </w:p>
    <w:p w14:paraId="3DE49E70" w14:textId="77777777" w:rsidR="00DE4AE9" w:rsidRDefault="00DE4AE9" w:rsidP="00263C9E">
      <w:pPr>
        <w:jc w:val="center"/>
      </w:pPr>
    </w:p>
    <w:p w14:paraId="069F0B01" w14:textId="77777777" w:rsidR="00DE4AE9" w:rsidRDefault="00DE4AE9" w:rsidP="00263C9E">
      <w:pPr>
        <w:jc w:val="center"/>
      </w:pPr>
    </w:p>
    <w:p w14:paraId="1E75D073" w14:textId="77777777" w:rsidR="00DE4AE9" w:rsidRDefault="00DE4AE9" w:rsidP="006F3544"/>
    <w:p w14:paraId="28CA904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AD71A0" wp14:editId="4FECBD99">
            <wp:extent cx="2762885" cy="2275840"/>
            <wp:effectExtent l="0" t="0" r="0" b="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34ED" w14:textId="77777777" w:rsidR="00DE4AE9" w:rsidRDefault="00DE4AE9" w:rsidP="00263C9E">
      <w:pPr>
        <w:jc w:val="center"/>
      </w:pPr>
    </w:p>
    <w:p w14:paraId="5BB45917" w14:textId="77777777" w:rsidR="00DE4AE9" w:rsidRDefault="00DE4AE9" w:rsidP="00263C9E">
      <w:pPr>
        <w:jc w:val="center"/>
      </w:pPr>
    </w:p>
    <w:p w14:paraId="30CA9DE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327272" wp14:editId="525D4D6A">
            <wp:extent cx="2762885" cy="2275840"/>
            <wp:effectExtent l="0" t="0" r="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528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8176" behindDoc="1" locked="0" layoutInCell="0" allowOverlap="1" wp14:anchorId="606FB8B8" wp14:editId="390E432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943257" id="AutoShape 5" o:spid="_x0000_s1026" style="position:absolute;margin-left:331.5pt;margin-top:0;width:382.7pt;height:269.3pt;z-index:-25097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5O0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S94s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75O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0" allowOverlap="1" wp14:anchorId="733441D4" wp14:editId="36CE677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843A4E" id="AutoShape 4" o:spid="_x0000_s1026" style="position:absolute;margin-left:0;margin-top:0;width:382.7pt;height:269.3pt;z-index:-25097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OC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mpJUT&#10;Pal0u46Qi7Mq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IOC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0" allowOverlap="1" wp14:anchorId="2764070A" wp14:editId="436ED70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DB4F26" id="AutoShape 3" o:spid="_x0000_s1026" style="position:absolute;margin-left:331.5pt;margin-top:0;width:382.7pt;height:269.3pt;z-index:-25098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Bhc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ejihjMn&#10;OlLpbh0hF2fn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SAY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0" allowOverlap="1" wp14:anchorId="0E3D3EC8" wp14:editId="5E9E3A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3807BA" id="AutoShape 2" o:spid="_x0000_s1026" style="position:absolute;margin-left:0;margin-top:0;width:382.7pt;height:269.3pt;z-index:-25098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K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ZHK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22D3F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3525AA" wp14:editId="4CF2ED6F">
            <wp:extent cx="2762885" cy="2275840"/>
            <wp:effectExtent l="0" t="0" r="0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A8A8" w14:textId="77777777" w:rsidR="00DE4AE9" w:rsidRDefault="00DE4AE9" w:rsidP="00263C9E">
      <w:pPr>
        <w:jc w:val="center"/>
      </w:pPr>
    </w:p>
    <w:p w14:paraId="48380248" w14:textId="77777777" w:rsidR="00DE4AE9" w:rsidRDefault="00DE4AE9" w:rsidP="00263C9E"/>
    <w:p w14:paraId="27BC686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8B8CC6" wp14:editId="6AA44C69">
            <wp:extent cx="2762885" cy="2275840"/>
            <wp:effectExtent l="0" t="0" r="0" b="0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5F56" w14:textId="77777777" w:rsidR="00DE4AE9" w:rsidRDefault="00DE4AE9" w:rsidP="00263C9E">
      <w:pPr>
        <w:jc w:val="center"/>
      </w:pPr>
    </w:p>
    <w:p w14:paraId="169C1BE5" w14:textId="77777777" w:rsidR="00DE4AE9" w:rsidRDefault="00DE4AE9" w:rsidP="00263C9E">
      <w:pPr>
        <w:jc w:val="center"/>
      </w:pPr>
    </w:p>
    <w:p w14:paraId="7DE6D5C4" w14:textId="77777777" w:rsidR="00DE4AE9" w:rsidRDefault="00DE4AE9" w:rsidP="00263C9E">
      <w:pPr>
        <w:jc w:val="center"/>
      </w:pPr>
    </w:p>
    <w:p w14:paraId="1BA3AC2D" w14:textId="77777777" w:rsidR="00DE4AE9" w:rsidRDefault="00DE4AE9" w:rsidP="006F3544"/>
    <w:p w14:paraId="71110A7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145919" wp14:editId="73AADEB5">
            <wp:extent cx="2762885" cy="2275840"/>
            <wp:effectExtent l="0" t="0" r="0" b="0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7EC" w14:textId="77777777" w:rsidR="00DE4AE9" w:rsidRDefault="00DE4AE9" w:rsidP="00263C9E">
      <w:pPr>
        <w:jc w:val="center"/>
      </w:pPr>
    </w:p>
    <w:p w14:paraId="383310C7" w14:textId="77777777" w:rsidR="00DE4AE9" w:rsidRDefault="00DE4AE9" w:rsidP="00263C9E">
      <w:pPr>
        <w:jc w:val="center"/>
      </w:pPr>
    </w:p>
    <w:p w14:paraId="1A17662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D2EC2A8" wp14:editId="05EE9F72">
            <wp:extent cx="2762885" cy="2275840"/>
            <wp:effectExtent l="0" t="0" r="0" b="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BBE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3296" behindDoc="1" locked="0" layoutInCell="0" allowOverlap="1" wp14:anchorId="2E6787FF" wp14:editId="54D902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80D3F" id="AutoShape 5" o:spid="_x0000_s1026" style="position:absolute;margin-left:331.5pt;margin-top:0;width:382.7pt;height:269.3pt;z-index:-25097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hT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jS9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0sh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0" allowOverlap="1" wp14:anchorId="24373494" wp14:editId="74E8CC8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9C9219" id="AutoShape 4" o:spid="_x0000_s1026" style="position:absolute;margin-left:0;margin-top:0;width:382.7pt;height:269.3pt;z-index:-25097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3wr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Q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x3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0" allowOverlap="1" wp14:anchorId="21FA80A7" wp14:editId="2226500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B37068" id="AutoShape 3" o:spid="_x0000_s1026" style="position:absolute;margin-left:331.5pt;margin-top:0;width:382.7pt;height:269.3pt;z-index:-25097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4Tb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Xh2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seE2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0" allowOverlap="1" wp14:anchorId="32D8C95A" wp14:editId="41B14D0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E8E5E3" id="AutoShape 2" o:spid="_x0000_s1026" style="position:absolute;margin-left:0;margin-top:0;width:382.7pt;height:269.3pt;z-index:-25097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f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CPf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B0EB9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E3C188" wp14:editId="418451A7">
            <wp:extent cx="2762885" cy="2275840"/>
            <wp:effectExtent l="0" t="0" r="0" b="0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6CDA" w14:textId="77777777" w:rsidR="00DE4AE9" w:rsidRDefault="00DE4AE9" w:rsidP="00263C9E">
      <w:pPr>
        <w:jc w:val="center"/>
      </w:pPr>
    </w:p>
    <w:p w14:paraId="0F9BD558" w14:textId="77777777" w:rsidR="00DE4AE9" w:rsidRDefault="00DE4AE9" w:rsidP="00263C9E"/>
    <w:p w14:paraId="685444E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C3D45F1" wp14:editId="25B0F2F6">
            <wp:extent cx="2762885" cy="2275840"/>
            <wp:effectExtent l="0" t="0" r="0" b="0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DA50" w14:textId="77777777" w:rsidR="00DE4AE9" w:rsidRDefault="00DE4AE9" w:rsidP="00263C9E">
      <w:pPr>
        <w:jc w:val="center"/>
      </w:pPr>
    </w:p>
    <w:p w14:paraId="573AEFB9" w14:textId="77777777" w:rsidR="00DE4AE9" w:rsidRDefault="00DE4AE9" w:rsidP="00263C9E">
      <w:pPr>
        <w:jc w:val="center"/>
      </w:pPr>
    </w:p>
    <w:p w14:paraId="0B0B830C" w14:textId="77777777" w:rsidR="00DE4AE9" w:rsidRDefault="00DE4AE9" w:rsidP="00263C9E">
      <w:pPr>
        <w:jc w:val="center"/>
      </w:pPr>
    </w:p>
    <w:p w14:paraId="53AF19FB" w14:textId="77777777" w:rsidR="00DE4AE9" w:rsidRDefault="00DE4AE9" w:rsidP="006F3544"/>
    <w:p w14:paraId="7F849BF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659AFE" wp14:editId="24F7AAA9">
            <wp:extent cx="2762885" cy="2275840"/>
            <wp:effectExtent l="0" t="0" r="0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D84F" w14:textId="77777777" w:rsidR="00DE4AE9" w:rsidRDefault="00DE4AE9" w:rsidP="00263C9E">
      <w:pPr>
        <w:jc w:val="center"/>
      </w:pPr>
    </w:p>
    <w:p w14:paraId="2757065F" w14:textId="77777777" w:rsidR="00DE4AE9" w:rsidRDefault="00DE4AE9" w:rsidP="00263C9E">
      <w:pPr>
        <w:jc w:val="center"/>
      </w:pPr>
    </w:p>
    <w:p w14:paraId="509C42C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5AEB90" wp14:editId="570BC8CE">
            <wp:extent cx="2762885" cy="227584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A51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8416" behindDoc="1" locked="0" layoutInCell="0" allowOverlap="1" wp14:anchorId="7A236A56" wp14:editId="3BB36DD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8DBC35" id="AutoShape 5" o:spid="_x0000_s1026" style="position:absolute;margin-left:331.5pt;margin-top:0;width:382.7pt;height:269.3pt;z-index:-25096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2H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HsjDMn&#10;OlLpZhMhF2f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+Ct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0" allowOverlap="1" wp14:anchorId="6D8989AD" wp14:editId="5073910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DAEC78" id="AutoShape 4" o:spid="_x0000_s1026" style="position:absolute;margin-left:0;margin-top:0;width:382.7pt;height:269.3pt;z-index:-25096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1vf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Q1v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0" allowOverlap="1" wp14:anchorId="7C8EC793" wp14:editId="0C8B480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E4D787" id="AutoShape 3" o:spid="_x0000_s1026" style="position:absolute;margin-left:331.5pt;margin-top:0;width:382.7pt;height:269.3pt;z-index:-25097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6Mv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Q6M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0" allowOverlap="1" wp14:anchorId="5657885D" wp14:editId="771744B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A6A7C6" id="AutoShape 2" o:spid="_x0000_s1026" style="position:absolute;margin-left:0;margin-top:0;width:382.7pt;height:269.3pt;z-index:-25097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pVhd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5BF9D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2B497D1" wp14:editId="75311DB1">
            <wp:extent cx="2762885" cy="2275840"/>
            <wp:effectExtent l="0" t="0" r="0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D1A" w14:textId="77777777" w:rsidR="00DE4AE9" w:rsidRDefault="00DE4AE9" w:rsidP="00263C9E">
      <w:pPr>
        <w:jc w:val="center"/>
      </w:pPr>
    </w:p>
    <w:p w14:paraId="6C76A76C" w14:textId="77777777" w:rsidR="00DE4AE9" w:rsidRDefault="00DE4AE9" w:rsidP="00263C9E"/>
    <w:p w14:paraId="1F01D74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84CF74C" wp14:editId="3BB8234F">
            <wp:extent cx="2762885" cy="2275840"/>
            <wp:effectExtent l="0" t="0" r="0" b="0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11DE" w14:textId="77777777" w:rsidR="00DE4AE9" w:rsidRDefault="00DE4AE9" w:rsidP="00263C9E">
      <w:pPr>
        <w:jc w:val="center"/>
      </w:pPr>
    </w:p>
    <w:p w14:paraId="1E933F47" w14:textId="77777777" w:rsidR="00DE4AE9" w:rsidRDefault="00DE4AE9" w:rsidP="00263C9E">
      <w:pPr>
        <w:jc w:val="center"/>
      </w:pPr>
    </w:p>
    <w:p w14:paraId="11EF412A" w14:textId="77777777" w:rsidR="00DE4AE9" w:rsidRDefault="00DE4AE9" w:rsidP="00263C9E">
      <w:pPr>
        <w:jc w:val="center"/>
      </w:pPr>
    </w:p>
    <w:p w14:paraId="22A3AED8" w14:textId="77777777" w:rsidR="00DE4AE9" w:rsidRDefault="00DE4AE9" w:rsidP="006F3544"/>
    <w:p w14:paraId="7C774BF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22F5B8D" wp14:editId="0DD7FF80">
            <wp:extent cx="2762885" cy="2275840"/>
            <wp:effectExtent l="0" t="0" r="0" b="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199B" w14:textId="77777777" w:rsidR="00DE4AE9" w:rsidRDefault="00DE4AE9" w:rsidP="00263C9E">
      <w:pPr>
        <w:jc w:val="center"/>
      </w:pPr>
    </w:p>
    <w:p w14:paraId="4A0209FA" w14:textId="77777777" w:rsidR="00DE4AE9" w:rsidRDefault="00DE4AE9" w:rsidP="00263C9E">
      <w:pPr>
        <w:jc w:val="center"/>
      </w:pPr>
    </w:p>
    <w:p w14:paraId="4B459E4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718BB8" wp14:editId="4909F0DA">
            <wp:extent cx="2762885" cy="2275840"/>
            <wp:effectExtent l="0" t="0" r="0" b="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D73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3536" behindDoc="1" locked="0" layoutInCell="0" allowOverlap="1" wp14:anchorId="1D69C153" wp14:editId="7D2A56B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981A84" id="AutoShape 5" o:spid="_x0000_s1026" style="position:absolute;margin-left:331.5pt;margin-top:0;width:382.7pt;height:269.3pt;z-index:-25096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0L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m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JL/Qs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0" allowOverlap="1" wp14:anchorId="5C4E2C02" wp14:editId="3DFB2E1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C41F78" id="AutoShape 4" o:spid="_x0000_s1026" style="position:absolute;margin-left:0;margin-top:0;width:382.7pt;height:269.3pt;z-index:-25096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lz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XTmfcebE&#10;QCpdryPk4qxO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Xkl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0" allowOverlap="1" wp14:anchorId="6824926E" wp14:editId="5E1270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A5BF6C" id="AutoShape 3" o:spid="_x0000_s1026" style="position:absolute;margin-left:331.5pt;margin-top:0;width:382.7pt;height:269.3pt;z-index:-25096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GD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V6xg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0" allowOverlap="1" wp14:anchorId="04816FAA" wp14:editId="74A56CE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897E9B" id="AutoShape 2" o:spid="_x0000_s1026" style="position:absolute;margin-left:0;margin-top:0;width:382.7pt;height:269.3pt;z-index:-25096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fb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XTmvOXNi&#10;IJWu1xFycTZL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/Uf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EAD64F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94FB0D7" wp14:editId="513FD031">
            <wp:extent cx="2762885" cy="2275840"/>
            <wp:effectExtent l="0" t="0" r="0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3737" w14:textId="77777777" w:rsidR="00DE4AE9" w:rsidRDefault="00DE4AE9" w:rsidP="00263C9E">
      <w:pPr>
        <w:jc w:val="center"/>
      </w:pPr>
    </w:p>
    <w:p w14:paraId="6F3B3C1A" w14:textId="77777777" w:rsidR="00DE4AE9" w:rsidRDefault="00DE4AE9" w:rsidP="00263C9E"/>
    <w:p w14:paraId="4E7DACD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22C876" wp14:editId="0971167C">
            <wp:extent cx="2762885" cy="2275840"/>
            <wp:effectExtent l="0" t="0" r="0" b="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0754" w14:textId="77777777" w:rsidR="00DE4AE9" w:rsidRDefault="00DE4AE9" w:rsidP="00263C9E">
      <w:pPr>
        <w:jc w:val="center"/>
      </w:pPr>
    </w:p>
    <w:p w14:paraId="79EEFD13" w14:textId="77777777" w:rsidR="00DE4AE9" w:rsidRDefault="00DE4AE9" w:rsidP="00263C9E">
      <w:pPr>
        <w:jc w:val="center"/>
      </w:pPr>
    </w:p>
    <w:p w14:paraId="606FC0C1" w14:textId="77777777" w:rsidR="00DE4AE9" w:rsidRDefault="00DE4AE9" w:rsidP="00263C9E">
      <w:pPr>
        <w:jc w:val="center"/>
      </w:pPr>
    </w:p>
    <w:p w14:paraId="3A4299E2" w14:textId="77777777" w:rsidR="00DE4AE9" w:rsidRDefault="00DE4AE9" w:rsidP="006F3544"/>
    <w:p w14:paraId="281650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2784EB0" wp14:editId="6C6FA641">
            <wp:extent cx="2762885" cy="2275840"/>
            <wp:effectExtent l="0" t="0" r="0" b="0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E45D" w14:textId="77777777" w:rsidR="00DE4AE9" w:rsidRDefault="00DE4AE9" w:rsidP="00263C9E">
      <w:pPr>
        <w:jc w:val="center"/>
      </w:pPr>
    </w:p>
    <w:p w14:paraId="3787CF4D" w14:textId="77777777" w:rsidR="00DE4AE9" w:rsidRDefault="00DE4AE9" w:rsidP="00263C9E">
      <w:pPr>
        <w:jc w:val="center"/>
      </w:pPr>
    </w:p>
    <w:p w14:paraId="70289F3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49F02C" wp14:editId="398F7278">
            <wp:extent cx="2762885" cy="2275840"/>
            <wp:effectExtent l="0" t="0" r="0" b="0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6CC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8656" behindDoc="1" locked="0" layoutInCell="0" allowOverlap="1" wp14:anchorId="4F273F0F" wp14:editId="2FAAF7A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01F54D" id="AutoShape 5" o:spid="_x0000_s1026" style="position:absolute;margin-left:331.5pt;margin-top:0;width:382.7pt;height:269.3pt;z-index:-25095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h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S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J3h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0" allowOverlap="1" wp14:anchorId="4CEB3C93" wp14:editId="777F9FC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FF058" id="AutoShape 4" o:spid="_x0000_s1026" style="position:absolute;margin-left:0;margin-top:0;width:382.7pt;height:269.3pt;z-index:-25095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6HKg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3aboc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0" allowOverlap="1" wp14:anchorId="76208C79" wp14:editId="59B9E46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CE13B2" id="AutoShape 3" o:spid="_x0000_s1026" style="position:absolute;margin-left:331.5pt;margin-top:0;width:382.7pt;height:269.3pt;z-index:-25095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9qW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1" locked="0" layoutInCell="0" allowOverlap="1" wp14:anchorId="4B7B6921" wp14:editId="587CF58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42A0F1" id="AutoShape 2" o:spid="_x0000_s1026" style="position:absolute;margin-left:0;margin-top:0;width:382.7pt;height:269.3pt;z-index:-25096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IP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zyI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108DA1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CE4DE8A" wp14:editId="033A3671">
            <wp:extent cx="2762885" cy="2275840"/>
            <wp:effectExtent l="0" t="0" r="0" b="0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841D" w14:textId="77777777" w:rsidR="00DE4AE9" w:rsidRDefault="00DE4AE9" w:rsidP="00263C9E">
      <w:pPr>
        <w:jc w:val="center"/>
      </w:pPr>
    </w:p>
    <w:p w14:paraId="0B102B9F" w14:textId="77777777" w:rsidR="00DE4AE9" w:rsidRDefault="00DE4AE9" w:rsidP="00263C9E"/>
    <w:p w14:paraId="0666397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474C83" wp14:editId="294F3807">
            <wp:extent cx="2762885" cy="2275840"/>
            <wp:effectExtent l="0" t="0" r="0" b="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8299" w14:textId="77777777" w:rsidR="00DE4AE9" w:rsidRDefault="00DE4AE9" w:rsidP="00263C9E">
      <w:pPr>
        <w:jc w:val="center"/>
      </w:pPr>
    </w:p>
    <w:p w14:paraId="3376E9AB" w14:textId="77777777" w:rsidR="00DE4AE9" w:rsidRDefault="00DE4AE9" w:rsidP="00263C9E">
      <w:pPr>
        <w:jc w:val="center"/>
      </w:pPr>
    </w:p>
    <w:p w14:paraId="73EF26E6" w14:textId="77777777" w:rsidR="00DE4AE9" w:rsidRDefault="00DE4AE9" w:rsidP="00263C9E">
      <w:pPr>
        <w:jc w:val="center"/>
      </w:pPr>
    </w:p>
    <w:p w14:paraId="38B44755" w14:textId="77777777" w:rsidR="00DE4AE9" w:rsidRDefault="00DE4AE9" w:rsidP="006F3544"/>
    <w:p w14:paraId="7721526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252774" wp14:editId="2F676ED9">
            <wp:extent cx="2762885" cy="227584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3BE6" w14:textId="77777777" w:rsidR="00DE4AE9" w:rsidRDefault="00DE4AE9" w:rsidP="00263C9E">
      <w:pPr>
        <w:jc w:val="center"/>
      </w:pPr>
    </w:p>
    <w:p w14:paraId="245ABCCD" w14:textId="77777777" w:rsidR="00DE4AE9" w:rsidRDefault="00DE4AE9" w:rsidP="00263C9E">
      <w:pPr>
        <w:jc w:val="center"/>
      </w:pPr>
    </w:p>
    <w:p w14:paraId="4809BA9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144F47" wp14:editId="5C322577">
            <wp:extent cx="2762885" cy="2275840"/>
            <wp:effectExtent l="0" t="0" r="0" b="0"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526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3776" behindDoc="1" locked="0" layoutInCell="0" allowOverlap="1" wp14:anchorId="0AD43BCC" wp14:editId="0B06B45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52957D" id="AutoShape 5" o:spid="_x0000_s1026" style="position:absolute;margin-left:331.5pt;margin-top:0;width:382.7pt;height:269.3pt;z-index:-25095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jf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fhyzp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eZj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0" allowOverlap="1" wp14:anchorId="1B42108E" wp14:editId="5081D6F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B627C0" id="AutoShape 4" o:spid="_x0000_s1026" style="position:absolute;margin-left:0;margin-top:0;width:382.7pt;height:269.3pt;z-index:-25095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v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aZz0sqJ&#10;nlS62UTIxVmV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tuv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1" locked="0" layoutInCell="0" allowOverlap="1" wp14:anchorId="202101EC" wp14:editId="2D53910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5690C3" id="AutoShape 3" o:spid="_x0000_s1026" style="position:absolute;margin-left:331.5pt;margin-top:0;width:382.7pt;height:269.3pt;z-index:-25095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7YT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0" allowOverlap="1" wp14:anchorId="79F08326" wp14:editId="1AE44A6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3D3D89" id="AutoShape 2" o:spid="_x0000_s1026" style="position:absolute;margin-left:0;margin-top:0;width:382.7pt;height:269.3pt;z-index:-25095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aJ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W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r6a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331DBD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3084117" wp14:editId="2EB5F51C">
            <wp:extent cx="2762885" cy="2275840"/>
            <wp:effectExtent l="0" t="0" r="0" b="0"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A271" w14:textId="77777777" w:rsidR="00DE4AE9" w:rsidRDefault="00DE4AE9" w:rsidP="00263C9E">
      <w:pPr>
        <w:jc w:val="center"/>
      </w:pPr>
    </w:p>
    <w:p w14:paraId="0123B301" w14:textId="77777777" w:rsidR="00DE4AE9" w:rsidRDefault="00DE4AE9" w:rsidP="00263C9E"/>
    <w:p w14:paraId="5196DAB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890047" wp14:editId="43DC53BF">
            <wp:extent cx="2762885" cy="2275840"/>
            <wp:effectExtent l="0" t="0" r="0" b="0"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B463" w14:textId="77777777" w:rsidR="00DE4AE9" w:rsidRDefault="00DE4AE9" w:rsidP="00263C9E">
      <w:pPr>
        <w:jc w:val="center"/>
      </w:pPr>
    </w:p>
    <w:p w14:paraId="6A24F11C" w14:textId="77777777" w:rsidR="00DE4AE9" w:rsidRDefault="00DE4AE9" w:rsidP="00263C9E">
      <w:pPr>
        <w:jc w:val="center"/>
      </w:pPr>
    </w:p>
    <w:p w14:paraId="2642B363" w14:textId="77777777" w:rsidR="00DE4AE9" w:rsidRDefault="00DE4AE9" w:rsidP="00263C9E">
      <w:pPr>
        <w:jc w:val="center"/>
      </w:pPr>
    </w:p>
    <w:p w14:paraId="67E8AC3D" w14:textId="77777777" w:rsidR="00DE4AE9" w:rsidRDefault="00DE4AE9" w:rsidP="006F3544"/>
    <w:p w14:paraId="642480B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85A9D0" wp14:editId="00D09231">
            <wp:extent cx="2762885" cy="2275840"/>
            <wp:effectExtent l="0" t="0" r="0" b="0"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D808" w14:textId="77777777" w:rsidR="00DE4AE9" w:rsidRDefault="00DE4AE9" w:rsidP="00263C9E">
      <w:pPr>
        <w:jc w:val="center"/>
      </w:pPr>
    </w:p>
    <w:p w14:paraId="2F4B9109" w14:textId="77777777" w:rsidR="00DE4AE9" w:rsidRDefault="00DE4AE9" w:rsidP="00263C9E">
      <w:pPr>
        <w:jc w:val="center"/>
      </w:pPr>
    </w:p>
    <w:p w14:paraId="0107CFD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C851E91" wp14:editId="79F2866D">
            <wp:extent cx="2762885" cy="2275840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9FE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8896" behindDoc="1" locked="0" layoutInCell="0" allowOverlap="1" wp14:anchorId="681C0286" wp14:editId="1599C37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3FDB89" id="AutoShape 5" o:spid="_x0000_s1026" style="position:absolute;margin-left:331.5pt;margin-top:0;width:382.7pt;height:269.3pt;z-index:-25094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xZ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GRx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0" allowOverlap="1" wp14:anchorId="46ED996E" wp14:editId="2423F6F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13D62D" id="AutoShape 4" o:spid="_x0000_s1026" style="position:absolute;margin-left:0;margin-top:0;width:382.7pt;height:269.3pt;z-index:-25094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gh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Iy48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DKg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0" allowOverlap="1" wp14:anchorId="12C53732" wp14:editId="32E3431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F6E00E" id="AutoShape 3" o:spid="_x0000_s1026" style="position:absolute;margin-left:331.5pt;margin-top:0;width:382.7pt;height:269.3pt;z-index:-25094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D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DFD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0" allowOverlap="1" wp14:anchorId="5392BA74" wp14:editId="3F07C4D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802FE5" id="AutoShape 2" o:spid="_x0000_s1026" style="position:absolute;margin-left:0;margin-top:0;width:382.7pt;height:269.3pt;z-index:-25095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PJ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WPSyomO&#10;VLrdRMjF2SQx1PtQUeKTf8Q0Y/APIL8H5mDZCrfWt4jQt1oo6qtM+cWzC8kJdJWt+g+gCF0QeiZr&#10;12CXAIkGtsua7E+a6F1kkn5OZ5fjyTVJJy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wyP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CAC6C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1737A3" wp14:editId="1DBE1F4A">
            <wp:extent cx="2762885" cy="2275840"/>
            <wp:effectExtent l="0" t="0" r="0" b="0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8BA6" w14:textId="77777777" w:rsidR="00DE4AE9" w:rsidRDefault="00DE4AE9" w:rsidP="00263C9E">
      <w:pPr>
        <w:jc w:val="center"/>
      </w:pPr>
    </w:p>
    <w:p w14:paraId="37D036AC" w14:textId="77777777" w:rsidR="00DE4AE9" w:rsidRDefault="00DE4AE9" w:rsidP="00263C9E"/>
    <w:p w14:paraId="49CE36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1C320C4" wp14:editId="55CCD299">
            <wp:extent cx="2762885" cy="2275840"/>
            <wp:effectExtent l="0" t="0" r="0" b="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1589" w14:textId="77777777" w:rsidR="00DE4AE9" w:rsidRDefault="00DE4AE9" w:rsidP="00263C9E">
      <w:pPr>
        <w:jc w:val="center"/>
      </w:pPr>
    </w:p>
    <w:p w14:paraId="028BEAA3" w14:textId="77777777" w:rsidR="00DE4AE9" w:rsidRDefault="00DE4AE9" w:rsidP="00263C9E">
      <w:pPr>
        <w:jc w:val="center"/>
      </w:pPr>
    </w:p>
    <w:p w14:paraId="4CB515BA" w14:textId="77777777" w:rsidR="00DE4AE9" w:rsidRDefault="00DE4AE9" w:rsidP="00263C9E">
      <w:pPr>
        <w:jc w:val="center"/>
      </w:pPr>
    </w:p>
    <w:p w14:paraId="5A0F6859" w14:textId="77777777" w:rsidR="00DE4AE9" w:rsidRDefault="00DE4AE9" w:rsidP="006F3544"/>
    <w:p w14:paraId="1C22FEC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DB817CB" wp14:editId="0A7582EB">
            <wp:extent cx="2762885" cy="2275840"/>
            <wp:effectExtent l="0" t="0" r="0" b="0"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7648" w14:textId="77777777" w:rsidR="00DE4AE9" w:rsidRDefault="00DE4AE9" w:rsidP="00263C9E">
      <w:pPr>
        <w:jc w:val="center"/>
      </w:pPr>
    </w:p>
    <w:p w14:paraId="2B8A49CD" w14:textId="77777777" w:rsidR="00DE4AE9" w:rsidRDefault="00DE4AE9" w:rsidP="00263C9E">
      <w:pPr>
        <w:jc w:val="center"/>
      </w:pPr>
    </w:p>
    <w:p w14:paraId="733E064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2C1F60" wp14:editId="0CBC93F3">
            <wp:extent cx="2762885" cy="2275840"/>
            <wp:effectExtent l="0" t="0" r="0" b="0"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A71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4016" behindDoc="1" locked="0" layoutInCell="0" allowOverlap="1" wp14:anchorId="39847E3C" wp14:editId="2AEB9D0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E37AA8" id="AutoShape 5" o:spid="_x0000_s1026" style="position:absolute;margin-left:331.5pt;margin-top:0;width:382.7pt;height:269.3pt;z-index:-25094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mN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it5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0" allowOverlap="1" wp14:anchorId="2BF448EC" wp14:editId="559E59B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D380A4" id="AutoShape 4" o:spid="_x0000_s1026" style="position:absolute;margin-left:0;margin-top:0;width:382.7pt;height:269.3pt;z-index:-250943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I/V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uIj9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0" allowOverlap="1" wp14:anchorId="36E5262A" wp14:editId="0FF5DAD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4C7AB" id="AutoShape 3" o:spid="_x0000_s1026" style="position:absolute;margin-left:331.5pt;margin-top:0;width:382.7pt;height:269.3pt;z-index:-25094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cl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Yh3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0" allowOverlap="1" wp14:anchorId="65D881A7" wp14:editId="3DF2DBE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C08314" id="AutoShape 2" o:spid="_x0000_s1026" style="position:absolute;margin-left:0;margin-top:0;width:382.7pt;height:269.3pt;z-index:-25094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N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8ncN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50B059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EC0165" wp14:editId="00FE418F">
            <wp:extent cx="2762885" cy="2275840"/>
            <wp:effectExtent l="0" t="0" r="0" b="0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F202" w14:textId="77777777" w:rsidR="00DE4AE9" w:rsidRDefault="00DE4AE9" w:rsidP="00263C9E">
      <w:pPr>
        <w:jc w:val="center"/>
      </w:pPr>
    </w:p>
    <w:p w14:paraId="510DF823" w14:textId="77777777" w:rsidR="00DE4AE9" w:rsidRDefault="00DE4AE9" w:rsidP="00263C9E"/>
    <w:p w14:paraId="1FF5468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25B177" wp14:editId="0215E3A6">
            <wp:extent cx="2762885" cy="2275840"/>
            <wp:effectExtent l="0" t="0" r="0" b="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C35E" w14:textId="77777777" w:rsidR="00DE4AE9" w:rsidRDefault="00DE4AE9" w:rsidP="00263C9E">
      <w:pPr>
        <w:jc w:val="center"/>
      </w:pPr>
    </w:p>
    <w:p w14:paraId="28B9B455" w14:textId="77777777" w:rsidR="00DE4AE9" w:rsidRDefault="00DE4AE9" w:rsidP="00263C9E">
      <w:pPr>
        <w:jc w:val="center"/>
      </w:pPr>
    </w:p>
    <w:p w14:paraId="7747E9C8" w14:textId="77777777" w:rsidR="00DE4AE9" w:rsidRDefault="00DE4AE9" w:rsidP="00263C9E">
      <w:pPr>
        <w:jc w:val="center"/>
      </w:pPr>
    </w:p>
    <w:p w14:paraId="1CE093BF" w14:textId="77777777" w:rsidR="00DE4AE9" w:rsidRDefault="00DE4AE9" w:rsidP="006F3544"/>
    <w:p w14:paraId="6E90C4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CCB05E0" wp14:editId="33AD24CD">
            <wp:extent cx="2762885" cy="2275840"/>
            <wp:effectExtent l="0" t="0" r="0" b="0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135E" w14:textId="77777777" w:rsidR="00DE4AE9" w:rsidRDefault="00DE4AE9" w:rsidP="00263C9E">
      <w:pPr>
        <w:jc w:val="center"/>
      </w:pPr>
    </w:p>
    <w:p w14:paraId="10F9E5AD" w14:textId="77777777" w:rsidR="00DE4AE9" w:rsidRDefault="00DE4AE9" w:rsidP="00263C9E">
      <w:pPr>
        <w:jc w:val="center"/>
      </w:pPr>
    </w:p>
    <w:p w14:paraId="5DECE03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469AB13" wp14:editId="34D4A486">
            <wp:extent cx="2762885" cy="2275840"/>
            <wp:effectExtent l="0" t="0" r="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351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9136" behindDoc="1" locked="0" layoutInCell="0" allowOverlap="1" wp14:anchorId="5CB875BE" wp14:editId="2B89E00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EDDECE" id="AutoShape 5" o:spid="_x0000_s1026" style="position:absolute;margin-left:331.5pt;margin-top:0;width:382.7pt;height:269.3pt;z-index:-25093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Jq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FiJ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1" locked="0" layoutInCell="0" allowOverlap="1" wp14:anchorId="6364B1E7" wp14:editId="2909D5B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677045" id="AutoShape 4" o:spid="_x0000_s1026" style="position:absolute;margin-left:0;margin-top:0;width:382.7pt;height:269.3pt;z-index:-250938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5YS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wqzpwY&#10;SKWrTYRcnN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A5Y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0" allowOverlap="1" wp14:anchorId="7957BAEB" wp14:editId="35AABE7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3D14C7" id="AutoShape 3" o:spid="_x0000_s1026" style="position:absolute;margin-left:331.5pt;margin-top:0;width:382.7pt;height:269.3pt;z-index:-25093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7iLAIAADo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gNu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0" allowOverlap="1" wp14:anchorId="725A7149" wp14:editId="12B9005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F0C9AB" id="AutoShape 2" o:spid="_x0000_s1026" style="position:absolute;margin-left:0;margin-top:0;width:382.7pt;height:269.3pt;z-index:-250940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i6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xq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oJi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F87E4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E4F0F80" wp14:editId="1A12920C">
            <wp:extent cx="2762885" cy="2275840"/>
            <wp:effectExtent l="0" t="0" r="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8293" w14:textId="77777777" w:rsidR="00DE4AE9" w:rsidRDefault="00DE4AE9" w:rsidP="00263C9E">
      <w:pPr>
        <w:jc w:val="center"/>
      </w:pPr>
    </w:p>
    <w:p w14:paraId="59CB02F7" w14:textId="77777777" w:rsidR="00DE4AE9" w:rsidRDefault="00DE4AE9" w:rsidP="00263C9E"/>
    <w:p w14:paraId="5C3D95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5798317" wp14:editId="31A6F40E">
            <wp:extent cx="2762885" cy="2275840"/>
            <wp:effectExtent l="0" t="0" r="0" b="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B1FB" w14:textId="77777777" w:rsidR="00DE4AE9" w:rsidRDefault="00DE4AE9" w:rsidP="00263C9E">
      <w:pPr>
        <w:jc w:val="center"/>
      </w:pPr>
    </w:p>
    <w:p w14:paraId="73F1B21D" w14:textId="77777777" w:rsidR="00DE4AE9" w:rsidRDefault="00DE4AE9" w:rsidP="00263C9E">
      <w:pPr>
        <w:jc w:val="center"/>
      </w:pPr>
    </w:p>
    <w:p w14:paraId="1A4AEAC3" w14:textId="77777777" w:rsidR="00DE4AE9" w:rsidRDefault="00DE4AE9" w:rsidP="00263C9E">
      <w:pPr>
        <w:jc w:val="center"/>
      </w:pPr>
    </w:p>
    <w:p w14:paraId="471D07CB" w14:textId="77777777" w:rsidR="00DE4AE9" w:rsidRDefault="00DE4AE9" w:rsidP="006F3544"/>
    <w:p w14:paraId="3FC0BF2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ED89BC" wp14:editId="6FC9EA87">
            <wp:extent cx="2762885" cy="2275840"/>
            <wp:effectExtent l="0" t="0" r="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1A4C" w14:textId="77777777" w:rsidR="00DE4AE9" w:rsidRDefault="00DE4AE9" w:rsidP="00263C9E">
      <w:pPr>
        <w:jc w:val="center"/>
      </w:pPr>
    </w:p>
    <w:p w14:paraId="6E0AB01F" w14:textId="77777777" w:rsidR="00DE4AE9" w:rsidRDefault="00DE4AE9" w:rsidP="00263C9E">
      <w:pPr>
        <w:jc w:val="center"/>
      </w:pPr>
    </w:p>
    <w:p w14:paraId="2B137F4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37395A" wp14:editId="519FF25C">
            <wp:extent cx="2762885" cy="2275840"/>
            <wp:effectExtent l="0" t="0" r="0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EE4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4256" behindDoc="1" locked="0" layoutInCell="0" allowOverlap="1" wp14:anchorId="002183E6" wp14:editId="20CDC52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298196" id="AutoShape 5" o:spid="_x0000_s1026" style="position:absolute;margin-left:331.5pt;margin-top:0;width:382.7pt;height:269.3pt;z-index:-25093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c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rhzPOHOi&#10;I5VuNxFycXaZ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eqc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0" allowOverlap="1" wp14:anchorId="11123927" wp14:editId="03273AF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8A62F3" id="AutoShape 4" o:spid="_x0000_s1026" style="position:absolute;margin-left:0;margin-top:0;width:382.7pt;height:269.3pt;z-index:-250933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7Hm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h7H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0" allowOverlap="1" wp14:anchorId="130D5572" wp14:editId="0193AFB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F572D2" id="AutoShape 3" o:spid="_x0000_s1026" style="position:absolute;margin-left:331.5pt;margin-top:0;width:382.7pt;height:269.3pt;z-index:-25093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gh0k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0" allowOverlap="1" wp14:anchorId="19C9AE6B" wp14:editId="693500A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15D69B" id="AutoShape 2" o:spid="_x0000_s1026" style="position:absolute;margin-left:0;margin-top:0;width:382.7pt;height:269.3pt;z-index:-25093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kv1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2EF328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6724CE" wp14:editId="5CFBC70E">
            <wp:extent cx="2762885" cy="227584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CCCB" w14:textId="77777777" w:rsidR="00DE4AE9" w:rsidRDefault="00DE4AE9" w:rsidP="00263C9E">
      <w:pPr>
        <w:jc w:val="center"/>
      </w:pPr>
    </w:p>
    <w:p w14:paraId="182780E8" w14:textId="77777777" w:rsidR="00DE4AE9" w:rsidRDefault="00DE4AE9" w:rsidP="00263C9E"/>
    <w:p w14:paraId="3E89131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104438" wp14:editId="0515F3E9">
            <wp:extent cx="2762885" cy="227584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CFF2" w14:textId="77777777" w:rsidR="00DE4AE9" w:rsidRDefault="00DE4AE9" w:rsidP="00263C9E">
      <w:pPr>
        <w:jc w:val="center"/>
      </w:pPr>
    </w:p>
    <w:p w14:paraId="6C6C4849" w14:textId="77777777" w:rsidR="00DE4AE9" w:rsidRDefault="00DE4AE9" w:rsidP="00263C9E">
      <w:pPr>
        <w:jc w:val="center"/>
      </w:pPr>
    </w:p>
    <w:p w14:paraId="111DFC67" w14:textId="77777777" w:rsidR="00DE4AE9" w:rsidRDefault="00DE4AE9" w:rsidP="00263C9E">
      <w:pPr>
        <w:jc w:val="center"/>
      </w:pPr>
    </w:p>
    <w:p w14:paraId="4668B3D7" w14:textId="77777777" w:rsidR="00DE4AE9" w:rsidRDefault="00DE4AE9" w:rsidP="006F3544"/>
    <w:p w14:paraId="39C8105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3AE3C6" wp14:editId="0C40EA44">
            <wp:extent cx="2762885" cy="2275840"/>
            <wp:effectExtent l="0" t="0" r="0" b="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3C75" w14:textId="77777777" w:rsidR="00DE4AE9" w:rsidRDefault="00DE4AE9" w:rsidP="00263C9E">
      <w:pPr>
        <w:jc w:val="center"/>
      </w:pPr>
    </w:p>
    <w:p w14:paraId="3B473B75" w14:textId="77777777" w:rsidR="00DE4AE9" w:rsidRDefault="00DE4AE9" w:rsidP="00263C9E">
      <w:pPr>
        <w:jc w:val="center"/>
      </w:pPr>
    </w:p>
    <w:p w14:paraId="36C0C10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67E32F" wp14:editId="7983498D">
            <wp:extent cx="2762885" cy="2275840"/>
            <wp:effectExtent l="0" t="0" r="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4AD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9376" behindDoc="1" locked="0" layoutInCell="0" allowOverlap="1" wp14:anchorId="3CA9B15D" wp14:editId="5506227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742941" id="AutoShape 5" o:spid="_x0000_s1026" style="position:absolute;margin-left:331.5pt;margin-top:0;width:382.7pt;height:269.3pt;z-index:-25092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e+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JsxpkT&#10;Hal0s4mQi7P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yRH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0" allowOverlap="1" wp14:anchorId="6764F55C" wp14:editId="2725CB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EB9EC1" id="AutoShape 4" o:spid="_x0000_s1026" style="position:absolute;margin-left:0;margin-top:0;width:382.7pt;height:269.3pt;z-index:-25092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zSm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6zS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0" allowOverlap="1" wp14:anchorId="6FF22CC2" wp14:editId="38AC13A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27FC6C" id="AutoShape 3" o:spid="_x0000_s1026" style="position:absolute;margin-left:331.5pt;margin-top:0;width:382.7pt;height:269.3pt;z-index:-25092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8xW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OvM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0" allowOverlap="1" wp14:anchorId="3C79B26C" wp14:editId="23BEB62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8BEB15" id="AutoShape 2" o:spid="_x0000_s1026" style="position:absolute;margin-left:0;margin-top:0;width:382.7pt;height:269.3pt;z-index:-25093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+v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V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k5gxO9OLqwk5eB5ZnUeEkwRV88jZYC7j8EI2Hs26pUplHtdB2ovGxKPEQ1eHZmlByXr2&#10;As79nP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jdX68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78B6C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5E8C45" wp14:editId="5438234F">
            <wp:extent cx="2762885" cy="2275840"/>
            <wp:effectExtent l="0" t="0" r="0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C61D" w14:textId="77777777" w:rsidR="00DE4AE9" w:rsidRDefault="00DE4AE9" w:rsidP="00263C9E">
      <w:pPr>
        <w:jc w:val="center"/>
      </w:pPr>
    </w:p>
    <w:p w14:paraId="5A023919" w14:textId="77777777" w:rsidR="00DE4AE9" w:rsidRDefault="00DE4AE9" w:rsidP="00263C9E"/>
    <w:p w14:paraId="225569D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8AF6B4A" wp14:editId="4CB3A457">
            <wp:extent cx="2762885" cy="2275840"/>
            <wp:effectExtent l="0" t="0" r="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582B" w14:textId="77777777" w:rsidR="00DE4AE9" w:rsidRDefault="00DE4AE9" w:rsidP="00263C9E">
      <w:pPr>
        <w:jc w:val="center"/>
      </w:pPr>
    </w:p>
    <w:p w14:paraId="31024064" w14:textId="77777777" w:rsidR="00DE4AE9" w:rsidRDefault="00DE4AE9" w:rsidP="00263C9E">
      <w:pPr>
        <w:jc w:val="center"/>
      </w:pPr>
    </w:p>
    <w:p w14:paraId="3E6CFCD8" w14:textId="77777777" w:rsidR="00DE4AE9" w:rsidRDefault="00DE4AE9" w:rsidP="00263C9E">
      <w:pPr>
        <w:jc w:val="center"/>
      </w:pPr>
    </w:p>
    <w:p w14:paraId="762CAD01" w14:textId="77777777" w:rsidR="00DE4AE9" w:rsidRDefault="00DE4AE9" w:rsidP="006F3544"/>
    <w:p w14:paraId="2AF5E49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2B468C3" wp14:editId="7E23BB6E">
            <wp:extent cx="2762885" cy="2275840"/>
            <wp:effectExtent l="0" t="0" r="0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5DFB" w14:textId="77777777" w:rsidR="00DE4AE9" w:rsidRDefault="00DE4AE9" w:rsidP="00263C9E">
      <w:pPr>
        <w:jc w:val="center"/>
      </w:pPr>
    </w:p>
    <w:p w14:paraId="1DD539F5" w14:textId="77777777" w:rsidR="00DE4AE9" w:rsidRDefault="00DE4AE9" w:rsidP="00263C9E">
      <w:pPr>
        <w:jc w:val="center"/>
      </w:pPr>
    </w:p>
    <w:p w14:paraId="181D225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BDA6CD0" wp14:editId="458D3929">
            <wp:extent cx="2762885" cy="2275840"/>
            <wp:effectExtent l="0" t="0" r="0" b="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BE7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4496" behindDoc="1" locked="0" layoutInCell="0" allowOverlap="1" wp14:anchorId="55D6AC51" wp14:editId="279D71C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16841" id="AutoShape 5" o:spid="_x0000_s1026" style="position:absolute;margin-left:331.5pt;margin-top:0;width:382.7pt;height:269.3pt;z-index:-25092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V/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a+V/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 wp14:anchorId="5E22844E" wp14:editId="6D3A9A3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C2B528" id="AutoShape 4" o:spid="_x0000_s1026" style="position:absolute;margin-left:0;margin-top:0;width:382.7pt;height:269.3pt;z-index:-25092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EH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/flE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1" locked="0" layoutInCell="0" allowOverlap="1" wp14:anchorId="7C3A65A6" wp14:editId="675A8A5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C4323B" id="AutoShape 3" o:spid="_x0000_s1026" style="position:absolute;margin-left:331.5pt;margin-top:0;width:382.7pt;height:269.3pt;z-index:-250924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n3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rqnDMn&#10;elLpehMhF2cn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5fqn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1" locked="0" layoutInCell="0" allowOverlap="1" wp14:anchorId="17790664" wp14:editId="18F6F05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0716C" id="AutoShape 2" o:spid="_x0000_s1026" style="position:absolute;margin-left:0;margin-top:0;width:382.7pt;height:269.3pt;z-index:-25092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rvKgIAADo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ix2u8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28CB4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6DF990" wp14:editId="1A0BF49D">
            <wp:extent cx="2762885" cy="2275840"/>
            <wp:effectExtent l="0" t="0" r="0" b="0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D8B5" w14:textId="77777777" w:rsidR="00DE4AE9" w:rsidRDefault="00DE4AE9" w:rsidP="00263C9E">
      <w:pPr>
        <w:jc w:val="center"/>
      </w:pPr>
    </w:p>
    <w:p w14:paraId="38857723" w14:textId="77777777" w:rsidR="00DE4AE9" w:rsidRDefault="00DE4AE9" w:rsidP="00263C9E"/>
    <w:p w14:paraId="73385C5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7B3E2B5" wp14:editId="2B0D1205">
            <wp:extent cx="2762885" cy="2275840"/>
            <wp:effectExtent l="0" t="0" r="0" b="0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9120" w14:textId="77777777" w:rsidR="00DE4AE9" w:rsidRDefault="00DE4AE9" w:rsidP="00263C9E">
      <w:pPr>
        <w:jc w:val="center"/>
      </w:pPr>
    </w:p>
    <w:p w14:paraId="65DE62A6" w14:textId="77777777" w:rsidR="00DE4AE9" w:rsidRDefault="00DE4AE9" w:rsidP="00263C9E">
      <w:pPr>
        <w:jc w:val="center"/>
      </w:pPr>
    </w:p>
    <w:p w14:paraId="1F7B54F8" w14:textId="77777777" w:rsidR="00DE4AE9" w:rsidRDefault="00DE4AE9" w:rsidP="00263C9E">
      <w:pPr>
        <w:jc w:val="center"/>
      </w:pPr>
    </w:p>
    <w:p w14:paraId="59777FB0" w14:textId="77777777" w:rsidR="00DE4AE9" w:rsidRDefault="00DE4AE9" w:rsidP="006F3544"/>
    <w:p w14:paraId="586A7BB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79229C" wp14:editId="55317783">
            <wp:extent cx="2762885" cy="2275840"/>
            <wp:effectExtent l="0" t="0" r="0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3A8F" w14:textId="77777777" w:rsidR="00DE4AE9" w:rsidRDefault="00DE4AE9" w:rsidP="00263C9E">
      <w:pPr>
        <w:jc w:val="center"/>
      </w:pPr>
    </w:p>
    <w:p w14:paraId="4AE824F7" w14:textId="77777777" w:rsidR="00DE4AE9" w:rsidRDefault="00DE4AE9" w:rsidP="00263C9E">
      <w:pPr>
        <w:jc w:val="center"/>
      </w:pPr>
    </w:p>
    <w:p w14:paraId="46DEE73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5C2C94F" wp14:editId="7CB1CB0A">
            <wp:extent cx="2762885" cy="2275840"/>
            <wp:effectExtent l="0" t="0" r="0" b="0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918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9616" behindDoc="1" locked="0" layoutInCell="0" allowOverlap="1" wp14:anchorId="4BC73BB0" wp14:editId="3549AEE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F0FA09" id="AutoShape 5" o:spid="_x0000_s1026" style="position:absolute;margin-left:331.5pt;margin-top:0;width:382.7pt;height:269.3pt;z-index:-25091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Cr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uX8lDMn&#10;elLpeh0hF2fz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FmA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1" locked="0" layoutInCell="0" allowOverlap="1" wp14:anchorId="66C8615C" wp14:editId="304BE72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199126" id="AutoShape 4" o:spid="_x0000_s1026" style="position:absolute;margin-left:0;margin-top:0;width:382.7pt;height:269.3pt;z-index:-25091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nbz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B+nb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1" locked="0" layoutInCell="0" allowOverlap="1" wp14:anchorId="6AEFB01D" wp14:editId="0844266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3E82C7" id="AutoShape 3" o:spid="_x0000_s1026" style="position:absolute;margin-left:331.5pt;margin-top:0;width:382.7pt;height:269.3pt;z-index:-25091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4D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uV8zpkT&#10;Pal0vY6Qi7PT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/qOA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1" locked="0" layoutInCell="0" allowOverlap="1" wp14:anchorId="3982C7A4" wp14:editId="6931A03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82756F" id="AutoShape 2" o:spid="_x0000_s1026" style="position:absolute;margin-left:0;margin-top:0;width:382.7pt;height:269.3pt;z-index:-250919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p7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Re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7zp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731ED9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DC3C51" wp14:editId="2F02BD34">
            <wp:extent cx="2762885" cy="2275840"/>
            <wp:effectExtent l="0" t="0" r="0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C78C" w14:textId="77777777" w:rsidR="00DE4AE9" w:rsidRDefault="00DE4AE9" w:rsidP="00263C9E">
      <w:pPr>
        <w:jc w:val="center"/>
      </w:pPr>
    </w:p>
    <w:p w14:paraId="48180BD8" w14:textId="77777777" w:rsidR="00DE4AE9" w:rsidRDefault="00DE4AE9" w:rsidP="00263C9E"/>
    <w:p w14:paraId="5D8B29F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7213C33" wp14:editId="710F2EDD">
            <wp:extent cx="2762885" cy="2275840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FA64" w14:textId="77777777" w:rsidR="00DE4AE9" w:rsidRDefault="00DE4AE9" w:rsidP="00263C9E">
      <w:pPr>
        <w:jc w:val="center"/>
      </w:pPr>
    </w:p>
    <w:p w14:paraId="31F3AC5D" w14:textId="77777777" w:rsidR="00DE4AE9" w:rsidRDefault="00DE4AE9" w:rsidP="00263C9E">
      <w:pPr>
        <w:jc w:val="center"/>
      </w:pPr>
    </w:p>
    <w:p w14:paraId="6C28440C" w14:textId="77777777" w:rsidR="00DE4AE9" w:rsidRDefault="00DE4AE9" w:rsidP="00263C9E">
      <w:pPr>
        <w:jc w:val="center"/>
      </w:pPr>
    </w:p>
    <w:p w14:paraId="5FC77F83" w14:textId="77777777" w:rsidR="00DE4AE9" w:rsidRDefault="00DE4AE9" w:rsidP="006F3544"/>
    <w:p w14:paraId="0373A7E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85D948" wp14:editId="1FED88E2">
            <wp:extent cx="2762885" cy="2275840"/>
            <wp:effectExtent l="0" t="0" r="0" b="0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E357" w14:textId="77777777" w:rsidR="00DE4AE9" w:rsidRDefault="00DE4AE9" w:rsidP="00263C9E">
      <w:pPr>
        <w:jc w:val="center"/>
      </w:pPr>
    </w:p>
    <w:p w14:paraId="084D4578" w14:textId="77777777" w:rsidR="00DE4AE9" w:rsidRDefault="00DE4AE9" w:rsidP="00263C9E">
      <w:pPr>
        <w:jc w:val="center"/>
      </w:pPr>
    </w:p>
    <w:p w14:paraId="176EBD4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6A904F7" wp14:editId="4D3060C8">
            <wp:extent cx="2762885" cy="2275840"/>
            <wp:effectExtent l="0" t="0" r="0" b="0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E90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4736" behindDoc="1" locked="0" layoutInCell="0" allowOverlap="1" wp14:anchorId="53FDA59B" wp14:editId="44C71A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8150A0" id="AutoShape 5" o:spid="_x0000_s1026" style="position:absolute;margin-left:331.5pt;margin-top:0;width:382.7pt;height:269.3pt;z-index:-25091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tM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ZNt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1" locked="0" layoutInCell="0" allowOverlap="1" wp14:anchorId="253F5066" wp14:editId="08FC0D3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A8E6C1" id="AutoShape 4" o:spid="_x0000_s1026" style="position:absolute;margin-left:0;margin-top:0;width:382.7pt;height:269.3pt;z-index:-250912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80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I25c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cW8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1" locked="0" layoutInCell="0" allowOverlap="1" wp14:anchorId="48936DEA" wp14:editId="5AEC84A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58A398" id="AutoShape 3" o:spid="_x0000_s1026" style="position:absolute;margin-left:331.5pt;margin-top:0;width:382.7pt;height:269.3pt;z-index:-25091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fELAIAADo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HGX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0" allowOverlap="1" wp14:anchorId="3EAA8C15" wp14:editId="2FCCD40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86AF1A" id="AutoShape 2" o:spid="_x0000_s1026" style="position:absolute;margin-left:0;margin-top:0;width:382.7pt;height:269.3pt;z-index:-25091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Gc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JWceZE&#10;TyrdriPk4mya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0mG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6D7570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EFC911" wp14:editId="0D0182EC">
            <wp:extent cx="2762885" cy="2275840"/>
            <wp:effectExtent l="0" t="0" r="0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7472" w14:textId="77777777" w:rsidR="00DE4AE9" w:rsidRDefault="00DE4AE9" w:rsidP="00263C9E">
      <w:pPr>
        <w:jc w:val="center"/>
      </w:pPr>
    </w:p>
    <w:p w14:paraId="17073ABE" w14:textId="77777777" w:rsidR="00DE4AE9" w:rsidRDefault="00DE4AE9" w:rsidP="00263C9E"/>
    <w:p w14:paraId="0B65524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E0840E0" wp14:editId="6DAD7A22">
            <wp:extent cx="2762885" cy="2275840"/>
            <wp:effectExtent l="0" t="0" r="0" b="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6408" w14:textId="77777777" w:rsidR="00DE4AE9" w:rsidRDefault="00DE4AE9" w:rsidP="00263C9E">
      <w:pPr>
        <w:jc w:val="center"/>
      </w:pPr>
    </w:p>
    <w:p w14:paraId="61945282" w14:textId="77777777" w:rsidR="00DE4AE9" w:rsidRDefault="00DE4AE9" w:rsidP="00263C9E">
      <w:pPr>
        <w:jc w:val="center"/>
      </w:pPr>
    </w:p>
    <w:p w14:paraId="122E29A2" w14:textId="77777777" w:rsidR="00DE4AE9" w:rsidRDefault="00DE4AE9" w:rsidP="00263C9E">
      <w:pPr>
        <w:jc w:val="center"/>
      </w:pPr>
    </w:p>
    <w:p w14:paraId="0FFFEE9E" w14:textId="77777777" w:rsidR="00DE4AE9" w:rsidRDefault="00DE4AE9" w:rsidP="006F3544"/>
    <w:p w14:paraId="6871D0C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333635D" wp14:editId="5577A7BF">
            <wp:extent cx="2762885" cy="2275840"/>
            <wp:effectExtent l="0" t="0" r="0" b="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4B85" w14:textId="77777777" w:rsidR="00DE4AE9" w:rsidRDefault="00DE4AE9" w:rsidP="00263C9E">
      <w:pPr>
        <w:jc w:val="center"/>
      </w:pPr>
    </w:p>
    <w:p w14:paraId="2FB2219B" w14:textId="77777777" w:rsidR="00DE4AE9" w:rsidRDefault="00DE4AE9" w:rsidP="00263C9E">
      <w:pPr>
        <w:jc w:val="center"/>
      </w:pPr>
    </w:p>
    <w:p w14:paraId="5FC00D8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6B36BB" wp14:editId="2E1F96CD">
            <wp:extent cx="2762885" cy="2275840"/>
            <wp:effectExtent l="0" t="0" r="0" b="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B6A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9856" behindDoc="1" locked="0" layoutInCell="0" allowOverlap="1" wp14:anchorId="0CE8FB69" wp14:editId="6101A2D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7E0DBF" id="AutoShape 5" o:spid="_x0000_s1026" style="position:absolute;margin-left:331.5pt;margin-top:0;width:382.7pt;height:269.3pt;z-index:-25090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4M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CF4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1" locked="0" layoutInCell="0" allowOverlap="1" wp14:anchorId="16D00432" wp14:editId="453DA49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76C06F" id="AutoShape 4" o:spid="_x0000_s1026" style="position:absolute;margin-left:0;margin-top:0;width:382.7pt;height:269.3pt;z-index:-25090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UjA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89Uj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1" locked="0" layoutInCell="0" allowOverlap="1" wp14:anchorId="68E0180F" wp14:editId="7807E42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821EFF" id="AutoShape 3" o:spid="_x0000_s1026" style="position:absolute;margin-left:331.5pt;margin-top:0;width:382.7pt;height:269.3pt;z-index:-250908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bAw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69bA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1" locked="0" layoutInCell="0" allowOverlap="1" wp14:anchorId="61C934F6" wp14:editId="7F01BE9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899D0B" id="AutoShape 2" o:spid="_x0000_s1026" style="position:absolute;margin-left:0;margin-top:0;width:382.7pt;height:269.3pt;z-index:-250909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RI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4AR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C7136F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0F8D4E3" wp14:editId="650BC707">
            <wp:extent cx="2762885" cy="2275840"/>
            <wp:effectExtent l="0" t="0" r="0" b="0"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79D" w14:textId="77777777" w:rsidR="00DE4AE9" w:rsidRDefault="00DE4AE9" w:rsidP="00263C9E">
      <w:pPr>
        <w:jc w:val="center"/>
      </w:pPr>
    </w:p>
    <w:p w14:paraId="1CA03703" w14:textId="77777777" w:rsidR="00DE4AE9" w:rsidRDefault="00DE4AE9" w:rsidP="00263C9E"/>
    <w:p w14:paraId="496B31A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DF4B16" wp14:editId="04504D62">
            <wp:extent cx="2762885" cy="2275840"/>
            <wp:effectExtent l="0" t="0" r="0" b="0"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8D8B" w14:textId="77777777" w:rsidR="00DE4AE9" w:rsidRDefault="00DE4AE9" w:rsidP="00263C9E">
      <w:pPr>
        <w:jc w:val="center"/>
      </w:pPr>
    </w:p>
    <w:p w14:paraId="100BE338" w14:textId="77777777" w:rsidR="00DE4AE9" w:rsidRDefault="00DE4AE9" w:rsidP="00263C9E">
      <w:pPr>
        <w:jc w:val="center"/>
      </w:pPr>
    </w:p>
    <w:p w14:paraId="33188707" w14:textId="77777777" w:rsidR="00DE4AE9" w:rsidRDefault="00DE4AE9" w:rsidP="00263C9E">
      <w:pPr>
        <w:jc w:val="center"/>
      </w:pPr>
    </w:p>
    <w:p w14:paraId="4F00ED69" w14:textId="77777777" w:rsidR="00DE4AE9" w:rsidRDefault="00DE4AE9" w:rsidP="006F3544"/>
    <w:p w14:paraId="71A0B52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7B55988" wp14:editId="23388156">
            <wp:extent cx="2762885" cy="2275840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809D" w14:textId="77777777" w:rsidR="00DE4AE9" w:rsidRDefault="00DE4AE9" w:rsidP="00263C9E">
      <w:pPr>
        <w:jc w:val="center"/>
      </w:pPr>
    </w:p>
    <w:p w14:paraId="7ABFE7C4" w14:textId="77777777" w:rsidR="00DE4AE9" w:rsidRDefault="00DE4AE9" w:rsidP="00263C9E">
      <w:pPr>
        <w:jc w:val="center"/>
      </w:pPr>
    </w:p>
    <w:p w14:paraId="2F2B372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9C68C4B" wp14:editId="61010118">
            <wp:extent cx="2762885" cy="2275840"/>
            <wp:effectExtent l="0" t="0" r="0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8AD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4976" behindDoc="1" locked="0" layoutInCell="0" allowOverlap="1" wp14:anchorId="7E93EC7A" wp14:editId="0BE400B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23C238" id="AutoShape 5" o:spid="_x0000_s1026" style="position:absolute;margin-left:331.5pt;margin-top:0;width:382.7pt;height:269.3pt;z-index:-25090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Vr6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1" locked="0" layoutInCell="0" allowOverlap="1" wp14:anchorId="44FBC0F2" wp14:editId="0925EFA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130078" id="AutoShape 4" o:spid="_x0000_s1026" style="position:absolute;margin-left:0;margin-top:0;width:382.7pt;height:269.3pt;z-index:-250902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2A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mc2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1" locked="0" layoutInCell="0" allowOverlap="1" wp14:anchorId="0F6807E1" wp14:editId="250302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799354" id="AutoShape 3" o:spid="_x0000_s1026" style="position:absolute;margin-left:331.5pt;margin-top:0;width:382.7pt;height:269.3pt;z-index:-250903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TVw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XXk558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pk1c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1" locked="0" layoutInCell="0" allowOverlap="1" wp14:anchorId="7F7B38D4" wp14:editId="3540117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6074CA" id="AutoShape 2" o:spid="_x0000_s1026" style="position:absolute;margin-left:0;margin-top:0;width:382.7pt;height:269.3pt;z-index:-25090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1T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T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S1T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BAE325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5EA7377" wp14:editId="3E5CA4C0">
            <wp:extent cx="2762885" cy="2275840"/>
            <wp:effectExtent l="0" t="0" r="0" b="0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3F4D" w14:textId="77777777" w:rsidR="00DE4AE9" w:rsidRDefault="00DE4AE9" w:rsidP="00263C9E">
      <w:pPr>
        <w:jc w:val="center"/>
      </w:pPr>
    </w:p>
    <w:p w14:paraId="2DBC502E" w14:textId="77777777" w:rsidR="00DE4AE9" w:rsidRDefault="00DE4AE9" w:rsidP="00263C9E"/>
    <w:p w14:paraId="2C5CBB1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32931CB" wp14:editId="5E67FCA1">
            <wp:extent cx="2762885" cy="2275840"/>
            <wp:effectExtent l="0" t="0" r="0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6A84" w14:textId="77777777" w:rsidR="00DE4AE9" w:rsidRDefault="00DE4AE9" w:rsidP="00263C9E">
      <w:pPr>
        <w:jc w:val="center"/>
      </w:pPr>
    </w:p>
    <w:p w14:paraId="0BE04703" w14:textId="77777777" w:rsidR="00DE4AE9" w:rsidRDefault="00DE4AE9" w:rsidP="00263C9E">
      <w:pPr>
        <w:jc w:val="center"/>
      </w:pPr>
    </w:p>
    <w:p w14:paraId="3610F7B6" w14:textId="77777777" w:rsidR="00DE4AE9" w:rsidRDefault="00DE4AE9" w:rsidP="00263C9E">
      <w:pPr>
        <w:jc w:val="center"/>
      </w:pPr>
    </w:p>
    <w:p w14:paraId="43FBCEBE" w14:textId="77777777" w:rsidR="00DE4AE9" w:rsidRDefault="00DE4AE9" w:rsidP="006F3544"/>
    <w:p w14:paraId="2E372FC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6539C0F" wp14:editId="6096C7AF">
            <wp:extent cx="2762885" cy="2275840"/>
            <wp:effectExtent l="0" t="0" r="0" b="0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EC10" w14:textId="77777777" w:rsidR="00DE4AE9" w:rsidRDefault="00DE4AE9" w:rsidP="00263C9E">
      <w:pPr>
        <w:jc w:val="center"/>
      </w:pPr>
    </w:p>
    <w:p w14:paraId="477FD956" w14:textId="77777777" w:rsidR="00DE4AE9" w:rsidRDefault="00DE4AE9" w:rsidP="00263C9E">
      <w:pPr>
        <w:jc w:val="center"/>
      </w:pPr>
    </w:p>
    <w:p w14:paraId="0EC1829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377756B" wp14:editId="68E05279">
            <wp:extent cx="2762885" cy="2275840"/>
            <wp:effectExtent l="0" t="0" r="0" b="0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FC1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0096" behindDoc="1" locked="0" layoutInCell="0" allowOverlap="1" wp14:anchorId="00C8EC8A" wp14:editId="372711E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DF2193" id="AutoShape 5" o:spid="_x0000_s1026" style="position:absolute;margin-left:331.5pt;margin-top:0;width:382.7pt;height:269.3pt;z-index:-25089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4U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/e4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1" locked="0" layoutInCell="0" allowOverlap="1" wp14:anchorId="70E74F84" wp14:editId="74E27CE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E1FC81" id="AutoShape 4" o:spid="_x0000_s1026" style="position:absolute;margin-left:0;margin-top:0;width:382.7pt;height:269.3pt;z-index:-25089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ps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6Fp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1" locked="0" layoutInCell="0" allowOverlap="1" wp14:anchorId="2FDD9C61" wp14:editId="63C50A9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711B39" id="AutoShape 3" o:spid="_x0000_s1026" style="position:absolute;margin-left:331.5pt;margin-top:0;width:382.7pt;height:269.3pt;z-index:-250898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KcLA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+iin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1" locked="0" layoutInCell="0" allowOverlap="1" wp14:anchorId="1933CBB3" wp14:editId="731A562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45ECFA" id="AutoShape 2" o:spid="_x0000_s1026" style="position:absolute;margin-left:0;margin-top:0;width:382.7pt;height:269.3pt;z-index:-25089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G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TPSyomO&#10;VLrdRMjF2SQx1PtQUeKTf8Q0Y/APIL8H5mDZCrfWt4jQt1oo6qtM+cWzC8kJdJWt+g+gCF0QeiZr&#10;12CXAIkGtsua7E+a6F1kkn5OZ5fjyTVJJy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J9G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65210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675AD3" wp14:editId="1C142FE4">
            <wp:extent cx="2762885" cy="2275840"/>
            <wp:effectExtent l="0" t="0" r="0" b="0"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A40A" w14:textId="77777777" w:rsidR="00DE4AE9" w:rsidRDefault="00DE4AE9" w:rsidP="00263C9E">
      <w:pPr>
        <w:jc w:val="center"/>
      </w:pPr>
    </w:p>
    <w:p w14:paraId="7734DF75" w14:textId="77777777" w:rsidR="00DE4AE9" w:rsidRDefault="00DE4AE9" w:rsidP="00263C9E"/>
    <w:p w14:paraId="426D84D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7DEC22" wp14:editId="72D8B7EE">
            <wp:extent cx="2762885" cy="2275840"/>
            <wp:effectExtent l="0" t="0" r="0" b="0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FC65" w14:textId="77777777" w:rsidR="00DE4AE9" w:rsidRDefault="00DE4AE9" w:rsidP="00263C9E">
      <w:pPr>
        <w:jc w:val="center"/>
      </w:pPr>
    </w:p>
    <w:p w14:paraId="01BBB0EC" w14:textId="77777777" w:rsidR="00DE4AE9" w:rsidRDefault="00DE4AE9" w:rsidP="00263C9E">
      <w:pPr>
        <w:jc w:val="center"/>
      </w:pPr>
    </w:p>
    <w:p w14:paraId="187EF586" w14:textId="77777777" w:rsidR="00DE4AE9" w:rsidRDefault="00DE4AE9" w:rsidP="00263C9E">
      <w:pPr>
        <w:jc w:val="center"/>
      </w:pPr>
    </w:p>
    <w:p w14:paraId="599DDA77" w14:textId="77777777" w:rsidR="00DE4AE9" w:rsidRDefault="00DE4AE9" w:rsidP="006F3544"/>
    <w:p w14:paraId="17D2EE5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F150EA8" wp14:editId="65E04421">
            <wp:extent cx="2762885" cy="2275840"/>
            <wp:effectExtent l="0" t="0" r="0" b="0"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0A53" w14:textId="77777777" w:rsidR="00DE4AE9" w:rsidRDefault="00DE4AE9" w:rsidP="00263C9E">
      <w:pPr>
        <w:jc w:val="center"/>
      </w:pPr>
    </w:p>
    <w:p w14:paraId="3FAEC4A8" w14:textId="77777777" w:rsidR="00DE4AE9" w:rsidRDefault="00DE4AE9" w:rsidP="00263C9E">
      <w:pPr>
        <w:jc w:val="center"/>
      </w:pPr>
    </w:p>
    <w:p w14:paraId="2EBB24D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A2A4FD" wp14:editId="65A0798A">
            <wp:extent cx="2762885" cy="2275840"/>
            <wp:effectExtent l="0" t="0" r="0" b="0"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34B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5216" behindDoc="1" locked="0" layoutInCell="0" allowOverlap="1" wp14:anchorId="58639818" wp14:editId="7FCEBF4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B2A5A8" id="AutoShape 5" o:spid="_x0000_s1026" style="position:absolute;margin-left:331.5pt;margin-top:0;width:382.7pt;height:269.3pt;z-index:-25089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vA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XXlzzpkT&#10;Hal0t46Qi7OL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s+L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1" locked="0" layoutInCell="0" allowOverlap="1" wp14:anchorId="398E3DCC" wp14:editId="20E59DF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D57B1C" id="AutoShape 4" o:spid="_x0000_s1026" style="position:absolute;margin-left:0;margin-top:0;width:382.7pt;height:269.3pt;z-index:-250892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2Y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cp5xZk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bH2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1" locked="0" layoutInCell="0" allowOverlap="1" wp14:anchorId="23E8F06F" wp14:editId="3A5C898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65DD04" id="AutoShape 3" o:spid="_x0000_s1026" style="position:absolute;margin-left:331.5pt;margin-top:0;width:382.7pt;height:269.3pt;z-index:-25089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Vo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XXlzwZkT&#10;Hal0t46Qi7Pz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WyF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0" allowOverlap="1" wp14:anchorId="0B1594AF" wp14:editId="55F5A25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CB2E3" id="AutoShape 2" o:spid="_x0000_s1026" style="position:absolute;margin-left:0;margin-top:0;width:382.7pt;height:269.3pt;z-index:-25089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E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rpxdceZE&#10;RyrdbiLk4myc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eTE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CFCD1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62AABE" wp14:editId="233D1683">
            <wp:extent cx="2762885" cy="2275840"/>
            <wp:effectExtent l="0" t="0" r="0" b="0"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7E58" w14:textId="77777777" w:rsidR="00DE4AE9" w:rsidRDefault="00DE4AE9" w:rsidP="00263C9E">
      <w:pPr>
        <w:jc w:val="center"/>
      </w:pPr>
    </w:p>
    <w:p w14:paraId="3287C146" w14:textId="77777777" w:rsidR="00DE4AE9" w:rsidRDefault="00DE4AE9" w:rsidP="00263C9E"/>
    <w:p w14:paraId="1D0E62F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95711C" wp14:editId="752130FC">
            <wp:extent cx="2762885" cy="2275840"/>
            <wp:effectExtent l="0" t="0" r="0" b="0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4A9D" w14:textId="77777777" w:rsidR="00DE4AE9" w:rsidRDefault="00DE4AE9" w:rsidP="00263C9E">
      <w:pPr>
        <w:jc w:val="center"/>
      </w:pPr>
    </w:p>
    <w:p w14:paraId="68F63B4E" w14:textId="77777777" w:rsidR="00DE4AE9" w:rsidRDefault="00DE4AE9" w:rsidP="00263C9E">
      <w:pPr>
        <w:jc w:val="center"/>
      </w:pPr>
    </w:p>
    <w:p w14:paraId="494E0A1C" w14:textId="77777777" w:rsidR="00DE4AE9" w:rsidRDefault="00DE4AE9" w:rsidP="00263C9E">
      <w:pPr>
        <w:jc w:val="center"/>
      </w:pPr>
    </w:p>
    <w:p w14:paraId="51E6A7CB" w14:textId="77777777" w:rsidR="00DE4AE9" w:rsidRDefault="00DE4AE9" w:rsidP="006F3544"/>
    <w:p w14:paraId="18BFE58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613075" wp14:editId="4C8CA430">
            <wp:extent cx="2762885" cy="2275840"/>
            <wp:effectExtent l="0" t="0" r="0" b="0"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0F4F" w14:textId="77777777" w:rsidR="00DE4AE9" w:rsidRDefault="00DE4AE9" w:rsidP="00263C9E">
      <w:pPr>
        <w:jc w:val="center"/>
      </w:pPr>
    </w:p>
    <w:p w14:paraId="265BF8D5" w14:textId="77777777" w:rsidR="00DE4AE9" w:rsidRDefault="00DE4AE9" w:rsidP="00263C9E">
      <w:pPr>
        <w:jc w:val="center"/>
      </w:pPr>
    </w:p>
    <w:p w14:paraId="3165C08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839B4E" wp14:editId="35E9DF52">
            <wp:extent cx="2762885" cy="2275840"/>
            <wp:effectExtent l="0" t="0" r="0" b="0"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908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0336" behindDoc="1" locked="0" layoutInCell="0" allowOverlap="1" wp14:anchorId="68291A6A" wp14:editId="0BE7353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B07AEC" id="AutoShape 5" o:spid="_x0000_s1026" style="position:absolute;margin-left:331.5pt;margin-top:0;width:382.7pt;height:269.3pt;z-index:-25088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04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KvrT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1" locked="0" layoutInCell="0" allowOverlap="1" wp14:anchorId="3FF2521B" wp14:editId="4E44B3B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1BFEB1" id="AutoShape 4" o:spid="_x0000_s1026" style="position:absolute;margin-left:0;margin-top:0;width:382.7pt;height:269.3pt;z-index:-25088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lA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uhl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1" locked="0" layoutInCell="0" allowOverlap="1" wp14:anchorId="3CAE7DFE" wp14:editId="0D245A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416F8A" id="AutoShape 3" o:spid="_x0000_s1026" style="position:absolute;margin-left:331.5pt;margin-top:0;width:382.7pt;height:269.3pt;z-index:-250888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GwLAIAADo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brhs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1" locked="0" layoutInCell="0" allowOverlap="1" wp14:anchorId="46A944CB" wp14:editId="66C0ED2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E6F15A" id="AutoShape 2" o:spid="_x0000_s1026" style="position:absolute;margin-left:0;margin-top:0;width:382.7pt;height:269.3pt;z-index:-25088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fo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GRf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9129B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5696A3" wp14:editId="1EDD97CD">
            <wp:extent cx="2762885" cy="2275840"/>
            <wp:effectExtent l="0" t="0" r="0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5008" w14:textId="77777777" w:rsidR="00DE4AE9" w:rsidRDefault="00DE4AE9" w:rsidP="00263C9E">
      <w:pPr>
        <w:jc w:val="center"/>
      </w:pPr>
    </w:p>
    <w:p w14:paraId="08DD3B2B" w14:textId="77777777" w:rsidR="00DE4AE9" w:rsidRDefault="00DE4AE9" w:rsidP="00263C9E"/>
    <w:p w14:paraId="2A33A88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1549DF" wp14:editId="69BFC4E7">
            <wp:extent cx="2762885" cy="2275840"/>
            <wp:effectExtent l="0" t="0" r="0" b="0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1173" w14:textId="77777777" w:rsidR="00DE4AE9" w:rsidRDefault="00DE4AE9" w:rsidP="00263C9E">
      <w:pPr>
        <w:jc w:val="center"/>
      </w:pPr>
    </w:p>
    <w:p w14:paraId="216835A8" w14:textId="77777777" w:rsidR="00DE4AE9" w:rsidRDefault="00DE4AE9" w:rsidP="00263C9E">
      <w:pPr>
        <w:jc w:val="center"/>
      </w:pPr>
    </w:p>
    <w:p w14:paraId="35DF2F72" w14:textId="77777777" w:rsidR="00DE4AE9" w:rsidRDefault="00DE4AE9" w:rsidP="00263C9E">
      <w:pPr>
        <w:jc w:val="center"/>
      </w:pPr>
    </w:p>
    <w:p w14:paraId="4E2BF1D8" w14:textId="77777777" w:rsidR="00DE4AE9" w:rsidRDefault="00DE4AE9" w:rsidP="006F3544"/>
    <w:p w14:paraId="06E9C59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F1CA66" wp14:editId="62EEAE41">
            <wp:extent cx="2762885" cy="2275840"/>
            <wp:effectExtent l="0" t="0" r="0" b="0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B8DA" w14:textId="77777777" w:rsidR="00DE4AE9" w:rsidRDefault="00DE4AE9" w:rsidP="00263C9E">
      <w:pPr>
        <w:jc w:val="center"/>
      </w:pPr>
    </w:p>
    <w:p w14:paraId="54167277" w14:textId="77777777" w:rsidR="00DE4AE9" w:rsidRDefault="00DE4AE9" w:rsidP="00263C9E">
      <w:pPr>
        <w:jc w:val="center"/>
      </w:pPr>
    </w:p>
    <w:p w14:paraId="7C320EF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99FCF8C" wp14:editId="02EA2932">
            <wp:extent cx="2762885" cy="2275840"/>
            <wp:effectExtent l="0" t="0" r="0" b="0"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8AA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5456" behindDoc="1" locked="0" layoutInCell="0" allowOverlap="1" wp14:anchorId="6C3B160A" wp14:editId="31C9644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190AAC" id="AutoShape 5" o:spid="_x0000_s1026" style="position:absolute;margin-left:331.5pt;margin-top:0;width:382.7pt;height:269.3pt;z-index:-25088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wyh4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1" locked="0" layoutInCell="0" allowOverlap="1" wp14:anchorId="16192F98" wp14:editId="5F43A35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96E994" id="AutoShape 4" o:spid="_x0000_s1026" style="position:absolute;margin-left:0;margin-top:0;width:382.7pt;height:269.3pt;z-index:-25088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60LA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T4+t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1" locked="0" layoutInCell="0" allowOverlap="1" wp14:anchorId="40DE71F6" wp14:editId="30C6C20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34CEA8" id="AutoShape 3" o:spid="_x0000_s1026" style="position:absolute;margin-left:331.5pt;margin-top:0;width:382.7pt;height:269.3pt;z-index:-25088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ZE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PsZ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1" locked="0" layoutInCell="0" allowOverlap="1" wp14:anchorId="540E9AAD" wp14:editId="4F50BCA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E2BD3D" id="AutoShape 2" o:spid="_x0000_s1026" style="position:absolute;margin-left:0;margin-top:0;width:382.7pt;height:269.3pt;z-index:-25088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I8KwIAADo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K3I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CF8AED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76262C1" wp14:editId="44736B44">
            <wp:extent cx="2762885" cy="2275840"/>
            <wp:effectExtent l="0" t="0" r="0" b="0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5D73" w14:textId="77777777" w:rsidR="00DE4AE9" w:rsidRDefault="00DE4AE9" w:rsidP="00263C9E">
      <w:pPr>
        <w:jc w:val="center"/>
      </w:pPr>
    </w:p>
    <w:p w14:paraId="7805DB77" w14:textId="77777777" w:rsidR="00DE4AE9" w:rsidRDefault="00DE4AE9" w:rsidP="00263C9E"/>
    <w:p w14:paraId="13C16A8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AE6F1C9" wp14:editId="28D67CF2">
            <wp:extent cx="2762885" cy="2275840"/>
            <wp:effectExtent l="0" t="0" r="0" b="0"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D84" w14:textId="77777777" w:rsidR="00DE4AE9" w:rsidRDefault="00DE4AE9" w:rsidP="00263C9E">
      <w:pPr>
        <w:jc w:val="center"/>
      </w:pPr>
    </w:p>
    <w:p w14:paraId="1DEADC2C" w14:textId="77777777" w:rsidR="00DE4AE9" w:rsidRDefault="00DE4AE9" w:rsidP="00263C9E">
      <w:pPr>
        <w:jc w:val="center"/>
      </w:pPr>
    </w:p>
    <w:p w14:paraId="560D4A57" w14:textId="77777777" w:rsidR="00DE4AE9" w:rsidRDefault="00DE4AE9" w:rsidP="00263C9E">
      <w:pPr>
        <w:jc w:val="center"/>
      </w:pPr>
    </w:p>
    <w:p w14:paraId="56E9DAF3" w14:textId="77777777" w:rsidR="00DE4AE9" w:rsidRDefault="00DE4AE9" w:rsidP="006F3544"/>
    <w:p w14:paraId="648172F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8409FC" wp14:editId="2F7FD99F">
            <wp:extent cx="2762885" cy="2275840"/>
            <wp:effectExtent l="0" t="0" r="0" b="0"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7400" w14:textId="77777777" w:rsidR="00DE4AE9" w:rsidRDefault="00DE4AE9" w:rsidP="00263C9E">
      <w:pPr>
        <w:jc w:val="center"/>
      </w:pPr>
    </w:p>
    <w:p w14:paraId="72831105" w14:textId="77777777" w:rsidR="00DE4AE9" w:rsidRDefault="00DE4AE9" w:rsidP="00263C9E">
      <w:pPr>
        <w:jc w:val="center"/>
      </w:pPr>
    </w:p>
    <w:p w14:paraId="2930D1A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CC70C4" wp14:editId="7C0EFE65">
            <wp:extent cx="2762885" cy="2275840"/>
            <wp:effectExtent l="0" t="0" r="0" b="0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79D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0576" behindDoc="1" locked="0" layoutInCell="0" allowOverlap="1" wp14:anchorId="664257CF" wp14:editId="1A2F886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99674F" id="AutoShape 5" o:spid="_x0000_s1026" style="position:absolute;margin-left:331.5pt;margin-top:0;width:382.7pt;height:269.3pt;z-index:-25087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js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corzpzo&#10;SKXbTYRcnF0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8ncj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0" allowOverlap="1" wp14:anchorId="2C918A7A" wp14:editId="667A2BB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5371EA" id="AutoShape 4" o:spid="_x0000_s1026" style="position:absolute;margin-left:0;margin-top:0;width:382.7pt;height:269.3pt;z-index:-25087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rv0KgIAADo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1Su/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0" allowOverlap="1" wp14:anchorId="77EC94B9" wp14:editId="4A127DB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C00E62" id="AutoShape 3" o:spid="_x0000_s1026" style="position:absolute;margin-left:331.5pt;margin-top:0;width:382.7pt;height:269.3pt;z-index:-250877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MELAIAADo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1JD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0" allowOverlap="1" wp14:anchorId="426D7660" wp14:editId="7C6310B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CB33BA" id="AutoShape 2" o:spid="_x0000_s1026" style="position:absolute;margin-left:0;margin-top:0;width:382.7pt;height:269.3pt;z-index:-25087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kWKd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1971C7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F866159" wp14:editId="61519E2C">
            <wp:extent cx="2762885" cy="2275840"/>
            <wp:effectExtent l="0" t="0" r="0" b="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3E79" w14:textId="77777777" w:rsidR="00DE4AE9" w:rsidRDefault="00DE4AE9" w:rsidP="00263C9E">
      <w:pPr>
        <w:jc w:val="center"/>
      </w:pPr>
    </w:p>
    <w:p w14:paraId="1F086181" w14:textId="77777777" w:rsidR="00DE4AE9" w:rsidRDefault="00DE4AE9" w:rsidP="00263C9E"/>
    <w:p w14:paraId="1F91640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32DEE28" wp14:editId="641624C8">
            <wp:extent cx="2762885" cy="2275840"/>
            <wp:effectExtent l="0" t="0" r="0" b="0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0752" w14:textId="77777777" w:rsidR="00DE4AE9" w:rsidRDefault="00DE4AE9" w:rsidP="00263C9E">
      <w:pPr>
        <w:jc w:val="center"/>
      </w:pPr>
    </w:p>
    <w:p w14:paraId="33A09B69" w14:textId="77777777" w:rsidR="00DE4AE9" w:rsidRDefault="00DE4AE9" w:rsidP="00263C9E">
      <w:pPr>
        <w:jc w:val="center"/>
      </w:pPr>
    </w:p>
    <w:p w14:paraId="3376D955" w14:textId="77777777" w:rsidR="00DE4AE9" w:rsidRDefault="00DE4AE9" w:rsidP="00263C9E">
      <w:pPr>
        <w:jc w:val="center"/>
      </w:pPr>
    </w:p>
    <w:p w14:paraId="717C6D54" w14:textId="77777777" w:rsidR="00DE4AE9" w:rsidRDefault="00DE4AE9" w:rsidP="006F3544"/>
    <w:p w14:paraId="4D7B10B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8E0BF6" wp14:editId="246DA726">
            <wp:extent cx="2762885" cy="2275840"/>
            <wp:effectExtent l="0" t="0" r="0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DD09" w14:textId="77777777" w:rsidR="00DE4AE9" w:rsidRDefault="00DE4AE9" w:rsidP="00263C9E">
      <w:pPr>
        <w:jc w:val="center"/>
      </w:pPr>
    </w:p>
    <w:p w14:paraId="3155427D" w14:textId="77777777" w:rsidR="00DE4AE9" w:rsidRDefault="00DE4AE9" w:rsidP="00263C9E">
      <w:pPr>
        <w:jc w:val="center"/>
      </w:pPr>
    </w:p>
    <w:p w14:paraId="2EE4934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DB21AEC" wp14:editId="54BF9976">
            <wp:extent cx="2762885" cy="2275840"/>
            <wp:effectExtent l="0" t="0" r="0" b="0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94F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5696" behindDoc="1" locked="0" layoutInCell="0" allowOverlap="1" wp14:anchorId="556F39E1" wp14:editId="270C49C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FB9451" id="AutoShape 5" o:spid="_x0000_s1026" style="position:absolute;margin-left:331.5pt;margin-top:0;width:382.7pt;height:269.3pt;z-index:-25087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oJM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1" locked="0" layoutInCell="0" allowOverlap="1" wp14:anchorId="1D7807E1" wp14:editId="20D304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C83189" id="AutoShape 4" o:spid="_x0000_s1026" style="position:absolute;margin-left:0;margin-top:0;width:382.7pt;height:269.3pt;z-index:-25087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dz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rO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tSd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1" locked="0" layoutInCell="0" allowOverlap="1" wp14:anchorId="5A5BB535" wp14:editId="0B43A6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E9681E" id="AutoShape 3" o:spid="_x0000_s1026" style="position:absolute;margin-left:331.5pt;margin-top:0;width:382.7pt;height:269.3pt;z-index:-25087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+D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6o658yJ&#10;nlS63kTIxdlJ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LXfg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1" locked="0" layoutInCell="0" allowOverlap="1" wp14:anchorId="3D5338FF" wp14:editId="3CBE735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3393B8" id="AutoShape 2" o:spid="_x0000_s1026" style="position:absolute;margin-left:0;margin-top:0;width:382.7pt;height:269.3pt;z-index:-25087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ybKgIAADo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l6rJ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A59C3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5BAF3D" wp14:editId="655EA0CF">
            <wp:extent cx="2762885" cy="2275840"/>
            <wp:effectExtent l="0" t="0" r="0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F2CD" w14:textId="77777777" w:rsidR="00DE4AE9" w:rsidRDefault="00DE4AE9" w:rsidP="00263C9E">
      <w:pPr>
        <w:jc w:val="center"/>
      </w:pPr>
    </w:p>
    <w:p w14:paraId="4C7D6FE0" w14:textId="77777777" w:rsidR="00DE4AE9" w:rsidRDefault="00DE4AE9" w:rsidP="00263C9E"/>
    <w:p w14:paraId="0339B03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4C0388" wp14:editId="51306C8B">
            <wp:extent cx="2762885" cy="2275840"/>
            <wp:effectExtent l="0" t="0" r="0" b="0"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8DD6" w14:textId="77777777" w:rsidR="00DE4AE9" w:rsidRDefault="00DE4AE9" w:rsidP="00263C9E">
      <w:pPr>
        <w:jc w:val="center"/>
      </w:pPr>
    </w:p>
    <w:p w14:paraId="70332781" w14:textId="77777777" w:rsidR="00DE4AE9" w:rsidRDefault="00DE4AE9" w:rsidP="00263C9E">
      <w:pPr>
        <w:jc w:val="center"/>
      </w:pPr>
    </w:p>
    <w:p w14:paraId="757F6BC2" w14:textId="77777777" w:rsidR="00DE4AE9" w:rsidRDefault="00DE4AE9" w:rsidP="00263C9E">
      <w:pPr>
        <w:jc w:val="center"/>
      </w:pPr>
    </w:p>
    <w:p w14:paraId="3455E0E5" w14:textId="77777777" w:rsidR="00DE4AE9" w:rsidRDefault="00DE4AE9" w:rsidP="006F3544"/>
    <w:p w14:paraId="5DA18EE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C0FF51" wp14:editId="0C0F92B5">
            <wp:extent cx="2762885" cy="2275840"/>
            <wp:effectExtent l="0" t="0" r="0" b="0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FCDB" w14:textId="77777777" w:rsidR="00DE4AE9" w:rsidRDefault="00DE4AE9" w:rsidP="00263C9E">
      <w:pPr>
        <w:jc w:val="center"/>
      </w:pPr>
    </w:p>
    <w:p w14:paraId="66952078" w14:textId="77777777" w:rsidR="00DE4AE9" w:rsidRDefault="00DE4AE9" w:rsidP="00263C9E">
      <w:pPr>
        <w:jc w:val="center"/>
      </w:pPr>
    </w:p>
    <w:p w14:paraId="020B7D4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7BD9C8" wp14:editId="465EB80E">
            <wp:extent cx="2762885" cy="2275840"/>
            <wp:effectExtent l="0" t="0" r="0" b="0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C76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0816" behindDoc="1" locked="0" layoutInCell="0" allowOverlap="1" wp14:anchorId="3AC7C83A" wp14:editId="1D593C6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B59552" id="AutoShape 5" o:spid="_x0000_s1026" style="position:absolute;margin-left:331.5pt;margin-top:0;width:382.7pt;height:269.3pt;z-index:-25086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bf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PJhDMn&#10;OlLpdhMhF2fn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ZL23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1" locked="0" layoutInCell="0" allowOverlap="1" wp14:anchorId="036FF5E5" wp14:editId="793912E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3899B0" id="AutoShape 4" o:spid="_x0000_s1026" style="position:absolute;margin-left:0;margin-top:0;width:382.7pt;height:269.3pt;z-index:-25086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CH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MQC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1" locked="0" layoutInCell="0" allowOverlap="1" wp14:anchorId="1D980BE8" wp14:editId="6D0D75D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850A67" id="AutoShape 3" o:spid="_x0000_s1026" style="position:absolute;margin-left:331.5pt;margin-top:0;width:382.7pt;height:269.3pt;z-index:-25086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h3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PJO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jH4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1" locked="0" layoutInCell="0" allowOverlap="1" wp14:anchorId="386F43B3" wp14:editId="1F850EA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3895EF" id="AutoShape 2" o:spid="_x0000_s1026" style="position:absolute;margin-left:0;margin-top:0;width:382.7pt;height:269.3pt;z-index:-25086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wP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+rkjD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yRM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39228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E901AB2" wp14:editId="095D0C70">
            <wp:extent cx="2762885" cy="2275840"/>
            <wp:effectExtent l="0" t="0" r="0" b="0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3B10" w14:textId="77777777" w:rsidR="00DE4AE9" w:rsidRDefault="00DE4AE9" w:rsidP="00263C9E">
      <w:pPr>
        <w:jc w:val="center"/>
      </w:pPr>
    </w:p>
    <w:p w14:paraId="70B9A55C" w14:textId="77777777" w:rsidR="00DE4AE9" w:rsidRDefault="00DE4AE9" w:rsidP="00263C9E"/>
    <w:p w14:paraId="1D099E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1B2DC22" wp14:editId="55B3EE13">
            <wp:extent cx="2762885" cy="2275840"/>
            <wp:effectExtent l="0" t="0" r="0" b="0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AEB5" w14:textId="77777777" w:rsidR="00DE4AE9" w:rsidRDefault="00DE4AE9" w:rsidP="00263C9E">
      <w:pPr>
        <w:jc w:val="center"/>
      </w:pPr>
    </w:p>
    <w:p w14:paraId="48F40376" w14:textId="77777777" w:rsidR="00DE4AE9" w:rsidRDefault="00DE4AE9" w:rsidP="00263C9E">
      <w:pPr>
        <w:jc w:val="center"/>
      </w:pPr>
    </w:p>
    <w:p w14:paraId="54359810" w14:textId="77777777" w:rsidR="00DE4AE9" w:rsidRDefault="00DE4AE9" w:rsidP="00263C9E">
      <w:pPr>
        <w:jc w:val="center"/>
      </w:pPr>
    </w:p>
    <w:p w14:paraId="2717819E" w14:textId="77777777" w:rsidR="00DE4AE9" w:rsidRDefault="00DE4AE9" w:rsidP="006F3544"/>
    <w:p w14:paraId="4BD4622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C1340E" wp14:editId="78F6DF2A">
            <wp:extent cx="2762885" cy="2275840"/>
            <wp:effectExtent l="0" t="0" r="0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CD74" w14:textId="77777777" w:rsidR="00DE4AE9" w:rsidRDefault="00DE4AE9" w:rsidP="00263C9E">
      <w:pPr>
        <w:jc w:val="center"/>
      </w:pPr>
    </w:p>
    <w:p w14:paraId="1867B4D5" w14:textId="77777777" w:rsidR="00DE4AE9" w:rsidRDefault="00DE4AE9" w:rsidP="00263C9E">
      <w:pPr>
        <w:jc w:val="center"/>
      </w:pPr>
    </w:p>
    <w:p w14:paraId="5D91131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DC459F" wp14:editId="6A67A5DF">
            <wp:extent cx="2762885" cy="2275840"/>
            <wp:effectExtent l="0" t="0" r="0" b="0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212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5936" behindDoc="1" locked="0" layoutInCell="0" allowOverlap="1" wp14:anchorId="2553564C" wp14:editId="092265D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FF8F9E" id="AutoShape 5" o:spid="_x0000_s1026" style="position:absolute;margin-left:331.5pt;margin-top:0;width:382.7pt;height:269.3pt;z-index:-25086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Qe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2r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3VQ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1" locked="0" layoutInCell="0" allowOverlap="1" wp14:anchorId="07AAE1B3" wp14:editId="41A140A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51A99C" id="AutoShape 4" o:spid="_x0000_s1026" style="position:absolute;margin-left:0;margin-top:0;width:382.7pt;height:269.3pt;z-index:-250861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Bm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rzpwY&#10;SKWrTYRcnN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yOB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0" allowOverlap="1" wp14:anchorId="623A4273" wp14:editId="7014125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33998E" id="AutoShape 3" o:spid="_x0000_s1026" style="position:absolute;margin-left:331.5pt;margin-top:0;width:382.7pt;height:269.3pt;z-index:-25086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iW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s2q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8gYl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1" locked="0" layoutInCell="0" allowOverlap="1" wp14:anchorId="4D0F6D6A" wp14:editId="63E55A2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B2ED3C" id="AutoShape 2" o:spid="_x0000_s1026" style="position:absolute;margin-left:0;margin-top:0;width:382.7pt;height:269.3pt;z-index:-25086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7O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pr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a+7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DE03C1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0C000B9" wp14:editId="10E8BDC2">
            <wp:extent cx="2762885" cy="2275840"/>
            <wp:effectExtent l="0" t="0" r="0" b="0"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5DE0" w14:textId="77777777" w:rsidR="00DE4AE9" w:rsidRDefault="00DE4AE9" w:rsidP="00263C9E">
      <w:pPr>
        <w:jc w:val="center"/>
      </w:pPr>
    </w:p>
    <w:p w14:paraId="4B144F90" w14:textId="77777777" w:rsidR="00DE4AE9" w:rsidRDefault="00DE4AE9" w:rsidP="00263C9E"/>
    <w:p w14:paraId="653D247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C47B64" wp14:editId="4BBE82D8">
            <wp:extent cx="2762885" cy="2275840"/>
            <wp:effectExtent l="0" t="0" r="0" b="0"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2126" w14:textId="77777777" w:rsidR="00DE4AE9" w:rsidRDefault="00DE4AE9" w:rsidP="00263C9E">
      <w:pPr>
        <w:jc w:val="center"/>
      </w:pPr>
    </w:p>
    <w:p w14:paraId="678092AF" w14:textId="77777777" w:rsidR="00DE4AE9" w:rsidRDefault="00DE4AE9" w:rsidP="00263C9E">
      <w:pPr>
        <w:jc w:val="center"/>
      </w:pPr>
    </w:p>
    <w:p w14:paraId="4A88225C" w14:textId="77777777" w:rsidR="00DE4AE9" w:rsidRDefault="00DE4AE9" w:rsidP="00263C9E">
      <w:pPr>
        <w:jc w:val="center"/>
      </w:pPr>
    </w:p>
    <w:p w14:paraId="639AF4A4" w14:textId="77777777" w:rsidR="00DE4AE9" w:rsidRDefault="00DE4AE9" w:rsidP="006F3544"/>
    <w:p w14:paraId="4AA833E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AE784D" wp14:editId="4E4A0806">
            <wp:extent cx="2762885" cy="2275840"/>
            <wp:effectExtent l="0" t="0" r="0" b="0"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4C0E" w14:textId="77777777" w:rsidR="00DE4AE9" w:rsidRDefault="00DE4AE9" w:rsidP="00263C9E">
      <w:pPr>
        <w:jc w:val="center"/>
      </w:pPr>
    </w:p>
    <w:p w14:paraId="45017E97" w14:textId="77777777" w:rsidR="00DE4AE9" w:rsidRDefault="00DE4AE9" w:rsidP="00263C9E">
      <w:pPr>
        <w:jc w:val="center"/>
      </w:pPr>
    </w:p>
    <w:p w14:paraId="656247F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922B728" wp14:editId="13D93F5E">
            <wp:extent cx="2762885" cy="2275840"/>
            <wp:effectExtent l="0" t="0" r="0" b="0"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91C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1056" behindDoc="1" locked="0" layoutInCell="0" allowOverlap="1" wp14:anchorId="1060B7B7" wp14:editId="6974B4A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E1AB6C" id="AutoShape 5" o:spid="_x0000_s1026" style="position:absolute;margin-left:331.5pt;margin-top:0;width:382.7pt;height:269.3pt;z-index:-25085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Fe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rNq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sdF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1" locked="0" layoutInCell="0" allowOverlap="1" wp14:anchorId="3D436E51" wp14:editId="5EEBF8B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76B817" id="AutoShape 4" o:spid="_x0000_s1026" style="position:absolute;margin-left:0;margin-top:0;width:382.7pt;height:269.3pt;z-index:-250856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Me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nRJAT&#10;Pal0u46Qi7MqMTT4UFPik3/ENGPwDyC/B+bgrhNupW8RYei0UNRXmfKLZxeSE+gqWw4fQBG6IPRM&#10;1rbFPgESDWybNdkdNdHbyCT9rC7PJ9Mr6kx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TMe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1" locked="0" layoutInCell="0" allowOverlap="1" wp14:anchorId="1DB21FF0" wp14:editId="557FF3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B8F446" id="AutoShape 3" o:spid="_x0000_s1026" style="position:absolute;margin-left:331.5pt;margin-top:0;width:382.7pt;height:269.3pt;z-index:-25085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9i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8ms5MyJ&#10;jlS62UTIxdl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Uw/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1" locked="0" layoutInCell="0" allowOverlap="1" wp14:anchorId="28A4FABB" wp14:editId="5C33AF2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EF6FF3" id="AutoShape 2" o:spid="_x0000_s1026" style="position:absolute;margin-left:0;margin-top:0;width:382.7pt;height:269.3pt;z-index:-25085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saKwIAADo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WYs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138E2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5D32F21" wp14:editId="51C3D529">
            <wp:extent cx="2762885" cy="2275840"/>
            <wp:effectExtent l="0" t="0" r="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F2BE" w14:textId="77777777" w:rsidR="00DE4AE9" w:rsidRDefault="00DE4AE9" w:rsidP="00263C9E">
      <w:pPr>
        <w:jc w:val="center"/>
      </w:pPr>
    </w:p>
    <w:p w14:paraId="0FC458D1" w14:textId="77777777" w:rsidR="00DE4AE9" w:rsidRDefault="00DE4AE9" w:rsidP="00263C9E"/>
    <w:p w14:paraId="7A8FF74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0D56D5E" wp14:editId="76D1A96E">
            <wp:extent cx="2762885" cy="2275840"/>
            <wp:effectExtent l="0" t="0" r="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74B3" w14:textId="77777777" w:rsidR="00DE4AE9" w:rsidRDefault="00DE4AE9" w:rsidP="00263C9E">
      <w:pPr>
        <w:jc w:val="center"/>
      </w:pPr>
    </w:p>
    <w:p w14:paraId="1F42A2B6" w14:textId="77777777" w:rsidR="00DE4AE9" w:rsidRDefault="00DE4AE9" w:rsidP="00263C9E">
      <w:pPr>
        <w:jc w:val="center"/>
      </w:pPr>
    </w:p>
    <w:p w14:paraId="5A68F5FC" w14:textId="77777777" w:rsidR="00DE4AE9" w:rsidRDefault="00DE4AE9" w:rsidP="00263C9E">
      <w:pPr>
        <w:jc w:val="center"/>
      </w:pPr>
    </w:p>
    <w:p w14:paraId="07B1B22C" w14:textId="77777777" w:rsidR="00DE4AE9" w:rsidRDefault="00DE4AE9" w:rsidP="006F3544"/>
    <w:p w14:paraId="470CEB7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45DCB95" wp14:editId="7D57FF3F">
            <wp:extent cx="2762885" cy="2275840"/>
            <wp:effectExtent l="0" t="0" r="0" b="0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32BD" w14:textId="77777777" w:rsidR="00DE4AE9" w:rsidRDefault="00DE4AE9" w:rsidP="00263C9E">
      <w:pPr>
        <w:jc w:val="center"/>
      </w:pPr>
    </w:p>
    <w:p w14:paraId="56AE6110" w14:textId="77777777" w:rsidR="00DE4AE9" w:rsidRDefault="00DE4AE9" w:rsidP="00263C9E">
      <w:pPr>
        <w:jc w:val="center"/>
      </w:pPr>
    </w:p>
    <w:p w14:paraId="7ACE8BE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E81836" wp14:editId="69F5A110">
            <wp:extent cx="2762885" cy="2275840"/>
            <wp:effectExtent l="0" t="0" r="0" b="0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49F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6176" behindDoc="1" locked="0" layoutInCell="0" allowOverlap="1" wp14:anchorId="0F30CDAA" wp14:editId="5E4EA6F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ACF9A0" id="AutoShape 5" o:spid="_x0000_s1026" style="position:absolute;margin-left:331.5pt;margin-top:0;width:382.7pt;height:269.3pt;z-index:-25085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HK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y94s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7zH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1" locked="0" layoutInCell="0" allowOverlap="1" wp14:anchorId="0A68DC2E" wp14:editId="73D380E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E69B37" id="AutoShape 4" o:spid="_x0000_s1026" style="position:absolute;margin-left:0;margin-top:0;width:382.7pt;height:269.3pt;z-index:-25085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EL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npJUT&#10;Pal0u46Qi7Mq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IEL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1" locked="0" layoutInCell="0" allowOverlap="1" wp14:anchorId="14047CCD" wp14:editId="0B34938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AB4855" id="AutoShape 3" o:spid="_x0000_s1026" style="position:absolute;margin-left:331.5pt;margin-top:0;width:382.7pt;height:269.3pt;z-index:-25085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oi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fjihjMn&#10;OlLpbh0hF2fn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SC6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1" locked="0" layoutInCell="0" allowOverlap="1" wp14:anchorId="7B0C475B" wp14:editId="211A596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DAE960" id="AutoShape 2" o:spid="_x0000_s1026" style="position:absolute;margin-left:0;margin-top:0;width:382.7pt;height:269.3pt;z-index:-25085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D9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rpoRQU70&#10;pNLtOkIuzqrE0OBDTYlP/hHTjME/gPwemIO7TriVvkWEodNCUV9lyi+eXUhOoKtsOXwAReiC0DNZ&#10;2xb7BEg0sG3WZHfURG8jk/RzejmbVFfUm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ZND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B118D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AE5B60B" wp14:editId="298578BF">
            <wp:extent cx="2762885" cy="2275840"/>
            <wp:effectExtent l="0" t="0" r="0" b="0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CBF8" w14:textId="77777777" w:rsidR="00DE4AE9" w:rsidRDefault="00DE4AE9" w:rsidP="00263C9E">
      <w:pPr>
        <w:jc w:val="center"/>
      </w:pPr>
    </w:p>
    <w:p w14:paraId="2C27B718" w14:textId="77777777" w:rsidR="00DE4AE9" w:rsidRDefault="00DE4AE9" w:rsidP="00263C9E"/>
    <w:p w14:paraId="0AA7F0E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0760C6F" wp14:editId="4BC7B805">
            <wp:extent cx="2762885" cy="2275840"/>
            <wp:effectExtent l="0" t="0" r="0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B2CD" w14:textId="77777777" w:rsidR="00DE4AE9" w:rsidRDefault="00DE4AE9" w:rsidP="00263C9E">
      <w:pPr>
        <w:jc w:val="center"/>
      </w:pPr>
    </w:p>
    <w:p w14:paraId="1922423C" w14:textId="77777777" w:rsidR="00DE4AE9" w:rsidRDefault="00DE4AE9" w:rsidP="00263C9E">
      <w:pPr>
        <w:jc w:val="center"/>
      </w:pPr>
    </w:p>
    <w:p w14:paraId="5253B084" w14:textId="77777777" w:rsidR="00DE4AE9" w:rsidRDefault="00DE4AE9" w:rsidP="00263C9E">
      <w:pPr>
        <w:jc w:val="center"/>
      </w:pPr>
    </w:p>
    <w:p w14:paraId="6FA7A50C" w14:textId="77777777" w:rsidR="00DE4AE9" w:rsidRDefault="00DE4AE9" w:rsidP="006F3544"/>
    <w:p w14:paraId="0D73A92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EB6C69" wp14:editId="2DAAE039">
            <wp:extent cx="2762885" cy="2275840"/>
            <wp:effectExtent l="0" t="0" r="0" b="0"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323D" w14:textId="77777777" w:rsidR="00DE4AE9" w:rsidRDefault="00DE4AE9" w:rsidP="00263C9E">
      <w:pPr>
        <w:jc w:val="center"/>
      </w:pPr>
    </w:p>
    <w:p w14:paraId="6C4A108B" w14:textId="77777777" w:rsidR="00DE4AE9" w:rsidRDefault="00DE4AE9" w:rsidP="00263C9E">
      <w:pPr>
        <w:jc w:val="center"/>
      </w:pPr>
    </w:p>
    <w:p w14:paraId="7069A22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68A9A6" wp14:editId="3D410EF6">
            <wp:extent cx="2762885" cy="2275840"/>
            <wp:effectExtent l="0" t="0" r="0" b="0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7D2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1296" behindDoc="1" locked="0" layoutInCell="0" allowOverlap="1" wp14:anchorId="03E7BC0D" wp14:editId="6C25F9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BE9E48" id="AutoShape 5" o:spid="_x0000_s1026" style="position:absolute;margin-left:331.5pt;margin-top:0;width:382.7pt;height:269.3pt;z-index:-25084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ot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TS5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0mo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1" locked="0" layoutInCell="0" allowOverlap="1" wp14:anchorId="07E31387" wp14:editId="2D70E73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576E04" id="AutoShape 4" o:spid="_x0000_s1026" style="position:absolute;margin-left:0;margin-top:0;width:382.7pt;height:269.3pt;z-index:-25084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95V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Ww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x95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1" locked="0" layoutInCell="0" allowOverlap="1" wp14:anchorId="5F628277" wp14:editId="6134017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DC2C1D" id="AutoShape 3" o:spid="_x0000_s1026" style="position:absolute;margin-left:331.5pt;margin-top:0;width:382.7pt;height:269.3pt;z-index:-25084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yal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WR2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scm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1" locked="0" layoutInCell="0" allowOverlap="1" wp14:anchorId="232A3F0E" wp14:editId="26C1AE5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08C835" id="AutoShape 2" o:spid="_x0000_s1026" style="position:absolute;margin-left:0;margin-top:0;width:382.7pt;height:269.3pt;z-index:-25084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W9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rpqRVk70&#10;pNLtOkIuzqrE0OBDTYlP/hHTjME/gPwemIO7TriVvkWEodNCUV9lyi+eXUhOoKtsOXwAReiC0DNZ&#10;2xb7BEg0sG3WZHfURG8jk/RzejmbVFckn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CFW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94D41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F4AFB0D" wp14:editId="2A8E16B0">
            <wp:extent cx="2762885" cy="2275840"/>
            <wp:effectExtent l="0" t="0" r="0" b="0"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EDF7" w14:textId="77777777" w:rsidR="00DE4AE9" w:rsidRDefault="00DE4AE9" w:rsidP="00263C9E">
      <w:pPr>
        <w:jc w:val="center"/>
      </w:pPr>
    </w:p>
    <w:p w14:paraId="2FEDE962" w14:textId="77777777" w:rsidR="00DE4AE9" w:rsidRDefault="00DE4AE9" w:rsidP="00263C9E"/>
    <w:p w14:paraId="551F277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09263F" wp14:editId="020CFD3B">
            <wp:extent cx="2762885" cy="2275840"/>
            <wp:effectExtent l="0" t="0" r="0" b="0"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22C0" w14:textId="77777777" w:rsidR="00DE4AE9" w:rsidRDefault="00DE4AE9" w:rsidP="00263C9E">
      <w:pPr>
        <w:jc w:val="center"/>
      </w:pPr>
    </w:p>
    <w:p w14:paraId="7C53F8C3" w14:textId="77777777" w:rsidR="00DE4AE9" w:rsidRDefault="00DE4AE9" w:rsidP="00263C9E">
      <w:pPr>
        <w:jc w:val="center"/>
      </w:pPr>
    </w:p>
    <w:p w14:paraId="3C7B48F3" w14:textId="77777777" w:rsidR="00DE4AE9" w:rsidRDefault="00DE4AE9" w:rsidP="00263C9E">
      <w:pPr>
        <w:jc w:val="center"/>
      </w:pPr>
    </w:p>
    <w:p w14:paraId="60AA72B5" w14:textId="77777777" w:rsidR="00DE4AE9" w:rsidRDefault="00DE4AE9" w:rsidP="006F3544"/>
    <w:p w14:paraId="05FF813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5B78B4" wp14:editId="1B327B0B">
            <wp:extent cx="2762885" cy="2275840"/>
            <wp:effectExtent l="0" t="0" r="0" b="0"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FCCF" w14:textId="77777777" w:rsidR="00DE4AE9" w:rsidRDefault="00DE4AE9" w:rsidP="00263C9E">
      <w:pPr>
        <w:jc w:val="center"/>
      </w:pPr>
    </w:p>
    <w:p w14:paraId="04EE5A09" w14:textId="77777777" w:rsidR="00DE4AE9" w:rsidRDefault="00DE4AE9" w:rsidP="00263C9E">
      <w:pPr>
        <w:jc w:val="center"/>
      </w:pPr>
    </w:p>
    <w:p w14:paraId="4700ADA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AA723D1" wp14:editId="79160C6C">
            <wp:extent cx="2762885" cy="2275840"/>
            <wp:effectExtent l="0" t="0" r="0" b="0"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148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6416" behindDoc="1" locked="0" layoutInCell="0" allowOverlap="1" wp14:anchorId="5DE7830B" wp14:editId="159B27E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84146F" id="AutoShape 5" o:spid="_x0000_s1026" style="position:absolute;margin-left:331.5pt;margin-top:0;width:382.7pt;height:269.3pt;z-index:-25084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/5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8nsjDMn&#10;OlLpZhMhF2f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+AP+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1" locked="0" layoutInCell="0" allowOverlap="1" wp14:anchorId="7C5743ED" wp14:editId="3AD5C7F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C0C72B" id="AutoShape 4" o:spid="_x0000_s1026" style="position:absolute;margin-left:0;margin-top:0;width:382.7pt;height:269.3pt;z-index:-25084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mh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Q/m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1" locked="0" layoutInCell="0" allowOverlap="1" wp14:anchorId="36654C16" wp14:editId="6724BD6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39D8ED" id="AutoShape 3" o:spid="_x0000_s1026" style="position:absolute;margin-left:331.5pt;margin-top:0;width:382.7pt;height:269.3pt;z-index:-25084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F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QwF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1" locked="0" layoutInCell="0" allowOverlap="1" wp14:anchorId="078341AF" wp14:editId="517B96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01BDEA" id="AutoShape 2" o:spid="_x0000_s1026" style="position:absolute;margin-left:0;margin-top:0;width:382.7pt;height:269.3pt;z-index:-25084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VrU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0804C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4BF0CD" wp14:editId="35619DD3">
            <wp:extent cx="2762885" cy="2275840"/>
            <wp:effectExtent l="0" t="0" r="0" b="0"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BF1B" w14:textId="77777777" w:rsidR="00DE4AE9" w:rsidRDefault="00DE4AE9" w:rsidP="00263C9E">
      <w:pPr>
        <w:jc w:val="center"/>
      </w:pPr>
    </w:p>
    <w:p w14:paraId="1CCF1F4A" w14:textId="77777777" w:rsidR="00DE4AE9" w:rsidRDefault="00DE4AE9" w:rsidP="00263C9E"/>
    <w:p w14:paraId="50F0215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F067B6" wp14:editId="2DC7BCEF">
            <wp:extent cx="2762885" cy="2275840"/>
            <wp:effectExtent l="0" t="0" r="0" b="0"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D191" w14:textId="77777777" w:rsidR="00DE4AE9" w:rsidRDefault="00DE4AE9" w:rsidP="00263C9E">
      <w:pPr>
        <w:jc w:val="center"/>
      </w:pPr>
    </w:p>
    <w:p w14:paraId="634066EA" w14:textId="77777777" w:rsidR="00DE4AE9" w:rsidRDefault="00DE4AE9" w:rsidP="00263C9E">
      <w:pPr>
        <w:jc w:val="center"/>
      </w:pPr>
    </w:p>
    <w:p w14:paraId="38B90489" w14:textId="77777777" w:rsidR="00DE4AE9" w:rsidRDefault="00DE4AE9" w:rsidP="00263C9E">
      <w:pPr>
        <w:jc w:val="center"/>
      </w:pPr>
    </w:p>
    <w:p w14:paraId="2CEFDA55" w14:textId="77777777" w:rsidR="00DE4AE9" w:rsidRDefault="00DE4AE9" w:rsidP="006F3544"/>
    <w:p w14:paraId="0897AB3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2A7F490" wp14:editId="605E2D0D">
            <wp:extent cx="2762885" cy="2275840"/>
            <wp:effectExtent l="0" t="0" r="0" b="0"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7F78" w14:textId="77777777" w:rsidR="00DE4AE9" w:rsidRDefault="00DE4AE9" w:rsidP="00263C9E">
      <w:pPr>
        <w:jc w:val="center"/>
      </w:pPr>
    </w:p>
    <w:p w14:paraId="451A046C" w14:textId="77777777" w:rsidR="00DE4AE9" w:rsidRDefault="00DE4AE9" w:rsidP="00263C9E">
      <w:pPr>
        <w:jc w:val="center"/>
      </w:pPr>
    </w:p>
    <w:p w14:paraId="1228774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7F3256A" wp14:editId="65EF173E">
            <wp:extent cx="2762885" cy="2275840"/>
            <wp:effectExtent l="0" t="0" r="0" b="0"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BD8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1536" behindDoc="1" locked="0" layoutInCell="0" allowOverlap="1" wp14:anchorId="205B8728" wp14:editId="725CD70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C02288" id="AutoShape 5" o:spid="_x0000_s1026" style="position:absolute;margin-left:331.5pt;margin-top:0;width:382.7pt;height:269.3pt;z-index:-25083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191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2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ZLX3U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1" locked="0" layoutInCell="0" allowOverlap="1" wp14:anchorId="6EB13A85" wp14:editId="201EF59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A483ED" id="AutoShape 4" o:spid="_x0000_s1026" style="position:absolute;margin-left:0;margin-top:0;width:382.7pt;height:269.3pt;z-index:-25083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sNKwIAADo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Xus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1" locked="0" layoutInCell="0" allowOverlap="1" wp14:anchorId="5EC012F1" wp14:editId="09A3A22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CDC4AF" id="AutoShape 3" o:spid="_x0000_s1026" style="position:absolute;margin-left:331.5pt;margin-top:0;width:382.7pt;height:269.3pt;z-index:-250836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hP9LAIAADo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V4T/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1" locked="0" layoutInCell="0" allowOverlap="1" wp14:anchorId="658FD27C" wp14:editId="598ABA9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D0A337" id="AutoShape 2" o:spid="_x0000_s1026" style="position:absolute;margin-left:0;margin-top:0;width:382.7pt;height:269.3pt;z-index:-250838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WlKwIAADo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/eW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0F4EE3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A25CB2A" wp14:editId="56EFD197">
            <wp:extent cx="2762885" cy="2275840"/>
            <wp:effectExtent l="0" t="0" r="0" b="0"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655C" w14:textId="77777777" w:rsidR="00DE4AE9" w:rsidRDefault="00DE4AE9" w:rsidP="00263C9E">
      <w:pPr>
        <w:jc w:val="center"/>
      </w:pPr>
    </w:p>
    <w:p w14:paraId="333448CD" w14:textId="77777777" w:rsidR="00DE4AE9" w:rsidRDefault="00DE4AE9" w:rsidP="00263C9E"/>
    <w:p w14:paraId="77D99F4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4864B2" wp14:editId="794BEE81">
            <wp:extent cx="2762885" cy="2275840"/>
            <wp:effectExtent l="0" t="0" r="0" b="0"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AF6B" w14:textId="77777777" w:rsidR="00DE4AE9" w:rsidRDefault="00DE4AE9" w:rsidP="00263C9E">
      <w:pPr>
        <w:jc w:val="center"/>
      </w:pPr>
    </w:p>
    <w:p w14:paraId="3EB9933B" w14:textId="77777777" w:rsidR="00DE4AE9" w:rsidRDefault="00DE4AE9" w:rsidP="00263C9E">
      <w:pPr>
        <w:jc w:val="center"/>
      </w:pPr>
    </w:p>
    <w:p w14:paraId="705225E8" w14:textId="77777777" w:rsidR="00DE4AE9" w:rsidRDefault="00DE4AE9" w:rsidP="00263C9E">
      <w:pPr>
        <w:jc w:val="center"/>
      </w:pPr>
    </w:p>
    <w:p w14:paraId="1A852F91" w14:textId="77777777" w:rsidR="00DE4AE9" w:rsidRDefault="00DE4AE9" w:rsidP="006F3544"/>
    <w:p w14:paraId="027E91F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09D601" wp14:editId="2163CA0B">
            <wp:extent cx="2762885" cy="2275840"/>
            <wp:effectExtent l="0" t="0" r="0" b="0"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69DF" w14:textId="77777777" w:rsidR="00DE4AE9" w:rsidRDefault="00DE4AE9" w:rsidP="00263C9E">
      <w:pPr>
        <w:jc w:val="center"/>
      </w:pPr>
    </w:p>
    <w:p w14:paraId="4D376701" w14:textId="77777777" w:rsidR="00DE4AE9" w:rsidRDefault="00DE4AE9" w:rsidP="00263C9E">
      <w:pPr>
        <w:jc w:val="center"/>
      </w:pPr>
    </w:p>
    <w:p w14:paraId="61777DC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C4ACE35" wp14:editId="2CD5824D">
            <wp:extent cx="2762885" cy="2275840"/>
            <wp:effectExtent l="0" t="0" r="0" b="0"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5B7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6656" behindDoc="1" locked="0" layoutInCell="0" allowOverlap="1" wp14:anchorId="15F47C8C" wp14:editId="5F5ABFA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AAB638" id="AutoShape 5" o:spid="_x0000_s1026" style="position:absolute;margin-left:331.5pt;margin-top:0;width:382.7pt;height:269.3pt;z-index:-25082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o1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J9o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1" locked="0" layoutInCell="0" allowOverlap="1" wp14:anchorId="37775DBC" wp14:editId="7953B6A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88CD53" id="AutoShape 4" o:spid="_x0000_s1026" style="position:absolute;margin-left:0;margin-top:0;width:382.7pt;height:269.3pt;z-index:-250830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z5KQ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drM+SkCAAA6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1" locked="0" layoutInCell="0" allowOverlap="1" wp14:anchorId="1B924DAE" wp14:editId="56BAC42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E39D59" id="AutoShape 3" o:spid="_x0000_s1026" style="position:absolute;margin-left:331.5pt;margin-top:0;width:382.7pt;height:269.3pt;z-index:-25083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QJLAIAADo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9o0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1" locked="0" layoutInCell="0" allowOverlap="1" wp14:anchorId="56050CD9" wp14:editId="1ACACF8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45C82D" id="AutoShape 2" o:spid="_x0000_s1026" style="position:absolute;margin-left:0;margin-top:0;width:382.7pt;height:269.3pt;z-index:-25083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Bx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z4B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ABFB1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1874633" wp14:editId="6D9D1786">
            <wp:extent cx="2762885" cy="2275840"/>
            <wp:effectExtent l="0" t="0" r="0" b="0"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A5E8" w14:textId="77777777" w:rsidR="00DE4AE9" w:rsidRDefault="00DE4AE9" w:rsidP="00263C9E">
      <w:pPr>
        <w:jc w:val="center"/>
      </w:pPr>
    </w:p>
    <w:p w14:paraId="0B4563AA" w14:textId="77777777" w:rsidR="00DE4AE9" w:rsidRDefault="00DE4AE9" w:rsidP="00263C9E"/>
    <w:p w14:paraId="000D34F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E9C5967" wp14:editId="0F1EA9A6">
            <wp:extent cx="2762885" cy="2275840"/>
            <wp:effectExtent l="0" t="0" r="0" b="0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E6A2" w14:textId="77777777" w:rsidR="00DE4AE9" w:rsidRDefault="00DE4AE9" w:rsidP="00263C9E">
      <w:pPr>
        <w:jc w:val="center"/>
      </w:pPr>
    </w:p>
    <w:p w14:paraId="5800899A" w14:textId="77777777" w:rsidR="00DE4AE9" w:rsidRDefault="00DE4AE9" w:rsidP="00263C9E">
      <w:pPr>
        <w:jc w:val="center"/>
      </w:pPr>
    </w:p>
    <w:p w14:paraId="27ABBBA5" w14:textId="77777777" w:rsidR="00DE4AE9" w:rsidRDefault="00DE4AE9" w:rsidP="00263C9E">
      <w:pPr>
        <w:jc w:val="center"/>
      </w:pPr>
    </w:p>
    <w:p w14:paraId="024A8362" w14:textId="77777777" w:rsidR="00DE4AE9" w:rsidRDefault="00DE4AE9" w:rsidP="006F3544"/>
    <w:p w14:paraId="7F9F034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5F07FE" wp14:editId="26C26814">
            <wp:extent cx="2762885" cy="2275840"/>
            <wp:effectExtent l="0" t="0" r="0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3309" w14:textId="77777777" w:rsidR="00DE4AE9" w:rsidRDefault="00DE4AE9" w:rsidP="00263C9E">
      <w:pPr>
        <w:jc w:val="center"/>
      </w:pPr>
    </w:p>
    <w:p w14:paraId="5D08A221" w14:textId="77777777" w:rsidR="00DE4AE9" w:rsidRDefault="00DE4AE9" w:rsidP="00263C9E">
      <w:pPr>
        <w:jc w:val="center"/>
      </w:pPr>
    </w:p>
    <w:p w14:paraId="2F40BF3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B1F81B7" wp14:editId="52BFF0AB">
            <wp:extent cx="2762885" cy="2275840"/>
            <wp:effectExtent l="0" t="0" r="0" b="0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FBD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1776" behindDoc="1" locked="0" layoutInCell="0" allowOverlap="1" wp14:anchorId="2880A9E3" wp14:editId="6B02342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2602DD" id="AutoShape 5" o:spid="_x0000_s1026" style="position:absolute;margin-left:331.5pt;margin-top:0;width:382.7pt;height:269.3pt;z-index:-25082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qh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eRyzp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eTq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1" locked="0" layoutInCell="0" allowOverlap="1" wp14:anchorId="4E983322" wp14:editId="3FEE6D3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61E2C6" id="AutoShape 4" o:spid="_x0000_s1026" style="position:absolute;margin-left:0;margin-top:0;width:382.7pt;height:269.3pt;z-index:-25082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m5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WZz0sqJ&#10;nlS62UTIxVmV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tkm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1" locked="0" layoutInCell="0" allowOverlap="1" wp14:anchorId="38E0332A" wp14:editId="0C17B2D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D99BB7" id="AutoShape 3" o:spid="_x0000_s1026" style="position:absolute;margin-left:331.5pt;margin-top:0;width:382.7pt;height:269.3pt;z-index:-250826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7axS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1" locked="0" layoutInCell="0" allowOverlap="1" wp14:anchorId="0434C11E" wp14:editId="76E15BA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9EBD85" id="AutoShape 2" o:spid="_x0000_s1026" style="position:absolute;margin-left:0;margin-top:0;width:382.7pt;height:269.3pt;z-index:-25082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T3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2rwT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E6E7D4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E865256" wp14:editId="42119578">
            <wp:extent cx="2762885" cy="2275840"/>
            <wp:effectExtent l="0" t="0" r="0" b="0"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4D7B" w14:textId="77777777" w:rsidR="00DE4AE9" w:rsidRDefault="00DE4AE9" w:rsidP="00263C9E">
      <w:pPr>
        <w:jc w:val="center"/>
      </w:pPr>
    </w:p>
    <w:p w14:paraId="02512EDF" w14:textId="77777777" w:rsidR="00DE4AE9" w:rsidRDefault="00DE4AE9" w:rsidP="00263C9E"/>
    <w:p w14:paraId="7F7FC38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79FE979" wp14:editId="0CCC885F">
            <wp:extent cx="2762885" cy="2275840"/>
            <wp:effectExtent l="0" t="0" r="0" b="0"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EE4F" w14:textId="77777777" w:rsidR="00DE4AE9" w:rsidRDefault="00DE4AE9" w:rsidP="00263C9E">
      <w:pPr>
        <w:jc w:val="center"/>
      </w:pPr>
    </w:p>
    <w:p w14:paraId="712C47CE" w14:textId="77777777" w:rsidR="00DE4AE9" w:rsidRDefault="00DE4AE9" w:rsidP="00263C9E">
      <w:pPr>
        <w:jc w:val="center"/>
      </w:pPr>
    </w:p>
    <w:p w14:paraId="4ACB9462" w14:textId="77777777" w:rsidR="00DE4AE9" w:rsidRDefault="00DE4AE9" w:rsidP="00263C9E">
      <w:pPr>
        <w:jc w:val="center"/>
      </w:pPr>
    </w:p>
    <w:p w14:paraId="7F0858D3" w14:textId="77777777" w:rsidR="00DE4AE9" w:rsidRDefault="00DE4AE9" w:rsidP="006F3544"/>
    <w:p w14:paraId="7E44A61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986DF2" wp14:editId="7BBE90B0">
            <wp:extent cx="2762885" cy="2275840"/>
            <wp:effectExtent l="0" t="0" r="0" b="0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A721" w14:textId="77777777" w:rsidR="00DE4AE9" w:rsidRDefault="00DE4AE9" w:rsidP="00263C9E">
      <w:pPr>
        <w:jc w:val="center"/>
      </w:pPr>
    </w:p>
    <w:p w14:paraId="634F6571" w14:textId="77777777" w:rsidR="00DE4AE9" w:rsidRDefault="00DE4AE9" w:rsidP="00263C9E">
      <w:pPr>
        <w:jc w:val="center"/>
      </w:pPr>
    </w:p>
    <w:p w14:paraId="77F392B0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C19D7B" wp14:editId="16C3671B">
            <wp:extent cx="2762885" cy="2275840"/>
            <wp:effectExtent l="0" t="0" r="0" b="0"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66B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6896" behindDoc="1" locked="0" layoutInCell="0" allowOverlap="1" wp14:anchorId="61572E1B" wp14:editId="68909D9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3F1B2F" id="AutoShape 5" o:spid="_x0000_s1026" style="position:absolute;margin-left:331.5pt;margin-top:0;width:382.7pt;height:269.3pt;z-index:-25081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Bm+J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1" locked="0" layoutInCell="0" allowOverlap="1" wp14:anchorId="0EFABD9E" wp14:editId="4449115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0D89EB" id="AutoShape 4" o:spid="_x0000_s1026" style="position:absolute;margin-left:0;margin-top:0;width:382.7pt;height:269.3pt;z-index:-250820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pf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mZ5w5&#10;0ZNK15sIuTir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QwKX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1" locked="0" layoutInCell="0" allowOverlap="1" wp14:anchorId="422C1B1D" wp14:editId="31190AD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0575D8" id="AutoShape 3" o:spid="_x0000_s1026" style="position:absolute;margin-left:331.5pt;margin-top:0;width:382.7pt;height:269.3pt;z-index:-25082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Kv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wzyr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1" locked="0" layoutInCell="0" allowOverlap="1" wp14:anchorId="28C0C141" wp14:editId="05C29F7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381660" id="AutoShape 2" o:spid="_x0000_s1026" style="position:absolute;margin-left:0;margin-top:0;width:382.7pt;height:269.3pt;z-index:-25082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G3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w4G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237EC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66CBC07" wp14:editId="64760E90">
            <wp:extent cx="2762885" cy="2275840"/>
            <wp:effectExtent l="0" t="0" r="0" b="0"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500A" w14:textId="77777777" w:rsidR="00DE4AE9" w:rsidRDefault="00DE4AE9" w:rsidP="00263C9E">
      <w:pPr>
        <w:jc w:val="center"/>
      </w:pPr>
    </w:p>
    <w:p w14:paraId="12E26EDF" w14:textId="77777777" w:rsidR="00DE4AE9" w:rsidRDefault="00DE4AE9" w:rsidP="00263C9E"/>
    <w:p w14:paraId="13C40F5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019A918" wp14:editId="1378BE16">
            <wp:extent cx="2762885" cy="2275840"/>
            <wp:effectExtent l="0" t="0" r="0" b="0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7A01" w14:textId="77777777" w:rsidR="00DE4AE9" w:rsidRDefault="00DE4AE9" w:rsidP="00263C9E">
      <w:pPr>
        <w:jc w:val="center"/>
      </w:pPr>
    </w:p>
    <w:p w14:paraId="1F316191" w14:textId="77777777" w:rsidR="00DE4AE9" w:rsidRDefault="00DE4AE9" w:rsidP="00263C9E">
      <w:pPr>
        <w:jc w:val="center"/>
      </w:pPr>
    </w:p>
    <w:p w14:paraId="4478AC0D" w14:textId="77777777" w:rsidR="00DE4AE9" w:rsidRDefault="00DE4AE9" w:rsidP="00263C9E">
      <w:pPr>
        <w:jc w:val="center"/>
      </w:pPr>
    </w:p>
    <w:p w14:paraId="646D4749" w14:textId="77777777" w:rsidR="00DE4AE9" w:rsidRDefault="00DE4AE9" w:rsidP="006F3544"/>
    <w:p w14:paraId="4F54B02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A210698" wp14:editId="0006BC54">
            <wp:extent cx="2762885" cy="2275840"/>
            <wp:effectExtent l="0" t="0" r="0" b="0"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CDCB" w14:textId="77777777" w:rsidR="00DE4AE9" w:rsidRDefault="00DE4AE9" w:rsidP="00263C9E">
      <w:pPr>
        <w:jc w:val="center"/>
      </w:pPr>
    </w:p>
    <w:p w14:paraId="039ED2F8" w14:textId="77777777" w:rsidR="00DE4AE9" w:rsidRDefault="00DE4AE9" w:rsidP="00263C9E">
      <w:pPr>
        <w:jc w:val="center"/>
      </w:pPr>
    </w:p>
    <w:p w14:paraId="7F102F0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D73A474" wp14:editId="7878C9FC">
            <wp:extent cx="2762885" cy="2275840"/>
            <wp:effectExtent l="0" t="0" r="0" b="0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50C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2016" behindDoc="1" locked="0" layoutInCell="0" allowOverlap="1" wp14:anchorId="4CE9B9D7" wp14:editId="3D8B392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E43350" id="AutoShape 5" o:spid="_x0000_s1026" style="position:absolute;margin-left:331.5pt;margin-top:0;width:382.7pt;height:269.3pt;z-index:-25081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vz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pNywpkT&#10;Hal0u4mQi7Pz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ivb8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1" locked="0" layoutInCell="0" allowOverlap="1" wp14:anchorId="211C9B62" wp14:editId="6181CEF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39C290" id="AutoShape 4" o:spid="_x0000_s1026" style="position:absolute;margin-left:0;margin-top:0;width:382.7pt;height:269.3pt;z-index:-25081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2r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KijM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iC2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1" locked="0" layoutInCell="0" allowOverlap="1" wp14:anchorId="4BEF0904" wp14:editId="2C39CC6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59912E" id="AutoShape 3" o:spid="_x0000_s1026" style="position:absolute;margin-left:331.5pt;margin-top:0;width:382.7pt;height:269.3pt;z-index:-250816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Vb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pPynDMn&#10;OlLpdhMhF2eT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YjV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1" locked="0" layoutInCell="0" allowOverlap="1" wp14:anchorId="40624442" wp14:editId="14E1797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5F1617" id="AutoShape 2" o:spid="_x0000_s1026" style="position:absolute;margin-left:0;margin-top:0;width:382.7pt;height:269.3pt;z-index:-25081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Ej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nWE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29C5B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8FD6368" wp14:editId="1BDB67D2">
            <wp:extent cx="2762885" cy="2275840"/>
            <wp:effectExtent l="0" t="0" r="0" b="0"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2579" w14:textId="77777777" w:rsidR="00DE4AE9" w:rsidRDefault="00DE4AE9" w:rsidP="00263C9E">
      <w:pPr>
        <w:jc w:val="center"/>
      </w:pPr>
    </w:p>
    <w:p w14:paraId="3B114FB9" w14:textId="77777777" w:rsidR="00DE4AE9" w:rsidRDefault="00DE4AE9" w:rsidP="00263C9E"/>
    <w:p w14:paraId="222C51F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2AB15D" wp14:editId="3FE320F7">
            <wp:extent cx="2762885" cy="2275840"/>
            <wp:effectExtent l="0" t="0" r="0" b="0"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1779" w14:textId="77777777" w:rsidR="00DE4AE9" w:rsidRDefault="00DE4AE9" w:rsidP="00263C9E">
      <w:pPr>
        <w:jc w:val="center"/>
      </w:pPr>
    </w:p>
    <w:p w14:paraId="56FE2CE9" w14:textId="77777777" w:rsidR="00DE4AE9" w:rsidRDefault="00DE4AE9" w:rsidP="00263C9E">
      <w:pPr>
        <w:jc w:val="center"/>
      </w:pPr>
    </w:p>
    <w:p w14:paraId="700DCA12" w14:textId="77777777" w:rsidR="00DE4AE9" w:rsidRDefault="00DE4AE9" w:rsidP="00263C9E">
      <w:pPr>
        <w:jc w:val="center"/>
      </w:pPr>
    </w:p>
    <w:p w14:paraId="5C0E162A" w14:textId="77777777" w:rsidR="00DE4AE9" w:rsidRDefault="00DE4AE9" w:rsidP="006F3544"/>
    <w:p w14:paraId="23752C6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77477F4" wp14:editId="1A2A856A">
            <wp:extent cx="2762885" cy="2275840"/>
            <wp:effectExtent l="0" t="0" r="0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B7B7" w14:textId="77777777" w:rsidR="00DE4AE9" w:rsidRDefault="00DE4AE9" w:rsidP="00263C9E">
      <w:pPr>
        <w:jc w:val="center"/>
      </w:pPr>
    </w:p>
    <w:p w14:paraId="3E78DAF2" w14:textId="77777777" w:rsidR="00DE4AE9" w:rsidRDefault="00DE4AE9" w:rsidP="00263C9E">
      <w:pPr>
        <w:jc w:val="center"/>
      </w:pPr>
    </w:p>
    <w:p w14:paraId="3D744C3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4CE8B4" wp14:editId="5D88403E">
            <wp:extent cx="2762885" cy="2275840"/>
            <wp:effectExtent l="0" t="0" r="0" b="0"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56D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7136" behindDoc="1" locked="0" layoutInCell="0" allowOverlap="1" wp14:anchorId="4F15784B" wp14:editId="05B4B30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DA799" id="AutoShape 5" o:spid="_x0000_s1026" style="position:absolute;margin-left:331.5pt;margin-top:0;width:382.7pt;height:269.3pt;z-index:-25080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AU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NJyZkT&#10;Hal0s4mQi7N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RaAF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1" locked="0" layoutInCell="0" allowOverlap="1" wp14:anchorId="004609D0" wp14:editId="19F32F5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B78F10" id="AutoShape 4" o:spid="_x0000_s1026" style="position:absolute;margin-left:0;margin-top:0;width:382.7pt;height:269.3pt;z-index:-25081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RsKwIAADo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AzR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1" locked="0" layoutInCell="0" allowOverlap="1" wp14:anchorId="216C71C8" wp14:editId="5855BE9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8DB77" id="AutoShape 3" o:spid="_x0000_s1026" style="position:absolute;margin-left:331.5pt;margin-top:0;width:382.7pt;height:269.3pt;z-index:-250811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gPMn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1" locked="0" layoutInCell="0" allowOverlap="1" wp14:anchorId="6C7D3DA2" wp14:editId="1BB2521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B82FD3" id="AutoShape 2" o:spid="_x0000_s1026" style="position:absolute;margin-left:0;margin-top:0;width:382.7pt;height:269.3pt;z-index:-25081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rEKwIAADo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oDr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1A378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03CE91" wp14:editId="64184978">
            <wp:extent cx="2762885" cy="2275840"/>
            <wp:effectExtent l="0" t="0" r="0" b="0"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D8D8" w14:textId="77777777" w:rsidR="00DE4AE9" w:rsidRDefault="00DE4AE9" w:rsidP="00263C9E">
      <w:pPr>
        <w:jc w:val="center"/>
      </w:pPr>
    </w:p>
    <w:p w14:paraId="517887FF" w14:textId="77777777" w:rsidR="00DE4AE9" w:rsidRDefault="00DE4AE9" w:rsidP="00263C9E"/>
    <w:p w14:paraId="18061DF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C774A9" wp14:editId="08D338BC">
            <wp:extent cx="2762885" cy="2275840"/>
            <wp:effectExtent l="0" t="0" r="0" b="0"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C4BA" w14:textId="77777777" w:rsidR="00DE4AE9" w:rsidRDefault="00DE4AE9" w:rsidP="00263C9E">
      <w:pPr>
        <w:jc w:val="center"/>
      </w:pPr>
    </w:p>
    <w:p w14:paraId="4E02D80E" w14:textId="77777777" w:rsidR="00DE4AE9" w:rsidRDefault="00DE4AE9" w:rsidP="00263C9E">
      <w:pPr>
        <w:jc w:val="center"/>
      </w:pPr>
    </w:p>
    <w:p w14:paraId="5E276BAC" w14:textId="77777777" w:rsidR="00DE4AE9" w:rsidRDefault="00DE4AE9" w:rsidP="00263C9E">
      <w:pPr>
        <w:jc w:val="center"/>
      </w:pPr>
    </w:p>
    <w:p w14:paraId="295A967A" w14:textId="77777777" w:rsidR="00DE4AE9" w:rsidRDefault="00DE4AE9" w:rsidP="006F3544"/>
    <w:p w14:paraId="134B9CD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A3446C3" wp14:editId="328B5EBD">
            <wp:extent cx="2762885" cy="2275840"/>
            <wp:effectExtent l="0" t="0" r="0" b="0"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9C41" w14:textId="77777777" w:rsidR="00DE4AE9" w:rsidRDefault="00DE4AE9" w:rsidP="00263C9E">
      <w:pPr>
        <w:jc w:val="center"/>
      </w:pPr>
    </w:p>
    <w:p w14:paraId="28F05EE1" w14:textId="77777777" w:rsidR="00DE4AE9" w:rsidRDefault="00DE4AE9" w:rsidP="00263C9E">
      <w:pPr>
        <w:jc w:val="center"/>
      </w:pPr>
    </w:p>
    <w:p w14:paraId="28749B7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7BE3F78" wp14:editId="4895AB05">
            <wp:extent cx="2762885" cy="2275840"/>
            <wp:effectExtent l="0" t="0" r="0" b="0"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8AF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2256" behindDoc="1" locked="0" layoutInCell="0" allowOverlap="1" wp14:anchorId="30CEC326" wp14:editId="0721449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1EB586" id="AutoShape 5" o:spid="_x0000_s1026" style="position:absolute;margin-left:331.5pt;margin-top:0;width:382.7pt;height:269.3pt;z-index:-25080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VU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fn4hjMn&#10;OlLpbh0hF2cX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XoFV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1" locked="0" layoutInCell="0" allowOverlap="1" wp14:anchorId="2251797A" wp14:editId="2AADF34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C74F4E" id="AutoShape 4" o:spid="_x0000_s1026" style="position:absolute;margin-left:0;margin-top:0;width:382.7pt;height:269.3pt;z-index:-25080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YKw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hxO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1" locked="0" layoutInCell="0" allowOverlap="1" wp14:anchorId="6E5A6F83" wp14:editId="1E74DF7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AA0661" id="AutoShape 3" o:spid="_x0000_s1026" style="position:absolute;margin-left:331.5pt;margin-top:0;width:382.7pt;height:269.3pt;z-index:-25080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+toLAIAADoEAAAOAAAAZHJzL2Uyb0RvYy54bWysU1Fv0zAQfkfiP1h+Z2nab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Ifr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1" locked="0" layoutInCell="0" allowOverlap="1" wp14:anchorId="04ACA66E" wp14:editId="6E797C2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D36D49" id="AutoShape 2" o:spid="_x0000_s1026" style="position:absolute;margin-left:0;margin-top:0;width:382.7pt;height:269.3pt;z-index:-25080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8QLAIAADo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ZJfE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747D71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59D258F" wp14:editId="38B6B1BF">
            <wp:extent cx="2762885" cy="2275840"/>
            <wp:effectExtent l="0" t="0" r="0" b="0"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F574" w14:textId="77777777" w:rsidR="00DE4AE9" w:rsidRDefault="00DE4AE9" w:rsidP="00263C9E">
      <w:pPr>
        <w:jc w:val="center"/>
      </w:pPr>
    </w:p>
    <w:p w14:paraId="045F3F28" w14:textId="77777777" w:rsidR="00DE4AE9" w:rsidRDefault="00DE4AE9" w:rsidP="00263C9E"/>
    <w:p w14:paraId="5506971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3CDBB36" wp14:editId="1693E3C2">
            <wp:extent cx="2762885" cy="2275840"/>
            <wp:effectExtent l="0" t="0" r="0" b="0"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BBC6" w14:textId="77777777" w:rsidR="00DE4AE9" w:rsidRDefault="00DE4AE9" w:rsidP="00263C9E">
      <w:pPr>
        <w:jc w:val="center"/>
      </w:pPr>
    </w:p>
    <w:p w14:paraId="3A339A62" w14:textId="77777777" w:rsidR="00DE4AE9" w:rsidRDefault="00DE4AE9" w:rsidP="00263C9E">
      <w:pPr>
        <w:jc w:val="center"/>
      </w:pPr>
    </w:p>
    <w:p w14:paraId="68B67A64" w14:textId="77777777" w:rsidR="00DE4AE9" w:rsidRDefault="00DE4AE9" w:rsidP="00263C9E">
      <w:pPr>
        <w:jc w:val="center"/>
      </w:pPr>
    </w:p>
    <w:p w14:paraId="3B823189" w14:textId="77777777" w:rsidR="00DE4AE9" w:rsidRDefault="00DE4AE9" w:rsidP="006F3544"/>
    <w:p w14:paraId="0CB31B2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95347C" wp14:editId="710B5CEC">
            <wp:extent cx="2762885" cy="2275840"/>
            <wp:effectExtent l="0" t="0" r="0" b="0"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89F8" w14:textId="77777777" w:rsidR="00DE4AE9" w:rsidRDefault="00DE4AE9" w:rsidP="00263C9E">
      <w:pPr>
        <w:jc w:val="center"/>
      </w:pPr>
    </w:p>
    <w:p w14:paraId="6ACDC5C9" w14:textId="77777777" w:rsidR="00DE4AE9" w:rsidRDefault="00DE4AE9" w:rsidP="00263C9E">
      <w:pPr>
        <w:jc w:val="center"/>
      </w:pPr>
    </w:p>
    <w:p w14:paraId="73298FE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F8CECE" wp14:editId="7322A573">
            <wp:extent cx="2762885" cy="2275840"/>
            <wp:effectExtent l="0" t="0" r="0" b="0"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641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7376" behindDoc="1" locked="0" layoutInCell="0" allowOverlap="1" wp14:anchorId="13322D35" wp14:editId="06FD0A9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977F7A" id="AutoShape 5" o:spid="_x0000_s1026" style="position:absolute;margin-left:331.5pt;margin-top:0;width:382.7pt;height:269.3pt;z-index:-25079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XA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JtMLjhz&#10;oiOVbrYRcnE2Sw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Tl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1" locked="0" layoutInCell="0" allowOverlap="1" wp14:anchorId="348D2A5D" wp14:editId="269EF8E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6C48D6" id="AutoShape 4" o:spid="_x0000_s1026" style="position:absolute;margin-left:0;margin-top:0;width:382.7pt;height:269.3pt;z-index:-25080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5bYKw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65b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1" locked="0" layoutInCell="0" allowOverlap="1" wp14:anchorId="3BBF2B21" wp14:editId="2FE664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045FFA" id="AutoShape 3" o:spid="_x0000_s1026" style="position:absolute;margin-left:331.5pt;margin-top:0;width:382.7pt;height:269.3pt;z-index:-250801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24oLAIAADoEAAAOAAAAZHJzL2Uyb0RvYy54bWysU1Fv0zAQfkfiP1h+Z2nab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OtuK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1" locked="0" layoutInCell="0" allowOverlap="1" wp14:anchorId="34B72309" wp14:editId="70C7DA1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8448C5" id="AutoShape 2" o:spid="_x0000_s1026" style="position:absolute;margin-left:0;margin-top:0;width:382.7pt;height:269.3pt;z-index:-25080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3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3f3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A4B7D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E05E185" wp14:editId="02A98443">
            <wp:extent cx="2762885" cy="2275840"/>
            <wp:effectExtent l="0" t="0" r="0" b="0"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0D32" w14:textId="77777777" w:rsidR="00DE4AE9" w:rsidRDefault="00DE4AE9" w:rsidP="00263C9E">
      <w:pPr>
        <w:jc w:val="center"/>
      </w:pPr>
    </w:p>
    <w:p w14:paraId="2C5FEE3D" w14:textId="77777777" w:rsidR="00DE4AE9" w:rsidRDefault="00DE4AE9" w:rsidP="00263C9E"/>
    <w:p w14:paraId="7743610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43A2C1" wp14:editId="09C7AA99">
            <wp:extent cx="2762885" cy="2275840"/>
            <wp:effectExtent l="0" t="0" r="0" b="0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B664" w14:textId="77777777" w:rsidR="00DE4AE9" w:rsidRDefault="00DE4AE9" w:rsidP="00263C9E">
      <w:pPr>
        <w:jc w:val="center"/>
      </w:pPr>
    </w:p>
    <w:p w14:paraId="56D7FA9C" w14:textId="77777777" w:rsidR="00DE4AE9" w:rsidRDefault="00DE4AE9" w:rsidP="00263C9E">
      <w:pPr>
        <w:jc w:val="center"/>
      </w:pPr>
    </w:p>
    <w:p w14:paraId="36B61C3F" w14:textId="77777777" w:rsidR="00DE4AE9" w:rsidRDefault="00DE4AE9" w:rsidP="00263C9E">
      <w:pPr>
        <w:jc w:val="center"/>
      </w:pPr>
    </w:p>
    <w:p w14:paraId="0366741B" w14:textId="77777777" w:rsidR="00DE4AE9" w:rsidRDefault="00DE4AE9" w:rsidP="006F3544"/>
    <w:p w14:paraId="0C80F3C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E869F3" wp14:editId="2E357C39">
            <wp:extent cx="2762885" cy="2275840"/>
            <wp:effectExtent l="0" t="0" r="0" b="0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9CBD" w14:textId="77777777" w:rsidR="00DE4AE9" w:rsidRDefault="00DE4AE9" w:rsidP="00263C9E">
      <w:pPr>
        <w:jc w:val="center"/>
      </w:pPr>
    </w:p>
    <w:p w14:paraId="13CDE624" w14:textId="77777777" w:rsidR="00DE4AE9" w:rsidRDefault="00DE4AE9" w:rsidP="00263C9E">
      <w:pPr>
        <w:jc w:val="center"/>
      </w:pPr>
    </w:p>
    <w:p w14:paraId="5D02A0A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4EB7497" wp14:editId="67E4B58C">
            <wp:extent cx="2762885" cy="2275840"/>
            <wp:effectExtent l="0" t="0" r="0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517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2496" behindDoc="1" locked="0" layoutInCell="0" allowOverlap="1" wp14:anchorId="4C159CE4" wp14:editId="7430B94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B94331" id="AutoShape 5" o:spid="_x0000_s1026" style="position:absolute;margin-left:331.5pt;margin-top:0;width:382.7pt;height:269.3pt;z-index:-25079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mtHA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1" locked="0" layoutInCell="0" allowOverlap="1" wp14:anchorId="0C40F2ED" wp14:editId="32B413A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3429B9" id="AutoShape 4" o:spid="_x0000_s1026" style="position:absolute;margin-left:0;margin-top:0;width:382.7pt;height:269.3pt;z-index:-25079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vN5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qM86c&#10;6Eml602EXJxV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fvN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1" locked="0" layoutInCell="0" allowOverlap="1" wp14:anchorId="41622E21" wp14:editId="6E9080A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C5842F" id="AutoShape 3" o:spid="_x0000_s1026" style="position:absolute;margin-left:331.5pt;margin-top:0;width:382.7pt;height:269.3pt;z-index:-25079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uJLAIAADo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X4Li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1" locked="0" layoutInCell="0" allowOverlap="1" wp14:anchorId="38A375C2" wp14:editId="71E9623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7A8803" id="AutoShape 2" o:spid="_x0000_s1026" style="position:absolute;margin-left:0;margin-top:0;width:382.7pt;height:269.3pt;z-index:-25079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iR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sXi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177B0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16A213D" wp14:editId="7F89F6CD">
            <wp:extent cx="2762885" cy="2275840"/>
            <wp:effectExtent l="0" t="0" r="0" b="0"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AC5B" w14:textId="77777777" w:rsidR="00DE4AE9" w:rsidRDefault="00DE4AE9" w:rsidP="00263C9E">
      <w:pPr>
        <w:jc w:val="center"/>
      </w:pPr>
    </w:p>
    <w:p w14:paraId="7D9EF479" w14:textId="77777777" w:rsidR="00DE4AE9" w:rsidRDefault="00DE4AE9" w:rsidP="00263C9E"/>
    <w:p w14:paraId="5615C8D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CE07E9" wp14:editId="7D127625">
            <wp:extent cx="2762885" cy="2275840"/>
            <wp:effectExtent l="0" t="0" r="0" b="0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5FFD" w14:textId="77777777" w:rsidR="00DE4AE9" w:rsidRDefault="00DE4AE9" w:rsidP="00263C9E">
      <w:pPr>
        <w:jc w:val="center"/>
      </w:pPr>
    </w:p>
    <w:p w14:paraId="27BA2C00" w14:textId="77777777" w:rsidR="00DE4AE9" w:rsidRDefault="00DE4AE9" w:rsidP="00263C9E">
      <w:pPr>
        <w:jc w:val="center"/>
      </w:pPr>
    </w:p>
    <w:p w14:paraId="2C36D398" w14:textId="77777777" w:rsidR="00DE4AE9" w:rsidRDefault="00DE4AE9" w:rsidP="00263C9E">
      <w:pPr>
        <w:jc w:val="center"/>
      </w:pPr>
    </w:p>
    <w:p w14:paraId="4E602EA8" w14:textId="77777777" w:rsidR="00DE4AE9" w:rsidRDefault="00DE4AE9" w:rsidP="006F3544"/>
    <w:p w14:paraId="5AEAC4F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84B5710" wp14:editId="0D57D0C4">
            <wp:extent cx="2762885" cy="2275840"/>
            <wp:effectExtent l="0" t="0" r="0" b="0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FAB7" w14:textId="77777777" w:rsidR="00DE4AE9" w:rsidRDefault="00DE4AE9" w:rsidP="00263C9E">
      <w:pPr>
        <w:jc w:val="center"/>
      </w:pPr>
    </w:p>
    <w:p w14:paraId="50A92728" w14:textId="77777777" w:rsidR="00DE4AE9" w:rsidRDefault="00DE4AE9" w:rsidP="00263C9E">
      <w:pPr>
        <w:jc w:val="center"/>
      </w:pPr>
    </w:p>
    <w:p w14:paraId="044FF9E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F09B68" wp14:editId="3586EB6E">
            <wp:extent cx="2762885" cy="2275840"/>
            <wp:effectExtent l="0" t="0" r="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F57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7616" behindDoc="1" locked="0" layoutInCell="0" allowOverlap="1" wp14:anchorId="14029E2D" wp14:editId="437AD53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E8A36E" id="AutoShape 5" o:spid="_x0000_s1026" style="position:absolute;margin-left:331.5pt;margin-top:0;width:382.7pt;height:269.3pt;z-index:-25078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LVLAIAADo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Fki1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1" locked="0" layoutInCell="0" allowOverlap="1" wp14:anchorId="5A51EFD9" wp14:editId="146B4E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0DA675" id="AutoShape 4" o:spid="_x0000_s1026" style="position:absolute;margin-left:0;margin-top:0;width:382.7pt;height:269.3pt;z-index:-25078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SN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+tS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1" locked="0" layoutInCell="0" allowOverlap="1" wp14:anchorId="73AA539F" wp14:editId="6856F50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C26809" id="AutoShape 3" o:spid="_x0000_s1026" style="position:absolute;margin-left:331.5pt;margin-top:0;width:382.7pt;height:269.3pt;z-index:-250790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x9LAIAADo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/osf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1" locked="0" layoutInCell="0" allowOverlap="1" wp14:anchorId="6B03919E" wp14:editId="02F646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3EC6E0" id="AutoShape 2" o:spid="_x0000_s1026" style="position:absolute;margin-left:0;margin-top:0;width:382.7pt;height:269.3pt;z-index:-25079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5gF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4u+YB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5D373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F95A8E" wp14:editId="4513DCF1">
            <wp:extent cx="2762885" cy="2275840"/>
            <wp:effectExtent l="0" t="0" r="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0AE9" w14:textId="77777777" w:rsidR="00DE4AE9" w:rsidRDefault="00DE4AE9" w:rsidP="00263C9E">
      <w:pPr>
        <w:jc w:val="center"/>
      </w:pPr>
    </w:p>
    <w:p w14:paraId="173847C4" w14:textId="77777777" w:rsidR="00DE4AE9" w:rsidRDefault="00DE4AE9" w:rsidP="00263C9E"/>
    <w:p w14:paraId="6525E9B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0FF4DA" wp14:editId="4D3106DE">
            <wp:extent cx="2762885" cy="2275840"/>
            <wp:effectExtent l="0" t="0" r="0" b="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F90F" w14:textId="77777777" w:rsidR="00DE4AE9" w:rsidRDefault="00DE4AE9" w:rsidP="00263C9E">
      <w:pPr>
        <w:jc w:val="center"/>
      </w:pPr>
    </w:p>
    <w:p w14:paraId="5A53A8E3" w14:textId="77777777" w:rsidR="00DE4AE9" w:rsidRDefault="00DE4AE9" w:rsidP="00263C9E">
      <w:pPr>
        <w:jc w:val="center"/>
      </w:pPr>
    </w:p>
    <w:p w14:paraId="5682F0CB" w14:textId="77777777" w:rsidR="00DE4AE9" w:rsidRDefault="00DE4AE9" w:rsidP="00263C9E">
      <w:pPr>
        <w:jc w:val="center"/>
      </w:pPr>
    </w:p>
    <w:p w14:paraId="785C7DE6" w14:textId="77777777" w:rsidR="00DE4AE9" w:rsidRDefault="00DE4AE9" w:rsidP="006F3544"/>
    <w:p w14:paraId="0F56DED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E14AE9" wp14:editId="1A03CBCD">
            <wp:extent cx="2762885" cy="2275840"/>
            <wp:effectExtent l="0" t="0" r="0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8797" w14:textId="77777777" w:rsidR="00DE4AE9" w:rsidRDefault="00DE4AE9" w:rsidP="00263C9E">
      <w:pPr>
        <w:jc w:val="center"/>
      </w:pPr>
    </w:p>
    <w:p w14:paraId="4C945DE8" w14:textId="77777777" w:rsidR="00DE4AE9" w:rsidRDefault="00DE4AE9" w:rsidP="00263C9E">
      <w:pPr>
        <w:jc w:val="center"/>
      </w:pPr>
    </w:p>
    <w:p w14:paraId="72E3740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EAE3464" wp14:editId="1C1CADA8">
            <wp:extent cx="2762885" cy="2275840"/>
            <wp:effectExtent l="0" t="0" r="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4BB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2736" behindDoc="1" locked="0" layoutInCell="0" allowOverlap="1" wp14:anchorId="133ECAE5" wp14:editId="6AFA63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FB7036" id="AutoShape 5" o:spid="_x0000_s1026" style="position:absolute;margin-left:331.5pt;margin-top:0;width:382.7pt;height:269.3pt;z-index:-25078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ky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2R5M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1" locked="0" layoutInCell="0" allowOverlap="1" wp14:anchorId="22D72495" wp14:editId="32A31A4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7E47C" id="AutoShape 4" o:spid="_x0000_s1026" style="position:absolute;margin-left:0;margin-top:0;width:382.7pt;height:269.3pt;z-index:-250784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1K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Zpw5&#10;0ZNK15sIuTir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nHNS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1" locked="0" layoutInCell="0" allowOverlap="1" wp14:anchorId="36331D4F" wp14:editId="61F8368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C752DC" id="AutoShape 3" o:spid="_x0000_s1026" style="position:absolute;margin-left:331.5pt;margin-top:0;width:382.7pt;height:269.3pt;z-index:-25078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AHE1u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1" locked="0" layoutInCell="0" allowOverlap="1" wp14:anchorId="0A5139FB" wp14:editId="692A109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4F2FCD" id="AutoShape 2" o:spid="_x0000_s1026" style="position:absolute;margin-left:0;margin-top:0;width:382.7pt;height:269.3pt;z-index:-25078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Pi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Ks6c&#10;6Eml602EXJzN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UdLD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FF28C9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CBA330" wp14:editId="5840279A">
            <wp:extent cx="2762885" cy="22758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19D2" w14:textId="77777777" w:rsidR="00DE4AE9" w:rsidRDefault="00DE4AE9" w:rsidP="00263C9E">
      <w:pPr>
        <w:jc w:val="center"/>
      </w:pPr>
    </w:p>
    <w:p w14:paraId="16767F42" w14:textId="77777777" w:rsidR="00DE4AE9" w:rsidRDefault="00DE4AE9" w:rsidP="00263C9E"/>
    <w:p w14:paraId="5AFCC50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3C1D82" wp14:editId="0D44C08C">
            <wp:extent cx="2762885" cy="2275840"/>
            <wp:effectExtent l="0" t="0" r="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1394" w14:textId="77777777" w:rsidR="00DE4AE9" w:rsidRDefault="00DE4AE9" w:rsidP="00263C9E">
      <w:pPr>
        <w:jc w:val="center"/>
      </w:pPr>
    </w:p>
    <w:p w14:paraId="793EE888" w14:textId="77777777" w:rsidR="00DE4AE9" w:rsidRDefault="00DE4AE9" w:rsidP="00263C9E">
      <w:pPr>
        <w:jc w:val="center"/>
      </w:pPr>
    </w:p>
    <w:p w14:paraId="7D6BAC74" w14:textId="77777777" w:rsidR="00DE4AE9" w:rsidRDefault="00DE4AE9" w:rsidP="00263C9E">
      <w:pPr>
        <w:jc w:val="center"/>
      </w:pPr>
    </w:p>
    <w:p w14:paraId="26C3D282" w14:textId="77777777" w:rsidR="00DE4AE9" w:rsidRDefault="00DE4AE9" w:rsidP="006F3544"/>
    <w:p w14:paraId="416F7C2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19B76CE" wp14:editId="64297C4C">
            <wp:extent cx="2762885" cy="2275840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9D1C" w14:textId="77777777" w:rsidR="00DE4AE9" w:rsidRDefault="00DE4AE9" w:rsidP="00263C9E">
      <w:pPr>
        <w:jc w:val="center"/>
      </w:pPr>
    </w:p>
    <w:p w14:paraId="656A3D2C" w14:textId="77777777" w:rsidR="00DE4AE9" w:rsidRDefault="00DE4AE9" w:rsidP="00263C9E">
      <w:pPr>
        <w:jc w:val="center"/>
      </w:pPr>
    </w:p>
    <w:p w14:paraId="37B9A08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6926A0B" wp14:editId="59FAFA31">
            <wp:extent cx="2762885" cy="2275840"/>
            <wp:effectExtent l="0" t="0" r="0" b="0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D87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7856" behindDoc="1" locked="0" layoutInCell="0" allowOverlap="1" wp14:anchorId="0C5D0D9C" wp14:editId="68DFCB0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3545D7" id="AutoShape 5" o:spid="_x0000_s1026" style="position:absolute;margin-left:331.5pt;margin-top:0;width:382.7pt;height:269.3pt;z-index:-25077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xy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p1fXHP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wj8c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1" locked="0" layoutInCell="0" allowOverlap="1" wp14:anchorId="6C7D8018" wp14:editId="25A818C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166887" id="AutoShape 4" o:spid="_x0000_s1026" style="position:absolute;margin-left:0;margin-top:0;width:382.7pt;height:269.3pt;z-index:-25077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eq+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iSAn&#10;elLpehMhF2dVYmjwoabEB3+Pacbg70D+CMzBTSfcWl8jwtBpoaivMuUXLy4kJ9BVtho+giJ0QeiZ&#10;rF2LfQIkGtgua/L4rIneRSbpZzU/m84uqDN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49eq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1" locked="0" layoutInCell="0" allowOverlap="1" wp14:anchorId="3CCB27BE" wp14:editId="58C0664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2AC91C" id="AutoShape 3" o:spid="_x0000_s1026" style="position:absolute;margin-left:331.5pt;margin-top:0;width:382.7pt;height:269.3pt;z-index:-250780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RJO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vvUST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1" locked="0" layoutInCell="0" allowOverlap="1" wp14:anchorId="681FE1B1" wp14:editId="2A223CD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B89A1F" id="AutoShape 2" o:spid="_x0000_s1026" style="position:absolute;margin-left:0;margin-top:0;width:382.7pt;height:269.3pt;z-index:-25078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Y2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Pzij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+CmN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31533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84A90B" wp14:editId="4255F9E4">
            <wp:extent cx="2762885" cy="227584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E921" w14:textId="77777777" w:rsidR="00DE4AE9" w:rsidRDefault="00DE4AE9" w:rsidP="00263C9E">
      <w:pPr>
        <w:jc w:val="center"/>
      </w:pPr>
    </w:p>
    <w:p w14:paraId="4FC68A01" w14:textId="77777777" w:rsidR="00DE4AE9" w:rsidRDefault="00DE4AE9" w:rsidP="00263C9E"/>
    <w:p w14:paraId="0EA91B3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607312" wp14:editId="4A2B722C">
            <wp:extent cx="2762885" cy="227584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A298" w14:textId="77777777" w:rsidR="00DE4AE9" w:rsidRDefault="00DE4AE9" w:rsidP="00263C9E">
      <w:pPr>
        <w:jc w:val="center"/>
      </w:pPr>
    </w:p>
    <w:p w14:paraId="301853DF" w14:textId="77777777" w:rsidR="00DE4AE9" w:rsidRDefault="00DE4AE9" w:rsidP="00263C9E">
      <w:pPr>
        <w:jc w:val="center"/>
      </w:pPr>
    </w:p>
    <w:p w14:paraId="305663C3" w14:textId="77777777" w:rsidR="00DE4AE9" w:rsidRDefault="00DE4AE9" w:rsidP="00263C9E">
      <w:pPr>
        <w:jc w:val="center"/>
      </w:pPr>
    </w:p>
    <w:p w14:paraId="7D3DE9D5" w14:textId="77777777" w:rsidR="00DE4AE9" w:rsidRDefault="00DE4AE9" w:rsidP="006F3544"/>
    <w:p w14:paraId="4B4080D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FC7ECE7" wp14:editId="33D861D7">
            <wp:extent cx="2762885" cy="22758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D10A" w14:textId="77777777" w:rsidR="00DE4AE9" w:rsidRDefault="00DE4AE9" w:rsidP="00263C9E">
      <w:pPr>
        <w:jc w:val="center"/>
      </w:pPr>
    </w:p>
    <w:p w14:paraId="68AF15B1" w14:textId="77777777" w:rsidR="00DE4AE9" w:rsidRDefault="00DE4AE9" w:rsidP="00263C9E">
      <w:pPr>
        <w:jc w:val="center"/>
      </w:pPr>
    </w:p>
    <w:p w14:paraId="1FE015D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2E3BC4" wp14:editId="7BB78CB1">
            <wp:extent cx="2762885" cy="227584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F00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2976" behindDoc="1" locked="0" layoutInCell="0" allowOverlap="1" wp14:anchorId="4B9D4EDF" wp14:editId="6CE7A27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49E301" id="AutoShape 5" o:spid="_x0000_s1026" style="position:absolute;margin-left:331.5pt;margin-top:0;width:382.7pt;height:269.3pt;z-index:-25077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zmLAIAADo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VYc5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1" locked="0" layoutInCell="0" allowOverlap="1" wp14:anchorId="0D51A1AE" wp14:editId="0FB444E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CCC94F" id="AutoShape 4" o:spid="_x0000_s1026" style="position:absolute;margin-left:0;margin-top:0;width:382.7pt;height:269.3pt;z-index:-25077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W/+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SSs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mW/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1" locked="0" layoutInCell="0" allowOverlap="1" wp14:anchorId="11C3868B" wp14:editId="150D405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399FAD" id="AutoShape 3" o:spid="_x0000_s1026" style="position:absolute;margin-left:331.5pt;margin-top:0;width:382.7pt;height:269.3pt;z-index:-25077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O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aYXC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pmXD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1" locked="0" layoutInCell="0" allowOverlap="1" wp14:anchorId="38691148" wp14:editId="31C8D74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77C96C" id="AutoShape 2" o:spid="_x0000_s1026" style="position:absolute;margin-left:0;margin-top:0;width:382.7pt;height:269.3pt;z-index:-25077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a6Kw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S/a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532FF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0F80D73" wp14:editId="4728A6E7">
            <wp:extent cx="2762885" cy="2275840"/>
            <wp:effectExtent l="0" t="0" r="0" b="0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D958" w14:textId="77777777" w:rsidR="00DE4AE9" w:rsidRDefault="00DE4AE9" w:rsidP="00263C9E">
      <w:pPr>
        <w:jc w:val="center"/>
      </w:pPr>
    </w:p>
    <w:p w14:paraId="0295CACE" w14:textId="77777777" w:rsidR="00DE4AE9" w:rsidRDefault="00DE4AE9" w:rsidP="00263C9E"/>
    <w:p w14:paraId="4791FF6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97D99C" wp14:editId="45843E57">
            <wp:extent cx="2762885" cy="2275840"/>
            <wp:effectExtent l="0" t="0" r="0" b="0"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DF99" w14:textId="77777777" w:rsidR="00DE4AE9" w:rsidRDefault="00DE4AE9" w:rsidP="00263C9E">
      <w:pPr>
        <w:jc w:val="center"/>
      </w:pPr>
    </w:p>
    <w:p w14:paraId="6131BE81" w14:textId="77777777" w:rsidR="00DE4AE9" w:rsidRDefault="00DE4AE9" w:rsidP="00263C9E">
      <w:pPr>
        <w:jc w:val="center"/>
      </w:pPr>
    </w:p>
    <w:p w14:paraId="4C665778" w14:textId="77777777" w:rsidR="00DE4AE9" w:rsidRDefault="00DE4AE9" w:rsidP="00263C9E">
      <w:pPr>
        <w:jc w:val="center"/>
      </w:pPr>
    </w:p>
    <w:p w14:paraId="0D36730F" w14:textId="77777777" w:rsidR="00DE4AE9" w:rsidRDefault="00DE4AE9" w:rsidP="006F3544"/>
    <w:p w14:paraId="7CE8BF7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58756E" wp14:editId="459DF765">
            <wp:extent cx="2762885" cy="2275840"/>
            <wp:effectExtent l="0" t="0" r="0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4134" w14:textId="77777777" w:rsidR="00DE4AE9" w:rsidRDefault="00DE4AE9" w:rsidP="00263C9E">
      <w:pPr>
        <w:jc w:val="center"/>
      </w:pPr>
    </w:p>
    <w:p w14:paraId="73001CDD" w14:textId="77777777" w:rsidR="00DE4AE9" w:rsidRDefault="00DE4AE9" w:rsidP="00263C9E">
      <w:pPr>
        <w:jc w:val="center"/>
      </w:pPr>
    </w:p>
    <w:p w14:paraId="6660343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28B009" wp14:editId="2BF63B03">
            <wp:extent cx="2762885" cy="2275840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B5A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8096" behindDoc="1" locked="0" layoutInCell="0" allowOverlap="1" wp14:anchorId="2042B197" wp14:editId="39A3BCF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CD0CEF" id="AutoShape 5" o:spid="_x0000_s1026" style="position:absolute;margin-left:331.5pt;margin-top:0;width:382.7pt;height:269.3pt;z-index:-25076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xq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qeLOWdO&#10;9KTS9TpCLs7m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P1Ma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1" locked="0" layoutInCell="0" allowOverlap="1" wp14:anchorId="5995BBD4" wp14:editId="60539B4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F352D6" id="AutoShape 4" o:spid="_x0000_s1026" style="position:absolute;margin-left:0;margin-top:0;width:382.7pt;height:269.3pt;z-index:-250769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ej4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1" locked="0" layoutInCell="0" allowOverlap="1" wp14:anchorId="02786516" wp14:editId="5FCAA74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391E60" id="AutoShape 3" o:spid="_x0000_s1026" style="position:absolute;margin-left:331.5pt;margin-top:0;width:382.7pt;height:269.3pt;z-index:-25077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ADiLAIAADo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+gA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1" locked="0" layoutInCell="0" allowOverlap="1" wp14:anchorId="7C7F2D2C" wp14:editId="35F4E98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F21CE9" id="AutoShape 2" o:spid="_x0000_s1026" style="position:absolute;margin-left:0;margin-top:0;width:382.7pt;height:269.3pt;z-index:-25077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P6Kw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J3P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05383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FB05D61" wp14:editId="7BFB0A95">
            <wp:extent cx="2762885" cy="2275840"/>
            <wp:effectExtent l="0" t="0" r="0" b="0"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1F9A" w14:textId="77777777" w:rsidR="00DE4AE9" w:rsidRDefault="00DE4AE9" w:rsidP="00263C9E">
      <w:pPr>
        <w:jc w:val="center"/>
      </w:pPr>
    </w:p>
    <w:p w14:paraId="0F082D91" w14:textId="77777777" w:rsidR="00DE4AE9" w:rsidRDefault="00DE4AE9" w:rsidP="00263C9E"/>
    <w:p w14:paraId="47C8C64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D1E6BE" wp14:editId="578E0786">
            <wp:extent cx="2762885" cy="2275840"/>
            <wp:effectExtent l="0" t="0" r="0" b="0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7663" w14:textId="77777777" w:rsidR="00DE4AE9" w:rsidRDefault="00DE4AE9" w:rsidP="00263C9E">
      <w:pPr>
        <w:jc w:val="center"/>
      </w:pPr>
    </w:p>
    <w:p w14:paraId="1B4CBECF" w14:textId="77777777" w:rsidR="00DE4AE9" w:rsidRDefault="00DE4AE9" w:rsidP="00263C9E">
      <w:pPr>
        <w:jc w:val="center"/>
      </w:pPr>
    </w:p>
    <w:p w14:paraId="6A40D500" w14:textId="77777777" w:rsidR="00DE4AE9" w:rsidRDefault="00DE4AE9" w:rsidP="00263C9E">
      <w:pPr>
        <w:jc w:val="center"/>
      </w:pPr>
    </w:p>
    <w:p w14:paraId="54385DFB" w14:textId="77777777" w:rsidR="00DE4AE9" w:rsidRDefault="00DE4AE9" w:rsidP="006F3544"/>
    <w:p w14:paraId="117A3F2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C38D39" wp14:editId="2F0DB2FA">
            <wp:extent cx="2762885" cy="2275840"/>
            <wp:effectExtent l="0" t="0" r="0" b="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7968" w14:textId="77777777" w:rsidR="00DE4AE9" w:rsidRDefault="00DE4AE9" w:rsidP="00263C9E">
      <w:pPr>
        <w:jc w:val="center"/>
      </w:pPr>
    </w:p>
    <w:p w14:paraId="074248E7" w14:textId="77777777" w:rsidR="00DE4AE9" w:rsidRDefault="00DE4AE9" w:rsidP="00263C9E">
      <w:pPr>
        <w:jc w:val="center"/>
      </w:pPr>
    </w:p>
    <w:p w14:paraId="14F3694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B97F09F" wp14:editId="4EF6C865">
            <wp:extent cx="2762885" cy="2275840"/>
            <wp:effectExtent l="0" t="0" r="0" b="0"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E52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3216" behindDoc="1" locked="0" layoutInCell="0" allowOverlap="1" wp14:anchorId="6C72B337" wp14:editId="07522DB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A949CA" id="AutoShape 5" o:spid="_x0000_s1026" style="position:absolute;margin-left:331.5pt;margin-top:0;width:382.7pt;height:269.3pt;z-index:-25076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m+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ddTjlz&#10;oiOVrrYRcnE2Tw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s8p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1" locked="0" layoutInCell="0" allowOverlap="1" wp14:anchorId="76B1365F" wp14:editId="077FD9B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5B847D" id="AutoShape 4" o:spid="_x0000_s1026" style="position:absolute;margin-left:0;margin-top:0;width:382.7pt;height:269.3pt;z-index:-25076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/m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p0sKs6c&#10;6Emlq22EXJxV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bN/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1" locked="0" layoutInCell="0" allowOverlap="1" wp14:anchorId="4ED111FC" wp14:editId="45ABC0B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FA935E" id="AutoShape 3" o:spid="_x0000_s1026" style="position:absolute;margin-left:331.5pt;margin-top:0;width:382.7pt;height:269.3pt;z-index:-25076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cW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ddzjlz&#10;oiOVrrYRcnE2TQ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Wwn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1" locked="0" layoutInCell="0" allowOverlap="1" wp14:anchorId="690D3A51" wp14:editId="3B832FB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27B2BC" id="AutoShape 2" o:spid="_x0000_s1026" style="position:absolute;margin-left:0;margin-top:0;width:382.7pt;height:269.3pt;z-index:-25076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Nu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HmTb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D67FA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2CA1D61" wp14:editId="0ED5D7ED">
            <wp:extent cx="2762885" cy="2275840"/>
            <wp:effectExtent l="0" t="0" r="0" b="0"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26FA" w14:textId="77777777" w:rsidR="00DE4AE9" w:rsidRDefault="00DE4AE9" w:rsidP="00263C9E">
      <w:pPr>
        <w:jc w:val="center"/>
      </w:pPr>
    </w:p>
    <w:p w14:paraId="76FD2CE5" w14:textId="77777777" w:rsidR="00DE4AE9" w:rsidRDefault="00DE4AE9" w:rsidP="00263C9E"/>
    <w:p w14:paraId="69B0329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C94FBA" wp14:editId="120467FE">
            <wp:extent cx="2762885" cy="227584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DBBD" w14:textId="77777777" w:rsidR="00DE4AE9" w:rsidRDefault="00DE4AE9" w:rsidP="00263C9E">
      <w:pPr>
        <w:jc w:val="center"/>
      </w:pPr>
    </w:p>
    <w:p w14:paraId="7B4AAD2F" w14:textId="77777777" w:rsidR="00DE4AE9" w:rsidRDefault="00DE4AE9" w:rsidP="00263C9E">
      <w:pPr>
        <w:jc w:val="center"/>
      </w:pPr>
    </w:p>
    <w:p w14:paraId="7AE2E7DF" w14:textId="77777777" w:rsidR="00DE4AE9" w:rsidRDefault="00DE4AE9" w:rsidP="00263C9E">
      <w:pPr>
        <w:jc w:val="center"/>
      </w:pPr>
    </w:p>
    <w:p w14:paraId="6DE64354" w14:textId="77777777" w:rsidR="00DE4AE9" w:rsidRDefault="00DE4AE9" w:rsidP="006F3544"/>
    <w:p w14:paraId="35B1EE5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E163172" wp14:editId="4473C8C4">
            <wp:extent cx="2762885" cy="2275840"/>
            <wp:effectExtent l="0" t="0" r="0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7C8F" w14:textId="77777777" w:rsidR="00DE4AE9" w:rsidRDefault="00DE4AE9" w:rsidP="00263C9E">
      <w:pPr>
        <w:jc w:val="center"/>
      </w:pPr>
    </w:p>
    <w:p w14:paraId="41873957" w14:textId="77777777" w:rsidR="00DE4AE9" w:rsidRDefault="00DE4AE9" w:rsidP="00263C9E">
      <w:pPr>
        <w:jc w:val="center"/>
      </w:pPr>
    </w:p>
    <w:p w14:paraId="7BAF8BB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8E9E5B0" wp14:editId="301D6CA7">
            <wp:extent cx="2762885" cy="2275840"/>
            <wp:effectExtent l="0" t="0" r="0" b="0"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751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8336" behindDoc="1" locked="0" layoutInCell="0" allowOverlap="1" wp14:anchorId="73DE02BB" wp14:editId="271BA56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689D3B" id="AutoShape 5" o:spid="_x0000_s1026" style="position:absolute;margin-left:331.5pt;margin-top:0;width:382.7pt;height:269.3pt;z-index:-25075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u7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WT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+r0u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1" locked="0" layoutInCell="0" allowOverlap="1" wp14:anchorId="6AA49EB4" wp14:editId="4869542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175B5" id="AutoShape 4" o:spid="_x0000_s1026" style="position:absolute;margin-left:0;margin-top:0;width:382.7pt;height:269.3pt;z-index:-25075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/D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5czzpwY&#10;SKWbVYRcnNW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uv/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1" locked="0" layoutInCell="0" allowOverlap="1" wp14:anchorId="0BCD4FAE" wp14:editId="5E7689F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9F3D5B" id="AutoShape 3" o:spid="_x0000_s1026" style="position:absolute;margin-left:331.5pt;margin-top:0;width:382.7pt;height:269.3pt;z-index:-250760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cz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lXT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boHM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1" locked="0" layoutInCell="0" allowOverlap="1" wp14:anchorId="0496EA8D" wp14:editId="2CB0CA5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025403" id="AutoShape 2" o:spid="_x0000_s1026" style="position:absolute;margin-left:0;margin-top:0;width:382.7pt;height:269.3pt;z-index:-25076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Fr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5c1Z04M&#10;pNLNKkIuzma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GfF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8B16F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4F180A" wp14:editId="165A0676">
            <wp:extent cx="2762885" cy="2275840"/>
            <wp:effectExtent l="0" t="0" r="0" b="0"/>
            <wp:docPr id="1405" name="Picture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035B" w14:textId="77777777" w:rsidR="00DE4AE9" w:rsidRDefault="00DE4AE9" w:rsidP="00263C9E">
      <w:pPr>
        <w:jc w:val="center"/>
      </w:pPr>
    </w:p>
    <w:p w14:paraId="51769D0A" w14:textId="77777777" w:rsidR="00DE4AE9" w:rsidRDefault="00DE4AE9" w:rsidP="00263C9E"/>
    <w:p w14:paraId="4E73607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6B693A5" wp14:editId="754ACBF3">
            <wp:extent cx="2762885" cy="2275840"/>
            <wp:effectExtent l="0" t="0" r="0" b="0"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F11F" w14:textId="77777777" w:rsidR="00DE4AE9" w:rsidRDefault="00DE4AE9" w:rsidP="00263C9E">
      <w:pPr>
        <w:jc w:val="center"/>
      </w:pPr>
    </w:p>
    <w:p w14:paraId="51FA07D4" w14:textId="77777777" w:rsidR="00DE4AE9" w:rsidRDefault="00DE4AE9" w:rsidP="00263C9E">
      <w:pPr>
        <w:jc w:val="center"/>
      </w:pPr>
    </w:p>
    <w:p w14:paraId="000B3A7E" w14:textId="77777777" w:rsidR="00DE4AE9" w:rsidRDefault="00DE4AE9" w:rsidP="00263C9E">
      <w:pPr>
        <w:jc w:val="center"/>
      </w:pPr>
    </w:p>
    <w:p w14:paraId="49CFAB85" w14:textId="77777777" w:rsidR="00DE4AE9" w:rsidRDefault="00DE4AE9" w:rsidP="006F3544"/>
    <w:p w14:paraId="3EF3EC8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17F0D28" wp14:editId="12289652">
            <wp:extent cx="2762885" cy="2275840"/>
            <wp:effectExtent l="0" t="0" r="0" b="0"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BF88" w14:textId="77777777" w:rsidR="00DE4AE9" w:rsidRDefault="00DE4AE9" w:rsidP="00263C9E">
      <w:pPr>
        <w:jc w:val="center"/>
      </w:pPr>
    </w:p>
    <w:p w14:paraId="19AE83E0" w14:textId="77777777" w:rsidR="00DE4AE9" w:rsidRDefault="00DE4AE9" w:rsidP="00263C9E">
      <w:pPr>
        <w:jc w:val="center"/>
      </w:pPr>
    </w:p>
    <w:p w14:paraId="5705D61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1B72A6" wp14:editId="4A0A203F">
            <wp:extent cx="2762885" cy="2275840"/>
            <wp:effectExtent l="0" t="0" r="0" b="0"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B5D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3456" behindDoc="1" locked="0" layoutInCell="0" allowOverlap="1" wp14:anchorId="0183F7D8" wp14:editId="3EC7BC9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A88804" id="AutoShape 5" o:spid="_x0000_s1026" style="position:absolute;margin-left:331.5pt;margin-top:0;width:382.7pt;height:269.3pt;z-index:-25075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77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tV0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w87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1" locked="0" layoutInCell="0" allowOverlap="1" wp14:anchorId="0F9B8DC9" wp14:editId="5D9B002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27EDBB" id="AutoShape 4" o:spid="_x0000_s1026" style="position:absolute;margin-left:0;margin-top:0;width:382.7pt;height:269.3pt;z-index:-25075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g3LA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T7Y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1" locked="0" layoutInCell="0" allowOverlap="1" wp14:anchorId="1E62CC57" wp14:editId="4F45E11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DE246A" id="AutoShape 3" o:spid="_x0000_s1026" style="position:absolute;margin-left:331.5pt;margin-top:0;width:382.7pt;height:269.3pt;z-index:-25075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DH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y5MyJ&#10;nlS63kTIxdlJ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PiD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1" locked="0" layoutInCell="0" allowOverlap="1" wp14:anchorId="46D95E76" wp14:editId="1C09C1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7ED5D6" id="AutoShape 2" o:spid="_x0000_s1026" style="position:absolute;margin-left:0;margin-top:0;width:382.7pt;height:269.3pt;z-index:-25075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S/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i4r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K5S/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B36437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D5766B5" wp14:editId="5D0C0053">
            <wp:extent cx="2762885" cy="2275840"/>
            <wp:effectExtent l="0" t="0" r="0" b="0"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B740" w14:textId="77777777" w:rsidR="00DE4AE9" w:rsidRDefault="00DE4AE9" w:rsidP="00263C9E">
      <w:pPr>
        <w:jc w:val="center"/>
      </w:pPr>
    </w:p>
    <w:p w14:paraId="6170BA43" w14:textId="77777777" w:rsidR="00DE4AE9" w:rsidRDefault="00DE4AE9" w:rsidP="00263C9E"/>
    <w:p w14:paraId="3CA676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755070" wp14:editId="1F9B9BD3">
            <wp:extent cx="2762885" cy="2275840"/>
            <wp:effectExtent l="0" t="0" r="0" b="0"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D4A4" w14:textId="77777777" w:rsidR="00DE4AE9" w:rsidRDefault="00DE4AE9" w:rsidP="00263C9E">
      <w:pPr>
        <w:jc w:val="center"/>
      </w:pPr>
    </w:p>
    <w:p w14:paraId="0F8C7937" w14:textId="77777777" w:rsidR="00DE4AE9" w:rsidRDefault="00DE4AE9" w:rsidP="00263C9E">
      <w:pPr>
        <w:jc w:val="center"/>
      </w:pPr>
    </w:p>
    <w:p w14:paraId="1B12DA18" w14:textId="77777777" w:rsidR="00DE4AE9" w:rsidRDefault="00DE4AE9" w:rsidP="00263C9E">
      <w:pPr>
        <w:jc w:val="center"/>
      </w:pPr>
    </w:p>
    <w:p w14:paraId="3D459D84" w14:textId="77777777" w:rsidR="00DE4AE9" w:rsidRDefault="00DE4AE9" w:rsidP="006F3544"/>
    <w:p w14:paraId="32B89FC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B5BDE7" wp14:editId="6A430EFF">
            <wp:extent cx="2762885" cy="2275840"/>
            <wp:effectExtent l="0" t="0" r="0" b="0"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726D" w14:textId="77777777" w:rsidR="00DE4AE9" w:rsidRDefault="00DE4AE9" w:rsidP="00263C9E">
      <w:pPr>
        <w:jc w:val="center"/>
      </w:pPr>
    </w:p>
    <w:p w14:paraId="10F0B756" w14:textId="77777777" w:rsidR="00DE4AE9" w:rsidRDefault="00DE4AE9" w:rsidP="00263C9E">
      <w:pPr>
        <w:jc w:val="center"/>
      </w:pPr>
    </w:p>
    <w:p w14:paraId="7DB61BE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A342CD" wp14:editId="7746771B">
            <wp:extent cx="2762885" cy="2275840"/>
            <wp:effectExtent l="0" t="0" r="0" b="0"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7FED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8576" behindDoc="1" locked="0" layoutInCell="0" allowOverlap="1" wp14:anchorId="65542F55" wp14:editId="69A8B8B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E8A904" id="AutoShape 5" o:spid="_x0000_s1026" style="position:absolute;margin-left:331.5pt;margin-top:0;width:382.7pt;height:269.3pt;z-index:-25074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5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arygjMn&#10;elLpZhMhF2ez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nS5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1" locked="0" layoutInCell="0" allowOverlap="1" wp14:anchorId="08C2AFA7" wp14:editId="2FD9607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3C8FB9" id="AutoShape 4" o:spid="_x0000_s1026" style="position:absolute;margin-left:0;margin-top:0;width:382.7pt;height:269.3pt;z-index:-250748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13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FSXXc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1" locked="0" layoutInCell="0" allowOverlap="1" wp14:anchorId="4156F4BF" wp14:editId="3FF827B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EF12FD" id="AutoShape 3" o:spid="_x0000_s1026" style="position:absolute;margin-left:331.5pt;margin-top:0;width:382.7pt;height:269.3pt;z-index:-250749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W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lXlgjMn&#10;elLpahshF2cn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UqW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1" locked="0" layoutInCell="0" allowOverlap="1" wp14:anchorId="2E1879A3" wp14:editId="7BFF3A1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252094" id="AutoShape 2" o:spid="_x0000_s1026" style="position:absolute;margin-left:0;margin-top:0;width:382.7pt;height:269.3pt;z-index:-25075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9Y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UWz1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A8D8F9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964FA20" wp14:editId="01DC48B7">
            <wp:extent cx="2762885" cy="2275840"/>
            <wp:effectExtent l="0" t="0" r="0" b="0"/>
            <wp:docPr id="1421" name="Pictur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AF84" w14:textId="77777777" w:rsidR="00DE4AE9" w:rsidRDefault="00DE4AE9" w:rsidP="00263C9E">
      <w:pPr>
        <w:jc w:val="center"/>
      </w:pPr>
    </w:p>
    <w:p w14:paraId="38190BE2" w14:textId="77777777" w:rsidR="00DE4AE9" w:rsidRDefault="00DE4AE9" w:rsidP="00263C9E"/>
    <w:p w14:paraId="33E9A8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DE3299" wp14:editId="39481889">
            <wp:extent cx="2762885" cy="2275840"/>
            <wp:effectExtent l="0" t="0" r="0" b="0"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06F6" w14:textId="77777777" w:rsidR="00DE4AE9" w:rsidRDefault="00DE4AE9" w:rsidP="00263C9E">
      <w:pPr>
        <w:jc w:val="center"/>
      </w:pPr>
    </w:p>
    <w:p w14:paraId="1E77CCDB" w14:textId="77777777" w:rsidR="00DE4AE9" w:rsidRDefault="00DE4AE9" w:rsidP="00263C9E">
      <w:pPr>
        <w:jc w:val="center"/>
      </w:pPr>
    </w:p>
    <w:p w14:paraId="74FABDF4" w14:textId="77777777" w:rsidR="00DE4AE9" w:rsidRDefault="00DE4AE9" w:rsidP="00263C9E">
      <w:pPr>
        <w:jc w:val="center"/>
      </w:pPr>
    </w:p>
    <w:p w14:paraId="52563605" w14:textId="77777777" w:rsidR="00DE4AE9" w:rsidRDefault="00DE4AE9" w:rsidP="006F3544"/>
    <w:p w14:paraId="50634BB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E22167" wp14:editId="072839E6">
            <wp:extent cx="2762885" cy="2275840"/>
            <wp:effectExtent l="0" t="0" r="0" b="0"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570C" w14:textId="77777777" w:rsidR="00DE4AE9" w:rsidRDefault="00DE4AE9" w:rsidP="00263C9E">
      <w:pPr>
        <w:jc w:val="center"/>
      </w:pPr>
    </w:p>
    <w:p w14:paraId="73E1227A" w14:textId="77777777" w:rsidR="00DE4AE9" w:rsidRDefault="00DE4AE9" w:rsidP="00263C9E">
      <w:pPr>
        <w:jc w:val="center"/>
      </w:pPr>
    </w:p>
    <w:p w14:paraId="1EF4883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D41D8FD" wp14:editId="522E30BC">
            <wp:extent cx="2762885" cy="2275840"/>
            <wp:effectExtent l="0" t="0" r="0" b="0"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CDB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3696" behindDoc="1" locked="0" layoutInCell="0" allowOverlap="1" wp14:anchorId="5110796F" wp14:editId="000F68B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BB6C16" id="AutoShape 5" o:spid="_x0000_s1026" style="position:absolute;margin-left:331.5pt;margin-top:0;width:382.7pt;height:269.3pt;z-index:-25074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WI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oHW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1" locked="0" layoutInCell="0" allowOverlap="1" wp14:anchorId="6A30588B" wp14:editId="5BC1AB3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F87494" id="AutoShape 4" o:spid="_x0000_s1026" style="position:absolute;margin-left:0;margin-top:0;width:382.7pt;height:269.3pt;z-index:-25074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Hw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o648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tcH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1" locked="0" layoutInCell="0" allowOverlap="1" wp14:anchorId="2FD1E825" wp14:editId="22C3AFC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397AA2" id="AutoShape 3" o:spid="_x0000_s1026" style="position:absolute;margin-left:331.5pt;margin-top:0;width:382.7pt;height:269.3pt;z-index:-25074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kA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rZOWdO&#10;9KTS9SZCLs5O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LU5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1" locked="0" layoutInCell="0" allowOverlap="1" wp14:anchorId="483A508F" wp14:editId="003168C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30FDF6" id="AutoShape 2" o:spid="_x0000_s1026" style="position:absolute;margin-left:0;margin-top:0;width:382.7pt;height:269.3pt;z-index:-25074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oYKg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V6Sh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D53E67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28E34B4" wp14:editId="248881A9">
            <wp:extent cx="2762885" cy="2275840"/>
            <wp:effectExtent l="0" t="0" r="0" b="0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210C" w14:textId="77777777" w:rsidR="00DE4AE9" w:rsidRDefault="00DE4AE9" w:rsidP="00263C9E">
      <w:pPr>
        <w:jc w:val="center"/>
      </w:pPr>
    </w:p>
    <w:p w14:paraId="60A99DA7" w14:textId="77777777" w:rsidR="00DE4AE9" w:rsidRDefault="00DE4AE9" w:rsidP="00263C9E"/>
    <w:p w14:paraId="6611F6C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E2EEF3" wp14:editId="53F5AD91">
            <wp:extent cx="2762885" cy="2275840"/>
            <wp:effectExtent l="0" t="0" r="0" b="0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BB02" w14:textId="77777777" w:rsidR="00DE4AE9" w:rsidRDefault="00DE4AE9" w:rsidP="00263C9E">
      <w:pPr>
        <w:jc w:val="center"/>
      </w:pPr>
    </w:p>
    <w:p w14:paraId="33F71498" w14:textId="77777777" w:rsidR="00DE4AE9" w:rsidRDefault="00DE4AE9" w:rsidP="00263C9E">
      <w:pPr>
        <w:jc w:val="center"/>
      </w:pPr>
    </w:p>
    <w:p w14:paraId="28DDCF08" w14:textId="77777777" w:rsidR="00DE4AE9" w:rsidRDefault="00DE4AE9" w:rsidP="00263C9E">
      <w:pPr>
        <w:jc w:val="center"/>
      </w:pPr>
    </w:p>
    <w:p w14:paraId="605C2824" w14:textId="77777777" w:rsidR="00DE4AE9" w:rsidRDefault="00DE4AE9" w:rsidP="006F3544"/>
    <w:p w14:paraId="4A7CDCC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310683C" wp14:editId="777B8BC7">
            <wp:extent cx="2762885" cy="2275840"/>
            <wp:effectExtent l="0" t="0" r="0" b="0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5148" w14:textId="77777777" w:rsidR="00DE4AE9" w:rsidRDefault="00DE4AE9" w:rsidP="00263C9E">
      <w:pPr>
        <w:jc w:val="center"/>
      </w:pPr>
    </w:p>
    <w:p w14:paraId="394E0276" w14:textId="77777777" w:rsidR="00DE4AE9" w:rsidRDefault="00DE4AE9" w:rsidP="00263C9E">
      <w:pPr>
        <w:jc w:val="center"/>
      </w:pPr>
    </w:p>
    <w:p w14:paraId="00C1316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AE4428" wp14:editId="0D799DE8">
            <wp:extent cx="2762885" cy="2275840"/>
            <wp:effectExtent l="0" t="0" r="0" b="0"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E94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8816" behindDoc="1" locked="0" layoutInCell="0" allowOverlap="1" wp14:anchorId="0DAB8BED" wp14:editId="0923B0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C24262" id="AutoShape 5" o:spid="_x0000_s1026" style="position:absolute;margin-left:331.5pt;margin-top:0;width:382.7pt;height:269.3pt;z-index:-25073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Bc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tOTjhz&#10;oieVrjcRcnE2Tw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ZIQ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1" locked="0" layoutInCell="0" allowOverlap="1" wp14:anchorId="394580E7" wp14:editId="3A6EFD9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1C05C6" id="AutoShape 4" o:spid="_x0000_s1026" style="position:absolute;margin-left:0;margin-top:0;width:382.7pt;height:269.3pt;z-index:-25073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YE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TijM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MeY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1" locked="0" layoutInCell="0" allowOverlap="1" wp14:anchorId="4F03D50F" wp14:editId="611191A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48EB55" id="AutoShape 3" o:spid="_x0000_s1026" style="position:absolute;margin-left:331.5pt;margin-top:0;width:382.7pt;height:269.3pt;z-index:-25073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R70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tO5pw5&#10;0ZNK15sIuTg7SQ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jEe9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1" locked="0" layoutInCell="0" allowOverlap="1" wp14:anchorId="7A0E1234" wp14:editId="08DD40D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2CD22C" id="AutoShape 2" o:spid="_x0000_s1026" style="position:absolute;margin-left:0;margin-top:0;width:382.7pt;height:269.3pt;z-index:-25074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KqM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TM86c&#10;6Eml602EXJzN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ySqj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53013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B0E2E63" wp14:editId="5A16461C">
            <wp:extent cx="2762885" cy="2275840"/>
            <wp:effectExtent l="0" t="0" r="0" b="0"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9DCC" w14:textId="77777777" w:rsidR="00DE4AE9" w:rsidRDefault="00DE4AE9" w:rsidP="00263C9E">
      <w:pPr>
        <w:jc w:val="center"/>
      </w:pPr>
    </w:p>
    <w:p w14:paraId="2FA97D6B" w14:textId="77777777" w:rsidR="00DE4AE9" w:rsidRDefault="00DE4AE9" w:rsidP="00263C9E"/>
    <w:p w14:paraId="143D315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8C7837" wp14:editId="5EEC99DD">
            <wp:extent cx="2762885" cy="2275840"/>
            <wp:effectExtent l="0" t="0" r="0" b="0"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8451" w14:textId="77777777" w:rsidR="00DE4AE9" w:rsidRDefault="00DE4AE9" w:rsidP="00263C9E">
      <w:pPr>
        <w:jc w:val="center"/>
      </w:pPr>
    </w:p>
    <w:p w14:paraId="64D2C342" w14:textId="77777777" w:rsidR="00DE4AE9" w:rsidRDefault="00DE4AE9" w:rsidP="00263C9E">
      <w:pPr>
        <w:jc w:val="center"/>
      </w:pPr>
    </w:p>
    <w:p w14:paraId="04999EC9" w14:textId="77777777" w:rsidR="00DE4AE9" w:rsidRDefault="00DE4AE9" w:rsidP="00263C9E">
      <w:pPr>
        <w:jc w:val="center"/>
      </w:pPr>
    </w:p>
    <w:p w14:paraId="146D3666" w14:textId="77777777" w:rsidR="00DE4AE9" w:rsidRDefault="00DE4AE9" w:rsidP="006F3544"/>
    <w:p w14:paraId="3CCCB56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D7A2DB" wp14:editId="2C8F70CB">
            <wp:extent cx="2762885" cy="2275840"/>
            <wp:effectExtent l="0" t="0" r="0" b="0"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16A7" w14:textId="77777777" w:rsidR="00DE4AE9" w:rsidRDefault="00DE4AE9" w:rsidP="00263C9E">
      <w:pPr>
        <w:jc w:val="center"/>
      </w:pPr>
    </w:p>
    <w:p w14:paraId="38C6C867" w14:textId="77777777" w:rsidR="00DE4AE9" w:rsidRDefault="00DE4AE9" w:rsidP="00263C9E">
      <w:pPr>
        <w:jc w:val="center"/>
      </w:pPr>
    </w:p>
    <w:p w14:paraId="3D02F90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5E6EF4B" wp14:editId="5776D807">
            <wp:extent cx="2762885" cy="2275840"/>
            <wp:effectExtent l="0" t="0" r="0" b="0"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353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3936" behindDoc="1" locked="0" layoutInCell="0" allowOverlap="1" wp14:anchorId="054A5ED6" wp14:editId="1124E68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1B68C9" id="AutoShape 5" o:spid="_x0000_s1026" style="position:absolute;margin-left:331.5pt;margin-top:0;width:382.7pt;height:269.3pt;z-index:-25073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Kd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Tdsp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1" locked="0" layoutInCell="0" allowOverlap="1" wp14:anchorId="4FAB7D2A" wp14:editId="00ED84B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945841" id="AutoShape 4" o:spid="_x0000_s1026" style="position:absolute;margin-left:0;margin-top:0;width:382.7pt;height:269.3pt;z-index:-25073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bl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XIBu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1" locked="0" layoutInCell="0" allowOverlap="1" wp14:anchorId="3309D6EC" wp14:editId="1B86DF2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1D118D" id="AutoShape 3" o:spid="_x0000_s1026" style="position:absolute;margin-left:331.5pt;margin-top:0;width:382.7pt;height:269.3pt;z-index:-250734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yP4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1" locked="0" layoutInCell="0" allowOverlap="1" wp14:anchorId="202C6C3F" wp14:editId="6341732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0E8B75" id="AutoShape 2" o:spid="_x0000_s1026" style="position:absolute;margin-left:0;margin-top:0;width:382.7pt;height:269.3pt;z-index:-25073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hN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JrCE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01AB85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0EAB10F" wp14:editId="26977C8B">
            <wp:extent cx="2762885" cy="2275840"/>
            <wp:effectExtent l="0" t="0" r="0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16FB" w14:textId="77777777" w:rsidR="00DE4AE9" w:rsidRDefault="00DE4AE9" w:rsidP="00263C9E">
      <w:pPr>
        <w:jc w:val="center"/>
      </w:pPr>
    </w:p>
    <w:p w14:paraId="496451F5" w14:textId="77777777" w:rsidR="00DE4AE9" w:rsidRDefault="00DE4AE9" w:rsidP="00263C9E"/>
    <w:p w14:paraId="28A903C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C91B026" wp14:editId="1C1F5881">
            <wp:extent cx="2762885" cy="2275840"/>
            <wp:effectExtent l="0" t="0" r="0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2EEC" w14:textId="77777777" w:rsidR="00DE4AE9" w:rsidRDefault="00DE4AE9" w:rsidP="00263C9E">
      <w:pPr>
        <w:jc w:val="center"/>
      </w:pPr>
    </w:p>
    <w:p w14:paraId="29CF00D5" w14:textId="77777777" w:rsidR="00DE4AE9" w:rsidRDefault="00DE4AE9" w:rsidP="00263C9E">
      <w:pPr>
        <w:jc w:val="center"/>
      </w:pPr>
    </w:p>
    <w:p w14:paraId="055FB0D7" w14:textId="77777777" w:rsidR="00DE4AE9" w:rsidRDefault="00DE4AE9" w:rsidP="00263C9E">
      <w:pPr>
        <w:jc w:val="center"/>
      </w:pPr>
    </w:p>
    <w:p w14:paraId="430FEA31" w14:textId="77777777" w:rsidR="00DE4AE9" w:rsidRDefault="00DE4AE9" w:rsidP="006F3544"/>
    <w:p w14:paraId="54983B9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931744" wp14:editId="1AF073B5">
            <wp:extent cx="2762885" cy="2275840"/>
            <wp:effectExtent l="0" t="0" r="0" b="0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9E8A" w14:textId="77777777" w:rsidR="00DE4AE9" w:rsidRDefault="00DE4AE9" w:rsidP="00263C9E">
      <w:pPr>
        <w:jc w:val="center"/>
      </w:pPr>
    </w:p>
    <w:p w14:paraId="03F9050E" w14:textId="77777777" w:rsidR="00DE4AE9" w:rsidRDefault="00DE4AE9" w:rsidP="00263C9E">
      <w:pPr>
        <w:jc w:val="center"/>
      </w:pPr>
    </w:p>
    <w:p w14:paraId="03439360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5939EBA" wp14:editId="5B3D1358">
            <wp:extent cx="2762885" cy="2275840"/>
            <wp:effectExtent l="0" t="0" r="0" b="0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809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9056" behindDoc="1" locked="0" layoutInCell="0" allowOverlap="1" wp14:anchorId="511C05A3" wp14:editId="3B1122E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AC68B0" id="AutoShape 5" o:spid="_x0000_s1026" style="position:absolute;margin-left:331.5pt;margin-top:0;width:382.7pt;height:269.3pt;z-index:-25072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SxN9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1" locked="0" layoutInCell="0" allowOverlap="1" wp14:anchorId="1B757002" wp14:editId="0356C00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45A7BF" id="AutoShape 4" o:spid="_x0000_s1026" style="position:absolute;margin-left:0;margin-top:0;width:382.7pt;height:269.3pt;z-index:-25072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CER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7TCE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1" locked="0" layoutInCell="0" allowOverlap="1" wp14:anchorId="32111147" wp14:editId="53D090A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1FFC79" id="AutoShape 3" o:spid="_x0000_s1026" style="position:absolute;margin-left:331.5pt;margin-top:0;width:382.7pt;height:269.3pt;z-index:-25072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Nnh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TNn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1" locked="0" layoutInCell="0" allowOverlap="1" wp14:anchorId="03496767" wp14:editId="3210980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76B7B6" id="AutoShape 2" o:spid="_x0000_s1026" style="position:absolute;margin-left:0;margin-top:0;width:382.7pt;height:269.3pt;z-index:-25073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2Z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j6tOH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WW2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A4651D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1A46A68" wp14:editId="5B92F4EA">
            <wp:extent cx="2762885" cy="2275840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4AD8" w14:textId="77777777" w:rsidR="00DE4AE9" w:rsidRDefault="00DE4AE9" w:rsidP="00263C9E">
      <w:pPr>
        <w:jc w:val="center"/>
      </w:pPr>
    </w:p>
    <w:p w14:paraId="76ECEF5F" w14:textId="77777777" w:rsidR="00DE4AE9" w:rsidRDefault="00DE4AE9" w:rsidP="00263C9E"/>
    <w:p w14:paraId="7AA8047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FCAACBF" wp14:editId="0D51D8E8">
            <wp:extent cx="2762885" cy="2275840"/>
            <wp:effectExtent l="0" t="0" r="0" b="0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84A1" w14:textId="77777777" w:rsidR="00DE4AE9" w:rsidRDefault="00DE4AE9" w:rsidP="00263C9E">
      <w:pPr>
        <w:jc w:val="center"/>
      </w:pPr>
    </w:p>
    <w:p w14:paraId="66ACD2E7" w14:textId="77777777" w:rsidR="00DE4AE9" w:rsidRDefault="00DE4AE9" w:rsidP="00263C9E">
      <w:pPr>
        <w:jc w:val="center"/>
      </w:pPr>
    </w:p>
    <w:p w14:paraId="0F23CD86" w14:textId="77777777" w:rsidR="00DE4AE9" w:rsidRDefault="00DE4AE9" w:rsidP="00263C9E">
      <w:pPr>
        <w:jc w:val="center"/>
      </w:pPr>
    </w:p>
    <w:p w14:paraId="6B904CD8" w14:textId="77777777" w:rsidR="00DE4AE9" w:rsidRDefault="00DE4AE9" w:rsidP="006F3544"/>
    <w:p w14:paraId="19E0D9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7FAF4A1" wp14:editId="11878EBF">
            <wp:extent cx="2762885" cy="2275840"/>
            <wp:effectExtent l="0" t="0" r="0" b="0"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C45F" w14:textId="77777777" w:rsidR="00DE4AE9" w:rsidRDefault="00DE4AE9" w:rsidP="00263C9E">
      <w:pPr>
        <w:jc w:val="center"/>
      </w:pPr>
    </w:p>
    <w:p w14:paraId="396460C1" w14:textId="77777777" w:rsidR="00DE4AE9" w:rsidRDefault="00DE4AE9" w:rsidP="00263C9E">
      <w:pPr>
        <w:jc w:val="center"/>
      </w:pPr>
    </w:p>
    <w:p w14:paraId="5AE0A9B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87BE917" wp14:editId="64A9D791">
            <wp:extent cx="2762885" cy="2275840"/>
            <wp:effectExtent l="0" t="0" r="0" b="0"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0CD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4176" behindDoc="1" locked="0" layoutInCell="0" allowOverlap="1" wp14:anchorId="62BFC910" wp14:editId="7291608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65D427" id="AutoShape 5" o:spid="_x0000_s1026" style="position:absolute;margin-left:331.5pt;margin-top:0;width:382.7pt;height:269.3pt;z-index:-25072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dJ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rv10k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1" locked="0" layoutInCell="0" allowOverlap="1" wp14:anchorId="4E30DC3B" wp14:editId="437D9E7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BB944" id="AutoShape 4" o:spid="_x0000_s1026" style="position:absolute;margin-left:0;margin-top:0;width:382.7pt;height:269.3pt;z-index:-250723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RR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IKR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1" locked="0" layoutInCell="0" allowOverlap="1" wp14:anchorId="45355608" wp14:editId="2A32551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60854D" id="AutoShape 3" o:spid="_x0000_s1026" style="position:absolute;margin-left:331.5pt;margin-top:0;width:382.7pt;height:269.3pt;z-index:-25072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yh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vmF5w5&#10;0ZNK15sIuTg7SQ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SBc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1" locked="0" layoutInCell="0" allowOverlap="1" wp14:anchorId="67F70136" wp14:editId="09F654C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D8B164" id="AutoShape 2" o:spid="_x0000_s1026" style="position:absolute;margin-left:0;margin-top:0;width:382.7pt;height:269.3pt;z-index:-25072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Z+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ZDZ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88ABF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A1E2550" wp14:editId="018A468F">
            <wp:extent cx="2762885" cy="2275840"/>
            <wp:effectExtent l="0" t="0" r="0" b="0"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C393" w14:textId="77777777" w:rsidR="00DE4AE9" w:rsidRDefault="00DE4AE9" w:rsidP="00263C9E">
      <w:pPr>
        <w:jc w:val="center"/>
      </w:pPr>
    </w:p>
    <w:p w14:paraId="186DE739" w14:textId="77777777" w:rsidR="00DE4AE9" w:rsidRDefault="00DE4AE9" w:rsidP="00263C9E"/>
    <w:p w14:paraId="4B4C434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C17CEB" wp14:editId="09E21A38">
            <wp:extent cx="2762885" cy="2275840"/>
            <wp:effectExtent l="0" t="0" r="0" b="0"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14BE" w14:textId="77777777" w:rsidR="00DE4AE9" w:rsidRDefault="00DE4AE9" w:rsidP="00263C9E">
      <w:pPr>
        <w:jc w:val="center"/>
      </w:pPr>
    </w:p>
    <w:p w14:paraId="3BD187BA" w14:textId="77777777" w:rsidR="00DE4AE9" w:rsidRDefault="00DE4AE9" w:rsidP="00263C9E">
      <w:pPr>
        <w:jc w:val="center"/>
      </w:pPr>
    </w:p>
    <w:p w14:paraId="7050C814" w14:textId="77777777" w:rsidR="00DE4AE9" w:rsidRDefault="00DE4AE9" w:rsidP="00263C9E">
      <w:pPr>
        <w:jc w:val="center"/>
      </w:pPr>
    </w:p>
    <w:p w14:paraId="66189B7A" w14:textId="77777777" w:rsidR="00DE4AE9" w:rsidRDefault="00DE4AE9" w:rsidP="006F3544"/>
    <w:p w14:paraId="59118D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21482F7" wp14:editId="27F10ACC">
            <wp:extent cx="2762885" cy="2275840"/>
            <wp:effectExtent l="0" t="0" r="0" b="0"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5376" w14:textId="77777777" w:rsidR="00DE4AE9" w:rsidRDefault="00DE4AE9" w:rsidP="00263C9E">
      <w:pPr>
        <w:jc w:val="center"/>
      </w:pPr>
    </w:p>
    <w:p w14:paraId="1DFA8A65" w14:textId="77777777" w:rsidR="00DE4AE9" w:rsidRDefault="00DE4AE9" w:rsidP="00263C9E">
      <w:pPr>
        <w:jc w:val="center"/>
      </w:pPr>
    </w:p>
    <w:p w14:paraId="2F9C04D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537F3CC" wp14:editId="2E90C216">
            <wp:extent cx="2762885" cy="2275840"/>
            <wp:effectExtent l="0" t="0" r="0" b="0"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257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9296" behindDoc="1" locked="0" layoutInCell="0" allowOverlap="1" wp14:anchorId="02728BD4" wp14:editId="7F6B029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5D538" id="AutoShape 5" o:spid="_x0000_s1026" style="position:absolute;margin-left:331.5pt;margin-top:0;width:382.7pt;height:269.3pt;z-index:-25071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yu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0oy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1" locked="0" layoutInCell="0" allowOverlap="1" wp14:anchorId="474EDB4F" wp14:editId="374033B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9A78C1" id="AutoShape 4" o:spid="_x0000_s1026" style="position:absolute;margin-left:0;margin-top:0;width:382.7pt;height:269.3pt;z-index:-25071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zjW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xzj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1" locked="0" layoutInCell="0" allowOverlap="1" wp14:anchorId="350C373D" wp14:editId="30AFF78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CFB2AB" id="AutoShape 3" o:spid="_x0000_s1026" style="position:absolute;margin-left:331.5pt;margin-top:0;width:382.7pt;height:269.3pt;z-index:-25071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sfAJ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1" locked="0" layoutInCell="0" allowOverlap="1" wp14:anchorId="69B6C942" wp14:editId="2453C81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98F8C7" id="AutoShape 2" o:spid="_x0000_s1026" style="position:absolute;margin-left:0;margin-top:0;width:382.7pt;height:269.3pt;z-index:-25072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M+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CLM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130D2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D2ED48C" wp14:editId="489CC451">
            <wp:extent cx="2762885" cy="2275840"/>
            <wp:effectExtent l="0" t="0" r="0" b="0"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9EB5" w14:textId="77777777" w:rsidR="00DE4AE9" w:rsidRDefault="00DE4AE9" w:rsidP="00263C9E">
      <w:pPr>
        <w:jc w:val="center"/>
      </w:pPr>
    </w:p>
    <w:p w14:paraId="4291642A" w14:textId="77777777" w:rsidR="00DE4AE9" w:rsidRDefault="00DE4AE9" w:rsidP="00263C9E"/>
    <w:p w14:paraId="5EBC740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1243FE0" wp14:editId="26B35629">
            <wp:extent cx="2762885" cy="2275840"/>
            <wp:effectExtent l="0" t="0" r="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0E8B" w14:textId="77777777" w:rsidR="00DE4AE9" w:rsidRDefault="00DE4AE9" w:rsidP="00263C9E">
      <w:pPr>
        <w:jc w:val="center"/>
      </w:pPr>
    </w:p>
    <w:p w14:paraId="6929F5EF" w14:textId="77777777" w:rsidR="00DE4AE9" w:rsidRDefault="00DE4AE9" w:rsidP="00263C9E">
      <w:pPr>
        <w:jc w:val="center"/>
      </w:pPr>
    </w:p>
    <w:p w14:paraId="09CCD361" w14:textId="77777777" w:rsidR="00DE4AE9" w:rsidRDefault="00DE4AE9" w:rsidP="00263C9E">
      <w:pPr>
        <w:jc w:val="center"/>
      </w:pPr>
    </w:p>
    <w:p w14:paraId="11D5E5E4" w14:textId="77777777" w:rsidR="00DE4AE9" w:rsidRDefault="00DE4AE9" w:rsidP="006F3544"/>
    <w:p w14:paraId="55E1116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8FD17F2" wp14:editId="308C6978">
            <wp:extent cx="2762885" cy="2275840"/>
            <wp:effectExtent l="0" t="0" r="0" b="0"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7163" w14:textId="77777777" w:rsidR="00DE4AE9" w:rsidRDefault="00DE4AE9" w:rsidP="00263C9E">
      <w:pPr>
        <w:jc w:val="center"/>
      </w:pPr>
    </w:p>
    <w:p w14:paraId="6CBBBC0D" w14:textId="77777777" w:rsidR="00DE4AE9" w:rsidRDefault="00DE4AE9" w:rsidP="00263C9E">
      <w:pPr>
        <w:jc w:val="center"/>
      </w:pPr>
    </w:p>
    <w:p w14:paraId="792A3DC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5B6F02C" wp14:editId="262877B7">
            <wp:extent cx="2762885" cy="2275840"/>
            <wp:effectExtent l="0" t="0" r="0" b="0"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BDB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4416" behindDoc="1" locked="0" layoutInCell="0" allowOverlap="1" wp14:anchorId="79857601" wp14:editId="100CEBF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218571" id="AutoShape 5" o:spid="_x0000_s1026" style="position:absolute;margin-left:331.5pt;margin-top:0;width:382.7pt;height:269.3pt;z-index:-25071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l6LAIAADo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+Dp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1" locked="0" layoutInCell="0" allowOverlap="1" wp14:anchorId="5AC62AD7" wp14:editId="7F66637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F657DC" id="AutoShape 4" o:spid="_x0000_s1026" style="position:absolute;margin-left:0;margin-top:0;width:382.7pt;height:269.3pt;z-index:-25071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8i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GQx8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1" locked="0" layoutInCell="0" allowOverlap="1" wp14:anchorId="160241D1" wp14:editId="6FA3BF5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E42547" id="AutoShape 3" o:spid="_x0000_s1026" style="position:absolute;margin-left:331.5pt;margin-top:0;width:382.7pt;height:269.3pt;z-index:-25071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+fS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Q+f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1" locked="0" layoutInCell="0" allowOverlap="1" wp14:anchorId="77EFA92B" wp14:editId="4039C48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784FC7" id="AutoShape 2" o:spid="_x0000_s1026" style="position:absolute;margin-left:0;margin-top:0;width:382.7pt;height:269.3pt;z-index:-25071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Oq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tXFjDMn&#10;elLpZhMhF2fT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VlO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27B9A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335CDF5" wp14:editId="422AF217">
            <wp:extent cx="2762885" cy="2275840"/>
            <wp:effectExtent l="0" t="0" r="0" b="0"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CB0E" w14:textId="77777777" w:rsidR="00DE4AE9" w:rsidRDefault="00DE4AE9" w:rsidP="00263C9E">
      <w:pPr>
        <w:jc w:val="center"/>
      </w:pPr>
    </w:p>
    <w:p w14:paraId="221CD48B" w14:textId="77777777" w:rsidR="00DE4AE9" w:rsidRDefault="00DE4AE9" w:rsidP="00263C9E"/>
    <w:p w14:paraId="4712A71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963E25" wp14:editId="12DAB722">
            <wp:extent cx="2762885" cy="2275840"/>
            <wp:effectExtent l="0" t="0" r="0" b="0"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3250" w14:textId="77777777" w:rsidR="00DE4AE9" w:rsidRDefault="00DE4AE9" w:rsidP="00263C9E">
      <w:pPr>
        <w:jc w:val="center"/>
      </w:pPr>
    </w:p>
    <w:p w14:paraId="101404CD" w14:textId="77777777" w:rsidR="00DE4AE9" w:rsidRDefault="00DE4AE9" w:rsidP="00263C9E">
      <w:pPr>
        <w:jc w:val="center"/>
      </w:pPr>
    </w:p>
    <w:p w14:paraId="6B08E8DD" w14:textId="77777777" w:rsidR="00DE4AE9" w:rsidRDefault="00DE4AE9" w:rsidP="00263C9E">
      <w:pPr>
        <w:jc w:val="center"/>
      </w:pPr>
    </w:p>
    <w:p w14:paraId="4FDA4F8F" w14:textId="77777777" w:rsidR="00DE4AE9" w:rsidRDefault="00DE4AE9" w:rsidP="006F3544"/>
    <w:p w14:paraId="052B02B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B054D6" wp14:editId="66B38C80">
            <wp:extent cx="2762885" cy="2275840"/>
            <wp:effectExtent l="0" t="0" r="0" b="0"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9B58" w14:textId="77777777" w:rsidR="00DE4AE9" w:rsidRDefault="00DE4AE9" w:rsidP="00263C9E">
      <w:pPr>
        <w:jc w:val="center"/>
      </w:pPr>
    </w:p>
    <w:p w14:paraId="57986FE2" w14:textId="77777777" w:rsidR="00DE4AE9" w:rsidRDefault="00DE4AE9" w:rsidP="00263C9E">
      <w:pPr>
        <w:jc w:val="center"/>
      </w:pPr>
    </w:p>
    <w:p w14:paraId="0E09270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2206F6" wp14:editId="6171B387">
            <wp:extent cx="2762885" cy="2275840"/>
            <wp:effectExtent l="0" t="0" r="0" b="0"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80B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9536" behindDoc="1" locked="0" layoutInCell="0" allowOverlap="1" wp14:anchorId="620129AB" wp14:editId="61A866F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70A45F" id="AutoShape 5" o:spid="_x0000_s1026" style="position:absolute;margin-left:331.5pt;margin-top:0;width:382.7pt;height:269.3pt;z-index:-25070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n2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pLufY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1" locked="0" layoutInCell="0" allowOverlap="1" wp14:anchorId="14836734" wp14:editId="101AFC5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578DC" id="AutoShape 4" o:spid="_x0000_s1026" style="position:absolute;margin-left:0;margin-top:0;width:382.7pt;height:269.3pt;z-index:-25070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2O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W84syJ&#10;gVS6XkfIxVmd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Xg2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1" locked="0" layoutInCell="0" allowOverlap="1" wp14:anchorId="764ECC19" wp14:editId="47F8D40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F819FF" id="AutoShape 3" o:spid="_x0000_s1026" style="position:absolute;margin-left:331.5pt;margin-top:0;width:382.7pt;height:269.3pt;z-index:-25070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V+LAIAADo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V71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1" locked="0" layoutInCell="0" allowOverlap="1" wp14:anchorId="2FEA7DE3" wp14:editId="51EC3E8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E60F20" id="AutoShape 2" o:spid="_x0000_s1026" style="position:absolute;margin-left:0;margin-top:0;width:382.7pt;height:269.3pt;z-index:-25071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Mm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W85syJ&#10;gVS6XkfIxVmV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/QM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F62E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F27FC23" wp14:editId="6C00B9E8">
            <wp:extent cx="2762885" cy="2275840"/>
            <wp:effectExtent l="0" t="0" r="0" b="0"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3658" w14:textId="77777777" w:rsidR="00DE4AE9" w:rsidRDefault="00DE4AE9" w:rsidP="00263C9E">
      <w:pPr>
        <w:jc w:val="center"/>
      </w:pPr>
    </w:p>
    <w:p w14:paraId="5D58AFE6" w14:textId="77777777" w:rsidR="00DE4AE9" w:rsidRDefault="00DE4AE9" w:rsidP="00263C9E"/>
    <w:p w14:paraId="2E60F3E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E8E866" wp14:editId="6C287947">
            <wp:extent cx="2762885" cy="2275840"/>
            <wp:effectExtent l="0" t="0" r="0" b="0"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CD97" w14:textId="77777777" w:rsidR="00DE4AE9" w:rsidRDefault="00DE4AE9" w:rsidP="00263C9E">
      <w:pPr>
        <w:jc w:val="center"/>
      </w:pPr>
    </w:p>
    <w:p w14:paraId="53D1108A" w14:textId="77777777" w:rsidR="00DE4AE9" w:rsidRDefault="00DE4AE9" w:rsidP="00263C9E">
      <w:pPr>
        <w:jc w:val="center"/>
      </w:pPr>
    </w:p>
    <w:p w14:paraId="1674738C" w14:textId="77777777" w:rsidR="00DE4AE9" w:rsidRDefault="00DE4AE9" w:rsidP="00263C9E">
      <w:pPr>
        <w:jc w:val="center"/>
      </w:pPr>
    </w:p>
    <w:p w14:paraId="0C818D8A" w14:textId="77777777" w:rsidR="00DE4AE9" w:rsidRDefault="00DE4AE9" w:rsidP="006F3544"/>
    <w:p w14:paraId="611FAC2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7C18C1B" wp14:editId="0728D6A2">
            <wp:extent cx="2762885" cy="2275840"/>
            <wp:effectExtent l="0" t="0" r="0" b="0"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C616" w14:textId="77777777" w:rsidR="00DE4AE9" w:rsidRDefault="00DE4AE9" w:rsidP="00263C9E">
      <w:pPr>
        <w:jc w:val="center"/>
      </w:pPr>
    </w:p>
    <w:p w14:paraId="1F8AE7C7" w14:textId="77777777" w:rsidR="00DE4AE9" w:rsidRDefault="00DE4AE9" w:rsidP="00263C9E">
      <w:pPr>
        <w:jc w:val="center"/>
      </w:pPr>
    </w:p>
    <w:p w14:paraId="2EEA701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4BEAAC4" wp14:editId="61A9F798">
            <wp:extent cx="2762885" cy="2275840"/>
            <wp:effectExtent l="0" t="0" r="0" b="0"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286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4656" behindDoc="1" locked="0" layoutInCell="0" allowOverlap="1" wp14:anchorId="508C6C9E" wp14:editId="362FC0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9758A6" id="AutoShape 5" o:spid="_x0000_s1026" style="position:absolute;margin-left:331.5pt;margin-top:0;width:382.7pt;height:269.3pt;z-index:-25070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y2KwIAADo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Jzy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1" locked="0" layoutInCell="0" allowOverlap="1" wp14:anchorId="60FA517C" wp14:editId="7E14FCB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074507" id="AutoShape 4" o:spid="_x0000_s1026" style="position:absolute;margin-left:0;margin-top:0;width:382.7pt;height:269.3pt;z-index:-25070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p6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XaKno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1" locked="0" layoutInCell="0" allowOverlap="1" wp14:anchorId="062F6C7F" wp14:editId="6461F53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9D494F" id="AutoShape 3" o:spid="_x0000_s1026" style="position:absolute;margin-left:331.5pt;margin-top:0;width:382.7pt;height:269.3pt;z-index:-250703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KK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lWLkjMn&#10;elLpahshF2cn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2tK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1" locked="0" layoutInCell="0" allowOverlap="1" wp14:anchorId="1D0917D9" wp14:editId="00E4A3A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045CA5" id="AutoShape 2" o:spid="_x0000_s1026" style="position:absolute;margin-left:0;margin-top:0;width:382.7pt;height:269.3pt;z-index:-25070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by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vVFxZkT&#10;A6l0vYmQi7Mq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z2b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A9CF8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E66B32D" wp14:editId="24F4B512">
            <wp:extent cx="2762885" cy="2275840"/>
            <wp:effectExtent l="0" t="0" r="0" b="0"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859F" w14:textId="77777777" w:rsidR="00DE4AE9" w:rsidRDefault="00DE4AE9" w:rsidP="00263C9E">
      <w:pPr>
        <w:jc w:val="center"/>
      </w:pPr>
    </w:p>
    <w:p w14:paraId="78921035" w14:textId="77777777" w:rsidR="00DE4AE9" w:rsidRDefault="00DE4AE9" w:rsidP="00263C9E"/>
    <w:p w14:paraId="1684AD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D32BCF" wp14:editId="72448DD8">
            <wp:extent cx="2762885" cy="2275840"/>
            <wp:effectExtent l="0" t="0" r="0" b="0"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19E8" w14:textId="77777777" w:rsidR="00DE4AE9" w:rsidRDefault="00DE4AE9" w:rsidP="00263C9E">
      <w:pPr>
        <w:jc w:val="center"/>
      </w:pPr>
    </w:p>
    <w:p w14:paraId="347AD7E9" w14:textId="77777777" w:rsidR="00DE4AE9" w:rsidRDefault="00DE4AE9" w:rsidP="00263C9E">
      <w:pPr>
        <w:jc w:val="center"/>
      </w:pPr>
    </w:p>
    <w:p w14:paraId="67B9DE95" w14:textId="77777777" w:rsidR="00DE4AE9" w:rsidRDefault="00DE4AE9" w:rsidP="00263C9E">
      <w:pPr>
        <w:jc w:val="center"/>
      </w:pPr>
    </w:p>
    <w:p w14:paraId="609CEB45" w14:textId="77777777" w:rsidR="00DE4AE9" w:rsidRDefault="00DE4AE9" w:rsidP="006F3544"/>
    <w:p w14:paraId="7EFA9A8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029C04" wp14:editId="3E282BBB">
            <wp:extent cx="2762885" cy="2275840"/>
            <wp:effectExtent l="0" t="0" r="0" b="0"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B696" w14:textId="77777777" w:rsidR="00DE4AE9" w:rsidRDefault="00DE4AE9" w:rsidP="00263C9E">
      <w:pPr>
        <w:jc w:val="center"/>
      </w:pPr>
    </w:p>
    <w:p w14:paraId="15F48E82" w14:textId="77777777" w:rsidR="00DE4AE9" w:rsidRDefault="00DE4AE9" w:rsidP="00263C9E">
      <w:pPr>
        <w:jc w:val="center"/>
      </w:pPr>
    </w:p>
    <w:p w14:paraId="620BC7F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6227C74" wp14:editId="140D279D">
            <wp:extent cx="2762885" cy="2275840"/>
            <wp:effectExtent l="0" t="0" r="0" b="0"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795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9776" behindDoc="1" locked="0" layoutInCell="0" allowOverlap="1" wp14:anchorId="57B571B9" wp14:editId="66D8AF2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938500" id="AutoShape 5" o:spid="_x0000_s1026" style="position:absolute;margin-left:331.5pt;margin-top:0;width:382.7pt;height:269.3pt;z-index:-25069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wiKwIAADo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edw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1" locked="0" layoutInCell="0" allowOverlap="1" wp14:anchorId="21C563E9" wp14:editId="2C96A03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DC0142" id="AutoShape 4" o:spid="_x0000_s1026" style="position:absolute;margin-left:0;margin-top:0;width:382.7pt;height:269.3pt;z-index:-25069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q86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tq8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1" locked="0" layoutInCell="0" allowOverlap="1" wp14:anchorId="298D04CC" wp14:editId="21FDBD0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8A5E72" id="AutoShape 3" o:spid="_x0000_s1026" style="position:absolute;margin-left:331.5pt;margin-top:0;width:382.7pt;height:269.3pt;z-index:-25069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7ZX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1" locked="0" layoutInCell="0" allowOverlap="1" wp14:anchorId="1E49BB38" wp14:editId="0DA008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7FC69E" id="AutoShape 2" o:spid="_x0000_s1026" style="position:absolute;margin-left:0;margin-top:0;width:382.7pt;height:269.3pt;z-index:-25069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J0KwIAADo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r+J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B1156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F7774DB" wp14:editId="34CADF22">
            <wp:extent cx="2762885" cy="2275840"/>
            <wp:effectExtent l="0" t="0" r="0" b="0"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7C1E" w14:textId="77777777" w:rsidR="00DE4AE9" w:rsidRDefault="00DE4AE9" w:rsidP="00263C9E">
      <w:pPr>
        <w:jc w:val="center"/>
      </w:pPr>
    </w:p>
    <w:p w14:paraId="5C3C35C2" w14:textId="77777777" w:rsidR="00DE4AE9" w:rsidRDefault="00DE4AE9" w:rsidP="00263C9E"/>
    <w:p w14:paraId="0CE7296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5DEF291" wp14:editId="350C8F00">
            <wp:extent cx="2762885" cy="2275840"/>
            <wp:effectExtent l="0" t="0" r="0" b="0"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D4D3" w14:textId="77777777" w:rsidR="00DE4AE9" w:rsidRDefault="00DE4AE9" w:rsidP="00263C9E">
      <w:pPr>
        <w:jc w:val="center"/>
      </w:pPr>
    </w:p>
    <w:p w14:paraId="21ED6C29" w14:textId="77777777" w:rsidR="00DE4AE9" w:rsidRDefault="00DE4AE9" w:rsidP="00263C9E">
      <w:pPr>
        <w:jc w:val="center"/>
      </w:pPr>
    </w:p>
    <w:p w14:paraId="2C5B1BA4" w14:textId="77777777" w:rsidR="00DE4AE9" w:rsidRDefault="00DE4AE9" w:rsidP="00263C9E">
      <w:pPr>
        <w:jc w:val="center"/>
      </w:pPr>
    </w:p>
    <w:p w14:paraId="3E4025A4" w14:textId="77777777" w:rsidR="00DE4AE9" w:rsidRDefault="00DE4AE9" w:rsidP="006F3544"/>
    <w:p w14:paraId="3DF0CDD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DD6C32C" wp14:editId="730A5675">
            <wp:extent cx="2762885" cy="2275840"/>
            <wp:effectExtent l="0" t="0" r="0" b="0"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3D1F" w14:textId="77777777" w:rsidR="00DE4AE9" w:rsidRDefault="00DE4AE9" w:rsidP="00263C9E">
      <w:pPr>
        <w:jc w:val="center"/>
      </w:pPr>
    </w:p>
    <w:p w14:paraId="2233C40D" w14:textId="77777777" w:rsidR="00DE4AE9" w:rsidRDefault="00DE4AE9" w:rsidP="00263C9E">
      <w:pPr>
        <w:jc w:val="center"/>
      </w:pPr>
    </w:p>
    <w:p w14:paraId="36F4EEE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EA3C0C9" wp14:editId="1B27C9A5">
            <wp:extent cx="2762885" cy="2275840"/>
            <wp:effectExtent l="0" t="0" r="0" b="0"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048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4896" behindDoc="1" locked="0" layoutInCell="0" allowOverlap="1" wp14:anchorId="606F84B3" wp14:editId="3142A4F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935C53" id="AutoShape 5" o:spid="_x0000_s1026" style="position:absolute;margin-left:331.5pt;margin-top:0;width:382.7pt;height:269.3pt;z-index:-25069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ik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GVi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1" locked="0" layoutInCell="0" allowOverlap="1" wp14:anchorId="64C04F35" wp14:editId="40AB812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4D985F" id="AutoShape 4" o:spid="_x0000_s1026" style="position:absolute;margin-left:0;margin-top:0;width:382.7pt;height:269.3pt;z-index:-25069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zc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aTc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DOz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1" locked="0" layoutInCell="0" allowOverlap="1" wp14:anchorId="0E870B17" wp14:editId="6DC13B3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5D2F88" id="AutoShape 3" o:spid="_x0000_s1026" style="position:absolute;margin-left:331.5pt;margin-top:0;width:382.7pt;height:269.3pt;z-index:-25069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Qs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PxjDMn&#10;OlLpZhMhF2d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wwUL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1" locked="0" layoutInCell="0" allowOverlap="1" wp14:anchorId="290A4A62" wp14:editId="0AD466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7C4311" id="AutoShape 2" o:spid="_x0000_s1026" style="position:absolute;margin-left:0;margin-top:0;width:382.7pt;height:269.3pt;z-index:-25069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2c0KwIAADo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w2c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022AFB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16CE843" wp14:editId="1A1708D1">
            <wp:extent cx="2762885" cy="2275840"/>
            <wp:effectExtent l="0" t="0" r="0" b="0"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CEA2" w14:textId="77777777" w:rsidR="00DE4AE9" w:rsidRDefault="00DE4AE9" w:rsidP="00263C9E">
      <w:pPr>
        <w:jc w:val="center"/>
      </w:pPr>
    </w:p>
    <w:p w14:paraId="4F50091F" w14:textId="77777777" w:rsidR="00DE4AE9" w:rsidRDefault="00DE4AE9" w:rsidP="00263C9E"/>
    <w:p w14:paraId="4C7AD63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0B9EF6E" wp14:editId="7822F698">
            <wp:extent cx="2762885" cy="2275840"/>
            <wp:effectExtent l="0" t="0" r="0" b="0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8BD3" w14:textId="77777777" w:rsidR="00DE4AE9" w:rsidRDefault="00DE4AE9" w:rsidP="00263C9E">
      <w:pPr>
        <w:jc w:val="center"/>
      </w:pPr>
    </w:p>
    <w:p w14:paraId="14F5D0D5" w14:textId="77777777" w:rsidR="00DE4AE9" w:rsidRDefault="00DE4AE9" w:rsidP="00263C9E">
      <w:pPr>
        <w:jc w:val="center"/>
      </w:pPr>
    </w:p>
    <w:p w14:paraId="3559312E" w14:textId="77777777" w:rsidR="00DE4AE9" w:rsidRDefault="00DE4AE9" w:rsidP="00263C9E">
      <w:pPr>
        <w:jc w:val="center"/>
      </w:pPr>
    </w:p>
    <w:p w14:paraId="39C07539" w14:textId="77777777" w:rsidR="00DE4AE9" w:rsidRDefault="00DE4AE9" w:rsidP="006F3544"/>
    <w:p w14:paraId="275DD86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05B28CB" wp14:editId="7438D79F">
            <wp:extent cx="2762885" cy="2275840"/>
            <wp:effectExtent l="0" t="0" r="0" b="0"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F42A" w14:textId="77777777" w:rsidR="00DE4AE9" w:rsidRDefault="00DE4AE9" w:rsidP="00263C9E">
      <w:pPr>
        <w:jc w:val="center"/>
      </w:pPr>
    </w:p>
    <w:p w14:paraId="2E57C0EE" w14:textId="77777777" w:rsidR="00DE4AE9" w:rsidRDefault="00DE4AE9" w:rsidP="00263C9E">
      <w:pPr>
        <w:jc w:val="center"/>
      </w:pPr>
    </w:p>
    <w:p w14:paraId="779143D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3B4F3E9" wp14:editId="0FFE02F2">
            <wp:extent cx="2762885" cy="2275840"/>
            <wp:effectExtent l="0" t="0" r="0" b="0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D06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0016" behindDoc="1" locked="0" layoutInCell="0" allowOverlap="1" wp14:anchorId="1EC3B477" wp14:editId="54EEF5B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BE170E" id="AutoShape 5" o:spid="_x0000_s1026" style="position:absolute;margin-left:331.5pt;margin-top:0;width:382.7pt;height:269.3pt;z-index:-25068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1w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ylDMn&#10;elLpeh0hF2fz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is9c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1" locked="0" layoutInCell="0" allowOverlap="1" wp14:anchorId="6E549DE7" wp14:editId="3F3AAAD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77047B" id="AutoShape 4" o:spid="_x0000_s1026" style="position:absolute;margin-left:0;margin-top:0;width:382.7pt;height:269.3pt;z-index:-25068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so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iMs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1" locked="0" layoutInCell="0" allowOverlap="1" wp14:anchorId="48B9DB8B" wp14:editId="1D28359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EEEDB6" id="AutoShape 3" o:spid="_x0000_s1026" style="position:absolute;margin-left:331.5pt;margin-top:0;width:382.7pt;height:269.3pt;z-index:-25068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PY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NyzpkT&#10;Pal0vY6Qi7PT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Ygz2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1" locked="0" layoutInCell="0" allowOverlap="1" wp14:anchorId="2A9DCB3C" wp14:editId="028A98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8F2350" id="AutoShape 2" o:spid="_x0000_s1026" style="position:absolute;margin-left:0;margin-top:0;width:382.7pt;height:269.3pt;z-index:-25068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eg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S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nYe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1C8AF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A0F5966" wp14:editId="59E554E7">
            <wp:extent cx="2762885" cy="2275840"/>
            <wp:effectExtent l="0" t="0" r="0" b="0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D7E2" w14:textId="77777777" w:rsidR="00DE4AE9" w:rsidRDefault="00DE4AE9" w:rsidP="00263C9E">
      <w:pPr>
        <w:jc w:val="center"/>
      </w:pPr>
    </w:p>
    <w:p w14:paraId="70C30058" w14:textId="77777777" w:rsidR="00DE4AE9" w:rsidRDefault="00DE4AE9" w:rsidP="00263C9E"/>
    <w:p w14:paraId="03F12AE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DF71143" wp14:editId="1A5E0E09">
            <wp:extent cx="2762885" cy="2275840"/>
            <wp:effectExtent l="0" t="0" r="0" b="0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A2C8" w14:textId="77777777" w:rsidR="00DE4AE9" w:rsidRDefault="00DE4AE9" w:rsidP="00263C9E">
      <w:pPr>
        <w:jc w:val="center"/>
      </w:pPr>
    </w:p>
    <w:p w14:paraId="2459C6F2" w14:textId="77777777" w:rsidR="00DE4AE9" w:rsidRDefault="00DE4AE9" w:rsidP="00263C9E">
      <w:pPr>
        <w:jc w:val="center"/>
      </w:pPr>
    </w:p>
    <w:p w14:paraId="23320829" w14:textId="77777777" w:rsidR="00DE4AE9" w:rsidRDefault="00DE4AE9" w:rsidP="00263C9E">
      <w:pPr>
        <w:jc w:val="center"/>
      </w:pPr>
    </w:p>
    <w:p w14:paraId="516FC2FE" w14:textId="77777777" w:rsidR="00DE4AE9" w:rsidRDefault="00DE4AE9" w:rsidP="006F3544"/>
    <w:p w14:paraId="479869A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4D28D1" wp14:editId="1C23A096">
            <wp:extent cx="2762885" cy="2275840"/>
            <wp:effectExtent l="0" t="0" r="0" b="0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34A3" w14:textId="77777777" w:rsidR="00DE4AE9" w:rsidRDefault="00DE4AE9" w:rsidP="00263C9E">
      <w:pPr>
        <w:jc w:val="center"/>
      </w:pPr>
    </w:p>
    <w:p w14:paraId="31622C8E" w14:textId="77777777" w:rsidR="00DE4AE9" w:rsidRDefault="00DE4AE9" w:rsidP="00263C9E">
      <w:pPr>
        <w:jc w:val="center"/>
      </w:pPr>
    </w:p>
    <w:p w14:paraId="1E54072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DD458FC" wp14:editId="766681C0">
            <wp:extent cx="2762885" cy="2275840"/>
            <wp:effectExtent l="0" t="0" r="0" b="0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6A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5136" behindDoc="1" locked="0" layoutInCell="0" allowOverlap="1" wp14:anchorId="558CAA85" wp14:editId="10768F4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E84238" id="AutoShape 5" o:spid="_x0000_s1026" style="position:absolute;margin-left:331.5pt;margin-top:0;width:382.7pt;height:269.3pt;z-index:-25068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aX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Fma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1" locked="0" layoutInCell="0" allowOverlap="1" wp14:anchorId="2F626969" wp14:editId="6D72AED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C4D40F" id="AutoShape 4" o:spid="_x0000_s1026" style="position:absolute;margin-left:0;margin-top:0;width:382.7pt;height:269.3pt;z-index:-25068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9Lv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Sq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A9L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1" locked="0" layoutInCell="0" allowOverlap="1" wp14:anchorId="63AA7C2B" wp14:editId="1E6A667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21F5EC" id="AutoShape 3" o:spid="_x0000_s1026" style="position:absolute;margin-left:331.5pt;margin-top:0;width:382.7pt;height:269.3pt;z-index:-250683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of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fjC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gMq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1" locked="0" layoutInCell="0" allowOverlap="1" wp14:anchorId="72E901AC" wp14:editId="6FF210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99980F" id="AutoShape 2" o:spid="_x0000_s1026" style="position:absolute;margin-left:0;margin-top:0;width:382.7pt;height:269.3pt;z-index:-25068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xH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SqOX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oNx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53B46E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75C989" wp14:editId="25C151C8">
            <wp:extent cx="2762885" cy="2275840"/>
            <wp:effectExtent l="0" t="0" r="0" b="0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EA82" w14:textId="77777777" w:rsidR="00DE4AE9" w:rsidRDefault="00DE4AE9" w:rsidP="00263C9E">
      <w:pPr>
        <w:jc w:val="center"/>
      </w:pPr>
    </w:p>
    <w:p w14:paraId="265D5319" w14:textId="77777777" w:rsidR="00DE4AE9" w:rsidRDefault="00DE4AE9" w:rsidP="00263C9E"/>
    <w:p w14:paraId="65499FB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46B244D" wp14:editId="1D5C4BC2">
            <wp:extent cx="2762885" cy="2275840"/>
            <wp:effectExtent l="0" t="0" r="0" b="0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8A04" w14:textId="77777777" w:rsidR="00DE4AE9" w:rsidRDefault="00DE4AE9" w:rsidP="00263C9E">
      <w:pPr>
        <w:jc w:val="center"/>
      </w:pPr>
    </w:p>
    <w:p w14:paraId="623B9C2F" w14:textId="77777777" w:rsidR="00DE4AE9" w:rsidRDefault="00DE4AE9" w:rsidP="00263C9E">
      <w:pPr>
        <w:jc w:val="center"/>
      </w:pPr>
    </w:p>
    <w:p w14:paraId="23E3A406" w14:textId="77777777" w:rsidR="00DE4AE9" w:rsidRDefault="00DE4AE9" w:rsidP="00263C9E">
      <w:pPr>
        <w:jc w:val="center"/>
      </w:pPr>
    </w:p>
    <w:p w14:paraId="6F1831B3" w14:textId="77777777" w:rsidR="00DE4AE9" w:rsidRDefault="00DE4AE9" w:rsidP="006F3544"/>
    <w:p w14:paraId="0E3790B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8D30446" wp14:editId="5257F77A">
            <wp:extent cx="2762885" cy="2275840"/>
            <wp:effectExtent l="0" t="0" r="0" b="0"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C3E1" w14:textId="77777777" w:rsidR="00DE4AE9" w:rsidRDefault="00DE4AE9" w:rsidP="00263C9E">
      <w:pPr>
        <w:jc w:val="center"/>
      </w:pPr>
    </w:p>
    <w:p w14:paraId="18E24AD5" w14:textId="77777777" w:rsidR="00DE4AE9" w:rsidRDefault="00DE4AE9" w:rsidP="00263C9E">
      <w:pPr>
        <w:jc w:val="center"/>
      </w:pPr>
    </w:p>
    <w:p w14:paraId="3C5D9AC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3BDDB84" wp14:editId="759B0269">
            <wp:extent cx="2762885" cy="2275840"/>
            <wp:effectExtent l="0" t="0" r="0" b="0"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B67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0256" behindDoc="1" locked="0" layoutInCell="0" allowOverlap="1" wp14:anchorId="56B85D78" wp14:editId="79E6B10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D3BF57" id="AutoShape 5" o:spid="_x0000_s1026" style="position:absolute;margin-left:331.5pt;margin-top:0;width:382.7pt;height:269.3pt;z-index:-25067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euP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1" locked="0" layoutInCell="0" allowOverlap="1" wp14:anchorId="2221B9ED" wp14:editId="02E67A1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FEA163" id="AutoShape 4" o:spid="_x0000_s1026" style="position:absolute;margin-left:0;margin-top:0;width:382.7pt;height:269.3pt;z-index:-250677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/Ub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uh/U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1" locked="0" layoutInCell="0" allowOverlap="1" wp14:anchorId="5EE57DCB" wp14:editId="2517C79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CDD543" id="AutoShape 3" o:spid="_x0000_s1026" style="position:absolute;margin-left:331.5pt;margin-top:0;width:382.7pt;height:269.3pt;z-index:-250678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3r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eTkjMn&#10;OlLpdhMhF2eT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IcN6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1" locked="0" layoutInCell="0" allowOverlap="1" wp14:anchorId="1C51ADFA" wp14:editId="048BFE6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E7766D" id="AutoShape 2" o:spid="_x0000_s1026" style="position:absolute;margin-left:0;margin-top:0;width:382.7pt;height:269.3pt;z-index:-25067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ZK5k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F085F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9AC74B1" wp14:editId="38055CA7">
            <wp:extent cx="2762885" cy="2275840"/>
            <wp:effectExtent l="0" t="0" r="0" b="0"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3E1B" w14:textId="77777777" w:rsidR="00DE4AE9" w:rsidRDefault="00DE4AE9" w:rsidP="00263C9E">
      <w:pPr>
        <w:jc w:val="center"/>
      </w:pPr>
    </w:p>
    <w:p w14:paraId="0DC8940A" w14:textId="77777777" w:rsidR="00DE4AE9" w:rsidRDefault="00DE4AE9" w:rsidP="00263C9E"/>
    <w:p w14:paraId="62E3EB6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C04EE8" wp14:editId="2C9FE4C3">
            <wp:extent cx="2762885" cy="2275840"/>
            <wp:effectExtent l="0" t="0" r="0" b="0"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5304" w14:textId="77777777" w:rsidR="00DE4AE9" w:rsidRDefault="00DE4AE9" w:rsidP="00263C9E">
      <w:pPr>
        <w:jc w:val="center"/>
      </w:pPr>
    </w:p>
    <w:p w14:paraId="7F3CB6E9" w14:textId="77777777" w:rsidR="00DE4AE9" w:rsidRDefault="00DE4AE9" w:rsidP="00263C9E">
      <w:pPr>
        <w:jc w:val="center"/>
      </w:pPr>
    </w:p>
    <w:p w14:paraId="57420F84" w14:textId="77777777" w:rsidR="00DE4AE9" w:rsidRDefault="00DE4AE9" w:rsidP="00263C9E">
      <w:pPr>
        <w:jc w:val="center"/>
      </w:pPr>
    </w:p>
    <w:p w14:paraId="1C5A12FF" w14:textId="77777777" w:rsidR="00DE4AE9" w:rsidRDefault="00DE4AE9" w:rsidP="006F3544"/>
    <w:p w14:paraId="4697848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17D573" wp14:editId="666450A0">
            <wp:extent cx="2762885" cy="2275840"/>
            <wp:effectExtent l="0" t="0" r="0" b="0"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D1E3" w14:textId="77777777" w:rsidR="00DE4AE9" w:rsidRDefault="00DE4AE9" w:rsidP="00263C9E">
      <w:pPr>
        <w:jc w:val="center"/>
      </w:pPr>
    </w:p>
    <w:p w14:paraId="1C57B6B3" w14:textId="77777777" w:rsidR="00DE4AE9" w:rsidRDefault="00DE4AE9" w:rsidP="00263C9E">
      <w:pPr>
        <w:jc w:val="center"/>
      </w:pPr>
    </w:p>
    <w:p w14:paraId="6C08C49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75FEA4" wp14:editId="16B69E5D">
            <wp:extent cx="2762885" cy="2275840"/>
            <wp:effectExtent l="0" t="0" r="0" b="0"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032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5376" behindDoc="1" locked="0" layoutInCell="0" allowOverlap="1" wp14:anchorId="76E625E1" wp14:editId="76482F9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8248D9" id="AutoShape 5" o:spid="_x0000_s1026" style="position:absolute;margin-left:331.5pt;margin-top:0;width:382.7pt;height:269.3pt;z-index:-25067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NDLAIAADo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yQD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1" locked="0" layoutInCell="0" allowOverlap="1" wp14:anchorId="4A574BB6" wp14:editId="12006F7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5BD274" id="AutoShape 4" o:spid="_x0000_s1026" style="position:absolute;margin-left:0;margin-top:0;width:382.7pt;height:269.3pt;z-index:-25067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3Bb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63B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3328" behindDoc="1" locked="0" layoutInCell="0" allowOverlap="1" wp14:anchorId="35C0123A" wp14:editId="2487FC2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993A5D" id="AutoShape 3" o:spid="_x0000_s1026" style="position:absolute;margin-left:331.5pt;margin-top:0;width:382.7pt;height:269.3pt;z-index:-25067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4ir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efLjlz&#10;oiOVrrYRcnE2TQ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OuI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1" locked="0" layoutInCell="0" allowOverlap="1" wp14:anchorId="0FE26AFF" wp14:editId="7C2F7C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4A3B2A" id="AutoShape 2" o:spid="_x0000_s1026" style="position:absolute;margin-left:0;margin-top:0;width:382.7pt;height:269.3pt;z-index:-25067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tS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DdG1I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08FC8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D7493D" wp14:editId="1221804E">
            <wp:extent cx="2762885" cy="2275840"/>
            <wp:effectExtent l="0" t="0" r="0" b="0"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10A5" w14:textId="77777777" w:rsidR="00DE4AE9" w:rsidRDefault="00DE4AE9" w:rsidP="00263C9E">
      <w:pPr>
        <w:jc w:val="center"/>
      </w:pPr>
    </w:p>
    <w:p w14:paraId="27A768BA" w14:textId="77777777" w:rsidR="00DE4AE9" w:rsidRDefault="00DE4AE9" w:rsidP="00263C9E"/>
    <w:p w14:paraId="5C6978C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A43ED54" wp14:editId="0AF483D0">
            <wp:extent cx="2762885" cy="2275840"/>
            <wp:effectExtent l="0" t="0" r="0" b="0"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D9B0" w14:textId="77777777" w:rsidR="00DE4AE9" w:rsidRDefault="00DE4AE9" w:rsidP="00263C9E">
      <w:pPr>
        <w:jc w:val="center"/>
      </w:pPr>
    </w:p>
    <w:p w14:paraId="59EB1BE3" w14:textId="77777777" w:rsidR="00DE4AE9" w:rsidRDefault="00DE4AE9" w:rsidP="00263C9E">
      <w:pPr>
        <w:jc w:val="center"/>
      </w:pPr>
    </w:p>
    <w:p w14:paraId="2B99C356" w14:textId="77777777" w:rsidR="00DE4AE9" w:rsidRDefault="00DE4AE9" w:rsidP="00263C9E">
      <w:pPr>
        <w:jc w:val="center"/>
      </w:pPr>
    </w:p>
    <w:p w14:paraId="44E774FC" w14:textId="77777777" w:rsidR="00DE4AE9" w:rsidRDefault="00DE4AE9" w:rsidP="006F3544"/>
    <w:p w14:paraId="7E7FD0F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71834D" wp14:editId="5AC6F86A">
            <wp:extent cx="2762885" cy="2275840"/>
            <wp:effectExtent l="0" t="0" r="0" b="0"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A9BE" w14:textId="77777777" w:rsidR="00DE4AE9" w:rsidRDefault="00DE4AE9" w:rsidP="00263C9E">
      <w:pPr>
        <w:jc w:val="center"/>
      </w:pPr>
    </w:p>
    <w:p w14:paraId="4AFC8403" w14:textId="77777777" w:rsidR="00DE4AE9" w:rsidRDefault="00DE4AE9" w:rsidP="00263C9E">
      <w:pPr>
        <w:jc w:val="center"/>
      </w:pPr>
    </w:p>
    <w:p w14:paraId="5461447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E34D360" wp14:editId="6B9DCDAF">
            <wp:extent cx="2762885" cy="2275840"/>
            <wp:effectExtent l="0" t="0" r="0" b="0"/>
            <wp:docPr id="1544" name="Picture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D60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0496" behindDoc="1" locked="0" layoutInCell="0" allowOverlap="1" wp14:anchorId="1FE89B2D" wp14:editId="3995D6B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657E31" id="AutoShape 5" o:spid="_x0000_s1026" style="position:absolute;margin-left:331.5pt;margin-top:0;width:382.7pt;height:269.3pt;z-index:-25066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GC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a6G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1" locked="0" layoutInCell="0" allowOverlap="1" wp14:anchorId="445A8A90" wp14:editId="6082819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AF03C3" id="AutoShape 4" o:spid="_x0000_s1026" style="position:absolute;margin-left:0;margin-top:0;width:382.7pt;height:269.3pt;z-index:-25066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X6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VOWdO&#10;9KTSzSZCLs6q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3fhX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1" locked="0" layoutInCell="0" allowOverlap="1" wp14:anchorId="09B352EF" wp14:editId="3F8147B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422A05" id="AutoShape 3" o:spid="_x0000_s1026" style="position:absolute;margin-left:331.5pt;margin-top:0;width:382.7pt;height:269.3pt;z-index:-25066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u0KLAIAADo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X7tC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1" locked="0" layoutInCell="0" allowOverlap="1" wp14:anchorId="5DA8BD06" wp14:editId="2D6879F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4B7619" id="AutoShape 2" o:spid="_x0000_s1026" style="position:absolute;margin-left:0;margin-top:0;width:382.7pt;height:269.3pt;z-index:-25066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4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0q0sqJ&#10;nlS6XUfIxdk0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sZ4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9FAE9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C1B5943" wp14:editId="603C2E16">
            <wp:extent cx="2762885" cy="2275840"/>
            <wp:effectExtent l="0" t="0" r="0" b="0"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29C7" w14:textId="77777777" w:rsidR="00DE4AE9" w:rsidRDefault="00DE4AE9" w:rsidP="00263C9E">
      <w:pPr>
        <w:jc w:val="center"/>
      </w:pPr>
    </w:p>
    <w:p w14:paraId="41219D58" w14:textId="77777777" w:rsidR="00DE4AE9" w:rsidRDefault="00DE4AE9" w:rsidP="00263C9E"/>
    <w:p w14:paraId="419E21F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FC0FE85" wp14:editId="29F1302D">
            <wp:extent cx="2762885" cy="2275840"/>
            <wp:effectExtent l="0" t="0" r="0" b="0"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06BF" w14:textId="77777777" w:rsidR="00DE4AE9" w:rsidRDefault="00DE4AE9" w:rsidP="00263C9E">
      <w:pPr>
        <w:jc w:val="center"/>
      </w:pPr>
    </w:p>
    <w:p w14:paraId="25D4B251" w14:textId="77777777" w:rsidR="00DE4AE9" w:rsidRDefault="00DE4AE9" w:rsidP="00263C9E">
      <w:pPr>
        <w:jc w:val="center"/>
      </w:pPr>
    </w:p>
    <w:p w14:paraId="6BC99A99" w14:textId="77777777" w:rsidR="00DE4AE9" w:rsidRDefault="00DE4AE9" w:rsidP="00263C9E">
      <w:pPr>
        <w:jc w:val="center"/>
      </w:pPr>
    </w:p>
    <w:p w14:paraId="303CE33B" w14:textId="77777777" w:rsidR="00DE4AE9" w:rsidRDefault="00DE4AE9" w:rsidP="006F3544"/>
    <w:p w14:paraId="2AE62DD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4D1EB91" wp14:editId="2446DC84">
            <wp:extent cx="2762885" cy="2275840"/>
            <wp:effectExtent l="0" t="0" r="0" b="0"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8D88" w14:textId="77777777" w:rsidR="00DE4AE9" w:rsidRDefault="00DE4AE9" w:rsidP="00263C9E">
      <w:pPr>
        <w:jc w:val="center"/>
      </w:pPr>
    </w:p>
    <w:p w14:paraId="3ADA75BF" w14:textId="77777777" w:rsidR="00DE4AE9" w:rsidRDefault="00DE4AE9" w:rsidP="00263C9E">
      <w:pPr>
        <w:jc w:val="center"/>
      </w:pPr>
    </w:p>
    <w:p w14:paraId="69E3E3F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866854" wp14:editId="385D3715">
            <wp:extent cx="2762885" cy="2275840"/>
            <wp:effectExtent l="0" t="0" r="0" b="0"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9B2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5616" behindDoc="1" locked="0" layoutInCell="0" allowOverlap="1" wp14:anchorId="6B16EEED" wp14:editId="69D8F32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9A4F88" id="AutoShape 5" o:spid="_x0000_s1026" style="position:absolute;margin-left:331.5pt;margin-top:0;width:382.7pt;height:269.3pt;z-index:-25066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RW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5KWdO&#10;9KTS9TpCLs7m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FnE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1" locked="0" layoutInCell="0" allowOverlap="1" wp14:anchorId="42F619EE" wp14:editId="764DA0B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A3D502" id="AutoShape 4" o:spid="_x0000_s1026" style="position:absolute;margin-left:0;margin-top:0;width:382.7pt;height:269.3pt;z-index:-25066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jIO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+jI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1" locked="0" layoutInCell="0" allowOverlap="1" wp14:anchorId="1B1B83D8" wp14:editId="099DB69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9FE944" id="AutoShape 3" o:spid="_x0000_s1026" style="position:absolute;margin-left:331.5pt;margin-top:0;width:382.7pt;height:269.3pt;z-index:-250662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sr+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5nDMn&#10;elLpeh0hF2en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/rK/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1" locked="0" layoutInCell="0" allowOverlap="1" wp14:anchorId="0272460D" wp14:editId="74F624F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A61244" id="AutoShape 2" o:spid="_x0000_s1026" style="position:absolute;margin-left:0;margin-top:0;width:382.7pt;height:269.3pt;z-index:-25066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6G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WYXnDnR&#10;kUo3uwi5OJsk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736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D25FCE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1F59D3C" wp14:editId="669DCE80">
            <wp:extent cx="2762885" cy="2275840"/>
            <wp:effectExtent l="0" t="0" r="0" b="0"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6283" w14:textId="77777777" w:rsidR="00DE4AE9" w:rsidRDefault="00DE4AE9" w:rsidP="00263C9E">
      <w:pPr>
        <w:jc w:val="center"/>
      </w:pPr>
    </w:p>
    <w:p w14:paraId="70C71174" w14:textId="77777777" w:rsidR="00DE4AE9" w:rsidRDefault="00DE4AE9" w:rsidP="00263C9E"/>
    <w:p w14:paraId="1FF5957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F07FE2F" wp14:editId="00AF2A51">
            <wp:extent cx="2762885" cy="2275840"/>
            <wp:effectExtent l="0" t="0" r="0" b="0"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AA1D" w14:textId="77777777" w:rsidR="00DE4AE9" w:rsidRDefault="00DE4AE9" w:rsidP="00263C9E">
      <w:pPr>
        <w:jc w:val="center"/>
      </w:pPr>
    </w:p>
    <w:p w14:paraId="35AEDBE0" w14:textId="77777777" w:rsidR="00DE4AE9" w:rsidRDefault="00DE4AE9" w:rsidP="00263C9E">
      <w:pPr>
        <w:jc w:val="center"/>
      </w:pPr>
    </w:p>
    <w:p w14:paraId="1035E2D7" w14:textId="77777777" w:rsidR="00DE4AE9" w:rsidRDefault="00DE4AE9" w:rsidP="00263C9E">
      <w:pPr>
        <w:jc w:val="center"/>
      </w:pPr>
    </w:p>
    <w:p w14:paraId="7E4C0A00" w14:textId="77777777" w:rsidR="00DE4AE9" w:rsidRDefault="00DE4AE9" w:rsidP="006F3544"/>
    <w:p w14:paraId="46288F2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AF725B7" wp14:editId="566EB17A">
            <wp:extent cx="2762885" cy="2275840"/>
            <wp:effectExtent l="0" t="0" r="0" b="0"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577D" w14:textId="77777777" w:rsidR="00DE4AE9" w:rsidRDefault="00DE4AE9" w:rsidP="00263C9E">
      <w:pPr>
        <w:jc w:val="center"/>
      </w:pPr>
    </w:p>
    <w:p w14:paraId="0A6E1B59" w14:textId="77777777" w:rsidR="00DE4AE9" w:rsidRDefault="00DE4AE9" w:rsidP="00263C9E">
      <w:pPr>
        <w:jc w:val="center"/>
      </w:pPr>
    </w:p>
    <w:p w14:paraId="3D1BDD0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9B6C03" wp14:editId="388B8F00">
            <wp:extent cx="2762885" cy="2275840"/>
            <wp:effectExtent l="0" t="0" r="0" b="0"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47A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0736" behindDoc="1" locked="0" layoutInCell="0" allowOverlap="1" wp14:anchorId="5CF9B9A8" wp14:editId="735446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1A6081" id="AutoShape 5" o:spid="_x0000_s1026" style="position:absolute;margin-left:331.5pt;margin-top:0;width:382.7pt;height:269.3pt;z-index:-25065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+x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ZJ+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1" locked="0" layoutInCell="0" allowOverlap="1" wp14:anchorId="033038AD" wp14:editId="6BFAFFF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BAE9E4" id="AutoShape 4" o:spid="_x0000_s1026" style="position:absolute;margin-left:0;margin-top:0;width:382.7pt;height:269.3pt;z-index:-25065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SvJ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nU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cSv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1" locked="0" layoutInCell="0" allowOverlap="1" wp14:anchorId="173A8CA3" wp14:editId="3C3214F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5E641D" id="AutoShape 3" o:spid="_x0000_s1026" style="position:absolute;margin-left:331.5pt;margin-top:0;width:382.7pt;height:269.3pt;z-index:-250657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M5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JudTzhz&#10;oiOVbrYRcnE2SQ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HHT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1" locked="0" layoutInCell="0" allowOverlap="1" wp14:anchorId="685B3A12" wp14:editId="0ECFA56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B85E57" id="AutoShape 2" o:spid="_x0000_s1026" style="position:absolute;margin-left:0;margin-top:0;width:382.7pt;height:269.3pt;z-index:-25065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Vh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nFWdO&#10;9KTSzSZCLs6m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0iV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C9AC44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F09F4C1" wp14:editId="4BFF65C2">
            <wp:extent cx="2762885" cy="2275840"/>
            <wp:effectExtent l="0" t="0" r="0" b="0"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BB12" w14:textId="77777777" w:rsidR="00DE4AE9" w:rsidRDefault="00DE4AE9" w:rsidP="00263C9E">
      <w:pPr>
        <w:jc w:val="center"/>
      </w:pPr>
    </w:p>
    <w:p w14:paraId="14DD953B" w14:textId="77777777" w:rsidR="00DE4AE9" w:rsidRDefault="00DE4AE9" w:rsidP="00263C9E"/>
    <w:p w14:paraId="13B2BD4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FEF8E8F" wp14:editId="443CB793">
            <wp:extent cx="2762885" cy="2275840"/>
            <wp:effectExtent l="0" t="0" r="0" b="0"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BD50" w14:textId="77777777" w:rsidR="00DE4AE9" w:rsidRDefault="00DE4AE9" w:rsidP="00263C9E">
      <w:pPr>
        <w:jc w:val="center"/>
      </w:pPr>
    </w:p>
    <w:p w14:paraId="75AF8272" w14:textId="77777777" w:rsidR="00DE4AE9" w:rsidRDefault="00DE4AE9" w:rsidP="00263C9E">
      <w:pPr>
        <w:jc w:val="center"/>
      </w:pPr>
    </w:p>
    <w:p w14:paraId="692C4E31" w14:textId="77777777" w:rsidR="00DE4AE9" w:rsidRDefault="00DE4AE9" w:rsidP="00263C9E">
      <w:pPr>
        <w:jc w:val="center"/>
      </w:pPr>
    </w:p>
    <w:p w14:paraId="63C09487" w14:textId="77777777" w:rsidR="00DE4AE9" w:rsidRDefault="00DE4AE9" w:rsidP="006F3544"/>
    <w:p w14:paraId="6E0EDA0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5B6202" wp14:editId="14CBDE3D">
            <wp:extent cx="2762885" cy="2275840"/>
            <wp:effectExtent l="0" t="0" r="0" b="0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45D5" w14:textId="77777777" w:rsidR="00DE4AE9" w:rsidRDefault="00DE4AE9" w:rsidP="00263C9E">
      <w:pPr>
        <w:jc w:val="center"/>
      </w:pPr>
    </w:p>
    <w:p w14:paraId="6659E4C1" w14:textId="77777777" w:rsidR="00DE4AE9" w:rsidRDefault="00DE4AE9" w:rsidP="00263C9E">
      <w:pPr>
        <w:jc w:val="center"/>
      </w:pPr>
    </w:p>
    <w:p w14:paraId="21A99AE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199922" wp14:editId="2D14986D">
            <wp:extent cx="2762885" cy="2275840"/>
            <wp:effectExtent l="0" t="0" r="0" b="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55A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5856" behindDoc="1" locked="0" layoutInCell="0" allowOverlap="1" wp14:anchorId="0A2856CE" wp14:editId="4896E21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5CBCF7" id="AutoShape 5" o:spid="_x0000_s1026" style="position:absolute;margin-left:331.5pt;margin-top:0;width:382.7pt;height:269.3pt;z-index:-25065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CBr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1" locked="0" layoutInCell="0" allowOverlap="1" wp14:anchorId="5F6BA015" wp14:editId="3EE933C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250BCA" id="AutoShape 4" o:spid="_x0000_s1026" style="position:absolute;margin-left:0;margin-top:0;width:382.7pt;height:269.3pt;z-index:-250651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Qw9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YXRJAT&#10;Pal0s4mQi7MqMTT4UFPio3/ANGPw9yC/B+bgthNurW8QYei0UNRXmfKLZxeSE+gqWw0fQBG6IPRM&#10;1q7FPgESDWyXNdk/aaJ3kUn6Wc3PJ9NL6kx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09Qw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1" locked="0" layoutInCell="0" allowOverlap="1" wp14:anchorId="13740D39" wp14:editId="662BF2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CF8FC8" id="AutoShape 3" o:spid="_x0000_s1026" style="position:absolute;margin-left:331.5pt;margin-top:0;width:382.7pt;height:269.3pt;z-index:-25065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fTN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NZyZkT&#10;Hal0s4mQi7O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vX0z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1" locked="0" layoutInCell="0" allowOverlap="1" wp14:anchorId="3F017FE5" wp14:editId="379444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890DF3" id="AutoShape 2" o:spid="_x0000_s1026" style="position:absolute;margin-left:0;margin-top:0;width:382.7pt;height:269.3pt;z-index:-25065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C1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PgQL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546F20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E1B0ABE" wp14:editId="7E7804D2">
            <wp:extent cx="2762885" cy="2275840"/>
            <wp:effectExtent l="0" t="0" r="0" b="0"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F000" w14:textId="77777777" w:rsidR="00DE4AE9" w:rsidRDefault="00DE4AE9" w:rsidP="00263C9E">
      <w:pPr>
        <w:jc w:val="center"/>
      </w:pPr>
    </w:p>
    <w:p w14:paraId="476731B3" w14:textId="77777777" w:rsidR="00DE4AE9" w:rsidRDefault="00DE4AE9" w:rsidP="00263C9E"/>
    <w:p w14:paraId="5CEA8A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5DD869" wp14:editId="7444122D">
            <wp:extent cx="2762885" cy="2275840"/>
            <wp:effectExtent l="0" t="0" r="0" b="0"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EF63" w14:textId="77777777" w:rsidR="00DE4AE9" w:rsidRDefault="00DE4AE9" w:rsidP="00263C9E">
      <w:pPr>
        <w:jc w:val="center"/>
      </w:pPr>
    </w:p>
    <w:p w14:paraId="33F27A90" w14:textId="77777777" w:rsidR="00DE4AE9" w:rsidRDefault="00DE4AE9" w:rsidP="00263C9E">
      <w:pPr>
        <w:jc w:val="center"/>
      </w:pPr>
    </w:p>
    <w:p w14:paraId="7854B8BB" w14:textId="77777777" w:rsidR="00DE4AE9" w:rsidRDefault="00DE4AE9" w:rsidP="00263C9E">
      <w:pPr>
        <w:jc w:val="center"/>
      </w:pPr>
    </w:p>
    <w:p w14:paraId="653FD6A4" w14:textId="77777777" w:rsidR="00DE4AE9" w:rsidRDefault="00DE4AE9" w:rsidP="006F3544"/>
    <w:p w14:paraId="5D1A436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27A46F9" wp14:editId="5801BDC2">
            <wp:extent cx="2762885" cy="2275840"/>
            <wp:effectExtent l="0" t="0" r="0" b="0"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5028" w14:textId="77777777" w:rsidR="00DE4AE9" w:rsidRDefault="00DE4AE9" w:rsidP="00263C9E">
      <w:pPr>
        <w:jc w:val="center"/>
      </w:pPr>
    </w:p>
    <w:p w14:paraId="1547FFE7" w14:textId="77777777" w:rsidR="00DE4AE9" w:rsidRDefault="00DE4AE9" w:rsidP="00263C9E">
      <w:pPr>
        <w:jc w:val="center"/>
      </w:pPr>
    </w:p>
    <w:p w14:paraId="0630ED9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5D9ACB1" wp14:editId="1AC2EDC0">
            <wp:extent cx="2762885" cy="2275840"/>
            <wp:effectExtent l="0" t="0" r="0" b="0"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042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0976" behindDoc="1" locked="0" layoutInCell="0" allowOverlap="1" wp14:anchorId="4327A45C" wp14:editId="62D92D7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E04167" id="AutoShape 5" o:spid="_x0000_s1026" style="position:absolute;margin-left:331.5pt;margin-top:0;width:382.7pt;height:269.3pt;z-index:-25064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Vvp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1" locked="0" layoutInCell="0" allowOverlap="1" wp14:anchorId="40B147F4" wp14:editId="6C2237C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FA8502" id="AutoShape 4" o:spid="_x0000_s1026" style="position:absolute;margin-left:0;margin-top:0;width:382.7pt;height:269.3pt;z-index:-25064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l9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YXpJUT&#10;Pal0s4mQi7MqMTT4UFPio3/ANGPw9yC/B+bgthNurW8QYei0UNRXmfKLZxeSE+gqWw0fQBG6IPRM&#10;1q7FPgESDWyXNdk/aaJ3kUn6Wc3PJ9NLkk5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mYl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1" locked="0" layoutInCell="0" allowOverlap="1" wp14:anchorId="77C39D58" wp14:editId="26782C2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0DDA17" id="AutoShape 3" o:spid="_x0000_s1026" style="position:absolute;margin-left:331.5pt;margin-top:0;width:382.7pt;height:269.3pt;z-index:-25064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GN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k0vr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plx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1" locked="0" layoutInCell="0" allowOverlap="1" wp14:anchorId="6B41F53B" wp14:editId="5C69D35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13AE25" id="AutoShape 2" o:spid="_x0000_s1026" style="position:absolute;margin-left:0;margin-top:0;width:382.7pt;height:269.3pt;z-index:-25064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A5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SxA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065D1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2DCA011" wp14:editId="44F59D9E">
            <wp:extent cx="2762885" cy="2275840"/>
            <wp:effectExtent l="0" t="0" r="0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1F" w14:textId="77777777" w:rsidR="00DE4AE9" w:rsidRDefault="00DE4AE9" w:rsidP="00263C9E">
      <w:pPr>
        <w:jc w:val="center"/>
      </w:pPr>
    </w:p>
    <w:p w14:paraId="3C93E9A7" w14:textId="77777777" w:rsidR="00DE4AE9" w:rsidRDefault="00DE4AE9" w:rsidP="00263C9E"/>
    <w:p w14:paraId="117779E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AC9064" wp14:editId="002C0594">
            <wp:extent cx="2762885" cy="2275840"/>
            <wp:effectExtent l="0" t="0" r="0" b="0"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11F2" w14:textId="77777777" w:rsidR="00DE4AE9" w:rsidRDefault="00DE4AE9" w:rsidP="00263C9E">
      <w:pPr>
        <w:jc w:val="center"/>
      </w:pPr>
    </w:p>
    <w:p w14:paraId="2B993CE5" w14:textId="77777777" w:rsidR="00DE4AE9" w:rsidRDefault="00DE4AE9" w:rsidP="00263C9E">
      <w:pPr>
        <w:jc w:val="center"/>
      </w:pPr>
    </w:p>
    <w:p w14:paraId="30C1D7B6" w14:textId="77777777" w:rsidR="00DE4AE9" w:rsidRDefault="00DE4AE9" w:rsidP="00263C9E">
      <w:pPr>
        <w:jc w:val="center"/>
      </w:pPr>
    </w:p>
    <w:p w14:paraId="177D35A4" w14:textId="77777777" w:rsidR="00DE4AE9" w:rsidRDefault="00DE4AE9" w:rsidP="006F3544"/>
    <w:p w14:paraId="397F83D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3DEA98D" wp14:editId="001B5534">
            <wp:extent cx="2762885" cy="2275840"/>
            <wp:effectExtent l="0" t="0" r="0" b="0"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59FF" w14:textId="77777777" w:rsidR="00DE4AE9" w:rsidRDefault="00DE4AE9" w:rsidP="00263C9E">
      <w:pPr>
        <w:jc w:val="center"/>
      </w:pPr>
    </w:p>
    <w:p w14:paraId="4B738BFD" w14:textId="77777777" w:rsidR="00DE4AE9" w:rsidRDefault="00DE4AE9" w:rsidP="00263C9E">
      <w:pPr>
        <w:jc w:val="center"/>
      </w:pPr>
    </w:p>
    <w:p w14:paraId="2ACE489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A058A0" wp14:editId="2974B676">
            <wp:extent cx="2762885" cy="2275840"/>
            <wp:effectExtent l="0" t="0" r="0" b="0"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C75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1" locked="0" layoutInCell="0" allowOverlap="1" wp14:anchorId="7D88A7E7" wp14:editId="7E9E3D5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A67211" id="AutoShape 5" o:spid="_x0000_s1026" style="position:absolute;margin-left:331.5pt;margin-top:0;width:382.7pt;height:269.3pt;z-index:-25064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rp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/ar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1" locked="0" layoutInCell="0" allowOverlap="1" wp14:anchorId="17A4B064" wp14:editId="240FA83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145313" id="AutoShape 4" o:spid="_x0000_s1026" style="position:absolute;margin-left:0;margin-top:0;width:382.7pt;height:269.3pt;z-index:-25064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B6R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zc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6B6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1" locked="0" layoutInCell="0" allowOverlap="1" wp14:anchorId="07B46507" wp14:editId="2E946F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5EB4C5" id="AutoShape 3" o:spid="_x0000_s1026" style="position:absolute;margin-left:331.5pt;margin-top:0;width:382.7pt;height:269.3pt;z-index:-25064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ZhLAIAADo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+jm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1" locked="0" layoutInCell="0" allowOverlap="1" wp14:anchorId="0F816156" wp14:editId="717FE13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0EA54E" id="AutoShape 2" o:spid="_x0000_s1026" style="position:absolute;margin-left:0;margin-top:0;width:382.7pt;height:269.3pt;z-index:-25064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V5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J5V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C2F9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1EF743C" wp14:editId="6A4B14CF">
            <wp:extent cx="2762885" cy="2275840"/>
            <wp:effectExtent l="0" t="0" r="0" b="0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F92A" w14:textId="77777777" w:rsidR="00DE4AE9" w:rsidRDefault="00DE4AE9" w:rsidP="00263C9E">
      <w:pPr>
        <w:jc w:val="center"/>
      </w:pPr>
    </w:p>
    <w:p w14:paraId="4C95AC3B" w14:textId="77777777" w:rsidR="00DE4AE9" w:rsidRDefault="00DE4AE9" w:rsidP="00263C9E"/>
    <w:p w14:paraId="24FD237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6A426F" wp14:editId="5083721E">
            <wp:extent cx="2762885" cy="2275840"/>
            <wp:effectExtent l="0" t="0" r="0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190C" w14:textId="77777777" w:rsidR="00DE4AE9" w:rsidRDefault="00DE4AE9" w:rsidP="00263C9E">
      <w:pPr>
        <w:jc w:val="center"/>
      </w:pPr>
    </w:p>
    <w:p w14:paraId="023B9729" w14:textId="77777777" w:rsidR="00DE4AE9" w:rsidRDefault="00DE4AE9" w:rsidP="00263C9E">
      <w:pPr>
        <w:jc w:val="center"/>
      </w:pPr>
    </w:p>
    <w:p w14:paraId="4322C368" w14:textId="77777777" w:rsidR="00DE4AE9" w:rsidRDefault="00DE4AE9" w:rsidP="00263C9E">
      <w:pPr>
        <w:jc w:val="center"/>
      </w:pPr>
    </w:p>
    <w:p w14:paraId="27AF3983" w14:textId="77777777" w:rsidR="00DE4AE9" w:rsidRDefault="00DE4AE9" w:rsidP="006F3544"/>
    <w:p w14:paraId="083E211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BDC1E9" wp14:editId="53C4FFC1">
            <wp:extent cx="2762885" cy="2275840"/>
            <wp:effectExtent l="0" t="0" r="0" b="0"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7825" w14:textId="77777777" w:rsidR="00DE4AE9" w:rsidRDefault="00DE4AE9" w:rsidP="00263C9E">
      <w:pPr>
        <w:jc w:val="center"/>
      </w:pPr>
    </w:p>
    <w:p w14:paraId="3218FDA8" w14:textId="77777777" w:rsidR="00DE4AE9" w:rsidRDefault="00DE4AE9" w:rsidP="00263C9E">
      <w:pPr>
        <w:jc w:val="center"/>
      </w:pPr>
    </w:p>
    <w:p w14:paraId="03C7E42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7946F79" wp14:editId="24853F10">
            <wp:extent cx="2762885" cy="2275840"/>
            <wp:effectExtent l="0" t="0" r="0" b="0"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A3D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1216" behindDoc="1" locked="0" layoutInCell="0" allowOverlap="1" wp14:anchorId="26D114F1" wp14:editId="3E1D2A0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CB4675" id="AutoShape 5" o:spid="_x0000_s1026" style="position:absolute;margin-left:331.5pt;margin-top:0;width:382.7pt;height:269.3pt;z-index:-25063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89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abzc86c&#10;6Eilm02EXJxN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s/P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1" locked="0" layoutInCell="0" allowOverlap="1" wp14:anchorId="7FE15B00" wp14:editId="036D0BC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41DFFA" id="AutoShape 4" o:spid="_x0000_s1026" style="position:absolute;margin-left:0;margin-top:0;width:382.7pt;height:269.3pt;z-index:-25063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ll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bDl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1" locked="0" layoutInCell="0" allowOverlap="1" wp14:anchorId="0968D597" wp14:editId="15D6B99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A46037" id="AutoShape 3" o:spid="_x0000_s1026" style="position:absolute;margin-left:331.5pt;margin-top:0;width:382.7pt;height:269.3pt;z-index:-25063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MGV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abzKWdO&#10;dKTSzSZCLs7O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WzBl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1" locked="0" layoutInCell="0" allowOverlap="1" wp14:anchorId="699B282D" wp14:editId="0061416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823A4D" id="AutoShape 2" o:spid="_x0000_s1026" style="position:absolute;margin-left:0;margin-top:0;width:382.7pt;height:269.3pt;z-index:-25063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Xt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nY558yJ&#10;jlS62UXIxdkk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eXX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5FFF0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E1609D2" wp14:editId="1E838021">
            <wp:extent cx="2762885" cy="2275840"/>
            <wp:effectExtent l="0" t="0" r="0" b="0"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4353" w14:textId="77777777" w:rsidR="00DE4AE9" w:rsidRDefault="00DE4AE9" w:rsidP="00263C9E">
      <w:pPr>
        <w:jc w:val="center"/>
      </w:pPr>
    </w:p>
    <w:p w14:paraId="716E9F31" w14:textId="77777777" w:rsidR="00DE4AE9" w:rsidRDefault="00DE4AE9" w:rsidP="00263C9E"/>
    <w:p w14:paraId="3BDE05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D734C0" wp14:editId="1C0F7D86">
            <wp:extent cx="2762885" cy="2275840"/>
            <wp:effectExtent l="0" t="0" r="0" b="0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8D14" w14:textId="77777777" w:rsidR="00DE4AE9" w:rsidRDefault="00DE4AE9" w:rsidP="00263C9E">
      <w:pPr>
        <w:jc w:val="center"/>
      </w:pPr>
    </w:p>
    <w:p w14:paraId="45550B70" w14:textId="77777777" w:rsidR="00DE4AE9" w:rsidRDefault="00DE4AE9" w:rsidP="00263C9E">
      <w:pPr>
        <w:jc w:val="center"/>
      </w:pPr>
    </w:p>
    <w:p w14:paraId="6AA492FD" w14:textId="77777777" w:rsidR="00DE4AE9" w:rsidRDefault="00DE4AE9" w:rsidP="00263C9E">
      <w:pPr>
        <w:jc w:val="center"/>
      </w:pPr>
    </w:p>
    <w:p w14:paraId="46A7E2CE" w14:textId="77777777" w:rsidR="00DE4AE9" w:rsidRDefault="00DE4AE9" w:rsidP="006F3544"/>
    <w:p w14:paraId="31B4CC1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94F3401" wp14:editId="0E8AD84B">
            <wp:extent cx="2762885" cy="2275840"/>
            <wp:effectExtent l="0" t="0" r="0" b="0"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13E8" w14:textId="77777777" w:rsidR="00DE4AE9" w:rsidRDefault="00DE4AE9" w:rsidP="00263C9E">
      <w:pPr>
        <w:jc w:val="center"/>
      </w:pPr>
    </w:p>
    <w:p w14:paraId="04364955" w14:textId="77777777" w:rsidR="00DE4AE9" w:rsidRDefault="00DE4AE9" w:rsidP="00263C9E">
      <w:pPr>
        <w:jc w:val="center"/>
      </w:pPr>
    </w:p>
    <w:p w14:paraId="31A7EF2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F98651F" wp14:editId="146C5917">
            <wp:extent cx="2762885" cy="2275840"/>
            <wp:effectExtent l="0" t="0" r="0" b="0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EE2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6336" behindDoc="1" locked="0" layoutInCell="0" allowOverlap="1" wp14:anchorId="1BA28087" wp14:editId="442985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1AA5E3" id="AutoShape 5" o:spid="_x0000_s1026" style="position:absolute;margin-left:331.5pt;margin-top:0;width:382.7pt;height:269.3pt;z-index:-25063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nFKwIAADo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r+n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1" locked="0" layoutInCell="0" allowOverlap="1" wp14:anchorId="07E8AECE" wp14:editId="0486D92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679986" id="AutoShape 4" o:spid="_x0000_s1026" style="position:absolute;margin-left:0;margin-top:0;width:382.7pt;height:269.3pt;z-index:-25063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29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u6Xb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1" locked="0" layoutInCell="0" allowOverlap="1" wp14:anchorId="444639A3" wp14:editId="551DF51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AFB63B" id="AutoShape 3" o:spid="_x0000_s1026" style="position:absolute;margin-left:331.5pt;margin-top:0;width:382.7pt;height:269.3pt;z-index:-25063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qVNLAIAADo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bqlT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1" locked="0" layoutInCell="0" allowOverlap="1" wp14:anchorId="795022C8" wp14:editId="1253520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F67C75" id="AutoShape 2" o:spid="_x0000_s1026" style="position:absolute;margin-left:0;margin-top:0;width:382.7pt;height:269.3pt;z-index:-25063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MV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GVM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F4EBC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17EF505" wp14:editId="1E8A7AD0">
            <wp:extent cx="2762885" cy="2275840"/>
            <wp:effectExtent l="0" t="0" r="0" b="0"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4827" w14:textId="77777777" w:rsidR="00DE4AE9" w:rsidRDefault="00DE4AE9" w:rsidP="00263C9E">
      <w:pPr>
        <w:jc w:val="center"/>
      </w:pPr>
    </w:p>
    <w:p w14:paraId="5667E5D8" w14:textId="77777777" w:rsidR="00DE4AE9" w:rsidRDefault="00DE4AE9" w:rsidP="00263C9E"/>
    <w:p w14:paraId="6AE97C0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19647AB" wp14:editId="3D483740">
            <wp:extent cx="2762885" cy="2275840"/>
            <wp:effectExtent l="0" t="0" r="0" b="0"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6D0B" w14:textId="77777777" w:rsidR="00DE4AE9" w:rsidRDefault="00DE4AE9" w:rsidP="00263C9E">
      <w:pPr>
        <w:jc w:val="center"/>
      </w:pPr>
    </w:p>
    <w:p w14:paraId="678BF791" w14:textId="77777777" w:rsidR="00DE4AE9" w:rsidRDefault="00DE4AE9" w:rsidP="00263C9E">
      <w:pPr>
        <w:jc w:val="center"/>
      </w:pPr>
    </w:p>
    <w:p w14:paraId="7FA554D5" w14:textId="77777777" w:rsidR="00DE4AE9" w:rsidRDefault="00DE4AE9" w:rsidP="00263C9E">
      <w:pPr>
        <w:jc w:val="center"/>
      </w:pPr>
    </w:p>
    <w:p w14:paraId="04B46372" w14:textId="77777777" w:rsidR="00DE4AE9" w:rsidRDefault="00DE4AE9" w:rsidP="006F3544"/>
    <w:p w14:paraId="1757CDD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67C5AB5" wp14:editId="3BB09E08">
            <wp:extent cx="2762885" cy="2275840"/>
            <wp:effectExtent l="0" t="0" r="0" b="0"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0773" w14:textId="77777777" w:rsidR="00DE4AE9" w:rsidRDefault="00DE4AE9" w:rsidP="00263C9E">
      <w:pPr>
        <w:jc w:val="center"/>
      </w:pPr>
    </w:p>
    <w:p w14:paraId="30AA7A8E" w14:textId="77777777" w:rsidR="00DE4AE9" w:rsidRDefault="00DE4AE9" w:rsidP="00263C9E">
      <w:pPr>
        <w:jc w:val="center"/>
      </w:pPr>
    </w:p>
    <w:p w14:paraId="172C60C5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AB6F4D" wp14:editId="28D9A102">
            <wp:extent cx="2762885" cy="2275840"/>
            <wp:effectExtent l="0" t="0" r="0" b="0"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2E7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1456" behindDoc="1" locked="0" layoutInCell="0" allowOverlap="1" wp14:anchorId="4002A0DF" wp14:editId="3FE25F0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EDA0C7" id="AutoShape 5" o:spid="_x0000_s1026" style="position:absolute;margin-left:331.5pt;margin-top:0;width:382.7pt;height:269.3pt;z-index:-25062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2yF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j6+5MyJ&#10;jlS62UXIxdks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w2y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1" locked="0" layoutInCell="0" allowOverlap="1" wp14:anchorId="6A639AF4" wp14:editId="0A3C6A9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FF13C0" id="AutoShape 4" o:spid="_x0000_s1026" style="position:absolute;margin-left:0;margin-top:0;width:382.7pt;height:269.3pt;z-index:-25062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pJLQ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U+ekk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1" locked="0" layoutInCell="0" allowOverlap="1" wp14:anchorId="4AD1140B" wp14:editId="51FABBE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3C0173" id="AutoShape 3" o:spid="_x0000_s1026" style="position:absolute;margin-left:331.5pt;margin-top:0;width:382.7pt;height:269.3pt;z-index:-25062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K5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PoK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1" locked="0" layoutInCell="0" allowOverlap="1" wp14:anchorId="1B070820" wp14:editId="77CF757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C5AA49" id="AutoShape 2" o:spid="_x0000_s1026" style="position:absolute;margin-left:0;margin-top:0;width:382.7pt;height:269.3pt;z-index:-25062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bB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Kzb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5C8A7A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DB0949" wp14:editId="2A001D72">
            <wp:extent cx="2762885" cy="2275840"/>
            <wp:effectExtent l="0" t="0" r="0" b="0"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A23E" w14:textId="77777777" w:rsidR="00DE4AE9" w:rsidRDefault="00DE4AE9" w:rsidP="00263C9E">
      <w:pPr>
        <w:jc w:val="center"/>
      </w:pPr>
    </w:p>
    <w:p w14:paraId="57BDEACE" w14:textId="77777777" w:rsidR="00DE4AE9" w:rsidRDefault="00DE4AE9" w:rsidP="00263C9E"/>
    <w:p w14:paraId="2BE5C93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17675DB" wp14:editId="18942B6D">
            <wp:extent cx="2762885" cy="2275840"/>
            <wp:effectExtent l="0" t="0" r="0" b="0"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F76F" w14:textId="77777777" w:rsidR="00DE4AE9" w:rsidRDefault="00DE4AE9" w:rsidP="00263C9E">
      <w:pPr>
        <w:jc w:val="center"/>
      </w:pPr>
    </w:p>
    <w:p w14:paraId="2175167F" w14:textId="77777777" w:rsidR="00DE4AE9" w:rsidRDefault="00DE4AE9" w:rsidP="00263C9E">
      <w:pPr>
        <w:jc w:val="center"/>
      </w:pPr>
    </w:p>
    <w:p w14:paraId="23ECD051" w14:textId="77777777" w:rsidR="00DE4AE9" w:rsidRDefault="00DE4AE9" w:rsidP="00263C9E">
      <w:pPr>
        <w:jc w:val="center"/>
      </w:pPr>
    </w:p>
    <w:p w14:paraId="4F008685" w14:textId="77777777" w:rsidR="00DE4AE9" w:rsidRDefault="00DE4AE9" w:rsidP="006F3544"/>
    <w:p w14:paraId="6235870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752B869" wp14:editId="0B795662">
            <wp:extent cx="2762885" cy="2275840"/>
            <wp:effectExtent l="0" t="0" r="0" b="0"/>
            <wp:docPr id="1615" name="Pictur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711B" w14:textId="77777777" w:rsidR="00DE4AE9" w:rsidRDefault="00DE4AE9" w:rsidP="00263C9E">
      <w:pPr>
        <w:jc w:val="center"/>
      </w:pPr>
    </w:p>
    <w:p w14:paraId="45C4EBAE" w14:textId="77777777" w:rsidR="00DE4AE9" w:rsidRDefault="00DE4AE9" w:rsidP="00263C9E">
      <w:pPr>
        <w:jc w:val="center"/>
      </w:pPr>
    </w:p>
    <w:p w14:paraId="2E92480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F3B6F5" wp14:editId="48BEA82D">
            <wp:extent cx="2762885" cy="2275840"/>
            <wp:effectExtent l="0" t="0" r="0" b="0"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276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6576" behindDoc="1" locked="0" layoutInCell="0" allowOverlap="1" wp14:anchorId="554691A6" wp14:editId="0F4E7C3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DCF492" id="AutoShape 5" o:spid="_x0000_s1026" style="position:absolute;margin-left:331.5pt;margin-top:0;width:382.7pt;height:269.3pt;z-index:-25061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wRKwIAADo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nY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1" locked="0" layoutInCell="0" allowOverlap="1" wp14:anchorId="50FF83C6" wp14:editId="756F153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198361" id="AutoShape 4" o:spid="_x0000_s1026" style="position:absolute;margin-left:0;margin-top:0;width:382.7pt;height:269.3pt;z-index:-25062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8J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Uv8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1" locked="0" layoutInCell="0" allowOverlap="1" wp14:anchorId="418D304D" wp14:editId="6082CDA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7AB9E3" id="AutoShape 3" o:spid="_x0000_s1026" style="position:absolute;margin-left:331.5pt;margin-top:0;width:382.7pt;height:269.3pt;z-index:-25062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gf5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UU558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1IH+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1" locked="0" layoutInCell="0" allowOverlap="1" wp14:anchorId="1518EED8" wp14:editId="788F802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5CED0E" id="AutoShape 2" o:spid="_x0000_s1026" style="position:absolute;margin-left:0;margin-top:0;width:382.7pt;height:269.3pt;z-index:-25062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EWbSY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B085F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342E09" wp14:editId="50D6EF67">
            <wp:extent cx="2762885" cy="2275840"/>
            <wp:effectExtent l="0" t="0" r="0" b="0"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F4E8" w14:textId="77777777" w:rsidR="00DE4AE9" w:rsidRDefault="00DE4AE9" w:rsidP="00263C9E">
      <w:pPr>
        <w:jc w:val="center"/>
      </w:pPr>
    </w:p>
    <w:p w14:paraId="5C903262" w14:textId="77777777" w:rsidR="00DE4AE9" w:rsidRDefault="00DE4AE9" w:rsidP="00263C9E"/>
    <w:p w14:paraId="22E9CC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0AB1DFB" wp14:editId="1FA9FEAD">
            <wp:extent cx="2762885" cy="2275840"/>
            <wp:effectExtent l="0" t="0" r="0" b="0"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7D2C" w14:textId="77777777" w:rsidR="00DE4AE9" w:rsidRDefault="00DE4AE9" w:rsidP="00263C9E">
      <w:pPr>
        <w:jc w:val="center"/>
      </w:pPr>
    </w:p>
    <w:p w14:paraId="1799F3A1" w14:textId="77777777" w:rsidR="00DE4AE9" w:rsidRDefault="00DE4AE9" w:rsidP="00263C9E">
      <w:pPr>
        <w:jc w:val="center"/>
      </w:pPr>
    </w:p>
    <w:p w14:paraId="082417AC" w14:textId="77777777" w:rsidR="00DE4AE9" w:rsidRDefault="00DE4AE9" w:rsidP="00263C9E">
      <w:pPr>
        <w:jc w:val="center"/>
      </w:pPr>
    </w:p>
    <w:p w14:paraId="6BACCD17" w14:textId="77777777" w:rsidR="00DE4AE9" w:rsidRDefault="00DE4AE9" w:rsidP="006F3544"/>
    <w:p w14:paraId="5F44E09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79BFA2E" wp14:editId="15D98D8E">
            <wp:extent cx="2762885" cy="2275840"/>
            <wp:effectExtent l="0" t="0" r="0" b="0"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F193" w14:textId="77777777" w:rsidR="00DE4AE9" w:rsidRDefault="00DE4AE9" w:rsidP="00263C9E">
      <w:pPr>
        <w:jc w:val="center"/>
      </w:pPr>
    </w:p>
    <w:p w14:paraId="2B658EFD" w14:textId="77777777" w:rsidR="00DE4AE9" w:rsidRDefault="00DE4AE9" w:rsidP="00263C9E">
      <w:pPr>
        <w:jc w:val="center"/>
      </w:pPr>
    </w:p>
    <w:p w14:paraId="722B39A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184811" wp14:editId="7C9198F3">
            <wp:extent cx="2762885" cy="2275840"/>
            <wp:effectExtent l="0" t="0" r="0" b="0"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A3C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1696" behindDoc="1" locked="0" layoutInCell="0" allowOverlap="1" wp14:anchorId="78A5AE3E" wp14:editId="071A660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EBAFB2" id="AutoShape 5" o:spid="_x0000_s1026" style="position:absolute;margin-left:331.5pt;margin-top:0;width:382.7pt;height:269.3pt;z-index:-25061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f2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XUx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oNf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1" locked="0" layoutInCell="0" allowOverlap="1" wp14:anchorId="1AC9DF5C" wp14:editId="4D8A8FB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771089" id="AutoShape 4" o:spid="_x0000_s1026" style="position:absolute;margin-left:0;margin-top:0;width:382.7pt;height:269.3pt;z-index:-250615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OO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w2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tWO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1" locked="0" layoutInCell="0" allowOverlap="1" wp14:anchorId="57B7F0F0" wp14:editId="46A30D6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61F2C6" id="AutoShape 3" o:spid="_x0000_s1026" style="position:absolute;margin-left:331.5pt;margin-top:0;width:382.7pt;height:269.3pt;z-index:-25061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t+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Wxy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LWb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1" locked="0" layoutInCell="0" allowOverlap="1" wp14:anchorId="784585DF" wp14:editId="1E2DC65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1DC047" id="AutoShape 2" o:spid="_x0000_s1026" style="position:absolute;margin-left:0;margin-top:0;width:382.7pt;height:269.3pt;z-index:-25061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hm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blaRVk70&#10;pNLtOkIuzqrE0OBDTYlP/hHTjME/gPwemIO7TriVvkWEodNCUV9lyi+eXUhOoKtsOXwAReiC0DNZ&#10;2xb7BEg0sG3WZHfURG8jk/RzejmbVFckn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euh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A7BB9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1E6A57" wp14:editId="72E28609">
            <wp:extent cx="2762885" cy="2275840"/>
            <wp:effectExtent l="0" t="0" r="0" b="0"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A561" w14:textId="77777777" w:rsidR="00DE4AE9" w:rsidRDefault="00DE4AE9" w:rsidP="00263C9E">
      <w:pPr>
        <w:jc w:val="center"/>
      </w:pPr>
    </w:p>
    <w:p w14:paraId="267C762C" w14:textId="77777777" w:rsidR="00DE4AE9" w:rsidRDefault="00DE4AE9" w:rsidP="00263C9E"/>
    <w:p w14:paraId="0FCE3A1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73CFFD3" wp14:editId="7A2F4BE4">
            <wp:extent cx="2762885" cy="2275840"/>
            <wp:effectExtent l="0" t="0" r="0" b="0"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88D3" w14:textId="77777777" w:rsidR="00DE4AE9" w:rsidRDefault="00DE4AE9" w:rsidP="00263C9E">
      <w:pPr>
        <w:jc w:val="center"/>
      </w:pPr>
    </w:p>
    <w:p w14:paraId="51690C40" w14:textId="77777777" w:rsidR="00DE4AE9" w:rsidRDefault="00DE4AE9" w:rsidP="00263C9E">
      <w:pPr>
        <w:jc w:val="center"/>
      </w:pPr>
    </w:p>
    <w:p w14:paraId="4607C7FE" w14:textId="77777777" w:rsidR="00DE4AE9" w:rsidRDefault="00DE4AE9" w:rsidP="00263C9E">
      <w:pPr>
        <w:jc w:val="center"/>
      </w:pPr>
    </w:p>
    <w:p w14:paraId="339045D3" w14:textId="77777777" w:rsidR="00DE4AE9" w:rsidRDefault="00DE4AE9" w:rsidP="006F3544"/>
    <w:p w14:paraId="40D36E5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37F6EFB" wp14:editId="4AD13E1E">
            <wp:extent cx="2762885" cy="2275840"/>
            <wp:effectExtent l="0" t="0" r="0" b="0"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E744" w14:textId="77777777" w:rsidR="00DE4AE9" w:rsidRDefault="00DE4AE9" w:rsidP="00263C9E">
      <w:pPr>
        <w:jc w:val="center"/>
      </w:pPr>
    </w:p>
    <w:p w14:paraId="03DDCA63" w14:textId="77777777" w:rsidR="00DE4AE9" w:rsidRDefault="00DE4AE9" w:rsidP="00263C9E">
      <w:pPr>
        <w:jc w:val="center"/>
      </w:pPr>
    </w:p>
    <w:p w14:paraId="6EA9F1A8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48E1CF" wp14:editId="7F0BA507">
            <wp:extent cx="2762885" cy="2275840"/>
            <wp:effectExtent l="0" t="0" r="0" b="0"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B4F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6816" behindDoc="1" locked="0" layoutInCell="0" allowOverlap="1" wp14:anchorId="7CC6EDC8" wp14:editId="769D15C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081551" id="AutoShape 5" o:spid="_x0000_s1026" style="position:absolute;margin-left:331.5pt;margin-top:0;width:382.7pt;height:269.3pt;z-index:-25060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Ii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DufTDhz&#10;oiOVbrYRcnE2Sw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ZKy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1" locked="0" layoutInCell="0" allowOverlap="1" wp14:anchorId="03586FF3" wp14:editId="72CB60D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3ADEF" id="AutoShape 4" o:spid="_x0000_s1026" style="position:absolute;margin-left:0;margin-top:0;width:382.7pt;height:269.3pt;z-index:-25061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R6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OKs6c&#10;6Eml602EXJxV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MUR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1" locked="0" layoutInCell="0" allowOverlap="1" wp14:anchorId="7F500933" wp14:editId="3C7DE0B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9A27A8" id="AutoShape 3" o:spid="_x0000_s1026" style="position:absolute;margin-left:331.5pt;margin-top:0;width:382.7pt;height:269.3pt;z-index:-25061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yK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DufzDhz&#10;oiOVbrYRcnE2SQ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jG8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1" locked="0" layoutInCell="0" allowOverlap="1" wp14:anchorId="44238C33" wp14:editId="22C65CB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2DA76B" id="AutoShape 2" o:spid="_x0000_s1026" style="position:absolute;margin-left:0;margin-top:0;width:382.7pt;height:269.3pt;z-index:-25061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yQI8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B342A9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EDEB5D0" wp14:editId="30F1B94A">
            <wp:extent cx="2762885" cy="2275840"/>
            <wp:effectExtent l="0" t="0" r="0" b="0"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FD82" w14:textId="77777777" w:rsidR="00DE4AE9" w:rsidRDefault="00DE4AE9" w:rsidP="00263C9E">
      <w:pPr>
        <w:jc w:val="center"/>
      </w:pPr>
    </w:p>
    <w:p w14:paraId="29D43A79" w14:textId="77777777" w:rsidR="00DE4AE9" w:rsidRDefault="00DE4AE9" w:rsidP="00263C9E"/>
    <w:p w14:paraId="4DD3EA0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5E25B9" wp14:editId="6AD9FBE0">
            <wp:extent cx="2762885" cy="2275840"/>
            <wp:effectExtent l="0" t="0" r="0" b="0"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FA78" w14:textId="77777777" w:rsidR="00DE4AE9" w:rsidRDefault="00DE4AE9" w:rsidP="00263C9E">
      <w:pPr>
        <w:jc w:val="center"/>
      </w:pPr>
    </w:p>
    <w:p w14:paraId="4D83B033" w14:textId="77777777" w:rsidR="00DE4AE9" w:rsidRDefault="00DE4AE9" w:rsidP="00263C9E">
      <w:pPr>
        <w:jc w:val="center"/>
      </w:pPr>
    </w:p>
    <w:p w14:paraId="500B6FDD" w14:textId="77777777" w:rsidR="00DE4AE9" w:rsidRDefault="00DE4AE9" w:rsidP="00263C9E">
      <w:pPr>
        <w:jc w:val="center"/>
      </w:pPr>
    </w:p>
    <w:p w14:paraId="61CF5B3B" w14:textId="77777777" w:rsidR="00DE4AE9" w:rsidRDefault="00DE4AE9" w:rsidP="006F3544"/>
    <w:p w14:paraId="6AEBE07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7A0C021" wp14:editId="7CF78049">
            <wp:extent cx="2762885" cy="2275840"/>
            <wp:effectExtent l="0" t="0" r="0" b="0"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177D" w14:textId="77777777" w:rsidR="00DE4AE9" w:rsidRDefault="00DE4AE9" w:rsidP="00263C9E">
      <w:pPr>
        <w:jc w:val="center"/>
      </w:pPr>
    </w:p>
    <w:p w14:paraId="62620ED1" w14:textId="77777777" w:rsidR="00DE4AE9" w:rsidRDefault="00DE4AE9" w:rsidP="00263C9E">
      <w:pPr>
        <w:jc w:val="center"/>
      </w:pPr>
    </w:p>
    <w:p w14:paraId="66DF643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01699B" wp14:editId="573D272A">
            <wp:extent cx="2762885" cy="2275840"/>
            <wp:effectExtent l="0" t="0" r="0" b="0"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126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1936" behindDoc="1" locked="0" layoutInCell="0" allowOverlap="1" wp14:anchorId="60145783" wp14:editId="076E33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4F386E" id="AutoShape 5" o:spid="_x0000_s1026" style="position:absolute;margin-left:331.5pt;margin-top:0;width:382.7pt;height:269.3pt;z-index:-25060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Dj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6rkjMn&#10;elLpZhMhF2ez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3RD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1" locked="0" layoutInCell="0" allowOverlap="1" wp14:anchorId="29CBD8AE" wp14:editId="0C44582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806D75" id="AutoShape 4" o:spid="_x0000_s1026" style="position:absolute;margin-left:0;margin-top:0;width:382.7pt;height:269.3pt;z-index:-25060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Sb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k15c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yKS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1" locked="0" layoutInCell="0" allowOverlap="1" wp14:anchorId="34F70BA4" wp14:editId="048657E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1C79CD" id="AutoShape 3" o:spid="_x0000_s1026" style="position:absolute;margin-left:331.5pt;margin-top:0;width:382.7pt;height:269.3pt;z-index:-25060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8hca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1" locked="0" layoutInCell="0" allowOverlap="1" wp14:anchorId="30E679FB" wp14:editId="14E255D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A40ED8" id="AutoShape 2" o:spid="_x0000_s1026" style="position:absolute;margin-left:0;margin-top:0;width:382.7pt;height:269.3pt;z-index:-25060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oz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lVceZE&#10;TyrdriPk4mya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a6o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6F297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A041A22" wp14:editId="1A6B5BF3">
            <wp:extent cx="2762885" cy="2275840"/>
            <wp:effectExtent l="0" t="0" r="0" b="0"/>
            <wp:docPr id="1645" name="Picture 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C1B4" w14:textId="77777777" w:rsidR="00DE4AE9" w:rsidRDefault="00DE4AE9" w:rsidP="00263C9E">
      <w:pPr>
        <w:jc w:val="center"/>
      </w:pPr>
    </w:p>
    <w:p w14:paraId="5391D973" w14:textId="77777777" w:rsidR="00DE4AE9" w:rsidRDefault="00DE4AE9" w:rsidP="00263C9E"/>
    <w:p w14:paraId="1D50006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B34BB3" wp14:editId="306BE460">
            <wp:extent cx="2762885" cy="2275840"/>
            <wp:effectExtent l="0" t="0" r="0" b="0"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FB70" w14:textId="77777777" w:rsidR="00DE4AE9" w:rsidRDefault="00DE4AE9" w:rsidP="00263C9E">
      <w:pPr>
        <w:jc w:val="center"/>
      </w:pPr>
    </w:p>
    <w:p w14:paraId="55B6C71C" w14:textId="77777777" w:rsidR="00DE4AE9" w:rsidRDefault="00DE4AE9" w:rsidP="00263C9E">
      <w:pPr>
        <w:jc w:val="center"/>
      </w:pPr>
    </w:p>
    <w:p w14:paraId="60016BB1" w14:textId="77777777" w:rsidR="00DE4AE9" w:rsidRDefault="00DE4AE9" w:rsidP="00263C9E">
      <w:pPr>
        <w:jc w:val="center"/>
      </w:pPr>
    </w:p>
    <w:p w14:paraId="318D3C12" w14:textId="77777777" w:rsidR="00DE4AE9" w:rsidRDefault="00DE4AE9" w:rsidP="006F3544"/>
    <w:p w14:paraId="12463F0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250241" wp14:editId="44D4471D">
            <wp:extent cx="2762885" cy="2275840"/>
            <wp:effectExtent l="0" t="0" r="0" b="0"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BEA0" w14:textId="77777777" w:rsidR="00DE4AE9" w:rsidRDefault="00DE4AE9" w:rsidP="00263C9E">
      <w:pPr>
        <w:jc w:val="center"/>
      </w:pPr>
    </w:p>
    <w:p w14:paraId="5AB6BEFD" w14:textId="77777777" w:rsidR="00DE4AE9" w:rsidRDefault="00DE4AE9" w:rsidP="00263C9E">
      <w:pPr>
        <w:jc w:val="center"/>
      </w:pPr>
    </w:p>
    <w:p w14:paraId="2FC9D8F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EB8F2A9" wp14:editId="3842100B">
            <wp:extent cx="2762885" cy="2275840"/>
            <wp:effectExtent l="0" t="0" r="0" b="0"/>
            <wp:docPr id="1648" name="Picture 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222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7056" behindDoc="1" locked="0" layoutInCell="0" allowOverlap="1" wp14:anchorId="596E36E2" wp14:editId="743C617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B57415" id="AutoShape 5" o:spid="_x0000_s1026" style="position:absolute;margin-left:331.5pt;margin-top:0;width:382.7pt;height:269.3pt;z-index:-25059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WjKwIAADo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sZW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1" locked="0" layoutInCell="0" allowOverlap="1" wp14:anchorId="4B747C4E" wp14:editId="4ED1A74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E2117F" id="AutoShape 4" o:spid="_x0000_s1026" style="position:absolute;margin-left:0;margin-top:0;width:382.7pt;height:269.3pt;z-index:-25060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IN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5nRJAT&#10;Pal0s4mQi7MqMTT4UFPio3/ANGPw9yC/B+bgthNurW8QYei0UNRXmfKLZxeSE+gqWw0fQBG6IPRM&#10;1q7FPgESDWyXNdk/aaJ3kUn6Wc3PJ9NL6kx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/TIN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1" locked="0" layoutInCell="0" allowOverlap="1" wp14:anchorId="5C0A7088" wp14:editId="178BFE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B46952" id="AutoShape 3" o:spid="_x0000_s1026" style="position:absolute;margin-left:331.5pt;margin-top:0;width:382.7pt;height:269.3pt;z-index:-25060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uf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uUx7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1" locked="0" layoutInCell="0" allowOverlap="1" wp14:anchorId="70A6C0B5" wp14:editId="483BD4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7007BA" id="AutoShape 2" o:spid="_x0000_s1026" style="position:absolute;margin-left:0;margin-top:0;width:382.7pt;height:269.3pt;z-index:-25060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/nKwIAADo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Wc/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4CAC6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A569F69" wp14:editId="282E45BB">
            <wp:extent cx="2762885" cy="2275840"/>
            <wp:effectExtent l="0" t="0" r="0" b="0"/>
            <wp:docPr id="1653" name="Picture 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C583" w14:textId="77777777" w:rsidR="00DE4AE9" w:rsidRDefault="00DE4AE9" w:rsidP="00263C9E">
      <w:pPr>
        <w:jc w:val="center"/>
      </w:pPr>
    </w:p>
    <w:p w14:paraId="2DC90C5B" w14:textId="77777777" w:rsidR="00DE4AE9" w:rsidRDefault="00DE4AE9" w:rsidP="00263C9E"/>
    <w:p w14:paraId="14EBC9C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235CE75" wp14:editId="353E28D5">
            <wp:extent cx="2762885" cy="2275840"/>
            <wp:effectExtent l="0" t="0" r="0" b="0"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1B5A" w14:textId="77777777" w:rsidR="00DE4AE9" w:rsidRDefault="00DE4AE9" w:rsidP="00263C9E">
      <w:pPr>
        <w:jc w:val="center"/>
      </w:pPr>
    </w:p>
    <w:p w14:paraId="302E198C" w14:textId="77777777" w:rsidR="00DE4AE9" w:rsidRDefault="00DE4AE9" w:rsidP="00263C9E">
      <w:pPr>
        <w:jc w:val="center"/>
      </w:pPr>
    </w:p>
    <w:p w14:paraId="7396DF21" w14:textId="77777777" w:rsidR="00DE4AE9" w:rsidRDefault="00DE4AE9" w:rsidP="00263C9E">
      <w:pPr>
        <w:jc w:val="center"/>
      </w:pPr>
    </w:p>
    <w:p w14:paraId="7DFAFBEE" w14:textId="77777777" w:rsidR="00DE4AE9" w:rsidRDefault="00DE4AE9" w:rsidP="006F3544"/>
    <w:p w14:paraId="209FDEE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CB1546A" wp14:editId="2A00229A">
            <wp:extent cx="2762885" cy="2275840"/>
            <wp:effectExtent l="0" t="0" r="0" b="0"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5774" w14:textId="77777777" w:rsidR="00DE4AE9" w:rsidRDefault="00DE4AE9" w:rsidP="00263C9E">
      <w:pPr>
        <w:jc w:val="center"/>
      </w:pPr>
    </w:p>
    <w:p w14:paraId="5622C991" w14:textId="77777777" w:rsidR="00DE4AE9" w:rsidRDefault="00DE4AE9" w:rsidP="00263C9E">
      <w:pPr>
        <w:jc w:val="center"/>
      </w:pPr>
    </w:p>
    <w:p w14:paraId="0F9BA40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3C3B58" wp14:editId="3BBD9129">
            <wp:extent cx="2762885" cy="2275840"/>
            <wp:effectExtent l="0" t="0" r="0" b="0"/>
            <wp:docPr id="1656" name="Picture 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9C8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2176" behindDoc="1" locked="0" layoutInCell="0" allowOverlap="1" wp14:anchorId="7276A4D6" wp14:editId="4C9EA8D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A6B5E5" id="AutoShape 5" o:spid="_x0000_s1026" style="position:absolute;margin-left:331.5pt;margin-top:0;width:382.7pt;height:269.3pt;z-index:-25059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7u91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1" locked="0" layoutInCell="0" allowOverlap="1" wp14:anchorId="7DC121B0" wp14:editId="7536635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736097" id="AutoShape 4" o:spid="_x0000_s1026" style="position:absolute;margin-left:0;margin-top:0;width:382.7pt;height:269.3pt;z-index:-25059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Y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5npJUT&#10;Pal0s4mQi7MqMTT4UFPio3/ANGPw9yC/B+bgthNurW8QYei0UNRXmfKLZxeSE+gqWw0fQBG6IPRM&#10;1q7FPgESDWyXNdk/aaJ3kUn6Wc3PJ9NLkk5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IAY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1" locked="0" layoutInCell="0" allowOverlap="1" wp14:anchorId="428E952A" wp14:editId="72FD56E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BB8868" id="AutoShape 3" o:spid="_x0000_s1026" style="position:absolute;margin-left:331.5pt;margin-top:0;width:382.7pt;height:269.3pt;z-index:-25059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7f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Mr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SD+3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1" locked="0" layoutInCell="0" allowOverlap="1" wp14:anchorId="7BFAE1C8" wp14:editId="62B4B32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A49AF7" id="AutoShape 2" o:spid="_x0000_s1026" style="position:absolute;margin-left:0;margin-top:0;width:382.7pt;height:269.3pt;z-index:-25059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QA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ZJQ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54723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4A0F53" wp14:editId="393ABE6A">
            <wp:extent cx="2762885" cy="2275840"/>
            <wp:effectExtent l="0" t="0" r="0" b="0"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3791" w14:textId="77777777" w:rsidR="00DE4AE9" w:rsidRDefault="00DE4AE9" w:rsidP="00263C9E">
      <w:pPr>
        <w:jc w:val="center"/>
      </w:pPr>
    </w:p>
    <w:p w14:paraId="6B96871F" w14:textId="77777777" w:rsidR="00DE4AE9" w:rsidRDefault="00DE4AE9" w:rsidP="00263C9E"/>
    <w:p w14:paraId="08CA9B1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A7CB7E" wp14:editId="4936523A">
            <wp:extent cx="2762885" cy="2275840"/>
            <wp:effectExtent l="0" t="0" r="0" b="0"/>
            <wp:docPr id="1662" name="Picture 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5BE9" w14:textId="77777777" w:rsidR="00DE4AE9" w:rsidRDefault="00DE4AE9" w:rsidP="00263C9E">
      <w:pPr>
        <w:jc w:val="center"/>
      </w:pPr>
    </w:p>
    <w:p w14:paraId="18ABD236" w14:textId="77777777" w:rsidR="00DE4AE9" w:rsidRDefault="00DE4AE9" w:rsidP="00263C9E">
      <w:pPr>
        <w:jc w:val="center"/>
      </w:pPr>
    </w:p>
    <w:p w14:paraId="12AC2FEC" w14:textId="77777777" w:rsidR="00DE4AE9" w:rsidRDefault="00DE4AE9" w:rsidP="00263C9E">
      <w:pPr>
        <w:jc w:val="center"/>
      </w:pPr>
    </w:p>
    <w:p w14:paraId="72B71D17" w14:textId="77777777" w:rsidR="00DE4AE9" w:rsidRDefault="00DE4AE9" w:rsidP="006F3544"/>
    <w:p w14:paraId="75E3E99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3FD506A" wp14:editId="6802C813">
            <wp:extent cx="2762885" cy="2275840"/>
            <wp:effectExtent l="0" t="0" r="0" b="0"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8DBC" w14:textId="77777777" w:rsidR="00DE4AE9" w:rsidRDefault="00DE4AE9" w:rsidP="00263C9E">
      <w:pPr>
        <w:jc w:val="center"/>
      </w:pPr>
    </w:p>
    <w:p w14:paraId="4F3E3D56" w14:textId="77777777" w:rsidR="00DE4AE9" w:rsidRDefault="00DE4AE9" w:rsidP="00263C9E">
      <w:pPr>
        <w:jc w:val="center"/>
      </w:pPr>
    </w:p>
    <w:p w14:paraId="21C3F67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C26B60" wp14:editId="369E1FFC">
            <wp:extent cx="2762885" cy="2275840"/>
            <wp:effectExtent l="0" t="0" r="0" b="0"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08F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7296" behindDoc="1" locked="0" layoutInCell="0" allowOverlap="1" wp14:anchorId="6B3DE5C7" wp14:editId="40A4FE5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006CD4" id="AutoShape 5" o:spid="_x0000_s1026" style="position:absolute;margin-left:331.5pt;margin-top:0;width:382.7pt;height:269.3pt;z-index:-25058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0i7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1" locked="0" layoutInCell="0" allowOverlap="1" wp14:anchorId="14BD99E3" wp14:editId="48C543E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B33B66" id="AutoShape 4" o:spid="_x0000_s1026" style="position:absolute;margin-left:0;margin-top:0;width:382.7pt;height:269.3pt;z-index:-25059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5qo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w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x5q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1" locked="0" layoutInCell="0" allowOverlap="1" wp14:anchorId="52C9BADF" wp14:editId="2012D65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6CE496" id="AutoShape 3" o:spid="_x0000_s1026" style="position:absolute;margin-left:331.5pt;margin-top:0;width:382.7pt;height:269.3pt;z-index:-25059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sdi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1" locked="0" layoutInCell="0" allowOverlap="1" wp14:anchorId="0DB51BC7" wp14:editId="77F74AC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73A336" id="AutoShape 2" o:spid="_x0000_s1026" style="position:absolute;margin-left:0;margin-top:0;width:382.7pt;height:269.3pt;z-index:-25059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FA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CBF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2694A6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4FD8C70" wp14:editId="6E01892A">
            <wp:extent cx="2762885" cy="2275840"/>
            <wp:effectExtent l="0" t="0" r="0" b="0"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BE6A" w14:textId="77777777" w:rsidR="00DE4AE9" w:rsidRDefault="00DE4AE9" w:rsidP="00263C9E">
      <w:pPr>
        <w:jc w:val="center"/>
      </w:pPr>
    </w:p>
    <w:p w14:paraId="738DD6A6" w14:textId="77777777" w:rsidR="00DE4AE9" w:rsidRDefault="00DE4AE9" w:rsidP="00263C9E"/>
    <w:p w14:paraId="23709F1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BF8005A" wp14:editId="04324C59">
            <wp:extent cx="2762885" cy="2275840"/>
            <wp:effectExtent l="0" t="0" r="0" b="0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B1F1" w14:textId="77777777" w:rsidR="00DE4AE9" w:rsidRDefault="00DE4AE9" w:rsidP="00263C9E">
      <w:pPr>
        <w:jc w:val="center"/>
      </w:pPr>
    </w:p>
    <w:p w14:paraId="0D7B29F2" w14:textId="77777777" w:rsidR="00DE4AE9" w:rsidRDefault="00DE4AE9" w:rsidP="00263C9E">
      <w:pPr>
        <w:jc w:val="center"/>
      </w:pPr>
    </w:p>
    <w:p w14:paraId="4904CFA7" w14:textId="77777777" w:rsidR="00DE4AE9" w:rsidRDefault="00DE4AE9" w:rsidP="00263C9E">
      <w:pPr>
        <w:jc w:val="center"/>
      </w:pPr>
    </w:p>
    <w:p w14:paraId="589F0FFC" w14:textId="77777777" w:rsidR="00DE4AE9" w:rsidRDefault="00DE4AE9" w:rsidP="006F3544"/>
    <w:p w14:paraId="693519F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A7A908" wp14:editId="730C624F">
            <wp:extent cx="2762885" cy="2275840"/>
            <wp:effectExtent l="0" t="0" r="0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6715" w14:textId="77777777" w:rsidR="00DE4AE9" w:rsidRDefault="00DE4AE9" w:rsidP="00263C9E">
      <w:pPr>
        <w:jc w:val="center"/>
      </w:pPr>
    </w:p>
    <w:p w14:paraId="69A9739B" w14:textId="77777777" w:rsidR="00DE4AE9" w:rsidRDefault="00DE4AE9" w:rsidP="00263C9E">
      <w:pPr>
        <w:jc w:val="center"/>
      </w:pPr>
    </w:p>
    <w:p w14:paraId="24C4FF7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D2458B3" wp14:editId="366BA95D">
            <wp:extent cx="2762885" cy="2275840"/>
            <wp:effectExtent l="0" t="0" r="0" b="0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33C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32416" behindDoc="1" locked="0" layoutInCell="0" allowOverlap="1" wp14:anchorId="5B4D228F" wp14:editId="3933B69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349501" id="AutoShape 5" o:spid="_x0000_s1026" style="position:absolute;margin-left:331.5pt;margin-top:0;width:382.7pt;height:269.3pt;z-index:-25058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+BL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1" locked="0" layoutInCell="0" allowOverlap="1" wp14:anchorId="0FF1B01B" wp14:editId="45FDB41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6704BF" id="AutoShape 4" o:spid="_x0000_s1026" style="position:absolute;margin-left:0;margin-top:0;width:382.7pt;height:269.3pt;z-index:-25058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71c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OLij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Q71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1" locked="0" layoutInCell="0" allowOverlap="1" wp14:anchorId="30F24CEA" wp14:editId="5A7D8B3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22F964" id="AutoShape 3" o:spid="_x0000_s1026" style="position:absolute;margin-left:331.5pt;margin-top:0;width:382.7pt;height:269.3pt;z-index:-250586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Ws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Q0W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1" locked="0" layoutInCell="0" allowOverlap="1" wp14:anchorId="1D51BD01" wp14:editId="63CC9FE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CC7C7B" id="AutoShape 2" o:spid="_x0000_s1026" style="position:absolute;margin-left:0;margin-top:0;width:382.7pt;height:269.3pt;z-index:-25058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HU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VvH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F048A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1F9199" wp14:editId="22218043">
            <wp:extent cx="2762885" cy="2275840"/>
            <wp:effectExtent l="0" t="0" r="0" b="0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25B0" w14:textId="77777777" w:rsidR="00DE4AE9" w:rsidRDefault="00DE4AE9" w:rsidP="00263C9E">
      <w:pPr>
        <w:jc w:val="center"/>
      </w:pPr>
    </w:p>
    <w:p w14:paraId="6FAF88AE" w14:textId="77777777" w:rsidR="00DE4AE9" w:rsidRDefault="00DE4AE9" w:rsidP="00263C9E"/>
    <w:p w14:paraId="3C1B80C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425078" wp14:editId="5D160C65">
            <wp:extent cx="2762885" cy="2275840"/>
            <wp:effectExtent l="0" t="0" r="0" b="0"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657C" w14:textId="77777777" w:rsidR="00DE4AE9" w:rsidRDefault="00DE4AE9" w:rsidP="00263C9E">
      <w:pPr>
        <w:jc w:val="center"/>
      </w:pPr>
    </w:p>
    <w:p w14:paraId="7D27092E" w14:textId="77777777" w:rsidR="00DE4AE9" w:rsidRDefault="00DE4AE9" w:rsidP="00263C9E">
      <w:pPr>
        <w:jc w:val="center"/>
      </w:pPr>
    </w:p>
    <w:p w14:paraId="5D982052" w14:textId="77777777" w:rsidR="00DE4AE9" w:rsidRDefault="00DE4AE9" w:rsidP="00263C9E">
      <w:pPr>
        <w:jc w:val="center"/>
      </w:pPr>
    </w:p>
    <w:p w14:paraId="301CD84F" w14:textId="77777777" w:rsidR="00DE4AE9" w:rsidRDefault="00DE4AE9" w:rsidP="006F3544"/>
    <w:p w14:paraId="5DA3257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E661D3" wp14:editId="6E439B0A">
            <wp:extent cx="2762885" cy="2275840"/>
            <wp:effectExtent l="0" t="0" r="0" b="0"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2D1B" w14:textId="77777777" w:rsidR="00DE4AE9" w:rsidRDefault="00DE4AE9" w:rsidP="00263C9E">
      <w:pPr>
        <w:jc w:val="center"/>
      </w:pPr>
    </w:p>
    <w:p w14:paraId="178C4DB6" w14:textId="77777777" w:rsidR="00DE4AE9" w:rsidRDefault="00DE4AE9" w:rsidP="00263C9E">
      <w:pPr>
        <w:jc w:val="center"/>
      </w:pPr>
    </w:p>
    <w:p w14:paraId="7C8DFDF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9FC219" wp14:editId="35E60F7A">
            <wp:extent cx="2762885" cy="2275840"/>
            <wp:effectExtent l="0" t="0" r="0" b="0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6F3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37536" behindDoc="1" locked="0" layoutInCell="0" allowOverlap="1" wp14:anchorId="55EC7F5B" wp14:editId="6CDE9D3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D4809D" id="AutoShape 5" o:spid="_x0000_s1026" style="position:absolute;margin-left:331.5pt;margin-top:0;width:382.7pt;height:269.3pt;z-index:-25057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1" locked="0" layoutInCell="0" allowOverlap="1" wp14:anchorId="334190E2" wp14:editId="7560028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5D9268" id="AutoShape 4" o:spid="_x0000_s1026" style="position:absolute;margin-left:0;margin-top:0;width:382.7pt;height:269.3pt;z-index:-25057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/w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P5l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Xq/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1" locked="0" layoutInCell="0" allowOverlap="1" wp14:anchorId="7F4E8388" wp14:editId="0218EE1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53B3E1" id="AutoShape 3" o:spid="_x0000_s1026" style="position:absolute;margin-left:331.5pt;margin-top:0;width:382.7pt;height:269.3pt;z-index:-25058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lcALAIAADo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V5X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1" locked="0" layoutInCell="0" allowOverlap="1" wp14:anchorId="1173DC87" wp14:editId="24DFE28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BDB6AB" id="AutoShape 2" o:spid="_x0000_s1026" style="position:absolute;margin-left:0;margin-top:0;width:382.7pt;height:269.3pt;z-index:-25058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FY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N5xZkT&#10;Pal0s4mQi7Np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/aF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E991DB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C029B27" wp14:editId="4B070AE6">
            <wp:extent cx="2762885" cy="2275840"/>
            <wp:effectExtent l="0" t="0" r="0" b="0"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1735" w14:textId="77777777" w:rsidR="00DE4AE9" w:rsidRDefault="00DE4AE9" w:rsidP="00263C9E">
      <w:pPr>
        <w:jc w:val="center"/>
      </w:pPr>
    </w:p>
    <w:p w14:paraId="17E21889" w14:textId="77777777" w:rsidR="00DE4AE9" w:rsidRDefault="00DE4AE9" w:rsidP="00263C9E"/>
    <w:p w14:paraId="57D3EFC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39EA53" wp14:editId="10DF6B04">
            <wp:extent cx="2762885" cy="2275840"/>
            <wp:effectExtent l="0" t="0" r="0" b="0"/>
            <wp:docPr id="1686" name="Picture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4F81" w14:textId="77777777" w:rsidR="00DE4AE9" w:rsidRDefault="00DE4AE9" w:rsidP="00263C9E">
      <w:pPr>
        <w:jc w:val="center"/>
      </w:pPr>
    </w:p>
    <w:p w14:paraId="2C2E055F" w14:textId="77777777" w:rsidR="00DE4AE9" w:rsidRDefault="00DE4AE9" w:rsidP="00263C9E">
      <w:pPr>
        <w:jc w:val="center"/>
      </w:pPr>
    </w:p>
    <w:p w14:paraId="7C90CA93" w14:textId="77777777" w:rsidR="00DE4AE9" w:rsidRDefault="00DE4AE9" w:rsidP="00263C9E">
      <w:pPr>
        <w:jc w:val="center"/>
      </w:pPr>
    </w:p>
    <w:p w14:paraId="59B86B07" w14:textId="77777777" w:rsidR="00DE4AE9" w:rsidRDefault="00DE4AE9" w:rsidP="006F3544"/>
    <w:p w14:paraId="12EECEA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192B67" wp14:editId="6EA2FC09">
            <wp:extent cx="2762885" cy="2275840"/>
            <wp:effectExtent l="0" t="0" r="0" b="0"/>
            <wp:docPr id="1687" name="Picture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823C" w14:textId="77777777" w:rsidR="00DE4AE9" w:rsidRDefault="00DE4AE9" w:rsidP="00263C9E">
      <w:pPr>
        <w:jc w:val="center"/>
      </w:pPr>
    </w:p>
    <w:p w14:paraId="13402B44" w14:textId="77777777" w:rsidR="00DE4AE9" w:rsidRDefault="00DE4AE9" w:rsidP="00263C9E">
      <w:pPr>
        <w:jc w:val="center"/>
      </w:pPr>
    </w:p>
    <w:p w14:paraId="1FC87FB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DABDB81" wp14:editId="4510D5FB">
            <wp:extent cx="2762885" cy="2275840"/>
            <wp:effectExtent l="0" t="0" r="0" b="0"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135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2656" behindDoc="1" locked="0" layoutInCell="0" allowOverlap="1" wp14:anchorId="31EDCA3D" wp14:editId="0A7447A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A10EB2" id="AutoShape 5" o:spid="_x0000_s1026" style="position:absolute;margin-left:331.5pt;margin-top:0;width:382.7pt;height:269.3pt;z-index:-25057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J57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1" locked="0" layoutInCell="0" allowOverlap="1" wp14:anchorId="29ED7BB4" wp14:editId="16AF7E6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6DCFD4" id="AutoShape 4" o:spid="_x0000_s1026" style="position:absolute;margin-left:0;margin-top:0;width:382.7pt;height:269.3pt;z-index:-25057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gEKg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HaiA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1" locked="0" layoutInCell="0" allowOverlap="1" wp14:anchorId="659149B3" wp14:editId="11C543C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5406DE" id="AutoShape 3" o:spid="_x0000_s1026" style="position:absolute;margin-left:331.5pt;margin-top:0;width:382.7pt;height:269.3pt;z-index:-25057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nD0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cW85M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9pw9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1" locked="0" layoutInCell="0" allowOverlap="1" wp14:anchorId="57C5E469" wp14:editId="5DD8760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8D0C6D" id="AutoShape 2" o:spid="_x0000_s1026" style="position:absolute;margin-left:0;margin-top:0;width:382.7pt;height:269.3pt;z-index:-25057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SM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z8S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7C77B0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358565" wp14:editId="244B6822">
            <wp:extent cx="2762885" cy="2275840"/>
            <wp:effectExtent l="0" t="0" r="0" b="0"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522C" w14:textId="77777777" w:rsidR="00DE4AE9" w:rsidRDefault="00DE4AE9" w:rsidP="00263C9E">
      <w:pPr>
        <w:jc w:val="center"/>
      </w:pPr>
    </w:p>
    <w:p w14:paraId="5BA83647" w14:textId="77777777" w:rsidR="00DE4AE9" w:rsidRDefault="00DE4AE9" w:rsidP="00263C9E"/>
    <w:p w14:paraId="5F3728E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BE69E2A" wp14:editId="594EABD7">
            <wp:extent cx="2762885" cy="2275840"/>
            <wp:effectExtent l="0" t="0" r="0" b="0"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B0A2" w14:textId="77777777" w:rsidR="00DE4AE9" w:rsidRDefault="00DE4AE9" w:rsidP="00263C9E">
      <w:pPr>
        <w:jc w:val="center"/>
      </w:pPr>
    </w:p>
    <w:p w14:paraId="4E0D0FB7" w14:textId="77777777" w:rsidR="00DE4AE9" w:rsidRDefault="00DE4AE9" w:rsidP="00263C9E">
      <w:pPr>
        <w:jc w:val="center"/>
      </w:pPr>
    </w:p>
    <w:p w14:paraId="6620C9A7" w14:textId="77777777" w:rsidR="00DE4AE9" w:rsidRDefault="00DE4AE9" w:rsidP="00263C9E">
      <w:pPr>
        <w:jc w:val="center"/>
      </w:pPr>
    </w:p>
    <w:p w14:paraId="12E4F445" w14:textId="77777777" w:rsidR="00DE4AE9" w:rsidRDefault="00DE4AE9" w:rsidP="006F3544"/>
    <w:p w14:paraId="747BC46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A23373D" wp14:editId="740AFAB8">
            <wp:extent cx="2762885" cy="2275840"/>
            <wp:effectExtent l="0" t="0" r="0" b="0"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3668" w14:textId="77777777" w:rsidR="00DE4AE9" w:rsidRDefault="00DE4AE9" w:rsidP="00263C9E">
      <w:pPr>
        <w:jc w:val="center"/>
      </w:pPr>
    </w:p>
    <w:p w14:paraId="53D2FF3C" w14:textId="77777777" w:rsidR="00DE4AE9" w:rsidRDefault="00DE4AE9" w:rsidP="00263C9E">
      <w:pPr>
        <w:jc w:val="center"/>
      </w:pPr>
    </w:p>
    <w:p w14:paraId="6096774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4163B2" wp14:editId="3B9A916F">
            <wp:extent cx="2762885" cy="2275840"/>
            <wp:effectExtent l="0" t="0" r="0" b="0"/>
            <wp:docPr id="1696" name="Picture 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36B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7776" behindDoc="1" locked="0" layoutInCell="0" allowOverlap="1" wp14:anchorId="33CA2D23" wp14:editId="6E325B1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9D97B2" id="AutoShape 5" o:spid="_x0000_s1026" style="position:absolute;margin-left:331.5pt;margin-top:0;width:382.7pt;height:269.3pt;z-index:-25056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5cLA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Hl+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1" locked="0" layoutInCell="0" allowOverlap="1" wp14:anchorId="1CDCCD0F" wp14:editId="5DB3745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848F3A" id="AutoShape 4" o:spid="_x0000_s1026" style="position:absolute;margin-left:0;margin-top:0;width:382.7pt;height:269.3pt;z-index:-25056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g1E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c7npJU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tg1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1" locked="0" layoutInCell="0" allowOverlap="1" wp14:anchorId="48822649" wp14:editId="440396B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7DA619" id="AutoShape 3" o:spid="_x0000_s1026" style="position:absolute;margin-left:331.5pt;margin-top:0;width:382.7pt;height:269.3pt;z-index:-250570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vW0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4v5nD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7b1t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1" locked="0" layoutInCell="0" allowOverlap="1" wp14:anchorId="58B995F0" wp14:editId="62B9FF8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BEFD6F" id="AutoShape 2" o:spid="_x0000_s1026" style="position:absolute;margin-left:0;margin-top:0;width:382.7pt;height:269.3pt;z-index:-25057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AKKw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+r0A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C190C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48C30F0" wp14:editId="613E33B0">
            <wp:extent cx="2762885" cy="2275840"/>
            <wp:effectExtent l="0" t="0" r="0" b="0"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DFA8" w14:textId="77777777" w:rsidR="00DE4AE9" w:rsidRDefault="00DE4AE9" w:rsidP="00263C9E">
      <w:pPr>
        <w:jc w:val="center"/>
      </w:pPr>
    </w:p>
    <w:p w14:paraId="4A20272B" w14:textId="77777777" w:rsidR="00DE4AE9" w:rsidRDefault="00DE4AE9" w:rsidP="00263C9E"/>
    <w:p w14:paraId="4E8B6F4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A51D23D" wp14:editId="1FFB25D6">
            <wp:extent cx="2762885" cy="2275840"/>
            <wp:effectExtent l="0" t="0" r="0" b="0"/>
            <wp:docPr id="1702" name="Picture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6AF4" w14:textId="77777777" w:rsidR="00DE4AE9" w:rsidRDefault="00DE4AE9" w:rsidP="00263C9E">
      <w:pPr>
        <w:jc w:val="center"/>
      </w:pPr>
    </w:p>
    <w:p w14:paraId="4D6BF805" w14:textId="77777777" w:rsidR="00DE4AE9" w:rsidRDefault="00DE4AE9" w:rsidP="00263C9E">
      <w:pPr>
        <w:jc w:val="center"/>
      </w:pPr>
    </w:p>
    <w:p w14:paraId="4216A870" w14:textId="77777777" w:rsidR="00DE4AE9" w:rsidRDefault="00DE4AE9" w:rsidP="00263C9E">
      <w:pPr>
        <w:jc w:val="center"/>
      </w:pPr>
    </w:p>
    <w:p w14:paraId="7A48BB9B" w14:textId="77777777" w:rsidR="00DE4AE9" w:rsidRDefault="00DE4AE9" w:rsidP="006F3544"/>
    <w:p w14:paraId="5352313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0E734A6" wp14:editId="40DB76BB">
            <wp:extent cx="2762885" cy="2275840"/>
            <wp:effectExtent l="0" t="0" r="0" b="0"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6B18" w14:textId="77777777" w:rsidR="00DE4AE9" w:rsidRDefault="00DE4AE9" w:rsidP="00263C9E">
      <w:pPr>
        <w:jc w:val="center"/>
      </w:pPr>
    </w:p>
    <w:p w14:paraId="50143635" w14:textId="77777777" w:rsidR="00DE4AE9" w:rsidRDefault="00DE4AE9" w:rsidP="00263C9E">
      <w:pPr>
        <w:jc w:val="center"/>
      </w:pPr>
    </w:p>
    <w:p w14:paraId="32707BD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66C724" wp14:editId="07F281E7">
            <wp:extent cx="2762885" cy="2275840"/>
            <wp:effectExtent l="0" t="0" r="0" b="0"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2F1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52896" behindDoc="1" locked="0" layoutInCell="0" allowOverlap="1" wp14:anchorId="7D6E3BE1" wp14:editId="08FC131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84C000" id="AutoShape 5" o:spid="_x0000_s1026" style="position:absolute;margin-left:331.5pt;margin-top:0;width:382.7pt;height:269.3pt;z-index:-25056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ra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7mo05c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Gfr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1" locked="0" layoutInCell="0" allowOverlap="1" wp14:anchorId="4974FFA5" wp14:editId="28802FD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5FC137" id="AutoShape 4" o:spid="_x0000_s1026" style="position:absolute;margin-left:0;margin-top:0;width:382.7pt;height:269.3pt;z-index:-25056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6i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TG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DE6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1" locked="0" layoutInCell="0" allowOverlap="1" wp14:anchorId="58B7145B" wp14:editId="0294C0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5592AD" id="AutoShape 3" o:spid="_x0000_s1026" style="position:absolute;margin-left:331.5pt;margin-top:0;width:382.7pt;height:269.3pt;z-index:-25056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wy2U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1" locked="0" layoutInCell="0" allowOverlap="1" wp14:anchorId="1F996AA7" wp14:editId="5B9D42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89D035" id="AutoShape 2" o:spid="_x0000_s1026" style="position:absolute;margin-left:0;margin-top:0;width:382.7pt;height:269.3pt;z-index:-25056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VKKw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w8V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5931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1354DE" wp14:editId="6FAB8BB5">
            <wp:extent cx="2762885" cy="2275840"/>
            <wp:effectExtent l="0" t="0" r="0" b="0"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5BC3" w14:textId="77777777" w:rsidR="00DE4AE9" w:rsidRDefault="00DE4AE9" w:rsidP="00263C9E">
      <w:pPr>
        <w:jc w:val="center"/>
      </w:pPr>
    </w:p>
    <w:p w14:paraId="707515B0" w14:textId="77777777" w:rsidR="00DE4AE9" w:rsidRDefault="00DE4AE9" w:rsidP="00263C9E"/>
    <w:p w14:paraId="56CDF69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31B8E66" wp14:editId="7332AB67">
            <wp:extent cx="2762885" cy="2275840"/>
            <wp:effectExtent l="0" t="0" r="0" b="0"/>
            <wp:docPr id="1710" name="Picture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4623" w14:textId="77777777" w:rsidR="00DE4AE9" w:rsidRDefault="00DE4AE9" w:rsidP="00263C9E">
      <w:pPr>
        <w:jc w:val="center"/>
      </w:pPr>
    </w:p>
    <w:p w14:paraId="6584734C" w14:textId="77777777" w:rsidR="00DE4AE9" w:rsidRDefault="00DE4AE9" w:rsidP="00263C9E">
      <w:pPr>
        <w:jc w:val="center"/>
      </w:pPr>
    </w:p>
    <w:p w14:paraId="2548087F" w14:textId="77777777" w:rsidR="00DE4AE9" w:rsidRDefault="00DE4AE9" w:rsidP="00263C9E">
      <w:pPr>
        <w:jc w:val="center"/>
      </w:pPr>
    </w:p>
    <w:p w14:paraId="577ABA77" w14:textId="77777777" w:rsidR="00DE4AE9" w:rsidRDefault="00DE4AE9" w:rsidP="006F3544"/>
    <w:p w14:paraId="1A50484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E69224" wp14:editId="1D815582">
            <wp:extent cx="2762885" cy="2275840"/>
            <wp:effectExtent l="0" t="0" r="0" b="0"/>
            <wp:docPr id="1711" name="Picture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14CC" w14:textId="77777777" w:rsidR="00DE4AE9" w:rsidRDefault="00DE4AE9" w:rsidP="00263C9E">
      <w:pPr>
        <w:jc w:val="center"/>
      </w:pPr>
    </w:p>
    <w:p w14:paraId="7FB7A382" w14:textId="77777777" w:rsidR="00DE4AE9" w:rsidRDefault="00DE4AE9" w:rsidP="00263C9E">
      <w:pPr>
        <w:jc w:val="center"/>
      </w:pPr>
    </w:p>
    <w:p w14:paraId="4308A46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BA1B65" wp14:editId="4FB9A9E3">
            <wp:extent cx="2762885" cy="2275840"/>
            <wp:effectExtent l="0" t="0" r="0" b="0"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6FD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58016" behindDoc="1" locked="0" layoutInCell="0" allowOverlap="1" wp14:anchorId="20B74C26" wp14:editId="32F109C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18B7C7" id="AutoShape 5" o:spid="_x0000_s1026" style="position:absolute;margin-left:331.5pt;margin-top:0;width:382.7pt;height:269.3pt;z-index:-25055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8O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1l5xpkT&#10;Hal0s4mQi7P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iufD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1" locked="0" layoutInCell="0" allowOverlap="1" wp14:anchorId="640FCA36" wp14:editId="4CCD740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B6BDBC" id="AutoShape 4" o:spid="_x0000_s1026" style="position:absolute;margin-left:0;margin-top:0;width:382.7pt;height:269.3pt;z-index:-25055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lW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iGl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1" locked="0" layoutInCell="0" allowOverlap="1" wp14:anchorId="00E9E8EC" wp14:editId="2899632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25C365" id="AutoShape 3" o:spid="_x0000_s1026" style="position:absolute;margin-left:331.5pt;margin-top:0;width:382.7pt;height:269.3pt;z-index:-25056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Gm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1l5zpkT&#10;Hal0s4mQi7O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YiRp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1" locked="0" layoutInCell="0" allowOverlap="1" wp14:anchorId="1F7E8D18" wp14:editId="54F7853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76CFAF" id="AutoShape 2" o:spid="_x0000_s1026" style="position:absolute;margin-left:0;margin-top:0;width:382.7pt;height:269.3pt;z-index:-25056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X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W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nSX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0681B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BF10C6" wp14:editId="5AF3401D">
            <wp:extent cx="2762885" cy="2275840"/>
            <wp:effectExtent l="0" t="0" r="0" b="0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11D5" w14:textId="77777777" w:rsidR="00DE4AE9" w:rsidRDefault="00DE4AE9" w:rsidP="00263C9E">
      <w:pPr>
        <w:jc w:val="center"/>
      </w:pPr>
    </w:p>
    <w:p w14:paraId="577AEA80" w14:textId="77777777" w:rsidR="00DE4AE9" w:rsidRDefault="00DE4AE9" w:rsidP="00263C9E"/>
    <w:p w14:paraId="21830D5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0EF7D9D" wp14:editId="3EB2CB26">
            <wp:extent cx="2762885" cy="2275840"/>
            <wp:effectExtent l="0" t="0" r="0" b="0"/>
            <wp:docPr id="1718" name="Picture 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781B" w14:textId="77777777" w:rsidR="00DE4AE9" w:rsidRDefault="00DE4AE9" w:rsidP="00263C9E">
      <w:pPr>
        <w:jc w:val="center"/>
      </w:pPr>
    </w:p>
    <w:p w14:paraId="094371D0" w14:textId="77777777" w:rsidR="00DE4AE9" w:rsidRDefault="00DE4AE9" w:rsidP="00263C9E">
      <w:pPr>
        <w:jc w:val="center"/>
      </w:pPr>
    </w:p>
    <w:p w14:paraId="7B71EF68" w14:textId="77777777" w:rsidR="00DE4AE9" w:rsidRDefault="00DE4AE9" w:rsidP="00263C9E">
      <w:pPr>
        <w:jc w:val="center"/>
      </w:pPr>
    </w:p>
    <w:p w14:paraId="5CFA677C" w14:textId="77777777" w:rsidR="00DE4AE9" w:rsidRDefault="00DE4AE9" w:rsidP="006F3544"/>
    <w:p w14:paraId="0D60DFE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2845D9" wp14:editId="600C75E3">
            <wp:extent cx="2762885" cy="2275840"/>
            <wp:effectExtent l="0" t="0" r="0" b="0"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A0CA" w14:textId="77777777" w:rsidR="00DE4AE9" w:rsidRDefault="00DE4AE9" w:rsidP="00263C9E">
      <w:pPr>
        <w:jc w:val="center"/>
      </w:pPr>
    </w:p>
    <w:p w14:paraId="4D1A4E5B" w14:textId="77777777" w:rsidR="00DE4AE9" w:rsidRDefault="00DE4AE9" w:rsidP="00263C9E">
      <w:pPr>
        <w:jc w:val="center"/>
      </w:pPr>
    </w:p>
    <w:p w14:paraId="053CE54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138092" wp14:editId="5C384B96">
            <wp:extent cx="2762885" cy="2275840"/>
            <wp:effectExtent l="0" t="0" r="0" b="0"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D38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63136" behindDoc="1" locked="0" layoutInCell="0" allowOverlap="1" wp14:anchorId="76B89E91" wp14:editId="23A8222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6F1228" id="AutoShape 5" o:spid="_x0000_s1026" style="position:absolute;margin-left:331.5pt;margin-top:0;width:382.7pt;height:269.3pt;z-index:-25055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Tp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U1Kzpzo&#10;SKXbTYRcnF0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FsT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1" locked="0" layoutInCell="0" allowOverlap="1" wp14:anchorId="04330737" wp14:editId="34A882A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179E6C" id="AutoShape 4" o:spid="_x0000_s1026" style="position:absolute;margin-left:0;margin-top:0;width:382.7pt;height:269.3pt;z-index:-25055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3CR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yq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A3C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1" locked="0" layoutInCell="0" allowOverlap="1" wp14:anchorId="3FA9FB71" wp14:editId="771FFAA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966DEB" id="AutoShape 3" o:spid="_x0000_s1026" style="position:absolute;margin-left:331.5pt;margin-top:0;width:382.7pt;height:269.3pt;z-index:-25055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hh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gOI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1" locked="0" layoutInCell="0" allowOverlap="1" wp14:anchorId="20E012B8" wp14:editId="4F3AD0E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EF548D" id="AutoShape 2" o:spid="_x0000_s1026" style="position:absolute;margin-left:0;margin-top:0;width:382.7pt;height:269.3pt;z-index:-25055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5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yqOX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oH4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4748A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6DAA6E" wp14:editId="702FF661">
            <wp:extent cx="2762885" cy="2275840"/>
            <wp:effectExtent l="0" t="0" r="0" b="0"/>
            <wp:docPr id="1725" name="Picture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CBC5" w14:textId="77777777" w:rsidR="00DE4AE9" w:rsidRDefault="00DE4AE9" w:rsidP="00263C9E">
      <w:pPr>
        <w:jc w:val="center"/>
      </w:pPr>
    </w:p>
    <w:p w14:paraId="178523E1" w14:textId="77777777" w:rsidR="00DE4AE9" w:rsidRDefault="00DE4AE9" w:rsidP="00263C9E"/>
    <w:p w14:paraId="69BE240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B0BDED2" wp14:editId="11701A99">
            <wp:extent cx="2762885" cy="2275840"/>
            <wp:effectExtent l="0" t="0" r="0" b="0"/>
            <wp:docPr id="1726" name="Picture 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668D" w14:textId="77777777" w:rsidR="00DE4AE9" w:rsidRDefault="00DE4AE9" w:rsidP="00263C9E">
      <w:pPr>
        <w:jc w:val="center"/>
      </w:pPr>
    </w:p>
    <w:p w14:paraId="2C02F26F" w14:textId="77777777" w:rsidR="00DE4AE9" w:rsidRDefault="00DE4AE9" w:rsidP="00263C9E">
      <w:pPr>
        <w:jc w:val="center"/>
      </w:pPr>
    </w:p>
    <w:p w14:paraId="081B638B" w14:textId="77777777" w:rsidR="00DE4AE9" w:rsidRDefault="00DE4AE9" w:rsidP="00263C9E">
      <w:pPr>
        <w:jc w:val="center"/>
      </w:pPr>
    </w:p>
    <w:p w14:paraId="1DC68F75" w14:textId="77777777" w:rsidR="00DE4AE9" w:rsidRDefault="00DE4AE9" w:rsidP="006F3544"/>
    <w:p w14:paraId="657A4BA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4B92040" wp14:editId="1D16E15D">
            <wp:extent cx="2762885" cy="2275840"/>
            <wp:effectExtent l="0" t="0" r="0" b="0"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1353" w14:textId="77777777" w:rsidR="00DE4AE9" w:rsidRDefault="00DE4AE9" w:rsidP="00263C9E">
      <w:pPr>
        <w:jc w:val="center"/>
      </w:pPr>
    </w:p>
    <w:p w14:paraId="27102B13" w14:textId="77777777" w:rsidR="00DE4AE9" w:rsidRDefault="00DE4AE9" w:rsidP="00263C9E">
      <w:pPr>
        <w:jc w:val="center"/>
      </w:pPr>
    </w:p>
    <w:p w14:paraId="32513C2A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D06369" wp14:editId="02827696">
            <wp:extent cx="2762885" cy="2275840"/>
            <wp:effectExtent l="0" t="0" r="0" b="0"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DCF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68256" behindDoc="1" locked="0" layoutInCell="0" allowOverlap="1" wp14:anchorId="620BF7E3" wp14:editId="00319D6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C3861B" id="AutoShape 5" o:spid="_x0000_s1026" style="position:absolute;margin-left:331.5pt;margin-top:0;width:382.7pt;height:269.3pt;z-index:-25054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Gp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XxyyZ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ekG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1" locked="0" layoutInCell="0" allowOverlap="1" wp14:anchorId="0A7146E7" wp14:editId="36B9B96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6CAA8" id="AutoShape 4" o:spid="_x0000_s1026" style="position:absolute;margin-left:0;margin-top:0;width:382.7pt;height:269.3pt;z-index:-25054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1dl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PiCAn&#10;elLpehMhF2dVYmjwoabEB3+Pacbg70D+CMzBTSfcWl8jwtBpoaivMuUXLy4kJ9BVtho+giJ0QeiZ&#10;rF2LfQIkGtgua/L4rIneRSbpZzU/m84uqDN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h1d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1" locked="0" layoutInCell="0" allowOverlap="1" wp14:anchorId="0E0A7017" wp14:editId="417AD8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3ADF6B" id="AutoShape 3" o:spid="_x0000_s1026" style="position:absolute;margin-left:331.5pt;margin-top:0;width:382.7pt;height:269.3pt;z-index:-25055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+V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Ievl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1" locked="0" layoutInCell="0" allowOverlap="1" wp14:anchorId="20C05A2C" wp14:editId="0E501AD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F588C7" id="AutoShape 2" o:spid="_x0000_s1026" style="position:absolute;margin-left:0;margin-top:0;width:382.7pt;height:269.3pt;z-index:-25055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vt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/OTij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ZIb7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91E08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22236D8" wp14:editId="659ED1A9">
            <wp:extent cx="2762885" cy="2275840"/>
            <wp:effectExtent l="0" t="0" r="0" b="0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09FD" w14:textId="77777777" w:rsidR="00DE4AE9" w:rsidRDefault="00DE4AE9" w:rsidP="00263C9E">
      <w:pPr>
        <w:jc w:val="center"/>
      </w:pPr>
    </w:p>
    <w:p w14:paraId="5E6C126A" w14:textId="77777777" w:rsidR="00DE4AE9" w:rsidRDefault="00DE4AE9" w:rsidP="00263C9E"/>
    <w:p w14:paraId="730B4EB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DE2E64" wp14:editId="1EA67EAF">
            <wp:extent cx="2762885" cy="2275840"/>
            <wp:effectExtent l="0" t="0" r="0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8786" w14:textId="77777777" w:rsidR="00DE4AE9" w:rsidRDefault="00DE4AE9" w:rsidP="00263C9E">
      <w:pPr>
        <w:jc w:val="center"/>
      </w:pPr>
    </w:p>
    <w:p w14:paraId="74D3D1A7" w14:textId="77777777" w:rsidR="00DE4AE9" w:rsidRDefault="00DE4AE9" w:rsidP="00263C9E">
      <w:pPr>
        <w:jc w:val="center"/>
      </w:pPr>
    </w:p>
    <w:p w14:paraId="7D1EF9C9" w14:textId="77777777" w:rsidR="00DE4AE9" w:rsidRDefault="00DE4AE9" w:rsidP="00263C9E">
      <w:pPr>
        <w:jc w:val="center"/>
      </w:pPr>
    </w:p>
    <w:p w14:paraId="2861999E" w14:textId="77777777" w:rsidR="00DE4AE9" w:rsidRDefault="00DE4AE9" w:rsidP="006F3544"/>
    <w:p w14:paraId="434F172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56B692" wp14:editId="3DA6E551">
            <wp:extent cx="2762885" cy="2275840"/>
            <wp:effectExtent l="0" t="0" r="0" b="0"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AAA0" w14:textId="77777777" w:rsidR="00DE4AE9" w:rsidRDefault="00DE4AE9" w:rsidP="00263C9E">
      <w:pPr>
        <w:jc w:val="center"/>
      </w:pPr>
    </w:p>
    <w:p w14:paraId="0E99A135" w14:textId="77777777" w:rsidR="00DE4AE9" w:rsidRDefault="00DE4AE9" w:rsidP="00263C9E">
      <w:pPr>
        <w:jc w:val="center"/>
      </w:pPr>
    </w:p>
    <w:p w14:paraId="36CA230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B82C04" wp14:editId="227D7C42">
            <wp:extent cx="2762885" cy="2275840"/>
            <wp:effectExtent l="0" t="0" r="0" b="0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B26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73376" behindDoc="1" locked="0" layoutInCell="0" allowOverlap="1" wp14:anchorId="4314AB8B" wp14:editId="0B05DCD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338271" id="AutoShape 5" o:spid="_x0000_s1026" style="position:absolute;margin-left:331.5pt;margin-top:0;width:382.7pt;height:269.3pt;z-index:-25054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KE9LAIAADo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ySh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1" locked="0" layoutInCell="0" allowOverlap="1" wp14:anchorId="7AF63324" wp14:editId="5214E2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55E53" id="AutoShape 4" o:spid="_x0000_s1026" style="position:absolute;margin-left:0;margin-top:0;width:382.7pt;height:269.3pt;z-index:-25054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9Il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PSCs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69I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1" locked="0" layoutInCell="0" allowOverlap="1" wp14:anchorId="064C4842" wp14:editId="377CB14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DB7C1F" id="AutoShape 3" o:spid="_x0000_s1026" style="position:absolute;margin-left:331.5pt;margin-top:0;width:382.7pt;height:269.3pt;z-index:-25054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yrV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S6mC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Osq1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1" locked="0" layoutInCell="0" allowOverlap="1" wp14:anchorId="45AA4F41" wp14:editId="31AF559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360C69" id="AutoShape 2" o:spid="_x0000_s1026" style="position:absolute;margin-left:0;margin-top:0;width:382.7pt;height:269.3pt;z-index:-25054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ksKg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TduSw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A21FD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E74628B" wp14:editId="41F547A9">
            <wp:extent cx="2762885" cy="2275840"/>
            <wp:effectExtent l="0" t="0" r="0" b="0"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4FB4" w14:textId="77777777" w:rsidR="00DE4AE9" w:rsidRDefault="00DE4AE9" w:rsidP="00263C9E">
      <w:pPr>
        <w:jc w:val="center"/>
      </w:pPr>
    </w:p>
    <w:p w14:paraId="3C7A62A4" w14:textId="77777777" w:rsidR="00DE4AE9" w:rsidRDefault="00DE4AE9" w:rsidP="00263C9E"/>
    <w:p w14:paraId="3E26F48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CAFE13" wp14:editId="7B821D61">
            <wp:extent cx="2762885" cy="2275840"/>
            <wp:effectExtent l="0" t="0" r="0" b="0"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0621" w14:textId="77777777" w:rsidR="00DE4AE9" w:rsidRDefault="00DE4AE9" w:rsidP="00263C9E">
      <w:pPr>
        <w:jc w:val="center"/>
      </w:pPr>
    </w:p>
    <w:p w14:paraId="05782271" w14:textId="77777777" w:rsidR="00DE4AE9" w:rsidRDefault="00DE4AE9" w:rsidP="00263C9E">
      <w:pPr>
        <w:jc w:val="center"/>
      </w:pPr>
    </w:p>
    <w:p w14:paraId="6CCE05AA" w14:textId="77777777" w:rsidR="00DE4AE9" w:rsidRDefault="00DE4AE9" w:rsidP="00263C9E">
      <w:pPr>
        <w:jc w:val="center"/>
      </w:pPr>
    </w:p>
    <w:p w14:paraId="36BC48F0" w14:textId="77777777" w:rsidR="00DE4AE9" w:rsidRDefault="00DE4AE9" w:rsidP="006F3544"/>
    <w:p w14:paraId="7046F48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AE0374" wp14:editId="33C764AA">
            <wp:extent cx="2762885" cy="2275840"/>
            <wp:effectExtent l="0" t="0" r="0" b="0"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DAF9" w14:textId="77777777" w:rsidR="00DE4AE9" w:rsidRDefault="00DE4AE9" w:rsidP="00263C9E">
      <w:pPr>
        <w:jc w:val="center"/>
      </w:pPr>
    </w:p>
    <w:p w14:paraId="7A206D14" w14:textId="77777777" w:rsidR="00DE4AE9" w:rsidRDefault="00DE4AE9" w:rsidP="00263C9E">
      <w:pPr>
        <w:jc w:val="center"/>
      </w:pPr>
    </w:p>
    <w:p w14:paraId="4905846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36D9A57" wp14:editId="1EC6A126">
            <wp:extent cx="2762885" cy="2275840"/>
            <wp:effectExtent l="0" t="0" r="0" b="0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A7F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78496" behindDoc="1" locked="0" layoutInCell="0" allowOverlap="1" wp14:anchorId="4520E25B" wp14:editId="199895B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993B3A" id="AutoShape 5" o:spid="_x0000_s1026" style="position:absolute;margin-left:331.5pt;margin-top:0;width:382.7pt;height:269.3pt;z-index:-25053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P8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awP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7472" behindDoc="1" locked="0" layoutInCell="0" allowOverlap="1" wp14:anchorId="0DB3C94D" wp14:editId="453E373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04EE34" id="AutoShape 4" o:spid="_x0000_s1026" style="position:absolute;margin-left:0;margin-top:0;width:382.7pt;height:269.3pt;z-index:-25053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eE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fVj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fre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1" locked="0" layoutInCell="0" allowOverlap="1" wp14:anchorId="7ED8DAD8" wp14:editId="6050949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EF75E2" id="AutoShape 3" o:spid="_x0000_s1026" style="position:absolute;margin-left:331.5pt;margin-top:0;width:382.7pt;height:269.3pt;z-index:-25054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X5Pd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1" locked="0" layoutInCell="0" allowOverlap="1" wp14:anchorId="0E606182" wp14:editId="2289821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1D6994" id="AutoShape 2" o:spid="_x0000_s1026" style="position:absolute;margin-left:0;margin-top:0;width:382.7pt;height:269.3pt;z-index:-25054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xs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sTx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9DE04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512366" wp14:editId="13C7AE83">
            <wp:extent cx="2762885" cy="2275840"/>
            <wp:effectExtent l="0" t="0" r="0" b="0"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69A4" w14:textId="77777777" w:rsidR="00DE4AE9" w:rsidRDefault="00DE4AE9" w:rsidP="00263C9E">
      <w:pPr>
        <w:jc w:val="center"/>
      </w:pPr>
    </w:p>
    <w:p w14:paraId="1C2EA9CC" w14:textId="77777777" w:rsidR="00DE4AE9" w:rsidRDefault="00DE4AE9" w:rsidP="00263C9E"/>
    <w:p w14:paraId="4534BC3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7EA2BE" wp14:editId="0B3633FC">
            <wp:extent cx="2762885" cy="2275840"/>
            <wp:effectExtent l="0" t="0" r="0" b="0"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8FC7" w14:textId="77777777" w:rsidR="00DE4AE9" w:rsidRDefault="00DE4AE9" w:rsidP="00263C9E">
      <w:pPr>
        <w:jc w:val="center"/>
      </w:pPr>
    </w:p>
    <w:p w14:paraId="7CAC6EF3" w14:textId="77777777" w:rsidR="00DE4AE9" w:rsidRDefault="00DE4AE9" w:rsidP="00263C9E">
      <w:pPr>
        <w:jc w:val="center"/>
      </w:pPr>
    </w:p>
    <w:p w14:paraId="7E29602D" w14:textId="77777777" w:rsidR="00DE4AE9" w:rsidRDefault="00DE4AE9" w:rsidP="00263C9E">
      <w:pPr>
        <w:jc w:val="center"/>
      </w:pPr>
    </w:p>
    <w:p w14:paraId="145BA0F3" w14:textId="77777777" w:rsidR="00DE4AE9" w:rsidRDefault="00DE4AE9" w:rsidP="006F3544"/>
    <w:p w14:paraId="1A3A54D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974FFD2" wp14:editId="5886FABF">
            <wp:extent cx="2762885" cy="2275840"/>
            <wp:effectExtent l="0" t="0" r="0" b="0"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3EF4" w14:textId="77777777" w:rsidR="00DE4AE9" w:rsidRDefault="00DE4AE9" w:rsidP="00263C9E">
      <w:pPr>
        <w:jc w:val="center"/>
      </w:pPr>
    </w:p>
    <w:p w14:paraId="71DCECBB" w14:textId="77777777" w:rsidR="00DE4AE9" w:rsidRDefault="00DE4AE9" w:rsidP="00263C9E">
      <w:pPr>
        <w:jc w:val="center"/>
      </w:pPr>
    </w:p>
    <w:p w14:paraId="4372B6D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4E5AF6" wp14:editId="52046695">
            <wp:extent cx="2762885" cy="2275840"/>
            <wp:effectExtent l="0" t="0" r="0" b="0"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7DE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3616" behindDoc="1" locked="0" layoutInCell="0" allowOverlap="1" wp14:anchorId="0DE04C75" wp14:editId="70E1CE5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269F56" id="AutoShape 5" o:spid="_x0000_s1026" style="position:absolute;margin-left:331.5pt;margin-top:0;width:382.7pt;height:269.3pt;z-index:-25053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WWY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1" locked="0" layoutInCell="0" allowOverlap="1" wp14:anchorId="21B4BA8A" wp14:editId="2D65142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0311A8" id="AutoShape 4" o:spid="_x0000_s1026" style="position:absolute;margin-left:0;margin-top:0;width:382.7pt;height:269.3pt;z-index:-25053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pBw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36kHA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1" locked="0" layoutInCell="0" allowOverlap="1" wp14:anchorId="19C20138" wp14:editId="42B582E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E1CA1E" id="AutoShape 3" o:spid="_x0000_s1026" style="position:absolute;margin-left:331.5pt;margin-top:0;width:382.7pt;height:269.3pt;z-index:-25053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L+mi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1" locked="0" layoutInCell="0" allowOverlap="1" wp14:anchorId="486BD5A6" wp14:editId="6BF0133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AA087E" id="AutoShape 2" o:spid="_x0000_s1026" style="position:absolute;margin-left:0;margin-top:0;width:382.7pt;height:269.3pt;z-index:-25053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rv3P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D75BD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1D79D2" wp14:editId="29D75584">
            <wp:extent cx="2762885" cy="2275840"/>
            <wp:effectExtent l="0" t="0" r="0" b="0"/>
            <wp:docPr id="1757" name="Picture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0FAC" w14:textId="77777777" w:rsidR="00DE4AE9" w:rsidRDefault="00DE4AE9" w:rsidP="00263C9E">
      <w:pPr>
        <w:jc w:val="center"/>
      </w:pPr>
    </w:p>
    <w:p w14:paraId="1221D9A2" w14:textId="77777777" w:rsidR="00DE4AE9" w:rsidRDefault="00DE4AE9" w:rsidP="00263C9E"/>
    <w:p w14:paraId="37A6CC6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F875E8" wp14:editId="0AD00DAA">
            <wp:extent cx="2762885" cy="2275840"/>
            <wp:effectExtent l="0" t="0" r="0" b="0"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803C" w14:textId="77777777" w:rsidR="00DE4AE9" w:rsidRDefault="00DE4AE9" w:rsidP="00263C9E">
      <w:pPr>
        <w:jc w:val="center"/>
      </w:pPr>
    </w:p>
    <w:p w14:paraId="35D03818" w14:textId="77777777" w:rsidR="00DE4AE9" w:rsidRDefault="00DE4AE9" w:rsidP="00263C9E">
      <w:pPr>
        <w:jc w:val="center"/>
      </w:pPr>
    </w:p>
    <w:p w14:paraId="1004B056" w14:textId="77777777" w:rsidR="00DE4AE9" w:rsidRDefault="00DE4AE9" w:rsidP="00263C9E">
      <w:pPr>
        <w:jc w:val="center"/>
      </w:pPr>
    </w:p>
    <w:p w14:paraId="1EED8EE3" w14:textId="77777777" w:rsidR="00DE4AE9" w:rsidRDefault="00DE4AE9" w:rsidP="006F3544"/>
    <w:p w14:paraId="1A8F646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AA8F810" wp14:editId="6F417EB0">
            <wp:extent cx="2762885" cy="2275840"/>
            <wp:effectExtent l="0" t="0" r="0" b="0"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416E" w14:textId="77777777" w:rsidR="00DE4AE9" w:rsidRDefault="00DE4AE9" w:rsidP="00263C9E">
      <w:pPr>
        <w:jc w:val="center"/>
      </w:pPr>
    </w:p>
    <w:p w14:paraId="1336C34C" w14:textId="77777777" w:rsidR="00DE4AE9" w:rsidRDefault="00DE4AE9" w:rsidP="00263C9E">
      <w:pPr>
        <w:jc w:val="center"/>
      </w:pPr>
    </w:p>
    <w:p w14:paraId="36EF062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A60FF6" wp14:editId="03BF2B1C">
            <wp:extent cx="2762885" cy="2275840"/>
            <wp:effectExtent l="0" t="0" r="0" b="0"/>
            <wp:docPr id="1760" name="Picture 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4A27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8736" behindDoc="1" locked="0" layoutInCell="0" allowOverlap="1" wp14:anchorId="57E5835F" wp14:editId="1AEDC82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E62198" id="AutoShape 5" o:spid="_x0000_s1026" style="position:absolute;margin-left:331.5pt;margin-top:0;width:382.7pt;height:269.3pt;z-index:-25052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3PKwIAADo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ZD3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1" locked="0" layoutInCell="0" allowOverlap="1" wp14:anchorId="2F253912" wp14:editId="420B2F6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A3563B" id="AutoShape 4" o:spid="_x0000_s1026" style="position:absolute;margin-left:0;margin-top:0;width:382.7pt;height:269.3pt;z-index:-25052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Ym3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zK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cYm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1" locked="0" layoutInCell="0" allowOverlap="1" wp14:anchorId="422616F3" wp14:editId="4A4B394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335FB2" id="AutoShape 3" o:spid="_x0000_s1026" style="position:absolute;margin-left:331.5pt;margin-top:0;width:382.7pt;height:269.3pt;z-index:-25052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HFxR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1" locked="0" layoutInCell="0" allowOverlap="1" wp14:anchorId="42E119D5" wp14:editId="50A8CD5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01EE94" id="AutoShape 2" o:spid="_x0000_s1026" style="position:absolute;margin-left:0;margin-top:0;width:382.7pt;height:269.3pt;z-index:-25053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cf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zijMn&#10;elLpZhMhF2fT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0oc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3E8810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6D9FE42" wp14:editId="23FC15A7">
            <wp:extent cx="2762885" cy="2275840"/>
            <wp:effectExtent l="0" t="0" r="0" b="0"/>
            <wp:docPr id="1765" name="Picture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A31D" w14:textId="77777777" w:rsidR="00DE4AE9" w:rsidRDefault="00DE4AE9" w:rsidP="00263C9E">
      <w:pPr>
        <w:jc w:val="center"/>
      </w:pPr>
    </w:p>
    <w:p w14:paraId="489D961B" w14:textId="77777777" w:rsidR="00DE4AE9" w:rsidRDefault="00DE4AE9" w:rsidP="00263C9E"/>
    <w:p w14:paraId="60946C5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D75BE5" wp14:editId="18ED2AD3">
            <wp:extent cx="2762885" cy="2275840"/>
            <wp:effectExtent l="0" t="0" r="0" b="0"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19FA" w14:textId="77777777" w:rsidR="00DE4AE9" w:rsidRDefault="00DE4AE9" w:rsidP="00263C9E">
      <w:pPr>
        <w:jc w:val="center"/>
      </w:pPr>
    </w:p>
    <w:p w14:paraId="46AA5387" w14:textId="77777777" w:rsidR="00DE4AE9" w:rsidRDefault="00DE4AE9" w:rsidP="00263C9E">
      <w:pPr>
        <w:jc w:val="center"/>
      </w:pPr>
    </w:p>
    <w:p w14:paraId="0F53355E" w14:textId="77777777" w:rsidR="00DE4AE9" w:rsidRDefault="00DE4AE9" w:rsidP="00263C9E">
      <w:pPr>
        <w:jc w:val="center"/>
      </w:pPr>
    </w:p>
    <w:p w14:paraId="06330A07" w14:textId="77777777" w:rsidR="00DE4AE9" w:rsidRDefault="00DE4AE9" w:rsidP="006F3544"/>
    <w:p w14:paraId="6F146ED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9090D4" wp14:editId="0E110D5B">
            <wp:extent cx="2762885" cy="2275840"/>
            <wp:effectExtent l="0" t="0" r="0" b="0"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B55F" w14:textId="77777777" w:rsidR="00DE4AE9" w:rsidRDefault="00DE4AE9" w:rsidP="00263C9E">
      <w:pPr>
        <w:jc w:val="center"/>
      </w:pPr>
    </w:p>
    <w:p w14:paraId="7CF6EF2D" w14:textId="77777777" w:rsidR="00DE4AE9" w:rsidRDefault="00DE4AE9" w:rsidP="00263C9E">
      <w:pPr>
        <w:jc w:val="center"/>
      </w:pPr>
    </w:p>
    <w:p w14:paraId="2842805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F3A0498" wp14:editId="2FCF1F53">
            <wp:extent cx="2762885" cy="2275840"/>
            <wp:effectExtent l="0" t="0" r="0" b="0"/>
            <wp:docPr id="1768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7DB8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93856" behindDoc="1" locked="0" layoutInCell="0" allowOverlap="1" wp14:anchorId="37F18067" wp14:editId="46D7D3A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084447" id="AutoShape 5" o:spid="_x0000_s1026" style="position:absolute;margin-left:331.5pt;margin-top:0;width:382.7pt;height:269.3pt;z-index:-25052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iPLA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wi4j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1" locked="0" layoutInCell="0" allowOverlap="1" wp14:anchorId="60E048AC" wp14:editId="1750CA8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CB7C50" id="AutoShape 4" o:spid="_x0000_s1026" style="position:absolute;margin-left:0;margin-top:0;width:382.7pt;height:269.3pt;z-index:-25052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5DKwIAADo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9a5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1" locked="0" layoutInCell="0" allowOverlap="1" wp14:anchorId="11754614" wp14:editId="5B0E1BD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9DC94A" id="AutoShape 3" o:spid="_x0000_s1026" style="position:absolute;margin-left:331.5pt;margin-top:0;width:382.7pt;height:269.3pt;z-index:-25052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VazLAIAADo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vVWs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1" locked="0" layoutInCell="0" allowOverlap="1" wp14:anchorId="4750131A" wp14:editId="65F9A52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DEA1B3" id="AutoShape 2" o:spid="_x0000_s1026" style="position:absolute;margin-left:0;margin-top:0;width:382.7pt;height:269.3pt;z-index:-25052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4OL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D80AA9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541F222" wp14:editId="3DF2CCD5">
            <wp:extent cx="2762885" cy="2275840"/>
            <wp:effectExtent l="0" t="0" r="0" b="0"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969C" w14:textId="77777777" w:rsidR="00DE4AE9" w:rsidRDefault="00DE4AE9" w:rsidP="00263C9E">
      <w:pPr>
        <w:jc w:val="center"/>
      </w:pPr>
    </w:p>
    <w:p w14:paraId="0627AF26" w14:textId="77777777" w:rsidR="00DE4AE9" w:rsidRDefault="00DE4AE9" w:rsidP="00263C9E"/>
    <w:p w14:paraId="3B76FB6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6A8CFFC" wp14:editId="353FD0C3">
            <wp:extent cx="2762885" cy="2275840"/>
            <wp:effectExtent l="0" t="0" r="0" b="0"/>
            <wp:docPr id="1774" name="Picture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6E65" w14:textId="77777777" w:rsidR="00DE4AE9" w:rsidRDefault="00DE4AE9" w:rsidP="00263C9E">
      <w:pPr>
        <w:jc w:val="center"/>
      </w:pPr>
    </w:p>
    <w:p w14:paraId="18D004D1" w14:textId="77777777" w:rsidR="00DE4AE9" w:rsidRDefault="00DE4AE9" w:rsidP="00263C9E">
      <w:pPr>
        <w:jc w:val="center"/>
      </w:pPr>
    </w:p>
    <w:p w14:paraId="7F557D85" w14:textId="77777777" w:rsidR="00DE4AE9" w:rsidRDefault="00DE4AE9" w:rsidP="00263C9E">
      <w:pPr>
        <w:jc w:val="center"/>
      </w:pPr>
    </w:p>
    <w:p w14:paraId="0DBD4EFB" w14:textId="77777777" w:rsidR="00DE4AE9" w:rsidRDefault="00DE4AE9" w:rsidP="006F3544"/>
    <w:p w14:paraId="328BA9C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3896FD" wp14:editId="5205530F">
            <wp:extent cx="2762885" cy="2275840"/>
            <wp:effectExtent l="0" t="0" r="0" b="0"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2DA3" w14:textId="77777777" w:rsidR="00DE4AE9" w:rsidRDefault="00DE4AE9" w:rsidP="00263C9E">
      <w:pPr>
        <w:jc w:val="center"/>
      </w:pPr>
    </w:p>
    <w:p w14:paraId="5C298BF9" w14:textId="77777777" w:rsidR="00DE4AE9" w:rsidRDefault="00DE4AE9" w:rsidP="00263C9E">
      <w:pPr>
        <w:jc w:val="center"/>
      </w:pPr>
    </w:p>
    <w:p w14:paraId="40EBAD6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5036B3" wp14:editId="6D4F391B">
            <wp:extent cx="2762885" cy="2275840"/>
            <wp:effectExtent l="0" t="0" r="0" b="0"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B32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98976" behindDoc="1" locked="0" layoutInCell="0" allowOverlap="1" wp14:anchorId="134EB6F9" wp14:editId="4DCE332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FB1E97" id="AutoShape 5" o:spid="_x0000_s1026" style="position:absolute;margin-left:331.5pt;margin-top:0;width:382.7pt;height:269.3pt;z-index:-25051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Vlg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1" locked="0" layoutInCell="0" allowOverlap="1" wp14:anchorId="7A8DC1BF" wp14:editId="2B4EC7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31015" id="AutoShape 4" o:spid="_x0000_s1026" style="position:absolute;margin-left:0;margin-top:0;width:382.7pt;height:269.3pt;z-index:-25051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sDKwIAADo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mSs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1" locked="0" layoutInCell="0" allowOverlap="1" wp14:anchorId="0843ABFC" wp14:editId="27298A8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BDE760" id="AutoShape 3" o:spid="_x0000_s1026" style="position:absolute;margin-left:331.5pt;margin-top:0;width:382.7pt;height:269.3pt;z-index:-25051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pnT8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1" locked="0" layoutInCell="0" allowOverlap="1" wp14:anchorId="7FB569A3" wp14:editId="6DA27C5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5E7DC2" id="AutoShape 2" o:spid="_x0000_s1026" style="position:absolute;margin-left:0;margin-top:0;width:382.7pt;height:269.3pt;z-index:-25052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JHKwIAADo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KS7J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7AE558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D87EAB3" wp14:editId="32437C37">
            <wp:extent cx="2762885" cy="2275840"/>
            <wp:effectExtent l="0" t="0" r="0" b="0"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253E" w14:textId="77777777" w:rsidR="00DE4AE9" w:rsidRDefault="00DE4AE9" w:rsidP="00263C9E">
      <w:pPr>
        <w:jc w:val="center"/>
      </w:pPr>
    </w:p>
    <w:p w14:paraId="4DE55F0A" w14:textId="77777777" w:rsidR="00DE4AE9" w:rsidRDefault="00DE4AE9" w:rsidP="00263C9E"/>
    <w:p w14:paraId="737BE03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20123BE" wp14:editId="60C52117">
            <wp:extent cx="2762885" cy="2275840"/>
            <wp:effectExtent l="0" t="0" r="0" b="0"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9929" w14:textId="77777777" w:rsidR="00DE4AE9" w:rsidRDefault="00DE4AE9" w:rsidP="00263C9E">
      <w:pPr>
        <w:jc w:val="center"/>
      </w:pPr>
    </w:p>
    <w:p w14:paraId="58E1AB69" w14:textId="77777777" w:rsidR="00DE4AE9" w:rsidRDefault="00DE4AE9" w:rsidP="00263C9E">
      <w:pPr>
        <w:jc w:val="center"/>
      </w:pPr>
    </w:p>
    <w:p w14:paraId="6479BC2D" w14:textId="77777777" w:rsidR="00DE4AE9" w:rsidRDefault="00DE4AE9" w:rsidP="00263C9E">
      <w:pPr>
        <w:jc w:val="center"/>
      </w:pPr>
    </w:p>
    <w:p w14:paraId="2D34ECCE" w14:textId="77777777" w:rsidR="00DE4AE9" w:rsidRDefault="00DE4AE9" w:rsidP="006F3544"/>
    <w:p w14:paraId="626D683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5934CDF" wp14:editId="7EF8AE7F">
            <wp:extent cx="2762885" cy="2275840"/>
            <wp:effectExtent l="0" t="0" r="0" b="0"/>
            <wp:docPr id="1783" name="Picture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B7FD" w14:textId="77777777" w:rsidR="00DE4AE9" w:rsidRDefault="00DE4AE9" w:rsidP="00263C9E">
      <w:pPr>
        <w:jc w:val="center"/>
      </w:pPr>
    </w:p>
    <w:p w14:paraId="595337DB" w14:textId="77777777" w:rsidR="00DE4AE9" w:rsidRDefault="00DE4AE9" w:rsidP="00263C9E">
      <w:pPr>
        <w:jc w:val="center"/>
      </w:pPr>
    </w:p>
    <w:p w14:paraId="6892A95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4B33C7" wp14:editId="510E13A9">
            <wp:extent cx="2762885" cy="2275840"/>
            <wp:effectExtent l="0" t="0" r="0" b="0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83AE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4096" behindDoc="1" locked="0" layoutInCell="0" allowOverlap="1" wp14:anchorId="24152758" wp14:editId="5A93127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FC2BA7" id="AutoShape 5" o:spid="_x0000_s1026" style="position:absolute;margin-left:331.5pt;margin-top:0;width:382.7pt;height:269.3pt;z-index:-25051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iX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O18uOH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/Qi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1" locked="0" layoutInCell="0" allowOverlap="1" wp14:anchorId="5739361A" wp14:editId="48DD647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F1AF20" id="AutoShape 4" o:spid="_x0000_s1026" style="position:absolute;margin-left:0;margin-top:0;width:382.7pt;height:269.3pt;z-index:-25051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Lzv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fzG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6Lz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1" locked="0" layoutInCell="0" allowOverlap="1" wp14:anchorId="70647EC6" wp14:editId="5A6065B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085299" id="AutoShape 3" o:spid="_x0000_s1026" style="position:absolute;margin-left:331.5pt;margin-top:0;width:382.7pt;height:269.3pt;z-index:-25051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EQfLAIAADo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+hE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1" locked="0" layoutInCell="0" allowOverlap="1" wp14:anchorId="3F2A2991" wp14:editId="4F8979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72DE6A" id="AutoShape 2" o:spid="_x0000_s1026" style="position:absolute;margin-left:0;margin-top:0;width:382.7pt;height:269.3pt;z-index:-25051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cHKwIAADo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Jzc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6A6A2B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0A6E7E" wp14:editId="733DD367">
            <wp:extent cx="2762885" cy="2275840"/>
            <wp:effectExtent l="0" t="0" r="0" b="0"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6380" w14:textId="77777777" w:rsidR="00DE4AE9" w:rsidRDefault="00DE4AE9" w:rsidP="00263C9E">
      <w:pPr>
        <w:jc w:val="center"/>
      </w:pPr>
    </w:p>
    <w:p w14:paraId="1342015D" w14:textId="77777777" w:rsidR="00DE4AE9" w:rsidRDefault="00DE4AE9" w:rsidP="00263C9E"/>
    <w:p w14:paraId="663B1AC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5E40B62" wp14:editId="389576E8">
            <wp:extent cx="2762885" cy="2275840"/>
            <wp:effectExtent l="0" t="0" r="0" b="0"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6E3C" w14:textId="77777777" w:rsidR="00DE4AE9" w:rsidRDefault="00DE4AE9" w:rsidP="00263C9E">
      <w:pPr>
        <w:jc w:val="center"/>
      </w:pPr>
    </w:p>
    <w:p w14:paraId="27B4A5C7" w14:textId="77777777" w:rsidR="00DE4AE9" w:rsidRDefault="00DE4AE9" w:rsidP="00263C9E">
      <w:pPr>
        <w:jc w:val="center"/>
      </w:pPr>
    </w:p>
    <w:p w14:paraId="58487CB0" w14:textId="77777777" w:rsidR="00DE4AE9" w:rsidRDefault="00DE4AE9" w:rsidP="00263C9E">
      <w:pPr>
        <w:jc w:val="center"/>
      </w:pPr>
    </w:p>
    <w:p w14:paraId="6FE44B05" w14:textId="77777777" w:rsidR="00DE4AE9" w:rsidRDefault="00DE4AE9" w:rsidP="006F3544"/>
    <w:p w14:paraId="241EEBE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8FF86FC" wp14:editId="5DEA502E">
            <wp:extent cx="2762885" cy="2275840"/>
            <wp:effectExtent l="0" t="0" r="0" b="0"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3577" w14:textId="77777777" w:rsidR="00DE4AE9" w:rsidRDefault="00DE4AE9" w:rsidP="00263C9E">
      <w:pPr>
        <w:jc w:val="center"/>
      </w:pPr>
    </w:p>
    <w:p w14:paraId="1A08FEAF" w14:textId="77777777" w:rsidR="00DE4AE9" w:rsidRDefault="00DE4AE9" w:rsidP="00263C9E">
      <w:pPr>
        <w:jc w:val="center"/>
      </w:pPr>
    </w:p>
    <w:p w14:paraId="661F3AF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12DE5D" wp14:editId="4BE94D9B">
            <wp:extent cx="2762885" cy="2275840"/>
            <wp:effectExtent l="0" t="0" r="0" b="0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FDA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9216" behindDoc="1" locked="0" layoutInCell="0" allowOverlap="1" wp14:anchorId="50531983" wp14:editId="1F06929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199916" id="AutoShape 5" o:spid="_x0000_s1026" style="position:absolute;margin-left:331.5pt;margin-top:0;width:382.7pt;height:269.3pt;z-index:-25050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1D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en3P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s9t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1" locked="0" layoutInCell="0" allowOverlap="1" wp14:anchorId="5A32F9E2" wp14:editId="70A9281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919755" id="AutoShape 4" o:spid="_x0000_s1026" style="position:absolute;margin-left:0;margin-top:0;width:382.7pt;height:269.3pt;z-index:-25050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sb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bJs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1" locked="0" layoutInCell="0" allowOverlap="1" wp14:anchorId="247313A1" wp14:editId="6DC4E04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CBAE35" id="AutoShape 3" o:spid="_x0000_s1026" style="position:absolute;margin-left:331.5pt;margin-top:0;width:382.7pt;height:269.3pt;z-index:-250509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Pr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eT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Wxj6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1" locked="0" layoutInCell="0" allowOverlap="1" wp14:anchorId="34DCE700" wp14:editId="1996B15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708D6C" id="AutoShape 2" o:spid="_x0000_s1026" style="position:absolute;margin-left:0;margin-top:0;width:382.7pt;height:269.3pt;z-index:-25051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ede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DF137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51EDF67" wp14:editId="4C6D491C">
            <wp:extent cx="2762885" cy="2275840"/>
            <wp:effectExtent l="0" t="0" r="0" b="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9859" w14:textId="77777777" w:rsidR="00DE4AE9" w:rsidRDefault="00DE4AE9" w:rsidP="00263C9E">
      <w:pPr>
        <w:jc w:val="center"/>
      </w:pPr>
    </w:p>
    <w:p w14:paraId="6C10646C" w14:textId="77777777" w:rsidR="00DE4AE9" w:rsidRDefault="00DE4AE9" w:rsidP="00263C9E"/>
    <w:p w14:paraId="4BE9781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79A9715" wp14:editId="20A2C74A">
            <wp:extent cx="2762885" cy="2275840"/>
            <wp:effectExtent l="0" t="0" r="0" b="0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24E3" w14:textId="77777777" w:rsidR="00DE4AE9" w:rsidRDefault="00DE4AE9" w:rsidP="00263C9E">
      <w:pPr>
        <w:jc w:val="center"/>
      </w:pPr>
    </w:p>
    <w:p w14:paraId="0B3DFA53" w14:textId="77777777" w:rsidR="00DE4AE9" w:rsidRDefault="00DE4AE9" w:rsidP="00263C9E">
      <w:pPr>
        <w:jc w:val="center"/>
      </w:pPr>
    </w:p>
    <w:p w14:paraId="63B8FE2B" w14:textId="77777777" w:rsidR="00DE4AE9" w:rsidRDefault="00DE4AE9" w:rsidP="00263C9E">
      <w:pPr>
        <w:jc w:val="center"/>
      </w:pPr>
    </w:p>
    <w:p w14:paraId="4AFBA46B" w14:textId="77777777" w:rsidR="00DE4AE9" w:rsidRDefault="00DE4AE9" w:rsidP="006F3544"/>
    <w:p w14:paraId="32DF6CD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FC42060" wp14:editId="421AC915">
            <wp:extent cx="2762885" cy="2275840"/>
            <wp:effectExtent l="0" t="0" r="0" b="0"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6DC" w14:textId="77777777" w:rsidR="00DE4AE9" w:rsidRDefault="00DE4AE9" w:rsidP="00263C9E">
      <w:pPr>
        <w:jc w:val="center"/>
      </w:pPr>
    </w:p>
    <w:p w14:paraId="05688635" w14:textId="77777777" w:rsidR="00DE4AE9" w:rsidRDefault="00DE4AE9" w:rsidP="00263C9E">
      <w:pPr>
        <w:jc w:val="center"/>
      </w:pPr>
    </w:p>
    <w:p w14:paraId="15F16264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8A10C0A" wp14:editId="75579433">
            <wp:extent cx="2762885" cy="2275840"/>
            <wp:effectExtent l="0" t="0" r="0" b="0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669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4336" behindDoc="1" locked="0" layoutInCell="0" allowOverlap="1" wp14:anchorId="3BDD6E0D" wp14:editId="38D3B69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F0BF25" id="AutoShape 5" o:spid="_x0000_s1026" style="position:absolute;margin-left:331.5pt;margin-top:0;width:382.7pt;height:269.3pt;z-index:-25050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Zn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qfZ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1" locked="0" layoutInCell="0" allowOverlap="1" wp14:anchorId="2D0FF4AE" wp14:editId="582A71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782740" id="AutoShape 4" o:spid="_x0000_s1026" style="position:absolute;margin-left:0;margin-top:0;width:382.7pt;height:269.3pt;z-index:-250503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If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3byccebE&#10;QCpdryPk4qxO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vEI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1" locked="0" layoutInCell="0" allowOverlap="1" wp14:anchorId="6F4E67F8" wp14:editId="2DF77B3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B3F8D2" id="AutoShape 3" o:spid="_x0000_s1026" style="position:absolute;margin-left:331.5pt;margin-top:0;width:382.7pt;height:269.3pt;z-index:-25050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Lrv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Ly67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1" locked="0" layoutInCell="0" allowOverlap="1" wp14:anchorId="0A3F035D" wp14:editId="2E70CF7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F66348" id="AutoShape 2" o:spid="_x0000_s1026" style="position:absolute;margin-left:0;margin-top:0;width:382.7pt;height:269.3pt;z-index:-25050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0y3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3bysOXNi&#10;IJWu1xFycTZL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H0y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26403D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8D3E96A" wp14:editId="34AE518A">
            <wp:extent cx="2762885" cy="2275840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6BA1" w14:textId="77777777" w:rsidR="00DE4AE9" w:rsidRDefault="00DE4AE9" w:rsidP="00263C9E">
      <w:pPr>
        <w:jc w:val="center"/>
      </w:pPr>
    </w:p>
    <w:p w14:paraId="48D1EA7C" w14:textId="77777777" w:rsidR="00DE4AE9" w:rsidRDefault="00DE4AE9" w:rsidP="00263C9E"/>
    <w:p w14:paraId="381D7F9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7AE04B" wp14:editId="6AFB69D2">
            <wp:extent cx="2762885" cy="2275840"/>
            <wp:effectExtent l="0" t="0" r="0" b="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ECCA" w14:textId="77777777" w:rsidR="00DE4AE9" w:rsidRDefault="00DE4AE9" w:rsidP="00263C9E">
      <w:pPr>
        <w:jc w:val="center"/>
      </w:pPr>
    </w:p>
    <w:p w14:paraId="378FD8AD" w14:textId="77777777" w:rsidR="00DE4AE9" w:rsidRDefault="00DE4AE9" w:rsidP="00263C9E">
      <w:pPr>
        <w:jc w:val="center"/>
      </w:pPr>
    </w:p>
    <w:p w14:paraId="24782FC7" w14:textId="77777777" w:rsidR="00DE4AE9" w:rsidRDefault="00DE4AE9" w:rsidP="00263C9E">
      <w:pPr>
        <w:jc w:val="center"/>
      </w:pPr>
    </w:p>
    <w:p w14:paraId="31CDB159" w14:textId="77777777" w:rsidR="00DE4AE9" w:rsidRDefault="00DE4AE9" w:rsidP="006F3544"/>
    <w:p w14:paraId="3B1964D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A178F8E" wp14:editId="04EB1494">
            <wp:extent cx="2762885" cy="2275840"/>
            <wp:effectExtent l="0" t="0" r="0" b="0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9CB0" w14:textId="77777777" w:rsidR="00DE4AE9" w:rsidRDefault="00DE4AE9" w:rsidP="00263C9E">
      <w:pPr>
        <w:jc w:val="center"/>
      </w:pPr>
    </w:p>
    <w:p w14:paraId="4EB0E1F4" w14:textId="77777777" w:rsidR="00DE4AE9" w:rsidRDefault="00DE4AE9" w:rsidP="00263C9E">
      <w:pPr>
        <w:jc w:val="center"/>
      </w:pPr>
    </w:p>
    <w:p w14:paraId="72D93B8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9812B03" wp14:editId="7B5BE33C">
            <wp:extent cx="2762885" cy="2275840"/>
            <wp:effectExtent l="0" t="0" r="0" b="0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C8B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9456" behindDoc="1" locked="0" layoutInCell="0" allowOverlap="1" wp14:anchorId="0F296A23" wp14:editId="42D9859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550093" id="AutoShape 5" o:spid="_x0000_s1026" style="position:absolute;margin-left:331.5pt;margin-top:0;width:382.7pt;height:269.3pt;z-index:-25049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Mn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qa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xXM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1" locked="0" layoutInCell="0" allowOverlap="1" wp14:anchorId="2DE62F78" wp14:editId="72B7EA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1DFC27" id="AutoShape 4" o:spid="_x0000_s1026" style="position:absolute;margin-left:0;margin-top:0;width:382.7pt;height:269.3pt;z-index:-25049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Pg4Zes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7408" behindDoc="1" locked="0" layoutInCell="0" allowOverlap="1" wp14:anchorId="14BE779A" wp14:editId="69FF0F4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710A96" id="AutoShape 3" o:spid="_x0000_s1026" style="position:absolute;margin-left:331.5pt;margin-top:0;width:382.7pt;height:269.3pt;z-index:-25049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J0bKw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OJ0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1" locked="0" layoutInCell="0" allowOverlap="1" wp14:anchorId="78FB24A9" wp14:editId="55BA54D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57067D" id="AutoShape 2" o:spid="_x0000_s1026" style="position:absolute;margin-left:0;margin-top:0;width:382.7pt;height:269.3pt;z-index:-25050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ljKwIAADo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LSl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1F6364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568AA8" wp14:editId="5B125035">
            <wp:extent cx="2762885" cy="2275840"/>
            <wp:effectExtent l="0" t="0" r="0" b="0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CF15" w14:textId="77777777" w:rsidR="00DE4AE9" w:rsidRDefault="00DE4AE9" w:rsidP="00263C9E">
      <w:pPr>
        <w:jc w:val="center"/>
      </w:pPr>
    </w:p>
    <w:p w14:paraId="444E51CA" w14:textId="77777777" w:rsidR="00DE4AE9" w:rsidRDefault="00DE4AE9" w:rsidP="00263C9E"/>
    <w:p w14:paraId="0BA4814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9BE0C9" wp14:editId="3F0B6F90">
            <wp:extent cx="2762885" cy="2275840"/>
            <wp:effectExtent l="0" t="0" r="0" b="0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8B43" w14:textId="77777777" w:rsidR="00DE4AE9" w:rsidRDefault="00DE4AE9" w:rsidP="00263C9E">
      <w:pPr>
        <w:jc w:val="center"/>
      </w:pPr>
    </w:p>
    <w:p w14:paraId="4CEB5697" w14:textId="77777777" w:rsidR="00DE4AE9" w:rsidRDefault="00DE4AE9" w:rsidP="00263C9E">
      <w:pPr>
        <w:jc w:val="center"/>
      </w:pPr>
    </w:p>
    <w:p w14:paraId="7B65C31B" w14:textId="77777777" w:rsidR="00DE4AE9" w:rsidRDefault="00DE4AE9" w:rsidP="00263C9E">
      <w:pPr>
        <w:jc w:val="center"/>
      </w:pPr>
    </w:p>
    <w:p w14:paraId="09FAE45D" w14:textId="77777777" w:rsidR="00DE4AE9" w:rsidRDefault="00DE4AE9" w:rsidP="006F3544"/>
    <w:p w14:paraId="7917798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C3BA69" wp14:editId="53D3127A">
            <wp:extent cx="2762885" cy="2275840"/>
            <wp:effectExtent l="0" t="0" r="0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5323" w14:textId="77777777" w:rsidR="00DE4AE9" w:rsidRDefault="00DE4AE9" w:rsidP="00263C9E">
      <w:pPr>
        <w:jc w:val="center"/>
      </w:pPr>
    </w:p>
    <w:p w14:paraId="728B1032" w14:textId="77777777" w:rsidR="00DE4AE9" w:rsidRDefault="00DE4AE9" w:rsidP="00263C9E">
      <w:pPr>
        <w:jc w:val="center"/>
      </w:pPr>
    </w:p>
    <w:p w14:paraId="5BF94DF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378C555" wp14:editId="2B37471D">
            <wp:extent cx="2762885" cy="2275840"/>
            <wp:effectExtent l="0" t="0" r="0" b="0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DE9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24576" behindDoc="1" locked="0" layoutInCell="0" allowOverlap="1" wp14:anchorId="02AFF955" wp14:editId="33FCE48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A0C7B5" id="AutoShape 5" o:spid="_x0000_s1026" style="position:absolute;margin-left:331.5pt;margin-top:0;width:382.7pt;height:269.3pt;z-index:-25049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Oz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pm5O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1" locked="0" layoutInCell="0" allowOverlap="1" wp14:anchorId="07D80729" wp14:editId="05975A8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BC69C7" id="AutoShape 4" o:spid="_x0000_s1026" style="position:absolute;margin-left:0;margin-top:0;width:382.7pt;height:269.3pt;z-index:-25049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CrKgIAADo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hU4K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1" locked="0" layoutInCell="0" allowOverlap="1" wp14:anchorId="1A78D472" wp14:editId="287AE65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45697B" id="AutoShape 3" o:spid="_x0000_s1026" style="position:absolute;margin-left:331.5pt;margin-top:0;width:382.7pt;height:269.3pt;z-index:-25049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hb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lQY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1" locked="0" layoutInCell="0" allowOverlap="1" wp14:anchorId="0DE46C88" wp14:editId="0F2462B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69B945" id="AutoShape 2" o:spid="_x0000_s1026" style="position:absolute;margin-left:0;margin-top:0;width:382.7pt;height:269.3pt;z-index:-25049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KE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wQco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23628F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1EBE0FF" wp14:editId="51235A4C">
            <wp:extent cx="2762885" cy="2275840"/>
            <wp:effectExtent l="0" t="0" r="0" b="0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7634" w14:textId="77777777" w:rsidR="00DE4AE9" w:rsidRDefault="00DE4AE9" w:rsidP="00263C9E">
      <w:pPr>
        <w:jc w:val="center"/>
      </w:pPr>
    </w:p>
    <w:p w14:paraId="35998700" w14:textId="77777777" w:rsidR="00DE4AE9" w:rsidRDefault="00DE4AE9" w:rsidP="00263C9E"/>
    <w:p w14:paraId="5DDCEA3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4BF046" wp14:editId="004D9609">
            <wp:extent cx="2762885" cy="2275840"/>
            <wp:effectExtent l="0" t="0" r="0" b="0"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D476" w14:textId="77777777" w:rsidR="00DE4AE9" w:rsidRDefault="00DE4AE9" w:rsidP="00263C9E">
      <w:pPr>
        <w:jc w:val="center"/>
      </w:pPr>
    </w:p>
    <w:p w14:paraId="106DBCD0" w14:textId="77777777" w:rsidR="00DE4AE9" w:rsidRDefault="00DE4AE9" w:rsidP="00263C9E">
      <w:pPr>
        <w:jc w:val="center"/>
      </w:pPr>
    </w:p>
    <w:p w14:paraId="5CF13A79" w14:textId="77777777" w:rsidR="00DE4AE9" w:rsidRDefault="00DE4AE9" w:rsidP="00263C9E">
      <w:pPr>
        <w:jc w:val="center"/>
      </w:pPr>
    </w:p>
    <w:p w14:paraId="2D5D15AA" w14:textId="77777777" w:rsidR="00DE4AE9" w:rsidRDefault="00DE4AE9" w:rsidP="006F3544"/>
    <w:p w14:paraId="6714EF3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817A43" wp14:editId="713C2F82">
            <wp:extent cx="2762885" cy="2275840"/>
            <wp:effectExtent l="0" t="0" r="0" b="0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6C91" w14:textId="77777777" w:rsidR="00DE4AE9" w:rsidRDefault="00DE4AE9" w:rsidP="00263C9E">
      <w:pPr>
        <w:jc w:val="center"/>
      </w:pPr>
    </w:p>
    <w:p w14:paraId="3536C5E0" w14:textId="77777777" w:rsidR="00DE4AE9" w:rsidRDefault="00DE4AE9" w:rsidP="00263C9E">
      <w:pPr>
        <w:jc w:val="center"/>
      </w:pPr>
    </w:p>
    <w:p w14:paraId="1151FBF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CF78E48" wp14:editId="301A23F8">
            <wp:extent cx="2762885" cy="2275840"/>
            <wp:effectExtent l="0" t="0" r="0" b="0"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FC0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29696" behindDoc="1" locked="0" layoutInCell="0" allowOverlap="1" wp14:anchorId="75E2A354" wp14:editId="12A0BD3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41121E" id="AutoShape 5" o:spid="_x0000_s1026" style="position:absolute;margin-left:331.5pt;margin-top:0;width:382.7pt;height:269.3pt;z-index:-25048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psh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1" locked="0" layoutInCell="0" allowOverlap="1" wp14:anchorId="3B887A0B" wp14:editId="7DBECA4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71F8C9" id="AutoShape 4" o:spid="_x0000_s1026" style="position:absolute;margin-left:0;margin-top:0;width:382.7pt;height:269.3pt;z-index:-25048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3ws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vPpj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7s3w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1" locked="0" layoutInCell="0" allowOverlap="1" wp14:anchorId="1B627D7A" wp14:editId="2C74850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DF63ED" id="AutoShape 3" o:spid="_x0000_s1026" style="position:absolute;margin-left:331.5pt;margin-top:0;width:382.7pt;height:269.3pt;z-index:-25048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4Tc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bOE3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1" locked="0" layoutInCell="0" allowOverlap="1" wp14:anchorId="0D1FC02D" wp14:editId="161C2A0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139C07" id="AutoShape 2" o:spid="_x0000_s1026" style="position:absolute;margin-left:0;margin-top:0;width:382.7pt;height:269.3pt;z-index:-25048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fEKwIAADo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fPf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B9DF16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1854AC6" wp14:editId="01926DEB">
            <wp:extent cx="2762885" cy="2275840"/>
            <wp:effectExtent l="0" t="0" r="0" b="0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3011" w14:textId="77777777" w:rsidR="00DE4AE9" w:rsidRDefault="00DE4AE9" w:rsidP="00263C9E">
      <w:pPr>
        <w:jc w:val="center"/>
      </w:pPr>
    </w:p>
    <w:p w14:paraId="773AD291" w14:textId="77777777" w:rsidR="00DE4AE9" w:rsidRDefault="00DE4AE9" w:rsidP="00263C9E"/>
    <w:p w14:paraId="26ACEF1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98F77A2" wp14:editId="3FED6296">
            <wp:extent cx="2762885" cy="2275840"/>
            <wp:effectExtent l="0" t="0" r="0" b="0"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830B" w14:textId="77777777" w:rsidR="00DE4AE9" w:rsidRDefault="00DE4AE9" w:rsidP="00263C9E">
      <w:pPr>
        <w:jc w:val="center"/>
      </w:pPr>
    </w:p>
    <w:p w14:paraId="1F1C205A" w14:textId="77777777" w:rsidR="00DE4AE9" w:rsidRDefault="00DE4AE9" w:rsidP="00263C9E">
      <w:pPr>
        <w:jc w:val="center"/>
      </w:pPr>
    </w:p>
    <w:p w14:paraId="1511F0FE" w14:textId="77777777" w:rsidR="00DE4AE9" w:rsidRDefault="00DE4AE9" w:rsidP="00263C9E">
      <w:pPr>
        <w:jc w:val="center"/>
      </w:pPr>
    </w:p>
    <w:p w14:paraId="6C570102" w14:textId="77777777" w:rsidR="00DE4AE9" w:rsidRDefault="00DE4AE9" w:rsidP="006F3544"/>
    <w:p w14:paraId="60CEA78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0EBE68B" wp14:editId="44F81200">
            <wp:extent cx="2762885" cy="2275840"/>
            <wp:effectExtent l="0" t="0" r="0" b="0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E558" w14:textId="77777777" w:rsidR="00DE4AE9" w:rsidRDefault="00DE4AE9" w:rsidP="00263C9E">
      <w:pPr>
        <w:jc w:val="center"/>
      </w:pPr>
    </w:p>
    <w:p w14:paraId="1154521D" w14:textId="77777777" w:rsidR="00DE4AE9" w:rsidRDefault="00DE4AE9" w:rsidP="00263C9E">
      <w:pPr>
        <w:jc w:val="center"/>
      </w:pPr>
    </w:p>
    <w:p w14:paraId="6ADEE0CC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BD769FB" wp14:editId="1209B62D">
            <wp:extent cx="2762885" cy="2275840"/>
            <wp:effectExtent l="0" t="0" r="0" b="0"/>
            <wp:docPr id="1832" name="Picture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F02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34816" behindDoc="1" locked="0" layoutInCell="0" allowOverlap="1" wp14:anchorId="199E96B8" wp14:editId="7408D76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C54EA3" id="AutoShape 5" o:spid="_x0000_s1026" style="position:absolute;margin-left:331.5pt;margin-top:0;width:382.7pt;height:269.3pt;z-index:-25048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K2ALAIAADo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JStg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1" locked="0" layoutInCell="0" allowOverlap="1" wp14:anchorId="123D4E7C" wp14:editId="54F8B57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0D0D5" id="AutoShape 4" o:spid="_x0000_s1026" style="position:absolute;margin-left:0;margin-top:0;width:382.7pt;height:269.3pt;z-index:-25048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N1v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1" locked="0" layoutInCell="0" allowOverlap="1" wp14:anchorId="6455E4C7" wp14:editId="4E3684A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1BBE13" id="AutoShape 3" o:spid="_x0000_s1026" style="position:absolute;margin-left:331.5pt;margin-top:0;width:382.7pt;height:269.3pt;z-index:-25048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MoLAIAADo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zejK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1" locked="0" layoutInCell="0" allowOverlap="1" wp14:anchorId="1C8AE244" wp14:editId="1717130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C2885" id="AutoShape 2" o:spid="_x0000_s1026" style="position:absolute;margin-left:0;margin-top:0;width:382.7pt;height:269.3pt;z-index:-25048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dQ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iIXU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5A35CA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B41186E" wp14:editId="3B531299">
            <wp:extent cx="2762885" cy="2275840"/>
            <wp:effectExtent l="0" t="0" r="0" b="0"/>
            <wp:docPr id="1837" name="Picture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9E99" w14:textId="77777777" w:rsidR="00DE4AE9" w:rsidRDefault="00DE4AE9" w:rsidP="00263C9E">
      <w:pPr>
        <w:jc w:val="center"/>
      </w:pPr>
    </w:p>
    <w:p w14:paraId="29423511" w14:textId="77777777" w:rsidR="00DE4AE9" w:rsidRDefault="00DE4AE9" w:rsidP="00263C9E"/>
    <w:p w14:paraId="6BFA8CB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FD3AF0" wp14:editId="19CB14B5">
            <wp:extent cx="2762885" cy="2275840"/>
            <wp:effectExtent l="0" t="0" r="0" b="0"/>
            <wp:docPr id="1838" name="Picture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2386" w14:textId="77777777" w:rsidR="00DE4AE9" w:rsidRDefault="00DE4AE9" w:rsidP="00263C9E">
      <w:pPr>
        <w:jc w:val="center"/>
      </w:pPr>
    </w:p>
    <w:p w14:paraId="28607378" w14:textId="77777777" w:rsidR="00DE4AE9" w:rsidRDefault="00DE4AE9" w:rsidP="00263C9E">
      <w:pPr>
        <w:jc w:val="center"/>
      </w:pPr>
    </w:p>
    <w:p w14:paraId="173A8761" w14:textId="77777777" w:rsidR="00DE4AE9" w:rsidRDefault="00DE4AE9" w:rsidP="00263C9E">
      <w:pPr>
        <w:jc w:val="center"/>
      </w:pPr>
    </w:p>
    <w:p w14:paraId="3B686456" w14:textId="77777777" w:rsidR="00DE4AE9" w:rsidRDefault="00DE4AE9" w:rsidP="006F3544"/>
    <w:p w14:paraId="2EDE17C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E61FA0" wp14:editId="7D57F59E">
            <wp:extent cx="2762885" cy="2275840"/>
            <wp:effectExtent l="0" t="0" r="0" b="0"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F8CB" w14:textId="77777777" w:rsidR="00DE4AE9" w:rsidRDefault="00DE4AE9" w:rsidP="00263C9E">
      <w:pPr>
        <w:jc w:val="center"/>
      </w:pPr>
    </w:p>
    <w:p w14:paraId="12F247A2" w14:textId="77777777" w:rsidR="00DE4AE9" w:rsidRDefault="00DE4AE9" w:rsidP="00263C9E">
      <w:pPr>
        <w:jc w:val="center"/>
      </w:pPr>
    </w:p>
    <w:p w14:paraId="73B2DB0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76ACF4" wp14:editId="0DD5DE8A">
            <wp:extent cx="2762885" cy="2275840"/>
            <wp:effectExtent l="0" t="0" r="0" b="0"/>
            <wp:docPr id="1840" name="Picture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93A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39936" behindDoc="1" locked="0" layoutInCell="0" allowOverlap="1" wp14:anchorId="60C71C10" wp14:editId="518C7A0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E8E894" id="AutoShape 5" o:spid="_x0000_s1026" style="position:absolute;margin-left:331.5pt;margin-top:0;width:382.7pt;height:269.3pt;z-index:-25047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w9B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92w9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1" locked="0" layoutInCell="0" allowOverlap="1" wp14:anchorId="15329E83" wp14:editId="51F7C90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7A948C" id="AutoShape 4" o:spid="_x0000_s1026" style="position:absolute;margin-left:0;margin-top:0;width:382.7pt;height:269.3pt;z-index:-25047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s5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O64syJ&#10;gVS6XkfIxVmd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zrs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1" locked="0" layoutInCell="0" allowOverlap="1" wp14:anchorId="29E6F4CB" wp14:editId="1C49E9E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B6B37B" id="AutoShape 3" o:spid="_x0000_s1026" style="position:absolute;margin-left:331.5pt;margin-top:0;width:382.7pt;height:269.3pt;z-index:-25047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PJLAIAADo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s5D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1" locked="0" layoutInCell="0" allowOverlap="1" wp14:anchorId="5A9E70A5" wp14:editId="0B54593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4974E4" id="AutoShape 2" o:spid="_x0000_s1026" style="position:absolute;margin-left:0;margin-top:0;width:382.7pt;height:269.3pt;z-index:-25047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WR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O65syJ&#10;gVS6XkfIxVmV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bb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250741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DEF3C57" wp14:editId="1DEAB9A3">
            <wp:extent cx="2762885" cy="2275840"/>
            <wp:effectExtent l="0" t="0" r="0" b="0"/>
            <wp:docPr id="184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910C" w14:textId="77777777" w:rsidR="00DE4AE9" w:rsidRDefault="00DE4AE9" w:rsidP="00263C9E">
      <w:pPr>
        <w:jc w:val="center"/>
      </w:pPr>
    </w:p>
    <w:p w14:paraId="39602D6F" w14:textId="77777777" w:rsidR="00DE4AE9" w:rsidRDefault="00DE4AE9" w:rsidP="00263C9E"/>
    <w:p w14:paraId="39BBDE6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0E0687F" wp14:editId="4C15B883">
            <wp:extent cx="2762885" cy="2275840"/>
            <wp:effectExtent l="0" t="0" r="0" b="0"/>
            <wp:docPr id="184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0E05" w14:textId="77777777" w:rsidR="00DE4AE9" w:rsidRDefault="00DE4AE9" w:rsidP="00263C9E">
      <w:pPr>
        <w:jc w:val="center"/>
      </w:pPr>
    </w:p>
    <w:p w14:paraId="2ED9CD67" w14:textId="77777777" w:rsidR="00DE4AE9" w:rsidRDefault="00DE4AE9" w:rsidP="00263C9E">
      <w:pPr>
        <w:jc w:val="center"/>
      </w:pPr>
    </w:p>
    <w:p w14:paraId="74A9BE5C" w14:textId="77777777" w:rsidR="00DE4AE9" w:rsidRDefault="00DE4AE9" w:rsidP="00263C9E">
      <w:pPr>
        <w:jc w:val="center"/>
      </w:pPr>
    </w:p>
    <w:p w14:paraId="2EF8B660" w14:textId="77777777" w:rsidR="00DE4AE9" w:rsidRDefault="00DE4AE9" w:rsidP="006F3544"/>
    <w:p w14:paraId="16794A8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8545466" wp14:editId="5636D2F3">
            <wp:extent cx="2762885" cy="2275840"/>
            <wp:effectExtent l="0" t="0" r="0" b="0"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0C16" w14:textId="77777777" w:rsidR="00DE4AE9" w:rsidRDefault="00DE4AE9" w:rsidP="00263C9E">
      <w:pPr>
        <w:jc w:val="center"/>
      </w:pPr>
    </w:p>
    <w:p w14:paraId="4935892D" w14:textId="77777777" w:rsidR="00DE4AE9" w:rsidRDefault="00DE4AE9" w:rsidP="00263C9E">
      <w:pPr>
        <w:jc w:val="center"/>
      </w:pPr>
    </w:p>
    <w:p w14:paraId="25DC4D6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47A4E6" wp14:editId="278DBF42">
            <wp:extent cx="2762885" cy="2275840"/>
            <wp:effectExtent l="0" t="0" r="0" b="0"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4766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45056" behindDoc="1" locked="0" layoutInCell="0" allowOverlap="1" wp14:anchorId="03EF0732" wp14:editId="03F3AFD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F639BA" id="AutoShape 5" o:spid="_x0000_s1026" style="position:absolute;margin-left:331.5pt;margin-top:0;width:382.7pt;height:269.3pt;z-index:-25047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4oBKwIAADo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t4o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1" locked="0" layoutInCell="0" allowOverlap="1" wp14:anchorId="36AD275E" wp14:editId="2BCC025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FCBA9E" id="AutoShape 4" o:spid="_x0000_s1026" style="position:absolute;margin-left:0;margin-top:0;width:382.7pt;height:269.3pt;z-index:-25047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zN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Spz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1" locked="0" layoutInCell="0" allowOverlap="1" wp14:anchorId="4C827821" wp14:editId="4447707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8B4775" id="AutoShape 3" o:spid="_x0000_s1026" style="position:absolute;margin-left:331.5pt;margin-top:0;width:382.7pt;height:269.3pt;z-index:-25047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5Epk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1" locked="0" layoutInCell="0" allowOverlap="1" wp14:anchorId="03B357D6" wp14:editId="123D59D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1DF3F9" id="AutoShape 2" o:spid="_x0000_s1026" style="position:absolute;margin-left:0;margin-top:0;width:382.7pt;height:269.3pt;z-index:-25047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9BFKwIAADo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X9B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6CE0A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6ACC102" wp14:editId="3C754823">
            <wp:extent cx="2762885" cy="2275840"/>
            <wp:effectExtent l="0" t="0" r="0" b="0"/>
            <wp:docPr id="1853" name="Pictur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72C2" w14:textId="77777777" w:rsidR="00DE4AE9" w:rsidRDefault="00DE4AE9" w:rsidP="00263C9E">
      <w:pPr>
        <w:jc w:val="center"/>
      </w:pPr>
    </w:p>
    <w:p w14:paraId="7A293006" w14:textId="77777777" w:rsidR="00DE4AE9" w:rsidRDefault="00DE4AE9" w:rsidP="00263C9E"/>
    <w:p w14:paraId="1924553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A5D3B75" wp14:editId="65BEE20D">
            <wp:extent cx="2762885" cy="2275840"/>
            <wp:effectExtent l="0" t="0" r="0" b="0"/>
            <wp:docPr id="1854" name="Picture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C16B" w14:textId="77777777" w:rsidR="00DE4AE9" w:rsidRDefault="00DE4AE9" w:rsidP="00263C9E">
      <w:pPr>
        <w:jc w:val="center"/>
      </w:pPr>
    </w:p>
    <w:p w14:paraId="5FDCFB70" w14:textId="77777777" w:rsidR="00DE4AE9" w:rsidRDefault="00DE4AE9" w:rsidP="00263C9E">
      <w:pPr>
        <w:jc w:val="center"/>
      </w:pPr>
    </w:p>
    <w:p w14:paraId="3BA6E229" w14:textId="77777777" w:rsidR="00DE4AE9" w:rsidRDefault="00DE4AE9" w:rsidP="00263C9E">
      <w:pPr>
        <w:jc w:val="center"/>
      </w:pPr>
    </w:p>
    <w:p w14:paraId="0C3F1D02" w14:textId="77777777" w:rsidR="00DE4AE9" w:rsidRDefault="00DE4AE9" w:rsidP="006F3544"/>
    <w:p w14:paraId="6C488E9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F2F1F3" wp14:editId="1138E054">
            <wp:extent cx="2762885" cy="2275840"/>
            <wp:effectExtent l="0" t="0" r="0" b="0"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5840" w14:textId="77777777" w:rsidR="00DE4AE9" w:rsidRDefault="00DE4AE9" w:rsidP="00263C9E">
      <w:pPr>
        <w:jc w:val="center"/>
      </w:pPr>
    </w:p>
    <w:p w14:paraId="4DAD72FB" w14:textId="77777777" w:rsidR="00DE4AE9" w:rsidRDefault="00DE4AE9" w:rsidP="00263C9E">
      <w:pPr>
        <w:jc w:val="center"/>
      </w:pPr>
    </w:p>
    <w:p w14:paraId="1220D7F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E02C351" wp14:editId="5B0BDB3B">
            <wp:extent cx="2762885" cy="2275840"/>
            <wp:effectExtent l="0" t="0" r="0" b="0"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A48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50176" behindDoc="1" locked="0" layoutInCell="0" allowOverlap="1" wp14:anchorId="70E65A58" wp14:editId="5024E21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EBC1A1" id="AutoShape 5" o:spid="_x0000_s1026" style="position:absolute;margin-left:331.5pt;margin-top:0;width:382.7pt;height:269.3pt;z-index:-25046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WqV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7OOX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6Wq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1" locked="0" layoutInCell="0" allowOverlap="1" wp14:anchorId="3202A3F0" wp14:editId="2A57F34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C253D6" id="AutoShape 4" o:spid="_x0000_s1026" style="position:absolute;margin-left:0;margin-top:0;width:382.7pt;height:269.3pt;z-index:-25046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mN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Jhm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1" locked="0" layoutInCell="0" allowOverlap="1" wp14:anchorId="0B1C8A0B" wp14:editId="60E871A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A6E6F4" id="AutoShape 3" o:spid="_x0000_s1026" style="position:absolute;margin-left:331.5pt;margin-top:0;width:382.7pt;height:269.3pt;z-index:-25046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F9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vPZgjMn&#10;OlLpehshF2dn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Cbhf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1" locked="0" layoutInCell="0" allowOverlap="1" wp14:anchorId="505D1392" wp14:editId="1DC4A43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D053D4" id="AutoShape 2" o:spid="_x0000_s1026" style="position:absolute;margin-left:0;margin-top:0;width:382.7pt;height:269.3pt;z-index:-25046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Zii6I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F89BD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BDC2267" wp14:editId="67209624">
            <wp:extent cx="2762885" cy="2275840"/>
            <wp:effectExtent l="0" t="0" r="0" b="0"/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6830" w14:textId="77777777" w:rsidR="00DE4AE9" w:rsidRDefault="00DE4AE9" w:rsidP="00263C9E">
      <w:pPr>
        <w:jc w:val="center"/>
      </w:pPr>
    </w:p>
    <w:p w14:paraId="396FA2F3" w14:textId="77777777" w:rsidR="00DE4AE9" w:rsidRDefault="00DE4AE9" w:rsidP="00263C9E"/>
    <w:p w14:paraId="0ACB0FE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82CE347" wp14:editId="1D1812D5">
            <wp:extent cx="2762885" cy="2275840"/>
            <wp:effectExtent l="0" t="0" r="0" b="0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0F25" w14:textId="77777777" w:rsidR="00DE4AE9" w:rsidRDefault="00DE4AE9" w:rsidP="00263C9E">
      <w:pPr>
        <w:jc w:val="center"/>
      </w:pPr>
    </w:p>
    <w:p w14:paraId="7AAAC133" w14:textId="77777777" w:rsidR="00DE4AE9" w:rsidRDefault="00DE4AE9" w:rsidP="00263C9E">
      <w:pPr>
        <w:jc w:val="center"/>
      </w:pPr>
    </w:p>
    <w:p w14:paraId="03C2BBAA" w14:textId="77777777" w:rsidR="00DE4AE9" w:rsidRDefault="00DE4AE9" w:rsidP="00263C9E">
      <w:pPr>
        <w:jc w:val="center"/>
      </w:pPr>
    </w:p>
    <w:p w14:paraId="60A61F3B" w14:textId="77777777" w:rsidR="00DE4AE9" w:rsidRDefault="00DE4AE9" w:rsidP="006F3544"/>
    <w:p w14:paraId="6008F64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972868" wp14:editId="24F5EC02">
            <wp:extent cx="2762885" cy="2275840"/>
            <wp:effectExtent l="0" t="0" r="0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8F9C" w14:textId="77777777" w:rsidR="00DE4AE9" w:rsidRDefault="00DE4AE9" w:rsidP="00263C9E">
      <w:pPr>
        <w:jc w:val="center"/>
      </w:pPr>
    </w:p>
    <w:p w14:paraId="18DB30E3" w14:textId="77777777" w:rsidR="00DE4AE9" w:rsidRDefault="00DE4AE9" w:rsidP="00263C9E">
      <w:pPr>
        <w:jc w:val="center"/>
      </w:pPr>
    </w:p>
    <w:p w14:paraId="2BEF267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96BD47C" wp14:editId="08C33EAA">
            <wp:extent cx="2762885" cy="2275840"/>
            <wp:effectExtent l="0" t="0" r="0" b="0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9CD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55296" behindDoc="1" locked="0" layoutInCell="0" allowOverlap="1" wp14:anchorId="4547BA47" wp14:editId="6BC20A4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908089" id="AutoShape 5" o:spid="_x0000_s1026" style="position:absolute;margin-left:331.5pt;margin-top:0;width:382.7pt;height:269.3pt;z-index:-25046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Fy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54tOH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DF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1" locked="0" layoutInCell="0" allowOverlap="1" wp14:anchorId="0E1274B5" wp14:editId="75140EE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761218" id="AutoShape 4" o:spid="_x0000_s1026" style="position:absolute;margin-left:0;margin-top:0;width:382.7pt;height:269.3pt;z-index:-25046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wYU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1" locked="0" layoutInCell="0" allowOverlap="1" wp14:anchorId="1D8CBB3E" wp14:editId="3AF7EEC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6B17F7" id="AutoShape 3" o:spid="_x0000_s1026" style="position:absolute;margin-left:331.5pt;margin-top:0;width:382.7pt;height:269.3pt;z-index:-25046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8F9+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1" locked="0" layoutInCell="0" allowOverlap="1" wp14:anchorId="5490E791" wp14:editId="56108F4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92A728" id="AutoShape 2" o:spid="_x0000_s1026" style="position:absolute;margin-left:0;margin-top:0;width:382.7pt;height:269.3pt;z-index:-25046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7iKwIAADo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Dg7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966904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546177" wp14:editId="442BFC8E">
            <wp:extent cx="2762885" cy="2275840"/>
            <wp:effectExtent l="0" t="0" r="0" b="0"/>
            <wp:docPr id="1869" name="Picture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0740" w14:textId="77777777" w:rsidR="00DE4AE9" w:rsidRDefault="00DE4AE9" w:rsidP="00263C9E">
      <w:pPr>
        <w:jc w:val="center"/>
      </w:pPr>
    </w:p>
    <w:p w14:paraId="41B50E12" w14:textId="77777777" w:rsidR="00DE4AE9" w:rsidRDefault="00DE4AE9" w:rsidP="00263C9E"/>
    <w:p w14:paraId="59E9B11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84A3C2" wp14:editId="098B30F5">
            <wp:extent cx="2762885" cy="2275840"/>
            <wp:effectExtent l="0" t="0" r="0" b="0"/>
            <wp:docPr id="1870" name="Pictur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9B8F" w14:textId="77777777" w:rsidR="00DE4AE9" w:rsidRDefault="00DE4AE9" w:rsidP="00263C9E">
      <w:pPr>
        <w:jc w:val="center"/>
      </w:pPr>
    </w:p>
    <w:p w14:paraId="646EBA9A" w14:textId="77777777" w:rsidR="00DE4AE9" w:rsidRDefault="00DE4AE9" w:rsidP="00263C9E">
      <w:pPr>
        <w:jc w:val="center"/>
      </w:pPr>
    </w:p>
    <w:p w14:paraId="06F99751" w14:textId="77777777" w:rsidR="00DE4AE9" w:rsidRDefault="00DE4AE9" w:rsidP="00263C9E">
      <w:pPr>
        <w:jc w:val="center"/>
      </w:pPr>
    </w:p>
    <w:p w14:paraId="302EAB16" w14:textId="77777777" w:rsidR="00DE4AE9" w:rsidRDefault="00DE4AE9" w:rsidP="006F3544"/>
    <w:p w14:paraId="0966285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BE1D490" wp14:editId="61A45C92">
            <wp:extent cx="2762885" cy="2275840"/>
            <wp:effectExtent l="0" t="0" r="0" b="0"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2232" w14:textId="77777777" w:rsidR="00DE4AE9" w:rsidRDefault="00DE4AE9" w:rsidP="00263C9E">
      <w:pPr>
        <w:jc w:val="center"/>
      </w:pPr>
    </w:p>
    <w:p w14:paraId="0B57AAAA" w14:textId="77777777" w:rsidR="00DE4AE9" w:rsidRDefault="00DE4AE9" w:rsidP="00263C9E">
      <w:pPr>
        <w:jc w:val="center"/>
      </w:pPr>
    </w:p>
    <w:p w14:paraId="3D3AEEB6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9803915" wp14:editId="471AD7FC">
            <wp:extent cx="2762885" cy="2275840"/>
            <wp:effectExtent l="0" t="0" r="0" b="0"/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8360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60416" behindDoc="1" locked="0" layoutInCell="0" allowOverlap="1" wp14:anchorId="6BDCB40A" wp14:editId="0CF3C72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35CA84" id="AutoShape 5" o:spid="_x0000_s1026" style="position:absolute;margin-left:331.5pt;margin-top:0;width:382.7pt;height:269.3pt;z-index:-25045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SmLAIAADo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uZUp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1" locked="0" layoutInCell="0" allowOverlap="1" wp14:anchorId="7F2B6BF1" wp14:editId="3FD901C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4188B1" id="AutoShape 4" o:spid="_x0000_s1026" style="position:absolute;margin-left:0;margin-top:0;width:382.7pt;height:269.3pt;z-index:-25045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RaL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1" locked="0" layoutInCell="0" allowOverlap="1" wp14:anchorId="0325E146" wp14:editId="5F3FF3D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8550EA" id="AutoShape 3" o:spid="_x0000_s1026" style="position:absolute;margin-left:331.5pt;margin-top:0;width:382.7pt;height:269.3pt;z-index:-25045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oOKw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RVo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1" locked="0" layoutInCell="0" allowOverlap="1" wp14:anchorId="3379C4BD" wp14:editId="617D646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C7F978" id="AutoShape 2" o:spid="_x0000_s1026" style="position:absolute;margin-left:0;margin-top:0;width:382.7pt;height:269.3pt;z-index:-25045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O52KwIAADo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4UO5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190C9C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2815973" wp14:editId="575153B0">
            <wp:extent cx="2762885" cy="2275840"/>
            <wp:effectExtent l="0" t="0" r="0" b="0"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9659" w14:textId="77777777" w:rsidR="00DE4AE9" w:rsidRDefault="00DE4AE9" w:rsidP="00263C9E">
      <w:pPr>
        <w:jc w:val="center"/>
      </w:pPr>
    </w:p>
    <w:p w14:paraId="4ACCDF19" w14:textId="77777777" w:rsidR="00DE4AE9" w:rsidRDefault="00DE4AE9" w:rsidP="00263C9E"/>
    <w:p w14:paraId="3097AB3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60468A4" wp14:editId="522F5663">
            <wp:extent cx="2762885" cy="2275840"/>
            <wp:effectExtent l="0" t="0" r="0" b="0"/>
            <wp:docPr id="1878" name="Picture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E406" w14:textId="77777777" w:rsidR="00DE4AE9" w:rsidRDefault="00DE4AE9" w:rsidP="00263C9E">
      <w:pPr>
        <w:jc w:val="center"/>
      </w:pPr>
    </w:p>
    <w:p w14:paraId="3C2B96DE" w14:textId="77777777" w:rsidR="00DE4AE9" w:rsidRDefault="00DE4AE9" w:rsidP="00263C9E">
      <w:pPr>
        <w:jc w:val="center"/>
      </w:pPr>
    </w:p>
    <w:p w14:paraId="6F479092" w14:textId="77777777" w:rsidR="00DE4AE9" w:rsidRDefault="00DE4AE9" w:rsidP="00263C9E">
      <w:pPr>
        <w:jc w:val="center"/>
      </w:pPr>
    </w:p>
    <w:p w14:paraId="27822DA6" w14:textId="77777777" w:rsidR="00DE4AE9" w:rsidRDefault="00DE4AE9" w:rsidP="006F3544"/>
    <w:p w14:paraId="481DEF7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D11E2A3" wp14:editId="32307CC7">
            <wp:extent cx="2762885" cy="2275840"/>
            <wp:effectExtent l="0" t="0" r="0" b="0"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01AC" w14:textId="77777777" w:rsidR="00DE4AE9" w:rsidRDefault="00DE4AE9" w:rsidP="00263C9E">
      <w:pPr>
        <w:jc w:val="center"/>
      </w:pPr>
    </w:p>
    <w:p w14:paraId="204201F9" w14:textId="77777777" w:rsidR="00DE4AE9" w:rsidRDefault="00DE4AE9" w:rsidP="00263C9E">
      <w:pPr>
        <w:jc w:val="center"/>
      </w:pPr>
    </w:p>
    <w:p w14:paraId="1F5262C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92FB7FC" wp14:editId="06B20249">
            <wp:extent cx="2762885" cy="2275840"/>
            <wp:effectExtent l="0" t="0" r="0" b="0"/>
            <wp:docPr id="1880" name="Picture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5F44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65536" behindDoc="1" locked="0" layoutInCell="0" allowOverlap="1" wp14:anchorId="760E65C9" wp14:editId="2163C3D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524AA0" id="AutoShape 5" o:spid="_x0000_s1026" style="position:absolute;margin-left:331.5pt;margin-top:0;width:382.7pt;height:269.3pt;z-index:-25045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Qq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+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BNNBCo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1" locked="0" layoutInCell="0" allowOverlap="1" wp14:anchorId="0B5DA1DF" wp14:editId="22179E6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C68DB0" id="AutoShape 4" o:spid="_x0000_s1026" style="position:absolute;margin-left:0;margin-top:0;width:382.7pt;height:269.3pt;z-index:-25045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BS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WLB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1" locked="0" layoutInCell="0" allowOverlap="1" wp14:anchorId="7F24F709" wp14:editId="48260CC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8A7408" id="AutoShape 3" o:spid="_x0000_s1026" style="position:absolute;margin-left:331.5pt;margin-top:0;width:382.7pt;height:269.3pt;z-index:-25045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EiiLAIAADo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FhIo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1" locked="0" layoutInCell="0" allowOverlap="1" wp14:anchorId="76C424F2" wp14:editId="5DCA5A2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501044" id="AutoShape 2" o:spid="_x0000_s1026" style="position:absolute;margin-left:0;margin-top:0;width:382.7pt;height:269.3pt;z-index:-25045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776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+77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14472C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6F0E53B" wp14:editId="5296CD38">
            <wp:extent cx="2762885" cy="2275840"/>
            <wp:effectExtent l="0" t="0" r="0" b="0"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AD57" w14:textId="77777777" w:rsidR="00DE4AE9" w:rsidRDefault="00DE4AE9" w:rsidP="00263C9E">
      <w:pPr>
        <w:jc w:val="center"/>
      </w:pPr>
    </w:p>
    <w:p w14:paraId="7AAAA30B" w14:textId="77777777" w:rsidR="00DE4AE9" w:rsidRDefault="00DE4AE9" w:rsidP="00263C9E"/>
    <w:p w14:paraId="7F3DCA6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4BAD70" wp14:editId="3849A88F">
            <wp:extent cx="2762885" cy="2275840"/>
            <wp:effectExtent l="0" t="0" r="0" b="0"/>
            <wp:docPr id="1886" name="Picture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3FAA" w14:textId="77777777" w:rsidR="00DE4AE9" w:rsidRDefault="00DE4AE9" w:rsidP="00263C9E">
      <w:pPr>
        <w:jc w:val="center"/>
      </w:pPr>
    </w:p>
    <w:p w14:paraId="52B90E6F" w14:textId="77777777" w:rsidR="00DE4AE9" w:rsidRDefault="00DE4AE9" w:rsidP="00263C9E">
      <w:pPr>
        <w:jc w:val="center"/>
      </w:pPr>
    </w:p>
    <w:p w14:paraId="206BA293" w14:textId="77777777" w:rsidR="00DE4AE9" w:rsidRDefault="00DE4AE9" w:rsidP="00263C9E">
      <w:pPr>
        <w:jc w:val="center"/>
      </w:pPr>
    </w:p>
    <w:p w14:paraId="5C48B612" w14:textId="77777777" w:rsidR="00DE4AE9" w:rsidRDefault="00DE4AE9" w:rsidP="006F3544"/>
    <w:p w14:paraId="6C7DB41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CD44DFD" wp14:editId="77C0CD28">
            <wp:extent cx="2762885" cy="2275840"/>
            <wp:effectExtent l="0" t="0" r="0" b="0"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CC19" w14:textId="77777777" w:rsidR="00DE4AE9" w:rsidRDefault="00DE4AE9" w:rsidP="00263C9E">
      <w:pPr>
        <w:jc w:val="center"/>
      </w:pPr>
    </w:p>
    <w:p w14:paraId="4E69B5D2" w14:textId="77777777" w:rsidR="00DE4AE9" w:rsidRDefault="00DE4AE9" w:rsidP="00263C9E">
      <w:pPr>
        <w:jc w:val="center"/>
      </w:pPr>
    </w:p>
    <w:p w14:paraId="487111DB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8B6740" wp14:editId="1104D580">
            <wp:extent cx="2762885" cy="2275840"/>
            <wp:effectExtent l="0" t="0" r="0" b="0"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CCD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70656" behindDoc="1" locked="0" layoutInCell="0" allowOverlap="1" wp14:anchorId="017F3B6A" wp14:editId="0916EF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81B78C" id="AutoShape 5" o:spid="_x0000_s1026" style="position:absolute;margin-left:331.5pt;margin-top:0;width:382.7pt;height:269.3pt;z-index:-25044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F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q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IYF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1" locked="0" layoutInCell="0" allowOverlap="1" wp14:anchorId="4FF0EE35" wp14:editId="68EF418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6A0249" id="AutoShape 4" o:spid="_x0000_s1026" style="position:absolute;margin-left:0;margin-top:0;width:382.7pt;height:269.3pt;z-index:-25044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emKgIAADo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zcl6Y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1" locked="0" layoutInCell="0" allowOverlap="1" wp14:anchorId="3DB0D6B8" wp14:editId="442A170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5FC956" id="AutoShape 3" o:spid="_x0000_s1026" style="position:absolute;margin-left:331.5pt;margin-top:0;width:382.7pt;height:269.3pt;z-index:-25044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9W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txv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1" locked="0" layoutInCell="0" allowOverlap="1" wp14:anchorId="1DC32F22" wp14:editId="63F3E3E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AA806D" id="AutoShape 2" o:spid="_x0000_s1026" style="position:absolute;margin-left:0;margin-top:0;width:382.7pt;height:269.3pt;z-index:-25044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yds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9ADE6A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E7BB3E5" wp14:editId="0AB125E5">
            <wp:extent cx="2762885" cy="2275840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0FCD" w14:textId="77777777" w:rsidR="00DE4AE9" w:rsidRDefault="00DE4AE9" w:rsidP="00263C9E">
      <w:pPr>
        <w:jc w:val="center"/>
      </w:pPr>
    </w:p>
    <w:p w14:paraId="5F48E65D" w14:textId="77777777" w:rsidR="00DE4AE9" w:rsidRDefault="00DE4AE9" w:rsidP="00263C9E"/>
    <w:p w14:paraId="0ABA752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078387" wp14:editId="404DBADE">
            <wp:extent cx="2762885" cy="2275840"/>
            <wp:effectExtent l="0" t="0" r="0" b="0"/>
            <wp:docPr id="1894" name="Picture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F3D8" w14:textId="77777777" w:rsidR="00DE4AE9" w:rsidRDefault="00DE4AE9" w:rsidP="00263C9E">
      <w:pPr>
        <w:jc w:val="center"/>
      </w:pPr>
    </w:p>
    <w:p w14:paraId="0D93726C" w14:textId="77777777" w:rsidR="00DE4AE9" w:rsidRDefault="00DE4AE9" w:rsidP="00263C9E">
      <w:pPr>
        <w:jc w:val="center"/>
      </w:pPr>
    </w:p>
    <w:p w14:paraId="6C99619D" w14:textId="77777777" w:rsidR="00DE4AE9" w:rsidRDefault="00DE4AE9" w:rsidP="00263C9E">
      <w:pPr>
        <w:jc w:val="center"/>
      </w:pPr>
    </w:p>
    <w:p w14:paraId="5342AFB5" w14:textId="77777777" w:rsidR="00DE4AE9" w:rsidRDefault="00DE4AE9" w:rsidP="006F3544"/>
    <w:p w14:paraId="405B8D5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106B4EA" wp14:editId="79571573">
            <wp:extent cx="2762885" cy="2275840"/>
            <wp:effectExtent l="0" t="0" r="0" b="0"/>
            <wp:docPr id="1895" name="Pictur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339A" w14:textId="77777777" w:rsidR="00DE4AE9" w:rsidRDefault="00DE4AE9" w:rsidP="00263C9E">
      <w:pPr>
        <w:jc w:val="center"/>
      </w:pPr>
    </w:p>
    <w:p w14:paraId="20AA4B20" w14:textId="77777777" w:rsidR="00DE4AE9" w:rsidRDefault="00DE4AE9" w:rsidP="00263C9E">
      <w:pPr>
        <w:jc w:val="center"/>
      </w:pPr>
    </w:p>
    <w:p w14:paraId="4010DC99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CDECF92" wp14:editId="2ACDDD8C">
            <wp:extent cx="2762885" cy="2275840"/>
            <wp:effectExtent l="0" t="0" r="0" b="0"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A87B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75776" behindDoc="1" locked="0" layoutInCell="0" allowOverlap="1" wp14:anchorId="36B8FE9B" wp14:editId="720C435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4B9679" id="AutoShape 5" o:spid="_x0000_s1026" style="position:absolute;margin-left:331.5pt;margin-top:0;width:382.7pt;height:269.3pt;z-index:-25044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f2H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1" locked="0" layoutInCell="0" allowOverlap="1" wp14:anchorId="5B815CCA" wp14:editId="0CD1A41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88AFCB" id="AutoShape 4" o:spid="_x0000_s1026" style="position:absolute;margin-left:0;margin-top:0;width:382.7pt;height:269.3pt;z-index:-25044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LmKwIAADo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sBL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1" locked="0" layoutInCell="0" allowOverlap="1" wp14:anchorId="61913071" wp14:editId="19FC455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3B9A34" id="AutoShape 3" o:spid="_x0000_s1026" style="position:absolute;margin-left:331.5pt;margin-top:0;width:382.7pt;height:269.3pt;z-index:-25044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oW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rDq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1" locked="0" layoutInCell="0" allowOverlap="1" wp14:anchorId="7DFC7F07" wp14:editId="5AA235B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46FAF7" id="AutoShape 2" o:spid="_x0000_s1026" style="position:absolute;margin-left:0;margin-top:0;width:382.7pt;height:269.3pt;z-index:-25044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+o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i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qV+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AB5AC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BF479CA" wp14:editId="0CF103F7">
            <wp:extent cx="2762885" cy="2275840"/>
            <wp:effectExtent l="0" t="0" r="0" b="0"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4A2" w14:textId="77777777" w:rsidR="00DE4AE9" w:rsidRDefault="00DE4AE9" w:rsidP="00263C9E">
      <w:pPr>
        <w:jc w:val="center"/>
      </w:pPr>
    </w:p>
    <w:p w14:paraId="74725F1A" w14:textId="77777777" w:rsidR="00DE4AE9" w:rsidRDefault="00DE4AE9" w:rsidP="00263C9E"/>
    <w:p w14:paraId="62B769F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531DC72" wp14:editId="34E2C05B">
            <wp:extent cx="2762885" cy="2275840"/>
            <wp:effectExtent l="0" t="0" r="0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37BA" w14:textId="77777777" w:rsidR="00DE4AE9" w:rsidRDefault="00DE4AE9" w:rsidP="00263C9E">
      <w:pPr>
        <w:jc w:val="center"/>
      </w:pPr>
    </w:p>
    <w:p w14:paraId="52E8971D" w14:textId="77777777" w:rsidR="00DE4AE9" w:rsidRDefault="00DE4AE9" w:rsidP="00263C9E">
      <w:pPr>
        <w:jc w:val="center"/>
      </w:pPr>
    </w:p>
    <w:p w14:paraId="3FFA0462" w14:textId="77777777" w:rsidR="00DE4AE9" w:rsidRDefault="00DE4AE9" w:rsidP="00263C9E">
      <w:pPr>
        <w:jc w:val="center"/>
      </w:pPr>
    </w:p>
    <w:p w14:paraId="7586FD10" w14:textId="77777777" w:rsidR="00DE4AE9" w:rsidRDefault="00DE4AE9" w:rsidP="006F3544"/>
    <w:p w14:paraId="56A74A5E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9FA2CB6" wp14:editId="0D92312A">
            <wp:extent cx="2762885" cy="2275840"/>
            <wp:effectExtent l="0" t="0" r="0" b="0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E637" w14:textId="77777777" w:rsidR="00DE4AE9" w:rsidRDefault="00DE4AE9" w:rsidP="00263C9E">
      <w:pPr>
        <w:jc w:val="center"/>
      </w:pPr>
    </w:p>
    <w:p w14:paraId="3778C5AA" w14:textId="77777777" w:rsidR="00DE4AE9" w:rsidRDefault="00DE4AE9" w:rsidP="00263C9E">
      <w:pPr>
        <w:jc w:val="center"/>
      </w:pPr>
    </w:p>
    <w:p w14:paraId="2F43E400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C74D33A" wp14:editId="68D83009">
            <wp:extent cx="2762885" cy="2275840"/>
            <wp:effectExtent l="0" t="0" r="0" b="0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944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80896" behindDoc="1" locked="0" layoutInCell="0" allowOverlap="1" wp14:anchorId="48B7AC8D" wp14:editId="49636A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251E6C" id="AutoShape 5" o:spid="_x0000_s1026" style="position:absolute;margin-left:331.5pt;margin-top:0;width:382.7pt;height:269.3pt;z-index:-25043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H+V4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1" locked="0" layoutInCell="0" allowOverlap="1" wp14:anchorId="05FB6816" wp14:editId="18D4C4B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D95090" id="AutoShape 4" o:spid="_x0000_s1026" style="position:absolute;margin-left:0;margin-top:0;width:382.7pt;height:269.3pt;z-index:-25043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EA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Tc86c&#10;6Emlm02EXJxV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ClE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1" locked="0" layoutInCell="0" allowOverlap="1" wp14:anchorId="358ABD0D" wp14:editId="2683742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E844BF" id="AutoShape 3" o:spid="_x0000_s1026" style="position:absolute;margin-left:331.5pt;margin-top:0;width:382.7pt;height:269.3pt;z-index:-25043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nw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gqp8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1" locked="0" layoutInCell="0" allowOverlap="1" wp14:anchorId="1C0B4972" wp14:editId="780D4F0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171EF0" id="AutoShape 2" o:spid="_x0000_s1026" style="position:absolute;margin-left:0;margin-top:0;width:382.7pt;height:269.3pt;z-index:-25043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ro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irZzo&#10;SKXbTYRcnI0TQ70PFSU++UdMMwb/APJ7YA6WrXBrfYsIfauFor7KlF88u5CcQFfZqv8AitAFoWey&#10;dg12CZBoYLusyf6kid5FJunnZHo1Gs9IOk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xdr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DBAEE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19D1390" wp14:editId="72043D52">
            <wp:extent cx="2762885" cy="2275840"/>
            <wp:effectExtent l="0" t="0" r="0" b="0"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B8F7" w14:textId="77777777" w:rsidR="00DE4AE9" w:rsidRDefault="00DE4AE9" w:rsidP="00263C9E">
      <w:pPr>
        <w:jc w:val="center"/>
      </w:pPr>
    </w:p>
    <w:p w14:paraId="0A54C3A9" w14:textId="77777777" w:rsidR="00DE4AE9" w:rsidRDefault="00DE4AE9" w:rsidP="00263C9E"/>
    <w:p w14:paraId="70E2DB6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7B173F8" wp14:editId="5DBAAA43">
            <wp:extent cx="2762885" cy="2275840"/>
            <wp:effectExtent l="0" t="0" r="0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A9F3" w14:textId="77777777" w:rsidR="00DE4AE9" w:rsidRDefault="00DE4AE9" w:rsidP="00263C9E">
      <w:pPr>
        <w:jc w:val="center"/>
      </w:pPr>
    </w:p>
    <w:p w14:paraId="230FBDA6" w14:textId="77777777" w:rsidR="00DE4AE9" w:rsidRDefault="00DE4AE9" w:rsidP="00263C9E">
      <w:pPr>
        <w:jc w:val="center"/>
      </w:pPr>
    </w:p>
    <w:p w14:paraId="2DEB5223" w14:textId="77777777" w:rsidR="00DE4AE9" w:rsidRDefault="00DE4AE9" w:rsidP="00263C9E">
      <w:pPr>
        <w:jc w:val="center"/>
      </w:pPr>
    </w:p>
    <w:p w14:paraId="37BAD179" w14:textId="77777777" w:rsidR="00DE4AE9" w:rsidRDefault="00DE4AE9" w:rsidP="006F3544"/>
    <w:p w14:paraId="1502D0B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D22BCE1" wp14:editId="18B4FD33">
            <wp:extent cx="2762885" cy="2275840"/>
            <wp:effectExtent l="0" t="0" r="0" b="0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F54C" w14:textId="77777777" w:rsidR="00DE4AE9" w:rsidRDefault="00DE4AE9" w:rsidP="00263C9E">
      <w:pPr>
        <w:jc w:val="center"/>
      </w:pPr>
    </w:p>
    <w:p w14:paraId="60E52A24" w14:textId="77777777" w:rsidR="00DE4AE9" w:rsidRDefault="00DE4AE9" w:rsidP="00263C9E">
      <w:pPr>
        <w:jc w:val="center"/>
      </w:pPr>
    </w:p>
    <w:p w14:paraId="528E967F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6251DC" wp14:editId="40EB57F0">
            <wp:extent cx="2762885" cy="2275840"/>
            <wp:effectExtent l="0" t="0" r="0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63CC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86016" behindDoc="1" locked="0" layoutInCell="0" allowOverlap="1" wp14:anchorId="1F996523" wp14:editId="5AC9A61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F4EE0C" id="AutoShape 5" o:spid="_x0000_s1026" style="position:absolute;margin-left:331.5pt;margin-top:0;width:382.7pt;height:269.3pt;z-index:-25043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Cs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U15zpkT&#10;Hal0t46Qi7OL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y2Ar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1" locked="0" layoutInCell="0" allowOverlap="1" wp14:anchorId="04F67B6F" wp14:editId="7EE9FD1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5EB06D" id="AutoShape 4" o:spid="_x0000_s1026" style="position:absolute;margin-left:0;margin-top:0;width:382.7pt;height:269.3pt;z-index:-25043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nb0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qOdv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1" locked="0" layoutInCell="0" allowOverlap="1" wp14:anchorId="719EEB76" wp14:editId="78BC102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F1D6A1" id="AutoShape 3" o:spid="_x0000_s1026" style="position:absolute;margin-left:331.5pt;margin-top:0;width:382.7pt;height:269.3pt;z-index:-25043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4E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U15wZkT&#10;Hal0t46Qi7Pz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I6O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1" locked="0" layoutInCell="0" allowOverlap="1" wp14:anchorId="61C516AA" wp14:editId="61035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35B6E2" id="AutoShape 2" o:spid="_x0000_s1026" style="position:absolute;margin-left:0;margin-top:0;width:382.7pt;height:269.3pt;z-index:-25043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p8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lZeceZE&#10;RyrdbiLk4myc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mzp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27164E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84FA164" wp14:editId="01EF51D3">
            <wp:extent cx="2762885" cy="2275840"/>
            <wp:effectExtent l="0" t="0" r="0" b="0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9296" w14:textId="77777777" w:rsidR="00DE4AE9" w:rsidRDefault="00DE4AE9" w:rsidP="00263C9E">
      <w:pPr>
        <w:jc w:val="center"/>
      </w:pPr>
    </w:p>
    <w:p w14:paraId="6C5C65D2" w14:textId="77777777" w:rsidR="00DE4AE9" w:rsidRDefault="00DE4AE9" w:rsidP="00263C9E"/>
    <w:p w14:paraId="2FBB279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522AC9F" wp14:editId="2E45269B">
            <wp:extent cx="2762885" cy="2275840"/>
            <wp:effectExtent l="0" t="0" r="0" b="0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BBD4" w14:textId="77777777" w:rsidR="00DE4AE9" w:rsidRDefault="00DE4AE9" w:rsidP="00263C9E">
      <w:pPr>
        <w:jc w:val="center"/>
      </w:pPr>
    </w:p>
    <w:p w14:paraId="23918F48" w14:textId="77777777" w:rsidR="00DE4AE9" w:rsidRDefault="00DE4AE9" w:rsidP="00263C9E">
      <w:pPr>
        <w:jc w:val="center"/>
      </w:pPr>
    </w:p>
    <w:p w14:paraId="223279C6" w14:textId="77777777" w:rsidR="00DE4AE9" w:rsidRDefault="00DE4AE9" w:rsidP="00263C9E">
      <w:pPr>
        <w:jc w:val="center"/>
      </w:pPr>
    </w:p>
    <w:p w14:paraId="057678C0" w14:textId="77777777" w:rsidR="00DE4AE9" w:rsidRDefault="00DE4AE9" w:rsidP="006F3544"/>
    <w:p w14:paraId="2D030CB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DE6E6CB" wp14:editId="0E30D576">
            <wp:extent cx="2762885" cy="2275840"/>
            <wp:effectExtent l="0" t="0" r="0" b="0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3780" w14:textId="77777777" w:rsidR="00DE4AE9" w:rsidRDefault="00DE4AE9" w:rsidP="00263C9E">
      <w:pPr>
        <w:jc w:val="center"/>
      </w:pPr>
    </w:p>
    <w:p w14:paraId="14BA13FA" w14:textId="77777777" w:rsidR="00DE4AE9" w:rsidRDefault="00DE4AE9" w:rsidP="00263C9E">
      <w:pPr>
        <w:jc w:val="center"/>
      </w:pPr>
    </w:p>
    <w:p w14:paraId="419D159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279CFEF" wp14:editId="162AC2EB">
            <wp:extent cx="2762885" cy="2275840"/>
            <wp:effectExtent l="0" t="0" r="0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3AE9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91136" behindDoc="1" locked="0" layoutInCell="0" allowOverlap="1" wp14:anchorId="0184629B" wp14:editId="4EC7856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3CA52" id="AutoShape 5" o:spid="_x0000_s1026" style="position:absolute;margin-left:331.5pt;margin-top:0;width:382.7pt;height:269.3pt;z-index:-25042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t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uOXOi&#10;I5VuNxFycXaZ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ENt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1" locked="0" layoutInCell="0" allowOverlap="1" wp14:anchorId="5754FFD4" wp14:editId="72E75DA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58D572" id="AutoShape 4" o:spid="_x0000_s1026" style="position:absolute;margin-left:0;margin-top:0;width:382.7pt;height:269.3pt;z-index:-25042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W8z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hdVxZkT&#10;A6l0vYmQi7M6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BW8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1" locked="0" layoutInCell="0" allowOverlap="1" wp14:anchorId="3100B040" wp14:editId="0276665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8A4A94" id="AutoShape 3" o:spid="_x0000_s1026" style="position:absolute;margin-left:331.5pt;margin-top:0;width:382.7pt;height:269.3pt;z-index:-25042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fD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wWX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1" locked="0" layoutInCell="0" allowOverlap="1" wp14:anchorId="1340B7FA" wp14:editId="34DEB74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20E16" id="AutoShape 2" o:spid="_x0000_s1026" style="position:absolute;margin-left:0;margin-top:0;width:382.7pt;height:269.3pt;z-index:-25042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mGb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hdVzZkT&#10;A6l0vYmQi7Mq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pmG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14DD15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2A1E3F" wp14:editId="6DD72F99">
            <wp:extent cx="2762885" cy="2275840"/>
            <wp:effectExtent l="0" t="0" r="0" b="0"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CDA4" w14:textId="77777777" w:rsidR="00DE4AE9" w:rsidRDefault="00DE4AE9" w:rsidP="00263C9E">
      <w:pPr>
        <w:jc w:val="center"/>
      </w:pPr>
    </w:p>
    <w:p w14:paraId="4CD4F5C7" w14:textId="77777777" w:rsidR="00DE4AE9" w:rsidRDefault="00DE4AE9" w:rsidP="00263C9E"/>
    <w:p w14:paraId="20E5AE0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34A032E" wp14:editId="7968ECA0">
            <wp:extent cx="2762885" cy="2275840"/>
            <wp:effectExtent l="0" t="0" r="0" b="0"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4179" w14:textId="77777777" w:rsidR="00DE4AE9" w:rsidRDefault="00DE4AE9" w:rsidP="00263C9E">
      <w:pPr>
        <w:jc w:val="center"/>
      </w:pPr>
    </w:p>
    <w:p w14:paraId="3CA68D42" w14:textId="77777777" w:rsidR="00DE4AE9" w:rsidRDefault="00DE4AE9" w:rsidP="00263C9E">
      <w:pPr>
        <w:jc w:val="center"/>
      </w:pPr>
    </w:p>
    <w:p w14:paraId="5C85EFB2" w14:textId="77777777" w:rsidR="00DE4AE9" w:rsidRDefault="00DE4AE9" w:rsidP="00263C9E">
      <w:pPr>
        <w:jc w:val="center"/>
      </w:pPr>
    </w:p>
    <w:p w14:paraId="19496DE3" w14:textId="77777777" w:rsidR="00DE4AE9" w:rsidRDefault="00DE4AE9" w:rsidP="006F3544"/>
    <w:p w14:paraId="3109585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94AAC23" wp14:editId="50BA97DA">
            <wp:extent cx="2762885" cy="2275840"/>
            <wp:effectExtent l="0" t="0" r="0" b="0"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926B" w14:textId="77777777" w:rsidR="00DE4AE9" w:rsidRDefault="00DE4AE9" w:rsidP="00263C9E">
      <w:pPr>
        <w:jc w:val="center"/>
      </w:pPr>
    </w:p>
    <w:p w14:paraId="74F0FA45" w14:textId="77777777" w:rsidR="00DE4AE9" w:rsidRDefault="00DE4AE9" w:rsidP="00263C9E">
      <w:pPr>
        <w:jc w:val="center"/>
      </w:pPr>
    </w:p>
    <w:p w14:paraId="5BBE1C6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1605792" wp14:editId="080C398F">
            <wp:extent cx="2762885" cy="2275840"/>
            <wp:effectExtent l="0" t="0" r="0" b="0"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A40F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96256" behindDoc="1" locked="0" layoutInCell="0" allowOverlap="1" wp14:anchorId="5808DB4B" wp14:editId="66D1BCD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B3AF72" id="AutoShape 5" o:spid="_x0000_s1026" style="position:absolute;margin-left:331.5pt;margin-top:0;width:382.7pt;height:269.3pt;z-index:-25042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4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ae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fF4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1" locked="0" layoutInCell="0" allowOverlap="1" wp14:anchorId="1747445A" wp14:editId="2415F0E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A56F7A" id="AutoShape 4" o:spid="_x0000_s1026" style="position:absolute;margin-left:0;margin-top:0;width:382.7pt;height:269.3pt;z-index:-25042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j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3gUj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4208" behindDoc="1" locked="0" layoutInCell="0" allowOverlap="1" wp14:anchorId="78C7E7AB" wp14:editId="280F80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B3FAB6" id="AutoShape 3" o:spid="_x0000_s1026" style="position:absolute;margin-left:331.5pt;margin-top:0;width:382.7pt;height:269.3pt;z-index:-25042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A3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Gw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1" locked="0" layoutInCell="0" allowOverlap="1" wp14:anchorId="75CE5300" wp14:editId="07532F3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690E7D" id="AutoShape 2" o:spid="_x0000_s1026" style="position:absolute;margin-left:0;margin-top:0;width:382.7pt;height:269.3pt;z-index:-25042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JQET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EC99FB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D4759E0" wp14:editId="554FBABE">
            <wp:extent cx="2762885" cy="2275840"/>
            <wp:effectExtent l="0" t="0" r="0" b="0"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78F7" w14:textId="77777777" w:rsidR="00DE4AE9" w:rsidRDefault="00DE4AE9" w:rsidP="00263C9E">
      <w:pPr>
        <w:jc w:val="center"/>
      </w:pPr>
    </w:p>
    <w:p w14:paraId="5B8A5FC4" w14:textId="77777777" w:rsidR="00DE4AE9" w:rsidRDefault="00DE4AE9" w:rsidP="00263C9E"/>
    <w:p w14:paraId="6688B95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BBF917" wp14:editId="3C4FE10A">
            <wp:extent cx="2762885" cy="2275840"/>
            <wp:effectExtent l="0" t="0" r="0" b="0"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4853" w14:textId="77777777" w:rsidR="00DE4AE9" w:rsidRDefault="00DE4AE9" w:rsidP="00263C9E">
      <w:pPr>
        <w:jc w:val="center"/>
      </w:pPr>
    </w:p>
    <w:p w14:paraId="4B526C72" w14:textId="77777777" w:rsidR="00DE4AE9" w:rsidRDefault="00DE4AE9" w:rsidP="00263C9E">
      <w:pPr>
        <w:jc w:val="center"/>
      </w:pPr>
    </w:p>
    <w:p w14:paraId="34173884" w14:textId="77777777" w:rsidR="00DE4AE9" w:rsidRDefault="00DE4AE9" w:rsidP="00263C9E">
      <w:pPr>
        <w:jc w:val="center"/>
      </w:pPr>
    </w:p>
    <w:p w14:paraId="79DFF764" w14:textId="77777777" w:rsidR="00DE4AE9" w:rsidRDefault="00DE4AE9" w:rsidP="006F3544"/>
    <w:p w14:paraId="2022B68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F7915DF" wp14:editId="4348F2AA">
            <wp:extent cx="2762885" cy="2275840"/>
            <wp:effectExtent l="0" t="0" r="0" b="0"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4FE8" w14:textId="77777777" w:rsidR="00DE4AE9" w:rsidRDefault="00DE4AE9" w:rsidP="00263C9E">
      <w:pPr>
        <w:jc w:val="center"/>
      </w:pPr>
    </w:p>
    <w:p w14:paraId="2F806DD2" w14:textId="77777777" w:rsidR="00DE4AE9" w:rsidRDefault="00DE4AE9" w:rsidP="00263C9E">
      <w:pPr>
        <w:jc w:val="center"/>
      </w:pPr>
    </w:p>
    <w:p w14:paraId="6D01D28D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09237C0" wp14:editId="6471B257">
            <wp:extent cx="2762885" cy="2275840"/>
            <wp:effectExtent l="0" t="0" r="0" b="0"/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4D1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01376" behindDoc="1" locked="0" layoutInCell="0" allowOverlap="1" wp14:anchorId="78D39B87" wp14:editId="690287C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54E553" id="AutoShape 5" o:spid="_x0000_s1026" style="position:absolute;margin-left:331.5pt;margin-top:0;width:382.7pt;height:269.3pt;z-index:-25041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6f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2fX3L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iK+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0352" behindDoc="1" locked="0" layoutInCell="0" allowOverlap="1" wp14:anchorId="211F88FA" wp14:editId="51D6B4B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D3202" id="AutoShape 4" o:spid="_x0000_s1026" style="position:absolute;margin-left:0;margin-top:0;width:382.7pt;height:269.3pt;z-index:-25041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c2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7c2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1" locked="0" layoutInCell="0" allowOverlap="1" wp14:anchorId="34DEA3EC" wp14:editId="5C43625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9C569D" id="AutoShape 3" o:spid="_x0000_s1026" style="position:absolute;margin-left:331.5pt;margin-top:0;width:382.7pt;height:269.3pt;z-index:-25041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e01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1" locked="0" layoutInCell="0" allowOverlap="1" wp14:anchorId="20214428" wp14:editId="3740791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963C71" id="AutoShape 2" o:spid="_x0000_s1026" style="position:absolute;margin-left:0;margin-top:0;width:382.7pt;height:269.3pt;z-index:-25041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6aOKg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h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SWLG7Ewur8f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nbpo4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F54DAC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732B6C" wp14:editId="40559890">
            <wp:extent cx="2762885" cy="2275840"/>
            <wp:effectExtent l="0" t="0" r="0" b="0"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988E" w14:textId="77777777" w:rsidR="00DE4AE9" w:rsidRDefault="00DE4AE9" w:rsidP="00263C9E">
      <w:pPr>
        <w:jc w:val="center"/>
      </w:pPr>
    </w:p>
    <w:p w14:paraId="4F9B4E43" w14:textId="77777777" w:rsidR="00DE4AE9" w:rsidRDefault="00DE4AE9" w:rsidP="00263C9E"/>
    <w:p w14:paraId="14162F8B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ECAAD59" wp14:editId="3068EB6D">
            <wp:extent cx="2762885" cy="2275840"/>
            <wp:effectExtent l="0" t="0" r="0" b="0"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9AC0" w14:textId="77777777" w:rsidR="00DE4AE9" w:rsidRDefault="00DE4AE9" w:rsidP="00263C9E">
      <w:pPr>
        <w:jc w:val="center"/>
      </w:pPr>
    </w:p>
    <w:p w14:paraId="277F7485" w14:textId="77777777" w:rsidR="00DE4AE9" w:rsidRDefault="00DE4AE9" w:rsidP="00263C9E">
      <w:pPr>
        <w:jc w:val="center"/>
      </w:pPr>
    </w:p>
    <w:p w14:paraId="5FA5D1B4" w14:textId="77777777" w:rsidR="00DE4AE9" w:rsidRDefault="00DE4AE9" w:rsidP="00263C9E">
      <w:pPr>
        <w:jc w:val="center"/>
      </w:pPr>
    </w:p>
    <w:p w14:paraId="776AD9DA" w14:textId="77777777" w:rsidR="00DE4AE9" w:rsidRDefault="00DE4AE9" w:rsidP="006F3544"/>
    <w:p w14:paraId="59347CE0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441C8200" wp14:editId="14B405D5">
            <wp:extent cx="2762885" cy="2275840"/>
            <wp:effectExtent l="0" t="0" r="0" b="0"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80CE" w14:textId="77777777" w:rsidR="00DE4AE9" w:rsidRDefault="00DE4AE9" w:rsidP="00263C9E">
      <w:pPr>
        <w:jc w:val="center"/>
      </w:pPr>
    </w:p>
    <w:p w14:paraId="2E053A1A" w14:textId="77777777" w:rsidR="00DE4AE9" w:rsidRDefault="00DE4AE9" w:rsidP="00263C9E">
      <w:pPr>
        <w:jc w:val="center"/>
      </w:pPr>
    </w:p>
    <w:p w14:paraId="1992B41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5068F6" wp14:editId="7CD78220">
            <wp:extent cx="2762885" cy="2275840"/>
            <wp:effectExtent l="0" t="0" r="0" b="0"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A1A1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06496" behindDoc="1" locked="0" layoutInCell="0" allowOverlap="1" wp14:anchorId="72A800E1" wp14:editId="3236B04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1BDF2E" id="AutoShape 5" o:spid="_x0000_s1026" style="position:absolute;margin-left:331.5pt;margin-top:0;width:382.7pt;height:269.3pt;z-index:-25040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bRx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1" locked="0" layoutInCell="0" allowOverlap="1" wp14:anchorId="7716377C" wp14:editId="2A5B951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51D94E" id="AutoShape 4" o:spid="_x0000_s1026" style="position:absolute;margin-left:0;margin-top:0;width:382.7pt;height:269.3pt;z-index:-25041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gm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eKg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1" locked="0" layoutInCell="0" allowOverlap="1" wp14:anchorId="16749085" wp14:editId="10D8F20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369DED" id="AutoShape 3" o:spid="_x0000_s1026" style="position:absolute;margin-left:331.5pt;margin-top:0;width:382.7pt;height:269.3pt;z-index:-25041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DWLAIAADo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aHhQ1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1" locked="0" layoutInCell="0" allowOverlap="1" wp14:anchorId="6DC96A07" wp14:editId="62F581E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151476" id="AutoShape 2" o:spid="_x0000_s1026" style="position:absolute;margin-left:0;margin-top:0;width:382.7pt;height:269.3pt;z-index:-25041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PO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VaeVE&#10;TyrdbCLk4myW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tyP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CF72D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F867D2B" wp14:editId="657CE889">
            <wp:extent cx="2762885" cy="2275840"/>
            <wp:effectExtent l="0" t="0" r="0" b="0"/>
            <wp:docPr id="1949" name="Picture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2AF2" w14:textId="77777777" w:rsidR="00DE4AE9" w:rsidRDefault="00DE4AE9" w:rsidP="00263C9E">
      <w:pPr>
        <w:jc w:val="center"/>
      </w:pPr>
    </w:p>
    <w:p w14:paraId="1FFD7064" w14:textId="77777777" w:rsidR="00DE4AE9" w:rsidRDefault="00DE4AE9" w:rsidP="00263C9E"/>
    <w:p w14:paraId="58CD642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03F1AAD0" wp14:editId="69329546">
            <wp:extent cx="2762885" cy="2275840"/>
            <wp:effectExtent l="0" t="0" r="0" b="0"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EC01" w14:textId="77777777" w:rsidR="00DE4AE9" w:rsidRDefault="00DE4AE9" w:rsidP="00263C9E">
      <w:pPr>
        <w:jc w:val="center"/>
      </w:pPr>
    </w:p>
    <w:p w14:paraId="2B75D947" w14:textId="77777777" w:rsidR="00DE4AE9" w:rsidRDefault="00DE4AE9" w:rsidP="00263C9E">
      <w:pPr>
        <w:jc w:val="center"/>
      </w:pPr>
    </w:p>
    <w:p w14:paraId="631D3662" w14:textId="77777777" w:rsidR="00DE4AE9" w:rsidRDefault="00DE4AE9" w:rsidP="00263C9E">
      <w:pPr>
        <w:jc w:val="center"/>
      </w:pPr>
    </w:p>
    <w:p w14:paraId="72BC3347" w14:textId="77777777" w:rsidR="00DE4AE9" w:rsidRDefault="00DE4AE9" w:rsidP="006F3544"/>
    <w:p w14:paraId="3908174A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95829C" wp14:editId="06C06EE5">
            <wp:extent cx="2762885" cy="2275840"/>
            <wp:effectExtent l="0" t="0" r="0" b="0"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4C53" w14:textId="77777777" w:rsidR="00DE4AE9" w:rsidRDefault="00DE4AE9" w:rsidP="00263C9E">
      <w:pPr>
        <w:jc w:val="center"/>
      </w:pPr>
    </w:p>
    <w:p w14:paraId="69E6C8D8" w14:textId="77777777" w:rsidR="00DE4AE9" w:rsidRDefault="00DE4AE9" w:rsidP="00263C9E">
      <w:pPr>
        <w:jc w:val="center"/>
      </w:pPr>
    </w:p>
    <w:p w14:paraId="55B3E54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F6B00F7" wp14:editId="6710B8ED">
            <wp:extent cx="2762885" cy="2275840"/>
            <wp:effectExtent l="0" t="0" r="0" b="0"/>
            <wp:docPr id="1952" name="Pictur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BFD5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11616" behindDoc="1" locked="0" layoutInCell="0" allowOverlap="1" wp14:anchorId="07935AF4" wp14:editId="3B1509F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846D2" id="AutoShape 5" o:spid="_x0000_s1026" style="position:absolute;margin-left:331.5pt;margin-top:0;width:382.7pt;height:269.3pt;z-index:-25040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mK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ebTc86c&#10;6Eilm02EXJxN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V95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1" locked="0" layoutInCell="0" allowOverlap="1" wp14:anchorId="312C6C4D" wp14:editId="10438D7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3B14FB" id="AutoShape 4" o:spid="_x0000_s1026" style="position:absolute;margin-left:0;margin-top:0;width:382.7pt;height:269.3pt;z-index:-25040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I/S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/I/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568" behindDoc="1" locked="0" layoutInCell="0" allowOverlap="1" wp14:anchorId="0A967FEC" wp14:editId="4AB63FF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9F34B5" id="AutoShape 3" o:spid="_x0000_s1026" style="position:absolute;margin-left:331.5pt;margin-top:0;width:382.7pt;height:269.3pt;z-index:-25040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Hci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ebTKWdO&#10;dKTSzSZCLs7O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vx3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1" locked="0" layoutInCell="0" allowOverlap="1" wp14:anchorId="4CC118FC" wp14:editId="26E85A1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39696D" id="AutoShape 2" o:spid="_x0000_s1026" style="position:absolute;margin-left:0;margin-top:0;width:382.7pt;height:269.3pt;z-index:-25040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cNa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7nI258yJ&#10;jlS62UXIxdkk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6cN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C24AAF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AD5A07D" wp14:editId="307ABDB8">
            <wp:extent cx="2762885" cy="2275840"/>
            <wp:effectExtent l="0" t="0" r="0" b="0"/>
            <wp:docPr id="1957" name="Picture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0299" w14:textId="77777777" w:rsidR="00DE4AE9" w:rsidRDefault="00DE4AE9" w:rsidP="00263C9E">
      <w:pPr>
        <w:jc w:val="center"/>
      </w:pPr>
    </w:p>
    <w:p w14:paraId="46489E6B" w14:textId="77777777" w:rsidR="00DE4AE9" w:rsidRDefault="00DE4AE9" w:rsidP="00263C9E"/>
    <w:p w14:paraId="6AF24C01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FCCFB4E" wp14:editId="25D1D9C5">
            <wp:extent cx="2762885" cy="2275840"/>
            <wp:effectExtent l="0" t="0" r="0" b="0"/>
            <wp:docPr id="1958" name="Pictur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BA19" w14:textId="77777777" w:rsidR="00DE4AE9" w:rsidRDefault="00DE4AE9" w:rsidP="00263C9E">
      <w:pPr>
        <w:jc w:val="center"/>
      </w:pPr>
    </w:p>
    <w:p w14:paraId="6FA2351C" w14:textId="77777777" w:rsidR="00DE4AE9" w:rsidRDefault="00DE4AE9" w:rsidP="00263C9E">
      <w:pPr>
        <w:jc w:val="center"/>
      </w:pPr>
    </w:p>
    <w:p w14:paraId="3CDC5FE5" w14:textId="77777777" w:rsidR="00DE4AE9" w:rsidRDefault="00DE4AE9" w:rsidP="00263C9E">
      <w:pPr>
        <w:jc w:val="center"/>
      </w:pPr>
    </w:p>
    <w:p w14:paraId="6D579D3E" w14:textId="77777777" w:rsidR="00DE4AE9" w:rsidRDefault="00DE4AE9" w:rsidP="006F3544"/>
    <w:p w14:paraId="5538578C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E9C2CE9" wp14:editId="4873D863">
            <wp:extent cx="2762885" cy="2275840"/>
            <wp:effectExtent l="0" t="0" r="0" b="0"/>
            <wp:docPr id="1959" name="Picture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1CB" w14:textId="77777777" w:rsidR="00DE4AE9" w:rsidRDefault="00DE4AE9" w:rsidP="00263C9E">
      <w:pPr>
        <w:jc w:val="center"/>
      </w:pPr>
    </w:p>
    <w:p w14:paraId="66B17413" w14:textId="77777777" w:rsidR="00DE4AE9" w:rsidRDefault="00DE4AE9" w:rsidP="00263C9E">
      <w:pPr>
        <w:jc w:val="center"/>
      </w:pPr>
    </w:p>
    <w:p w14:paraId="40BEFC81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F411D9E" wp14:editId="2019ED19">
            <wp:extent cx="2762885" cy="2275840"/>
            <wp:effectExtent l="0" t="0" r="0" b="0"/>
            <wp:docPr id="1960" name="Picture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C78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16736" behindDoc="1" locked="0" layoutInCell="0" allowOverlap="1" wp14:anchorId="1DA9A27D" wp14:editId="0FCB57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D7614D" id="AutoShape 5" o:spid="_x0000_s1026" style="position:absolute;margin-left:331.5pt;margin-top:0;width:382.7pt;height:269.3pt;z-index:-25039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Jt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YiJ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1" locked="0" layoutInCell="0" allowOverlap="1" wp14:anchorId="06D745B3" wp14:editId="0B998B7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5B00A9" id="AutoShape 4" o:spid="_x0000_s1026" style="position:absolute;margin-left:0;margin-top:0;width:382.7pt;height:269.3pt;z-index:-25040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5YV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nM86c&#10;6Emlm02EXJxV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d5Y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1" locked="0" layoutInCell="0" allowOverlap="1" wp14:anchorId="1C87365C" wp14:editId="0A3D25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4004E6" id="AutoShape 3" o:spid="_x0000_s1026" style="position:absolute;margin-left:331.5pt;margin-top:0;width:382.7pt;height:269.3pt;z-index:-25040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27l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RbnU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VXdu5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1" locked="0" layoutInCell="0" allowOverlap="1" wp14:anchorId="66DE8879" wp14:editId="0226739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707C10" id="AutoShape 2" o:spid="_x0000_s1026" style="position:absolute;margin-left:0;margin-top:0;width:382.7pt;height:269.3pt;z-index:-25040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i9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nFWdO&#10;9KTSzSZCLs5m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1Ji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97E6F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82DDF7F" wp14:editId="32E3CAFB">
            <wp:extent cx="2762885" cy="2275840"/>
            <wp:effectExtent l="0" t="0" r="0" b="0"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C395" w14:textId="77777777" w:rsidR="00DE4AE9" w:rsidRDefault="00DE4AE9" w:rsidP="00263C9E">
      <w:pPr>
        <w:jc w:val="center"/>
      </w:pPr>
    </w:p>
    <w:p w14:paraId="57F2F3A9" w14:textId="77777777" w:rsidR="00DE4AE9" w:rsidRDefault="00DE4AE9" w:rsidP="00263C9E"/>
    <w:p w14:paraId="1E7A6DA4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7EEC05E" wp14:editId="4D56D766">
            <wp:extent cx="2762885" cy="2275840"/>
            <wp:effectExtent l="0" t="0" r="0" b="0"/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FED9" w14:textId="77777777" w:rsidR="00DE4AE9" w:rsidRDefault="00DE4AE9" w:rsidP="00263C9E">
      <w:pPr>
        <w:jc w:val="center"/>
      </w:pPr>
    </w:p>
    <w:p w14:paraId="2859B59B" w14:textId="77777777" w:rsidR="00DE4AE9" w:rsidRDefault="00DE4AE9" w:rsidP="00263C9E">
      <w:pPr>
        <w:jc w:val="center"/>
      </w:pPr>
    </w:p>
    <w:p w14:paraId="1498CEEE" w14:textId="77777777" w:rsidR="00DE4AE9" w:rsidRDefault="00DE4AE9" w:rsidP="00263C9E">
      <w:pPr>
        <w:jc w:val="center"/>
      </w:pPr>
    </w:p>
    <w:p w14:paraId="45474F36" w14:textId="77777777" w:rsidR="00DE4AE9" w:rsidRDefault="00DE4AE9" w:rsidP="006F3544"/>
    <w:p w14:paraId="5BB6A0C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7924A8F" wp14:editId="62431601">
            <wp:extent cx="2762885" cy="2275840"/>
            <wp:effectExtent l="0" t="0" r="0" b="0"/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1484" w14:textId="77777777" w:rsidR="00DE4AE9" w:rsidRDefault="00DE4AE9" w:rsidP="00263C9E">
      <w:pPr>
        <w:jc w:val="center"/>
      </w:pPr>
    </w:p>
    <w:p w14:paraId="1076C919" w14:textId="77777777" w:rsidR="00DE4AE9" w:rsidRDefault="00DE4AE9" w:rsidP="00263C9E">
      <w:pPr>
        <w:jc w:val="center"/>
      </w:pPr>
    </w:p>
    <w:p w14:paraId="380D7FF3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2B01E32" wp14:editId="79834B56">
            <wp:extent cx="2762885" cy="2275840"/>
            <wp:effectExtent l="0" t="0" r="0" b="0"/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6C22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21856" behindDoc="1" locked="0" layoutInCell="0" allowOverlap="1" wp14:anchorId="3CEE2704" wp14:editId="175B993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5EDE74" id="AutoShape 5" o:spid="_x0000_s1026" style="position:absolute;margin-left:331.5pt;margin-top:0;width:382.7pt;height:269.3pt;z-index:-25039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Dqc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1" locked="0" layoutInCell="0" allowOverlap="1" wp14:anchorId="3010FDB7" wp14:editId="16E2143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579AC2" id="AutoShape 4" o:spid="_x0000_s1026" style="position:absolute;margin-left:0;margin-top:0;width:382.7pt;height:269.3pt;z-index:-25039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7H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XRJAT&#10;Pal0s4mQi7MqMTT4UFPio3/ANGPw9yC/B+bgthNurW8QYei0UNRXmfKLZxeSE+gqWw0fQBG6IPRM&#10;1q7FPgESDWyXNdk/aaJ3kUn6WV2eT2dz6kx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87H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1" locked="0" layoutInCell="0" allowOverlap="1" wp14:anchorId="7A2D9D46" wp14:editId="42F781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940DB9" id="AutoShape 3" o:spid="_x0000_s1026" style="position:absolute;margin-left:331.5pt;margin-top:0;width:382.7pt;height:269.3pt;z-index:-25039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0kR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fyy5M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/NJE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1" locked="0" layoutInCell="0" allowOverlap="1" wp14:anchorId="2C3CCEE0" wp14:editId="33D942F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6A8408" id="AutoShape 2" o:spid="_x0000_s1026" style="position:absolute;margin-left:0;margin-top:0;width:382.7pt;height:269.3pt;z-index:-25039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1p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5v1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2B52E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0E9C9AE" wp14:editId="13EADF8C">
            <wp:extent cx="2762885" cy="2275840"/>
            <wp:effectExtent l="0" t="0" r="0" b="0"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602E" w14:textId="77777777" w:rsidR="00DE4AE9" w:rsidRDefault="00DE4AE9" w:rsidP="00263C9E">
      <w:pPr>
        <w:jc w:val="center"/>
      </w:pPr>
    </w:p>
    <w:p w14:paraId="562E8CA4" w14:textId="77777777" w:rsidR="00DE4AE9" w:rsidRDefault="00DE4AE9" w:rsidP="00263C9E"/>
    <w:p w14:paraId="52D657CD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8EAE57" wp14:editId="60C30716">
            <wp:extent cx="2762885" cy="2275840"/>
            <wp:effectExtent l="0" t="0" r="0" b="0"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46B7" w14:textId="77777777" w:rsidR="00DE4AE9" w:rsidRDefault="00DE4AE9" w:rsidP="00263C9E">
      <w:pPr>
        <w:jc w:val="center"/>
      </w:pPr>
    </w:p>
    <w:p w14:paraId="26EC9BE5" w14:textId="77777777" w:rsidR="00DE4AE9" w:rsidRDefault="00DE4AE9" w:rsidP="00263C9E">
      <w:pPr>
        <w:jc w:val="center"/>
      </w:pPr>
    </w:p>
    <w:p w14:paraId="5E25699F" w14:textId="77777777" w:rsidR="00DE4AE9" w:rsidRDefault="00DE4AE9" w:rsidP="00263C9E">
      <w:pPr>
        <w:jc w:val="center"/>
      </w:pPr>
    </w:p>
    <w:p w14:paraId="5C51D2E6" w14:textId="77777777" w:rsidR="00DE4AE9" w:rsidRDefault="00DE4AE9" w:rsidP="006F3544"/>
    <w:p w14:paraId="4A14AF19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F3BBC6" wp14:editId="05775A2C">
            <wp:extent cx="2762885" cy="2275840"/>
            <wp:effectExtent l="0" t="0" r="0" b="0"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415A" w14:textId="77777777" w:rsidR="00DE4AE9" w:rsidRDefault="00DE4AE9" w:rsidP="00263C9E">
      <w:pPr>
        <w:jc w:val="center"/>
      </w:pPr>
    </w:p>
    <w:p w14:paraId="6A6DE96B" w14:textId="77777777" w:rsidR="00DE4AE9" w:rsidRDefault="00DE4AE9" w:rsidP="00263C9E">
      <w:pPr>
        <w:jc w:val="center"/>
      </w:pPr>
    </w:p>
    <w:p w14:paraId="15A091E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ECB0926" wp14:editId="5E2AD55D">
            <wp:extent cx="2762885" cy="2275840"/>
            <wp:effectExtent l="0" t="0" r="0" b="0"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113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26976" behindDoc="1" locked="0" layoutInCell="0" allowOverlap="1" wp14:anchorId="2C483378" wp14:editId="68EB3E8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0E0872" id="AutoShape 5" o:spid="_x0000_s1026" style="position:absolute;margin-left:331.5pt;margin-top:0;width:382.7pt;height:269.3pt;z-index:-25038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8UEe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0" allowOverlap="1" wp14:anchorId="23CAF399" wp14:editId="3BF008A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795C79" id="AutoShape 4" o:spid="_x0000_s1026" style="position:absolute;margin-left:0;margin-top:0;width:382.7pt;height:269.3pt;z-index:-25039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S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XpJU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nzS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1" locked="0" layoutInCell="0" allowOverlap="1" wp14:anchorId="0288C0DE" wp14:editId="535BC21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3423B3" id="AutoShape 3" o:spid="_x0000_s1026" style="position:absolute;margin-left:331.5pt;margin-top:0;width:382.7pt;height:269.3pt;z-index:-25039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xR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/nlnD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5/MU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1" locked="0" layoutInCell="0" allowOverlap="1" wp14:anchorId="0231C41A" wp14:editId="4A3CD87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A8AA9A" id="AutoShape 2" o:spid="_x0000_s1026" style="position:absolute;margin-left:0;margin-top:0;width:382.7pt;height:269.3pt;z-index:-25039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3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l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Ta3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42B9E7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1B48F77F" wp14:editId="594B7856">
            <wp:extent cx="2762885" cy="2275840"/>
            <wp:effectExtent l="0" t="0" r="0" b="0"/>
            <wp:docPr id="1981" name="Picture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ADBB" w14:textId="77777777" w:rsidR="00DE4AE9" w:rsidRDefault="00DE4AE9" w:rsidP="00263C9E">
      <w:pPr>
        <w:jc w:val="center"/>
      </w:pPr>
    </w:p>
    <w:p w14:paraId="462FBE78" w14:textId="77777777" w:rsidR="00DE4AE9" w:rsidRDefault="00DE4AE9" w:rsidP="00263C9E"/>
    <w:p w14:paraId="30AACBC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5453BC" wp14:editId="211D1AA1">
            <wp:extent cx="2762885" cy="2275840"/>
            <wp:effectExtent l="0" t="0" r="0" b="0"/>
            <wp:docPr id="1982" name="Picture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3E07" w14:textId="77777777" w:rsidR="00DE4AE9" w:rsidRDefault="00DE4AE9" w:rsidP="00263C9E">
      <w:pPr>
        <w:jc w:val="center"/>
      </w:pPr>
    </w:p>
    <w:p w14:paraId="0B5056E2" w14:textId="77777777" w:rsidR="00DE4AE9" w:rsidRDefault="00DE4AE9" w:rsidP="00263C9E">
      <w:pPr>
        <w:jc w:val="center"/>
      </w:pPr>
    </w:p>
    <w:p w14:paraId="2421C264" w14:textId="77777777" w:rsidR="00DE4AE9" w:rsidRDefault="00DE4AE9" w:rsidP="00263C9E">
      <w:pPr>
        <w:jc w:val="center"/>
      </w:pPr>
    </w:p>
    <w:p w14:paraId="3E2B4933" w14:textId="77777777" w:rsidR="00DE4AE9" w:rsidRDefault="00DE4AE9" w:rsidP="006F3544"/>
    <w:p w14:paraId="1DA3FF53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74936954" wp14:editId="563CA95C">
            <wp:extent cx="2762885" cy="2275840"/>
            <wp:effectExtent l="0" t="0" r="0" b="0"/>
            <wp:docPr id="1983" name="Picture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C5CE" w14:textId="77777777" w:rsidR="00DE4AE9" w:rsidRDefault="00DE4AE9" w:rsidP="00263C9E">
      <w:pPr>
        <w:jc w:val="center"/>
      </w:pPr>
    </w:p>
    <w:p w14:paraId="485F4195" w14:textId="77777777" w:rsidR="00DE4AE9" w:rsidRDefault="00DE4AE9" w:rsidP="00263C9E">
      <w:pPr>
        <w:jc w:val="center"/>
      </w:pPr>
    </w:p>
    <w:p w14:paraId="0963D17E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03A1359" wp14:editId="7F0530DE">
            <wp:extent cx="2762885" cy="2275840"/>
            <wp:effectExtent l="0" t="0" r="0" b="0"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7283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2096" behindDoc="1" locked="0" layoutInCell="0" allowOverlap="1" wp14:anchorId="0530B874" wp14:editId="3920DAB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CAE8CD" id="AutoShape 5" o:spid="_x0000_s1026" style="position:absolute;margin-left:331.5pt;margin-top:0;width:382.7pt;height:269.3pt;z-index:-25038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+xc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0" allowOverlap="1" wp14:anchorId="3C7438A9" wp14:editId="51AE877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AD0847" id="AutoShape 4" o:spid="_x0000_s1026" style="position:absolute;margin-left:0;margin-top:0;width:382.7pt;height:269.3pt;z-index:-25038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qNNKwIAADo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7qN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0" allowOverlap="1" wp14:anchorId="2F905C97" wp14:editId="503CDDB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F473E7" id="AutoShape 3" o:spid="_x0000_s1026" style="position:absolute;margin-left:331.5pt;margin-top:0;width:382.7pt;height:269.3pt;z-index:-25038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lu9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/nskj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u5bv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1" locked="0" layoutInCell="0" allowOverlap="1" wp14:anchorId="4A121BDB" wp14:editId="33C375C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9A00EC" id="AutoShape 2" o:spid="_x0000_s1026" style="position:absolute;margin-left:0;margin-top:0;width:382.7pt;height:269.3pt;z-index:-25038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i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lrZzo&#10;SKXbTYRcnI0TQ70PFSU++UdMMwb/APJ7YA6WrXBrfYsIfauFor7KlF88u5CcQFfZqv8AitAFoWey&#10;dg12CZBoYLusyf6kid5FJunnZHo1Gs9IOk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ISi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2FDFE1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C8934BE" wp14:editId="66B94FBD">
            <wp:extent cx="2762885" cy="2275840"/>
            <wp:effectExtent l="0" t="0" r="0" b="0"/>
            <wp:docPr id="1989" name="Picture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3417" w14:textId="77777777" w:rsidR="00DE4AE9" w:rsidRDefault="00DE4AE9" w:rsidP="00263C9E">
      <w:pPr>
        <w:jc w:val="center"/>
      </w:pPr>
    </w:p>
    <w:p w14:paraId="4D1FFC45" w14:textId="77777777" w:rsidR="00DE4AE9" w:rsidRDefault="00DE4AE9" w:rsidP="00263C9E"/>
    <w:p w14:paraId="5F1DB97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6E34E318" wp14:editId="7DF8FCF6">
            <wp:extent cx="2762885" cy="2275840"/>
            <wp:effectExtent l="0" t="0" r="0" b="0"/>
            <wp:docPr id="1990" name="Picture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A7E8" w14:textId="77777777" w:rsidR="00DE4AE9" w:rsidRDefault="00DE4AE9" w:rsidP="00263C9E">
      <w:pPr>
        <w:jc w:val="center"/>
      </w:pPr>
    </w:p>
    <w:p w14:paraId="21162010" w14:textId="77777777" w:rsidR="00DE4AE9" w:rsidRDefault="00DE4AE9" w:rsidP="00263C9E">
      <w:pPr>
        <w:jc w:val="center"/>
      </w:pPr>
    </w:p>
    <w:p w14:paraId="68D8C2CD" w14:textId="77777777" w:rsidR="00DE4AE9" w:rsidRDefault="00DE4AE9" w:rsidP="00263C9E">
      <w:pPr>
        <w:jc w:val="center"/>
      </w:pPr>
    </w:p>
    <w:p w14:paraId="5EB62D21" w14:textId="77777777" w:rsidR="00DE4AE9" w:rsidRDefault="00DE4AE9" w:rsidP="006F3544"/>
    <w:p w14:paraId="0DEE3218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540D6346" wp14:editId="20A662A7">
            <wp:extent cx="2762885" cy="2275840"/>
            <wp:effectExtent l="0" t="0" r="0" b="0"/>
            <wp:docPr id="1991" name="Picture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73CD" w14:textId="77777777" w:rsidR="00DE4AE9" w:rsidRDefault="00DE4AE9" w:rsidP="00263C9E">
      <w:pPr>
        <w:jc w:val="center"/>
      </w:pPr>
    </w:p>
    <w:p w14:paraId="73DB31F9" w14:textId="77777777" w:rsidR="00DE4AE9" w:rsidRDefault="00DE4AE9" w:rsidP="00263C9E">
      <w:pPr>
        <w:jc w:val="center"/>
      </w:pPr>
    </w:p>
    <w:p w14:paraId="3B1907A2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235B90" wp14:editId="297C7450">
            <wp:extent cx="2762885" cy="2275840"/>
            <wp:effectExtent l="0" t="0" r="0" b="0"/>
            <wp:docPr id="1992" name="Pictur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942A" w14:textId="77777777" w:rsidR="00DE4AE9" w:rsidRPr="00EC7ED6" w:rsidRDefault="00DE4AE9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7216" behindDoc="1" locked="0" layoutInCell="0" allowOverlap="1" wp14:anchorId="2686E21A" wp14:editId="1F9CCC6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CE1017" id="AutoShape 5" o:spid="_x0000_s1026" style="position:absolute;margin-left:331.5pt;margin-top:0;width:382.7pt;height:269.3pt;z-index:-25037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Lh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ovFGWdO&#10;dKTS9TZCLs5m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8ly4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1" locked="0" layoutInCell="0" allowOverlap="1" wp14:anchorId="5D5A2D6F" wp14:editId="678DE6F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CAC3F1" id="AutoShape 4" o:spid="_x0000_s1026" style="position:absolute;margin-left:0;margin-top:0;width:382.7pt;height:269.3pt;z-index:-25038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S5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aoS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0" allowOverlap="1" wp14:anchorId="49E39F26" wp14:editId="3C5D5ED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192FE7" id="AutoShape 3" o:spid="_x0000_s1026" style="position:absolute;margin-left:331.5pt;margin-top:0;width:382.7pt;height:269.3pt;z-index:-25038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nxJ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ovFjDMn&#10;OlLpehshF2dn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Gp8S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0" allowOverlap="1" wp14:anchorId="650BC5AD" wp14:editId="0FAB75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3A5CDD" id="AutoShape 2" o:spid="_x0000_s1026" style="position:absolute;margin-left:0;margin-top:0;width:382.7pt;height:269.3pt;z-index:-25038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f8g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AEDF96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FD3589F" wp14:editId="29FB9E1C">
            <wp:extent cx="2762885" cy="2275840"/>
            <wp:effectExtent l="0" t="0" r="0" b="0"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262E" w14:textId="77777777" w:rsidR="00DE4AE9" w:rsidRDefault="00DE4AE9" w:rsidP="00263C9E">
      <w:pPr>
        <w:jc w:val="center"/>
      </w:pPr>
    </w:p>
    <w:p w14:paraId="42F97E63" w14:textId="77777777" w:rsidR="00DE4AE9" w:rsidRDefault="00DE4AE9" w:rsidP="00263C9E"/>
    <w:p w14:paraId="78728755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34ED638D" wp14:editId="1210E7BA">
            <wp:extent cx="2762885" cy="2275840"/>
            <wp:effectExtent l="0" t="0" r="0" b="0"/>
            <wp:docPr id="1998" name="Picture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D33E" w14:textId="77777777" w:rsidR="00DE4AE9" w:rsidRDefault="00DE4AE9" w:rsidP="00263C9E">
      <w:pPr>
        <w:jc w:val="center"/>
      </w:pPr>
    </w:p>
    <w:p w14:paraId="1FBAEC09" w14:textId="77777777" w:rsidR="00DE4AE9" w:rsidRDefault="00DE4AE9" w:rsidP="00263C9E">
      <w:pPr>
        <w:jc w:val="center"/>
      </w:pPr>
    </w:p>
    <w:p w14:paraId="60FDC812" w14:textId="77777777" w:rsidR="00DE4AE9" w:rsidRDefault="00DE4AE9" w:rsidP="00263C9E">
      <w:pPr>
        <w:jc w:val="center"/>
      </w:pPr>
    </w:p>
    <w:p w14:paraId="02F13A3A" w14:textId="77777777" w:rsidR="00DE4AE9" w:rsidRDefault="00DE4AE9" w:rsidP="006F3544"/>
    <w:p w14:paraId="7B5374D2" w14:textId="77777777" w:rsidR="00DE4AE9" w:rsidRDefault="00DE4AE9" w:rsidP="00263C9E">
      <w:pPr>
        <w:jc w:val="center"/>
      </w:pPr>
      <w:r>
        <w:rPr>
          <w:noProof/>
        </w:rPr>
        <w:drawing>
          <wp:inline distT="0" distB="0" distL="0" distR="0" wp14:anchorId="2D967355" wp14:editId="7FD35685">
            <wp:extent cx="2762885" cy="2275840"/>
            <wp:effectExtent l="0" t="0" r="0" b="0"/>
            <wp:docPr id="1999" name="Picture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8D82" w14:textId="77777777" w:rsidR="00DE4AE9" w:rsidRDefault="00DE4AE9" w:rsidP="00263C9E">
      <w:pPr>
        <w:jc w:val="center"/>
      </w:pPr>
    </w:p>
    <w:p w14:paraId="0F029051" w14:textId="77777777" w:rsidR="00DE4AE9" w:rsidRDefault="00DE4AE9" w:rsidP="00263C9E">
      <w:pPr>
        <w:jc w:val="center"/>
      </w:pPr>
    </w:p>
    <w:p w14:paraId="70672FF7" w14:textId="77777777" w:rsidR="00DE4AE9" w:rsidRDefault="00DE4AE9" w:rsidP="00263C9E">
      <w:pPr>
        <w:jc w:val="center"/>
        <w:sectPr w:rsidR="00DE4AE9" w:rsidSect="00DE4AE9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9AB39EE" wp14:editId="68DA44FD">
            <wp:extent cx="2762885" cy="2275840"/>
            <wp:effectExtent l="0" t="0" r="0" b="0"/>
            <wp:docPr id="2000" name="Picture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0DF1" w14:textId="77777777" w:rsidR="00DE4AE9" w:rsidRDefault="00DE4AE9" w:rsidP="00263C9E">
      <w:pPr>
        <w:jc w:val="center"/>
      </w:pPr>
    </w:p>
    <w:sectPr w:rsidR="00DE4AE9" w:rsidSect="00DE4AE9">
      <w:type w:val="continuous"/>
      <w:pgSz w:w="16838" w:h="11906" w:orient="landscape" w:code="9"/>
      <w:pgMar w:top="567" w:right="726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E1"/>
    <w:rsid w:val="00260ABD"/>
    <w:rsid w:val="00263C9E"/>
    <w:rsid w:val="00286DDF"/>
    <w:rsid w:val="002B5A97"/>
    <w:rsid w:val="00514564"/>
    <w:rsid w:val="00516814"/>
    <w:rsid w:val="00571439"/>
    <w:rsid w:val="005A5B3D"/>
    <w:rsid w:val="00621AC1"/>
    <w:rsid w:val="006821A9"/>
    <w:rsid w:val="006944D8"/>
    <w:rsid w:val="006E0AE1"/>
    <w:rsid w:val="006F3544"/>
    <w:rsid w:val="008D5AFC"/>
    <w:rsid w:val="00953550"/>
    <w:rsid w:val="00962A81"/>
    <w:rsid w:val="00966B77"/>
    <w:rsid w:val="00987EE6"/>
    <w:rsid w:val="009A4559"/>
    <w:rsid w:val="00A17256"/>
    <w:rsid w:val="00B7223B"/>
    <w:rsid w:val="00C229A5"/>
    <w:rsid w:val="00C23486"/>
    <w:rsid w:val="00C738FE"/>
    <w:rsid w:val="00DE4AE9"/>
    <w:rsid w:val="00E2740C"/>
    <w:rsid w:val="00EC7ED6"/>
    <w:rsid w:val="00FC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4EA46"/>
  <w15:chartTrackingRefBased/>
  <w15:docId w15:val="{1FA352C3-7474-4864-96D2-B284ECE07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AF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23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223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7223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7223B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B7223B"/>
    <w:rPr>
      <w:i/>
      <w:iCs/>
      <w:color w:val="000000"/>
    </w:rPr>
  </w:style>
  <w:style w:type="character" w:styleId="IntenseEmphasis">
    <w:name w:val="Intense Emphasis"/>
    <w:uiPriority w:val="21"/>
    <w:qFormat/>
    <w:rsid w:val="00B7223B"/>
    <w:rPr>
      <w:b/>
      <w:bCs/>
      <w:i/>
      <w:iCs/>
      <w:color w:val="4F81BD"/>
    </w:rPr>
  </w:style>
  <w:style w:type="character" w:styleId="BookTitle">
    <w:name w:val="Book Title"/>
    <w:uiPriority w:val="33"/>
    <w:qFormat/>
    <w:rsid w:val="00B7223B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EC7ED6"/>
    <w:pPr>
      <w:spacing w:after="300" w:line="240" w:lineRule="auto"/>
      <w:contextualSpacing/>
      <w:jc w:val="center"/>
    </w:pPr>
    <w:rPr>
      <w:rFonts w:ascii="Arial" w:eastAsia="Times New Roman" w:hAnsi="Arial"/>
      <w:b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EC7ED6"/>
    <w:rPr>
      <w:rFonts w:ascii="Arial" w:eastAsia="Times New Roman" w:hAnsi="Arial"/>
      <w:b/>
      <w:spacing w:val="5"/>
      <w:kern w:val="28"/>
      <w:sz w:val="52"/>
      <w:szCs w:val="52"/>
      <w:lang w:eastAsia="en-US"/>
    </w:rPr>
  </w:style>
  <w:style w:type="character" w:customStyle="1" w:styleId="Heading2Char">
    <w:name w:val="Heading 2 Char"/>
    <w:link w:val="Heading2"/>
    <w:uiPriority w:val="9"/>
    <w:rsid w:val="00B7223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B7223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uiPriority w:val="20"/>
    <w:qFormat/>
    <w:rsid w:val="00B722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emf"/><Relationship Id="rId671" Type="http://schemas.openxmlformats.org/officeDocument/2006/relationships/image" Target="media/image667.emf"/><Relationship Id="rId769" Type="http://schemas.openxmlformats.org/officeDocument/2006/relationships/image" Target="media/image765.emf"/><Relationship Id="rId976" Type="http://schemas.openxmlformats.org/officeDocument/2006/relationships/image" Target="media/image972.emf"/><Relationship Id="rId21" Type="http://schemas.openxmlformats.org/officeDocument/2006/relationships/image" Target="media/image17.emf"/><Relationship Id="rId324" Type="http://schemas.openxmlformats.org/officeDocument/2006/relationships/image" Target="media/image320.emf"/><Relationship Id="rId531" Type="http://schemas.openxmlformats.org/officeDocument/2006/relationships/image" Target="media/image527.emf"/><Relationship Id="rId629" Type="http://schemas.openxmlformats.org/officeDocument/2006/relationships/image" Target="media/image625.emf"/><Relationship Id="rId170" Type="http://schemas.openxmlformats.org/officeDocument/2006/relationships/image" Target="media/image166.emf"/><Relationship Id="rId836" Type="http://schemas.openxmlformats.org/officeDocument/2006/relationships/image" Target="media/image832.emf"/><Relationship Id="rId268" Type="http://schemas.openxmlformats.org/officeDocument/2006/relationships/image" Target="media/image264.emf"/><Relationship Id="rId475" Type="http://schemas.openxmlformats.org/officeDocument/2006/relationships/image" Target="media/image471.emf"/><Relationship Id="rId682" Type="http://schemas.openxmlformats.org/officeDocument/2006/relationships/image" Target="media/image678.emf"/><Relationship Id="rId903" Type="http://schemas.openxmlformats.org/officeDocument/2006/relationships/image" Target="media/image899.emf"/><Relationship Id="rId32" Type="http://schemas.openxmlformats.org/officeDocument/2006/relationships/image" Target="media/image28.emf"/><Relationship Id="rId128" Type="http://schemas.openxmlformats.org/officeDocument/2006/relationships/image" Target="media/image124.emf"/><Relationship Id="rId335" Type="http://schemas.openxmlformats.org/officeDocument/2006/relationships/image" Target="media/image331.emf"/><Relationship Id="rId542" Type="http://schemas.openxmlformats.org/officeDocument/2006/relationships/image" Target="media/image538.emf"/><Relationship Id="rId987" Type="http://schemas.openxmlformats.org/officeDocument/2006/relationships/image" Target="media/image983.emf"/><Relationship Id="rId181" Type="http://schemas.openxmlformats.org/officeDocument/2006/relationships/image" Target="media/image177.emf"/><Relationship Id="rId402" Type="http://schemas.openxmlformats.org/officeDocument/2006/relationships/image" Target="media/image398.emf"/><Relationship Id="rId847" Type="http://schemas.openxmlformats.org/officeDocument/2006/relationships/image" Target="media/image843.emf"/><Relationship Id="rId279" Type="http://schemas.openxmlformats.org/officeDocument/2006/relationships/image" Target="media/image275.emf"/><Relationship Id="rId486" Type="http://schemas.openxmlformats.org/officeDocument/2006/relationships/image" Target="media/image482.emf"/><Relationship Id="rId693" Type="http://schemas.openxmlformats.org/officeDocument/2006/relationships/image" Target="media/image689.emf"/><Relationship Id="rId707" Type="http://schemas.openxmlformats.org/officeDocument/2006/relationships/image" Target="media/image703.emf"/><Relationship Id="rId914" Type="http://schemas.openxmlformats.org/officeDocument/2006/relationships/image" Target="media/image910.emf"/><Relationship Id="rId43" Type="http://schemas.openxmlformats.org/officeDocument/2006/relationships/image" Target="media/image39.emf"/><Relationship Id="rId139" Type="http://schemas.openxmlformats.org/officeDocument/2006/relationships/image" Target="media/image135.emf"/><Relationship Id="rId346" Type="http://schemas.openxmlformats.org/officeDocument/2006/relationships/image" Target="media/image342.emf"/><Relationship Id="rId553" Type="http://schemas.openxmlformats.org/officeDocument/2006/relationships/image" Target="media/image549.emf"/><Relationship Id="rId760" Type="http://schemas.openxmlformats.org/officeDocument/2006/relationships/image" Target="media/image756.emf"/><Relationship Id="rId998" Type="http://schemas.openxmlformats.org/officeDocument/2006/relationships/image" Target="media/image994.emf"/><Relationship Id="rId192" Type="http://schemas.openxmlformats.org/officeDocument/2006/relationships/image" Target="media/image188.emf"/><Relationship Id="rId206" Type="http://schemas.openxmlformats.org/officeDocument/2006/relationships/image" Target="media/image202.emf"/><Relationship Id="rId413" Type="http://schemas.openxmlformats.org/officeDocument/2006/relationships/image" Target="media/image409.emf"/><Relationship Id="rId858" Type="http://schemas.openxmlformats.org/officeDocument/2006/relationships/image" Target="media/image854.emf"/><Relationship Id="rId497" Type="http://schemas.openxmlformats.org/officeDocument/2006/relationships/image" Target="media/image493.emf"/><Relationship Id="rId620" Type="http://schemas.openxmlformats.org/officeDocument/2006/relationships/image" Target="media/image616.emf"/><Relationship Id="rId718" Type="http://schemas.openxmlformats.org/officeDocument/2006/relationships/image" Target="media/image714.emf"/><Relationship Id="rId925" Type="http://schemas.openxmlformats.org/officeDocument/2006/relationships/image" Target="media/image921.emf"/><Relationship Id="rId357" Type="http://schemas.openxmlformats.org/officeDocument/2006/relationships/image" Target="media/image353.emf"/><Relationship Id="rId54" Type="http://schemas.openxmlformats.org/officeDocument/2006/relationships/image" Target="media/image50.emf"/><Relationship Id="rId217" Type="http://schemas.openxmlformats.org/officeDocument/2006/relationships/image" Target="media/image213.emf"/><Relationship Id="rId564" Type="http://schemas.openxmlformats.org/officeDocument/2006/relationships/image" Target="media/image560.emf"/><Relationship Id="rId771" Type="http://schemas.openxmlformats.org/officeDocument/2006/relationships/image" Target="media/image767.emf"/><Relationship Id="rId869" Type="http://schemas.openxmlformats.org/officeDocument/2006/relationships/image" Target="media/image865.emf"/><Relationship Id="rId424" Type="http://schemas.openxmlformats.org/officeDocument/2006/relationships/image" Target="media/image420.emf"/><Relationship Id="rId631" Type="http://schemas.openxmlformats.org/officeDocument/2006/relationships/image" Target="media/image627.emf"/><Relationship Id="rId729" Type="http://schemas.openxmlformats.org/officeDocument/2006/relationships/image" Target="media/image725.emf"/><Relationship Id="rId270" Type="http://schemas.openxmlformats.org/officeDocument/2006/relationships/image" Target="media/image266.emf"/><Relationship Id="rId936" Type="http://schemas.openxmlformats.org/officeDocument/2006/relationships/image" Target="media/image932.emf"/><Relationship Id="rId65" Type="http://schemas.openxmlformats.org/officeDocument/2006/relationships/image" Target="media/image61.emf"/><Relationship Id="rId130" Type="http://schemas.openxmlformats.org/officeDocument/2006/relationships/image" Target="media/image126.emf"/><Relationship Id="rId368" Type="http://schemas.openxmlformats.org/officeDocument/2006/relationships/image" Target="media/image364.emf"/><Relationship Id="rId575" Type="http://schemas.openxmlformats.org/officeDocument/2006/relationships/image" Target="media/image571.emf"/><Relationship Id="rId782" Type="http://schemas.openxmlformats.org/officeDocument/2006/relationships/image" Target="media/image778.emf"/><Relationship Id="rId228" Type="http://schemas.openxmlformats.org/officeDocument/2006/relationships/image" Target="media/image224.emf"/><Relationship Id="rId435" Type="http://schemas.openxmlformats.org/officeDocument/2006/relationships/image" Target="media/image431.emf"/><Relationship Id="rId642" Type="http://schemas.openxmlformats.org/officeDocument/2006/relationships/image" Target="media/image638.emf"/><Relationship Id="rId281" Type="http://schemas.openxmlformats.org/officeDocument/2006/relationships/image" Target="media/image277.emf"/><Relationship Id="rId502" Type="http://schemas.openxmlformats.org/officeDocument/2006/relationships/image" Target="media/image498.emf"/><Relationship Id="rId947" Type="http://schemas.openxmlformats.org/officeDocument/2006/relationships/image" Target="media/image943.emf"/><Relationship Id="rId76" Type="http://schemas.openxmlformats.org/officeDocument/2006/relationships/image" Target="media/image72.emf"/><Relationship Id="rId141" Type="http://schemas.openxmlformats.org/officeDocument/2006/relationships/image" Target="media/image137.emf"/><Relationship Id="rId379" Type="http://schemas.openxmlformats.org/officeDocument/2006/relationships/image" Target="media/image375.emf"/><Relationship Id="rId586" Type="http://schemas.openxmlformats.org/officeDocument/2006/relationships/image" Target="media/image582.emf"/><Relationship Id="rId793" Type="http://schemas.openxmlformats.org/officeDocument/2006/relationships/image" Target="media/image789.emf"/><Relationship Id="rId807" Type="http://schemas.openxmlformats.org/officeDocument/2006/relationships/image" Target="media/image803.emf"/><Relationship Id="rId7" Type="http://schemas.openxmlformats.org/officeDocument/2006/relationships/image" Target="media/image3.emf"/><Relationship Id="rId239" Type="http://schemas.openxmlformats.org/officeDocument/2006/relationships/image" Target="media/image235.emf"/><Relationship Id="rId446" Type="http://schemas.openxmlformats.org/officeDocument/2006/relationships/image" Target="media/image442.emf"/><Relationship Id="rId653" Type="http://schemas.openxmlformats.org/officeDocument/2006/relationships/image" Target="media/image649.emf"/><Relationship Id="rId292" Type="http://schemas.openxmlformats.org/officeDocument/2006/relationships/image" Target="media/image288.emf"/><Relationship Id="rId306" Type="http://schemas.openxmlformats.org/officeDocument/2006/relationships/image" Target="media/image302.emf"/><Relationship Id="rId860" Type="http://schemas.openxmlformats.org/officeDocument/2006/relationships/image" Target="media/image856.emf"/><Relationship Id="rId958" Type="http://schemas.openxmlformats.org/officeDocument/2006/relationships/image" Target="media/image954.emf"/><Relationship Id="rId87" Type="http://schemas.openxmlformats.org/officeDocument/2006/relationships/image" Target="media/image83.emf"/><Relationship Id="rId513" Type="http://schemas.openxmlformats.org/officeDocument/2006/relationships/image" Target="media/image509.emf"/><Relationship Id="rId597" Type="http://schemas.openxmlformats.org/officeDocument/2006/relationships/image" Target="media/image593.emf"/><Relationship Id="rId720" Type="http://schemas.openxmlformats.org/officeDocument/2006/relationships/image" Target="media/image716.emf"/><Relationship Id="rId818" Type="http://schemas.openxmlformats.org/officeDocument/2006/relationships/image" Target="media/image814.emf"/><Relationship Id="rId152" Type="http://schemas.openxmlformats.org/officeDocument/2006/relationships/image" Target="media/image148.emf"/><Relationship Id="rId457" Type="http://schemas.openxmlformats.org/officeDocument/2006/relationships/image" Target="media/image453.emf"/><Relationship Id="rId1003" Type="http://schemas.openxmlformats.org/officeDocument/2006/relationships/image" Target="media/image999.emf"/><Relationship Id="rId664" Type="http://schemas.openxmlformats.org/officeDocument/2006/relationships/image" Target="media/image660.emf"/><Relationship Id="rId871" Type="http://schemas.openxmlformats.org/officeDocument/2006/relationships/image" Target="media/image867.emf"/><Relationship Id="rId969" Type="http://schemas.openxmlformats.org/officeDocument/2006/relationships/image" Target="media/image965.emf"/><Relationship Id="rId14" Type="http://schemas.openxmlformats.org/officeDocument/2006/relationships/image" Target="media/image10.emf"/><Relationship Id="rId317" Type="http://schemas.openxmlformats.org/officeDocument/2006/relationships/image" Target="media/image313.emf"/><Relationship Id="rId524" Type="http://schemas.openxmlformats.org/officeDocument/2006/relationships/image" Target="media/image520.emf"/><Relationship Id="rId731" Type="http://schemas.openxmlformats.org/officeDocument/2006/relationships/image" Target="media/image727.emf"/><Relationship Id="rId98" Type="http://schemas.openxmlformats.org/officeDocument/2006/relationships/image" Target="media/image94.emf"/><Relationship Id="rId163" Type="http://schemas.openxmlformats.org/officeDocument/2006/relationships/image" Target="media/image159.emf"/><Relationship Id="rId370" Type="http://schemas.openxmlformats.org/officeDocument/2006/relationships/image" Target="media/image366.emf"/><Relationship Id="rId829" Type="http://schemas.openxmlformats.org/officeDocument/2006/relationships/image" Target="media/image825.emf"/><Relationship Id="rId230" Type="http://schemas.openxmlformats.org/officeDocument/2006/relationships/image" Target="media/image226.emf"/><Relationship Id="rId468" Type="http://schemas.openxmlformats.org/officeDocument/2006/relationships/image" Target="media/image464.emf"/><Relationship Id="rId675" Type="http://schemas.openxmlformats.org/officeDocument/2006/relationships/image" Target="media/image671.emf"/><Relationship Id="rId882" Type="http://schemas.openxmlformats.org/officeDocument/2006/relationships/image" Target="media/image878.emf"/><Relationship Id="rId25" Type="http://schemas.openxmlformats.org/officeDocument/2006/relationships/image" Target="media/image21.emf"/><Relationship Id="rId328" Type="http://schemas.openxmlformats.org/officeDocument/2006/relationships/image" Target="media/image324.emf"/><Relationship Id="rId535" Type="http://schemas.openxmlformats.org/officeDocument/2006/relationships/image" Target="media/image531.emf"/><Relationship Id="rId742" Type="http://schemas.openxmlformats.org/officeDocument/2006/relationships/image" Target="media/image738.emf"/><Relationship Id="rId174" Type="http://schemas.openxmlformats.org/officeDocument/2006/relationships/image" Target="media/image170.emf"/><Relationship Id="rId381" Type="http://schemas.openxmlformats.org/officeDocument/2006/relationships/image" Target="media/image377.emf"/><Relationship Id="rId602" Type="http://schemas.openxmlformats.org/officeDocument/2006/relationships/image" Target="media/image598.emf"/><Relationship Id="rId241" Type="http://schemas.openxmlformats.org/officeDocument/2006/relationships/image" Target="media/image237.emf"/><Relationship Id="rId479" Type="http://schemas.openxmlformats.org/officeDocument/2006/relationships/image" Target="media/image475.emf"/><Relationship Id="rId686" Type="http://schemas.openxmlformats.org/officeDocument/2006/relationships/image" Target="media/image682.emf"/><Relationship Id="rId893" Type="http://schemas.openxmlformats.org/officeDocument/2006/relationships/image" Target="media/image889.emf"/><Relationship Id="rId907" Type="http://schemas.openxmlformats.org/officeDocument/2006/relationships/image" Target="media/image903.emf"/><Relationship Id="rId36" Type="http://schemas.openxmlformats.org/officeDocument/2006/relationships/image" Target="media/image32.emf"/><Relationship Id="rId339" Type="http://schemas.openxmlformats.org/officeDocument/2006/relationships/image" Target="media/image335.emf"/><Relationship Id="rId546" Type="http://schemas.openxmlformats.org/officeDocument/2006/relationships/image" Target="media/image542.emf"/><Relationship Id="rId753" Type="http://schemas.openxmlformats.org/officeDocument/2006/relationships/image" Target="media/image749.emf"/><Relationship Id="rId101" Type="http://schemas.openxmlformats.org/officeDocument/2006/relationships/image" Target="media/image97.emf"/><Relationship Id="rId185" Type="http://schemas.openxmlformats.org/officeDocument/2006/relationships/image" Target="media/image181.emf"/><Relationship Id="rId406" Type="http://schemas.openxmlformats.org/officeDocument/2006/relationships/image" Target="media/image402.emf"/><Relationship Id="rId960" Type="http://schemas.openxmlformats.org/officeDocument/2006/relationships/image" Target="media/image956.emf"/><Relationship Id="rId392" Type="http://schemas.openxmlformats.org/officeDocument/2006/relationships/image" Target="media/image388.emf"/><Relationship Id="rId613" Type="http://schemas.openxmlformats.org/officeDocument/2006/relationships/image" Target="media/image609.emf"/><Relationship Id="rId697" Type="http://schemas.openxmlformats.org/officeDocument/2006/relationships/image" Target="media/image693.emf"/><Relationship Id="rId820" Type="http://schemas.openxmlformats.org/officeDocument/2006/relationships/image" Target="media/image816.emf"/><Relationship Id="rId918" Type="http://schemas.openxmlformats.org/officeDocument/2006/relationships/image" Target="media/image914.emf"/><Relationship Id="rId252" Type="http://schemas.openxmlformats.org/officeDocument/2006/relationships/image" Target="media/image248.emf"/><Relationship Id="rId47" Type="http://schemas.openxmlformats.org/officeDocument/2006/relationships/image" Target="media/image43.emf"/><Relationship Id="rId112" Type="http://schemas.openxmlformats.org/officeDocument/2006/relationships/image" Target="media/image108.emf"/><Relationship Id="rId557" Type="http://schemas.openxmlformats.org/officeDocument/2006/relationships/image" Target="media/image553.emf"/><Relationship Id="rId764" Type="http://schemas.openxmlformats.org/officeDocument/2006/relationships/image" Target="media/image760.emf"/><Relationship Id="rId971" Type="http://schemas.openxmlformats.org/officeDocument/2006/relationships/image" Target="media/image967.emf"/><Relationship Id="rId196" Type="http://schemas.openxmlformats.org/officeDocument/2006/relationships/image" Target="media/image192.emf"/><Relationship Id="rId417" Type="http://schemas.openxmlformats.org/officeDocument/2006/relationships/image" Target="media/image413.emf"/><Relationship Id="rId624" Type="http://schemas.openxmlformats.org/officeDocument/2006/relationships/image" Target="media/image620.emf"/><Relationship Id="rId831" Type="http://schemas.openxmlformats.org/officeDocument/2006/relationships/image" Target="media/image827.emf"/><Relationship Id="rId263" Type="http://schemas.openxmlformats.org/officeDocument/2006/relationships/image" Target="media/image259.emf"/><Relationship Id="rId470" Type="http://schemas.openxmlformats.org/officeDocument/2006/relationships/image" Target="media/image466.emf"/><Relationship Id="rId929" Type="http://schemas.openxmlformats.org/officeDocument/2006/relationships/image" Target="media/image925.emf"/><Relationship Id="rId58" Type="http://schemas.openxmlformats.org/officeDocument/2006/relationships/image" Target="media/image54.emf"/><Relationship Id="rId123" Type="http://schemas.openxmlformats.org/officeDocument/2006/relationships/image" Target="media/image119.emf"/><Relationship Id="rId330" Type="http://schemas.openxmlformats.org/officeDocument/2006/relationships/image" Target="media/image326.emf"/><Relationship Id="rId568" Type="http://schemas.openxmlformats.org/officeDocument/2006/relationships/image" Target="media/image564.emf"/><Relationship Id="rId775" Type="http://schemas.openxmlformats.org/officeDocument/2006/relationships/image" Target="media/image771.emf"/><Relationship Id="rId982" Type="http://schemas.openxmlformats.org/officeDocument/2006/relationships/image" Target="media/image978.emf"/><Relationship Id="rId428" Type="http://schemas.openxmlformats.org/officeDocument/2006/relationships/image" Target="media/image424.emf"/><Relationship Id="rId635" Type="http://schemas.openxmlformats.org/officeDocument/2006/relationships/image" Target="media/image631.emf"/><Relationship Id="rId842" Type="http://schemas.openxmlformats.org/officeDocument/2006/relationships/image" Target="media/image838.emf"/><Relationship Id="rId274" Type="http://schemas.openxmlformats.org/officeDocument/2006/relationships/image" Target="media/image270.emf"/><Relationship Id="rId481" Type="http://schemas.openxmlformats.org/officeDocument/2006/relationships/image" Target="media/image477.emf"/><Relationship Id="rId702" Type="http://schemas.openxmlformats.org/officeDocument/2006/relationships/image" Target="media/image698.emf"/><Relationship Id="rId69" Type="http://schemas.openxmlformats.org/officeDocument/2006/relationships/image" Target="media/image65.emf"/><Relationship Id="rId134" Type="http://schemas.openxmlformats.org/officeDocument/2006/relationships/image" Target="media/image130.emf"/><Relationship Id="rId579" Type="http://schemas.openxmlformats.org/officeDocument/2006/relationships/image" Target="media/image575.emf"/><Relationship Id="rId786" Type="http://schemas.openxmlformats.org/officeDocument/2006/relationships/image" Target="media/image782.emf"/><Relationship Id="rId993" Type="http://schemas.openxmlformats.org/officeDocument/2006/relationships/image" Target="media/image989.emf"/><Relationship Id="rId80" Type="http://schemas.openxmlformats.org/officeDocument/2006/relationships/image" Target="media/image76.emf"/><Relationship Id="rId176" Type="http://schemas.openxmlformats.org/officeDocument/2006/relationships/image" Target="media/image172.emf"/><Relationship Id="rId341" Type="http://schemas.openxmlformats.org/officeDocument/2006/relationships/image" Target="media/image337.emf"/><Relationship Id="rId383" Type="http://schemas.openxmlformats.org/officeDocument/2006/relationships/image" Target="media/image379.emf"/><Relationship Id="rId439" Type="http://schemas.openxmlformats.org/officeDocument/2006/relationships/image" Target="media/image435.emf"/><Relationship Id="rId590" Type="http://schemas.openxmlformats.org/officeDocument/2006/relationships/image" Target="media/image586.emf"/><Relationship Id="rId604" Type="http://schemas.openxmlformats.org/officeDocument/2006/relationships/image" Target="media/image600.emf"/><Relationship Id="rId646" Type="http://schemas.openxmlformats.org/officeDocument/2006/relationships/image" Target="media/image642.emf"/><Relationship Id="rId811" Type="http://schemas.openxmlformats.org/officeDocument/2006/relationships/image" Target="media/image807.emf"/><Relationship Id="rId201" Type="http://schemas.openxmlformats.org/officeDocument/2006/relationships/image" Target="media/image197.emf"/><Relationship Id="rId243" Type="http://schemas.openxmlformats.org/officeDocument/2006/relationships/image" Target="media/image239.emf"/><Relationship Id="rId285" Type="http://schemas.openxmlformats.org/officeDocument/2006/relationships/image" Target="media/image281.emf"/><Relationship Id="rId450" Type="http://schemas.openxmlformats.org/officeDocument/2006/relationships/image" Target="media/image446.emf"/><Relationship Id="rId506" Type="http://schemas.openxmlformats.org/officeDocument/2006/relationships/image" Target="media/image502.emf"/><Relationship Id="rId688" Type="http://schemas.openxmlformats.org/officeDocument/2006/relationships/image" Target="media/image684.emf"/><Relationship Id="rId853" Type="http://schemas.openxmlformats.org/officeDocument/2006/relationships/image" Target="media/image849.emf"/><Relationship Id="rId895" Type="http://schemas.openxmlformats.org/officeDocument/2006/relationships/image" Target="media/image891.emf"/><Relationship Id="rId909" Type="http://schemas.openxmlformats.org/officeDocument/2006/relationships/image" Target="media/image905.emf"/><Relationship Id="rId38" Type="http://schemas.openxmlformats.org/officeDocument/2006/relationships/image" Target="media/image34.emf"/><Relationship Id="rId103" Type="http://schemas.openxmlformats.org/officeDocument/2006/relationships/image" Target="media/image99.emf"/><Relationship Id="rId310" Type="http://schemas.openxmlformats.org/officeDocument/2006/relationships/image" Target="media/image306.emf"/><Relationship Id="rId492" Type="http://schemas.openxmlformats.org/officeDocument/2006/relationships/image" Target="media/image488.emf"/><Relationship Id="rId548" Type="http://schemas.openxmlformats.org/officeDocument/2006/relationships/image" Target="media/image544.emf"/><Relationship Id="rId713" Type="http://schemas.openxmlformats.org/officeDocument/2006/relationships/image" Target="media/image709.emf"/><Relationship Id="rId755" Type="http://schemas.openxmlformats.org/officeDocument/2006/relationships/image" Target="media/image751.emf"/><Relationship Id="rId797" Type="http://schemas.openxmlformats.org/officeDocument/2006/relationships/image" Target="media/image793.emf"/><Relationship Id="rId920" Type="http://schemas.openxmlformats.org/officeDocument/2006/relationships/image" Target="media/image916.emf"/><Relationship Id="rId962" Type="http://schemas.openxmlformats.org/officeDocument/2006/relationships/image" Target="media/image958.emf"/><Relationship Id="rId91" Type="http://schemas.openxmlformats.org/officeDocument/2006/relationships/image" Target="media/image87.emf"/><Relationship Id="rId145" Type="http://schemas.openxmlformats.org/officeDocument/2006/relationships/image" Target="media/image141.emf"/><Relationship Id="rId187" Type="http://schemas.openxmlformats.org/officeDocument/2006/relationships/image" Target="media/image183.emf"/><Relationship Id="rId352" Type="http://schemas.openxmlformats.org/officeDocument/2006/relationships/image" Target="media/image348.emf"/><Relationship Id="rId394" Type="http://schemas.openxmlformats.org/officeDocument/2006/relationships/image" Target="media/image390.emf"/><Relationship Id="rId408" Type="http://schemas.openxmlformats.org/officeDocument/2006/relationships/image" Target="media/image404.emf"/><Relationship Id="rId615" Type="http://schemas.openxmlformats.org/officeDocument/2006/relationships/image" Target="media/image611.emf"/><Relationship Id="rId822" Type="http://schemas.openxmlformats.org/officeDocument/2006/relationships/image" Target="media/image818.emf"/><Relationship Id="rId212" Type="http://schemas.openxmlformats.org/officeDocument/2006/relationships/image" Target="media/image208.emf"/><Relationship Id="rId254" Type="http://schemas.openxmlformats.org/officeDocument/2006/relationships/image" Target="media/image250.emf"/><Relationship Id="rId657" Type="http://schemas.openxmlformats.org/officeDocument/2006/relationships/image" Target="media/image653.emf"/><Relationship Id="rId699" Type="http://schemas.openxmlformats.org/officeDocument/2006/relationships/image" Target="media/image695.emf"/><Relationship Id="rId864" Type="http://schemas.openxmlformats.org/officeDocument/2006/relationships/image" Target="media/image860.emf"/><Relationship Id="rId49" Type="http://schemas.openxmlformats.org/officeDocument/2006/relationships/image" Target="media/image45.emf"/><Relationship Id="rId114" Type="http://schemas.openxmlformats.org/officeDocument/2006/relationships/image" Target="media/image110.emf"/><Relationship Id="rId296" Type="http://schemas.openxmlformats.org/officeDocument/2006/relationships/image" Target="media/image292.emf"/><Relationship Id="rId461" Type="http://schemas.openxmlformats.org/officeDocument/2006/relationships/image" Target="media/image457.emf"/><Relationship Id="rId517" Type="http://schemas.openxmlformats.org/officeDocument/2006/relationships/image" Target="media/image513.emf"/><Relationship Id="rId559" Type="http://schemas.openxmlformats.org/officeDocument/2006/relationships/image" Target="media/image555.emf"/><Relationship Id="rId724" Type="http://schemas.openxmlformats.org/officeDocument/2006/relationships/image" Target="media/image720.emf"/><Relationship Id="rId766" Type="http://schemas.openxmlformats.org/officeDocument/2006/relationships/image" Target="media/image762.emf"/><Relationship Id="rId931" Type="http://schemas.openxmlformats.org/officeDocument/2006/relationships/image" Target="media/image927.emf"/><Relationship Id="rId60" Type="http://schemas.openxmlformats.org/officeDocument/2006/relationships/image" Target="media/image56.emf"/><Relationship Id="rId156" Type="http://schemas.openxmlformats.org/officeDocument/2006/relationships/image" Target="media/image152.emf"/><Relationship Id="rId198" Type="http://schemas.openxmlformats.org/officeDocument/2006/relationships/image" Target="media/image194.emf"/><Relationship Id="rId321" Type="http://schemas.openxmlformats.org/officeDocument/2006/relationships/image" Target="media/image317.emf"/><Relationship Id="rId363" Type="http://schemas.openxmlformats.org/officeDocument/2006/relationships/image" Target="media/image359.emf"/><Relationship Id="rId419" Type="http://schemas.openxmlformats.org/officeDocument/2006/relationships/image" Target="media/image415.emf"/><Relationship Id="rId570" Type="http://schemas.openxmlformats.org/officeDocument/2006/relationships/image" Target="media/image566.emf"/><Relationship Id="rId626" Type="http://schemas.openxmlformats.org/officeDocument/2006/relationships/image" Target="media/image622.emf"/><Relationship Id="rId973" Type="http://schemas.openxmlformats.org/officeDocument/2006/relationships/image" Target="media/image969.emf"/><Relationship Id="rId223" Type="http://schemas.openxmlformats.org/officeDocument/2006/relationships/image" Target="media/image219.emf"/><Relationship Id="rId430" Type="http://schemas.openxmlformats.org/officeDocument/2006/relationships/image" Target="media/image426.emf"/><Relationship Id="rId668" Type="http://schemas.openxmlformats.org/officeDocument/2006/relationships/image" Target="media/image664.emf"/><Relationship Id="rId833" Type="http://schemas.openxmlformats.org/officeDocument/2006/relationships/image" Target="media/image829.emf"/><Relationship Id="rId875" Type="http://schemas.openxmlformats.org/officeDocument/2006/relationships/image" Target="media/image871.emf"/><Relationship Id="rId18" Type="http://schemas.openxmlformats.org/officeDocument/2006/relationships/image" Target="media/image14.emf"/><Relationship Id="rId265" Type="http://schemas.openxmlformats.org/officeDocument/2006/relationships/image" Target="media/image261.emf"/><Relationship Id="rId472" Type="http://schemas.openxmlformats.org/officeDocument/2006/relationships/image" Target="media/image468.emf"/><Relationship Id="rId528" Type="http://schemas.openxmlformats.org/officeDocument/2006/relationships/image" Target="media/image524.emf"/><Relationship Id="rId735" Type="http://schemas.openxmlformats.org/officeDocument/2006/relationships/image" Target="media/image731.emf"/><Relationship Id="rId900" Type="http://schemas.openxmlformats.org/officeDocument/2006/relationships/image" Target="media/image896.emf"/><Relationship Id="rId942" Type="http://schemas.openxmlformats.org/officeDocument/2006/relationships/image" Target="media/image938.emf"/><Relationship Id="rId125" Type="http://schemas.openxmlformats.org/officeDocument/2006/relationships/image" Target="media/image121.emf"/><Relationship Id="rId167" Type="http://schemas.openxmlformats.org/officeDocument/2006/relationships/image" Target="media/image163.emf"/><Relationship Id="rId332" Type="http://schemas.openxmlformats.org/officeDocument/2006/relationships/image" Target="media/image328.emf"/><Relationship Id="rId374" Type="http://schemas.openxmlformats.org/officeDocument/2006/relationships/image" Target="media/image370.emf"/><Relationship Id="rId581" Type="http://schemas.openxmlformats.org/officeDocument/2006/relationships/image" Target="media/image577.emf"/><Relationship Id="rId777" Type="http://schemas.openxmlformats.org/officeDocument/2006/relationships/image" Target="media/image773.emf"/><Relationship Id="rId984" Type="http://schemas.openxmlformats.org/officeDocument/2006/relationships/image" Target="media/image980.emf"/><Relationship Id="rId71" Type="http://schemas.openxmlformats.org/officeDocument/2006/relationships/image" Target="media/image67.emf"/><Relationship Id="rId234" Type="http://schemas.openxmlformats.org/officeDocument/2006/relationships/image" Target="media/image230.emf"/><Relationship Id="rId637" Type="http://schemas.openxmlformats.org/officeDocument/2006/relationships/image" Target="media/image633.emf"/><Relationship Id="rId679" Type="http://schemas.openxmlformats.org/officeDocument/2006/relationships/image" Target="media/image675.emf"/><Relationship Id="rId802" Type="http://schemas.openxmlformats.org/officeDocument/2006/relationships/image" Target="media/image798.emf"/><Relationship Id="rId844" Type="http://schemas.openxmlformats.org/officeDocument/2006/relationships/image" Target="media/image840.emf"/><Relationship Id="rId886" Type="http://schemas.openxmlformats.org/officeDocument/2006/relationships/image" Target="media/image882.emf"/><Relationship Id="rId2" Type="http://schemas.openxmlformats.org/officeDocument/2006/relationships/styles" Target="styles.xml"/><Relationship Id="rId29" Type="http://schemas.openxmlformats.org/officeDocument/2006/relationships/image" Target="media/image25.emf"/><Relationship Id="rId276" Type="http://schemas.openxmlformats.org/officeDocument/2006/relationships/image" Target="media/image272.emf"/><Relationship Id="rId441" Type="http://schemas.openxmlformats.org/officeDocument/2006/relationships/image" Target="media/image437.emf"/><Relationship Id="rId483" Type="http://schemas.openxmlformats.org/officeDocument/2006/relationships/image" Target="media/image479.emf"/><Relationship Id="rId539" Type="http://schemas.openxmlformats.org/officeDocument/2006/relationships/image" Target="media/image535.emf"/><Relationship Id="rId690" Type="http://schemas.openxmlformats.org/officeDocument/2006/relationships/image" Target="media/image686.emf"/><Relationship Id="rId704" Type="http://schemas.openxmlformats.org/officeDocument/2006/relationships/image" Target="media/image700.emf"/><Relationship Id="rId746" Type="http://schemas.openxmlformats.org/officeDocument/2006/relationships/image" Target="media/image742.emf"/><Relationship Id="rId911" Type="http://schemas.openxmlformats.org/officeDocument/2006/relationships/image" Target="media/image907.emf"/><Relationship Id="rId40" Type="http://schemas.openxmlformats.org/officeDocument/2006/relationships/image" Target="media/image36.emf"/><Relationship Id="rId136" Type="http://schemas.openxmlformats.org/officeDocument/2006/relationships/image" Target="media/image132.emf"/><Relationship Id="rId178" Type="http://schemas.openxmlformats.org/officeDocument/2006/relationships/image" Target="media/image174.emf"/><Relationship Id="rId301" Type="http://schemas.openxmlformats.org/officeDocument/2006/relationships/image" Target="media/image297.emf"/><Relationship Id="rId343" Type="http://schemas.openxmlformats.org/officeDocument/2006/relationships/image" Target="media/image339.emf"/><Relationship Id="rId550" Type="http://schemas.openxmlformats.org/officeDocument/2006/relationships/image" Target="media/image546.emf"/><Relationship Id="rId788" Type="http://schemas.openxmlformats.org/officeDocument/2006/relationships/image" Target="media/image784.emf"/><Relationship Id="rId953" Type="http://schemas.openxmlformats.org/officeDocument/2006/relationships/image" Target="media/image949.emf"/><Relationship Id="rId995" Type="http://schemas.openxmlformats.org/officeDocument/2006/relationships/image" Target="media/image991.emf"/><Relationship Id="rId82" Type="http://schemas.openxmlformats.org/officeDocument/2006/relationships/image" Target="media/image78.emf"/><Relationship Id="rId203" Type="http://schemas.openxmlformats.org/officeDocument/2006/relationships/image" Target="media/image199.emf"/><Relationship Id="rId385" Type="http://schemas.openxmlformats.org/officeDocument/2006/relationships/image" Target="media/image381.emf"/><Relationship Id="rId592" Type="http://schemas.openxmlformats.org/officeDocument/2006/relationships/image" Target="media/image588.emf"/><Relationship Id="rId606" Type="http://schemas.openxmlformats.org/officeDocument/2006/relationships/image" Target="media/image602.emf"/><Relationship Id="rId648" Type="http://schemas.openxmlformats.org/officeDocument/2006/relationships/image" Target="media/image644.emf"/><Relationship Id="rId813" Type="http://schemas.openxmlformats.org/officeDocument/2006/relationships/image" Target="media/image809.emf"/><Relationship Id="rId855" Type="http://schemas.openxmlformats.org/officeDocument/2006/relationships/image" Target="media/image851.emf"/><Relationship Id="rId245" Type="http://schemas.openxmlformats.org/officeDocument/2006/relationships/image" Target="media/image241.emf"/><Relationship Id="rId287" Type="http://schemas.openxmlformats.org/officeDocument/2006/relationships/image" Target="media/image283.emf"/><Relationship Id="rId410" Type="http://schemas.openxmlformats.org/officeDocument/2006/relationships/image" Target="media/image406.emf"/><Relationship Id="rId452" Type="http://schemas.openxmlformats.org/officeDocument/2006/relationships/image" Target="media/image448.emf"/><Relationship Id="rId494" Type="http://schemas.openxmlformats.org/officeDocument/2006/relationships/image" Target="media/image490.emf"/><Relationship Id="rId508" Type="http://schemas.openxmlformats.org/officeDocument/2006/relationships/image" Target="media/image504.emf"/><Relationship Id="rId715" Type="http://schemas.openxmlformats.org/officeDocument/2006/relationships/image" Target="media/image711.emf"/><Relationship Id="rId897" Type="http://schemas.openxmlformats.org/officeDocument/2006/relationships/image" Target="media/image893.emf"/><Relationship Id="rId922" Type="http://schemas.openxmlformats.org/officeDocument/2006/relationships/image" Target="media/image918.emf"/><Relationship Id="rId105" Type="http://schemas.openxmlformats.org/officeDocument/2006/relationships/image" Target="media/image101.emf"/><Relationship Id="rId147" Type="http://schemas.openxmlformats.org/officeDocument/2006/relationships/image" Target="media/image143.emf"/><Relationship Id="rId312" Type="http://schemas.openxmlformats.org/officeDocument/2006/relationships/image" Target="media/image308.emf"/><Relationship Id="rId354" Type="http://schemas.openxmlformats.org/officeDocument/2006/relationships/image" Target="media/image350.emf"/><Relationship Id="rId757" Type="http://schemas.openxmlformats.org/officeDocument/2006/relationships/image" Target="media/image753.emf"/><Relationship Id="rId799" Type="http://schemas.openxmlformats.org/officeDocument/2006/relationships/image" Target="media/image795.emf"/><Relationship Id="rId964" Type="http://schemas.openxmlformats.org/officeDocument/2006/relationships/image" Target="media/image960.emf"/><Relationship Id="rId51" Type="http://schemas.openxmlformats.org/officeDocument/2006/relationships/image" Target="media/image47.emf"/><Relationship Id="rId93" Type="http://schemas.openxmlformats.org/officeDocument/2006/relationships/image" Target="media/image89.emf"/><Relationship Id="rId189" Type="http://schemas.openxmlformats.org/officeDocument/2006/relationships/image" Target="media/image185.emf"/><Relationship Id="rId396" Type="http://schemas.openxmlformats.org/officeDocument/2006/relationships/image" Target="media/image392.emf"/><Relationship Id="rId561" Type="http://schemas.openxmlformats.org/officeDocument/2006/relationships/image" Target="media/image557.emf"/><Relationship Id="rId617" Type="http://schemas.openxmlformats.org/officeDocument/2006/relationships/image" Target="media/image613.emf"/><Relationship Id="rId659" Type="http://schemas.openxmlformats.org/officeDocument/2006/relationships/image" Target="media/image655.emf"/><Relationship Id="rId824" Type="http://schemas.openxmlformats.org/officeDocument/2006/relationships/image" Target="media/image820.emf"/><Relationship Id="rId866" Type="http://schemas.openxmlformats.org/officeDocument/2006/relationships/image" Target="media/image862.emf"/><Relationship Id="rId214" Type="http://schemas.openxmlformats.org/officeDocument/2006/relationships/image" Target="media/image210.emf"/><Relationship Id="rId256" Type="http://schemas.openxmlformats.org/officeDocument/2006/relationships/image" Target="media/image252.emf"/><Relationship Id="rId298" Type="http://schemas.openxmlformats.org/officeDocument/2006/relationships/image" Target="media/image294.emf"/><Relationship Id="rId421" Type="http://schemas.openxmlformats.org/officeDocument/2006/relationships/image" Target="media/image417.emf"/><Relationship Id="rId463" Type="http://schemas.openxmlformats.org/officeDocument/2006/relationships/image" Target="media/image459.emf"/><Relationship Id="rId519" Type="http://schemas.openxmlformats.org/officeDocument/2006/relationships/image" Target="media/image515.emf"/><Relationship Id="rId670" Type="http://schemas.openxmlformats.org/officeDocument/2006/relationships/image" Target="media/image666.emf"/><Relationship Id="rId116" Type="http://schemas.openxmlformats.org/officeDocument/2006/relationships/image" Target="media/image112.emf"/><Relationship Id="rId158" Type="http://schemas.openxmlformats.org/officeDocument/2006/relationships/image" Target="media/image154.emf"/><Relationship Id="rId323" Type="http://schemas.openxmlformats.org/officeDocument/2006/relationships/image" Target="media/image319.emf"/><Relationship Id="rId530" Type="http://schemas.openxmlformats.org/officeDocument/2006/relationships/image" Target="media/image526.emf"/><Relationship Id="rId726" Type="http://schemas.openxmlformats.org/officeDocument/2006/relationships/image" Target="media/image722.emf"/><Relationship Id="rId768" Type="http://schemas.openxmlformats.org/officeDocument/2006/relationships/image" Target="media/image764.emf"/><Relationship Id="rId933" Type="http://schemas.openxmlformats.org/officeDocument/2006/relationships/image" Target="media/image929.emf"/><Relationship Id="rId975" Type="http://schemas.openxmlformats.org/officeDocument/2006/relationships/image" Target="media/image971.emf"/><Relationship Id="rId20" Type="http://schemas.openxmlformats.org/officeDocument/2006/relationships/image" Target="media/image16.emf"/><Relationship Id="rId62" Type="http://schemas.openxmlformats.org/officeDocument/2006/relationships/image" Target="media/image58.emf"/><Relationship Id="rId365" Type="http://schemas.openxmlformats.org/officeDocument/2006/relationships/image" Target="media/image361.emf"/><Relationship Id="rId572" Type="http://schemas.openxmlformats.org/officeDocument/2006/relationships/image" Target="media/image568.emf"/><Relationship Id="rId628" Type="http://schemas.openxmlformats.org/officeDocument/2006/relationships/image" Target="media/image624.emf"/><Relationship Id="rId835" Type="http://schemas.openxmlformats.org/officeDocument/2006/relationships/image" Target="media/image831.emf"/><Relationship Id="rId225" Type="http://schemas.openxmlformats.org/officeDocument/2006/relationships/image" Target="media/image221.emf"/><Relationship Id="rId267" Type="http://schemas.openxmlformats.org/officeDocument/2006/relationships/image" Target="media/image263.emf"/><Relationship Id="rId432" Type="http://schemas.openxmlformats.org/officeDocument/2006/relationships/image" Target="media/image428.emf"/><Relationship Id="rId474" Type="http://schemas.openxmlformats.org/officeDocument/2006/relationships/image" Target="media/image470.emf"/><Relationship Id="rId877" Type="http://schemas.openxmlformats.org/officeDocument/2006/relationships/image" Target="media/image873.emf"/><Relationship Id="rId127" Type="http://schemas.openxmlformats.org/officeDocument/2006/relationships/image" Target="media/image123.emf"/><Relationship Id="rId681" Type="http://schemas.openxmlformats.org/officeDocument/2006/relationships/image" Target="media/image677.emf"/><Relationship Id="rId737" Type="http://schemas.openxmlformats.org/officeDocument/2006/relationships/image" Target="media/image733.emf"/><Relationship Id="rId779" Type="http://schemas.openxmlformats.org/officeDocument/2006/relationships/image" Target="media/image775.emf"/><Relationship Id="rId902" Type="http://schemas.openxmlformats.org/officeDocument/2006/relationships/image" Target="media/image898.emf"/><Relationship Id="rId944" Type="http://schemas.openxmlformats.org/officeDocument/2006/relationships/image" Target="media/image940.emf"/><Relationship Id="rId986" Type="http://schemas.openxmlformats.org/officeDocument/2006/relationships/image" Target="media/image982.emf"/><Relationship Id="rId31" Type="http://schemas.openxmlformats.org/officeDocument/2006/relationships/image" Target="media/image27.emf"/><Relationship Id="rId73" Type="http://schemas.openxmlformats.org/officeDocument/2006/relationships/image" Target="media/image69.emf"/><Relationship Id="rId169" Type="http://schemas.openxmlformats.org/officeDocument/2006/relationships/image" Target="media/image165.emf"/><Relationship Id="rId334" Type="http://schemas.openxmlformats.org/officeDocument/2006/relationships/image" Target="media/image330.emf"/><Relationship Id="rId376" Type="http://schemas.openxmlformats.org/officeDocument/2006/relationships/image" Target="media/image372.emf"/><Relationship Id="rId541" Type="http://schemas.openxmlformats.org/officeDocument/2006/relationships/image" Target="media/image537.emf"/><Relationship Id="rId583" Type="http://schemas.openxmlformats.org/officeDocument/2006/relationships/image" Target="media/image579.emf"/><Relationship Id="rId639" Type="http://schemas.openxmlformats.org/officeDocument/2006/relationships/image" Target="media/image635.emf"/><Relationship Id="rId790" Type="http://schemas.openxmlformats.org/officeDocument/2006/relationships/image" Target="media/image786.emf"/><Relationship Id="rId804" Type="http://schemas.openxmlformats.org/officeDocument/2006/relationships/image" Target="media/image800.emf"/><Relationship Id="rId4" Type="http://schemas.openxmlformats.org/officeDocument/2006/relationships/webSettings" Target="webSettings.xml"/><Relationship Id="rId180" Type="http://schemas.openxmlformats.org/officeDocument/2006/relationships/image" Target="media/image176.emf"/><Relationship Id="rId236" Type="http://schemas.openxmlformats.org/officeDocument/2006/relationships/image" Target="media/image232.emf"/><Relationship Id="rId278" Type="http://schemas.openxmlformats.org/officeDocument/2006/relationships/image" Target="media/image274.emf"/><Relationship Id="rId401" Type="http://schemas.openxmlformats.org/officeDocument/2006/relationships/image" Target="media/image397.emf"/><Relationship Id="rId443" Type="http://schemas.openxmlformats.org/officeDocument/2006/relationships/image" Target="media/image439.emf"/><Relationship Id="rId650" Type="http://schemas.openxmlformats.org/officeDocument/2006/relationships/image" Target="media/image646.emf"/><Relationship Id="rId846" Type="http://schemas.openxmlformats.org/officeDocument/2006/relationships/image" Target="media/image842.emf"/><Relationship Id="rId888" Type="http://schemas.openxmlformats.org/officeDocument/2006/relationships/image" Target="media/image884.emf"/><Relationship Id="rId303" Type="http://schemas.openxmlformats.org/officeDocument/2006/relationships/image" Target="media/image299.emf"/><Relationship Id="rId485" Type="http://schemas.openxmlformats.org/officeDocument/2006/relationships/image" Target="media/image481.emf"/><Relationship Id="rId692" Type="http://schemas.openxmlformats.org/officeDocument/2006/relationships/image" Target="media/image688.emf"/><Relationship Id="rId706" Type="http://schemas.openxmlformats.org/officeDocument/2006/relationships/image" Target="media/image702.emf"/><Relationship Id="rId748" Type="http://schemas.openxmlformats.org/officeDocument/2006/relationships/image" Target="media/image744.emf"/><Relationship Id="rId913" Type="http://schemas.openxmlformats.org/officeDocument/2006/relationships/image" Target="media/image909.emf"/><Relationship Id="rId955" Type="http://schemas.openxmlformats.org/officeDocument/2006/relationships/image" Target="media/image951.emf"/><Relationship Id="rId42" Type="http://schemas.openxmlformats.org/officeDocument/2006/relationships/image" Target="media/image38.emf"/><Relationship Id="rId84" Type="http://schemas.openxmlformats.org/officeDocument/2006/relationships/image" Target="media/image80.emf"/><Relationship Id="rId138" Type="http://schemas.openxmlformats.org/officeDocument/2006/relationships/image" Target="media/image134.emf"/><Relationship Id="rId345" Type="http://schemas.openxmlformats.org/officeDocument/2006/relationships/image" Target="media/image341.emf"/><Relationship Id="rId387" Type="http://schemas.openxmlformats.org/officeDocument/2006/relationships/image" Target="media/image383.emf"/><Relationship Id="rId510" Type="http://schemas.openxmlformats.org/officeDocument/2006/relationships/image" Target="media/image506.emf"/><Relationship Id="rId552" Type="http://schemas.openxmlformats.org/officeDocument/2006/relationships/image" Target="media/image548.emf"/><Relationship Id="rId594" Type="http://schemas.openxmlformats.org/officeDocument/2006/relationships/image" Target="media/image590.emf"/><Relationship Id="rId608" Type="http://schemas.openxmlformats.org/officeDocument/2006/relationships/image" Target="media/image604.emf"/><Relationship Id="rId815" Type="http://schemas.openxmlformats.org/officeDocument/2006/relationships/image" Target="media/image811.emf"/><Relationship Id="rId997" Type="http://schemas.openxmlformats.org/officeDocument/2006/relationships/image" Target="media/image993.emf"/><Relationship Id="rId191" Type="http://schemas.openxmlformats.org/officeDocument/2006/relationships/image" Target="media/image187.emf"/><Relationship Id="rId205" Type="http://schemas.openxmlformats.org/officeDocument/2006/relationships/image" Target="media/image201.emf"/><Relationship Id="rId247" Type="http://schemas.openxmlformats.org/officeDocument/2006/relationships/image" Target="media/image243.emf"/><Relationship Id="rId412" Type="http://schemas.openxmlformats.org/officeDocument/2006/relationships/image" Target="media/image408.emf"/><Relationship Id="rId857" Type="http://schemas.openxmlformats.org/officeDocument/2006/relationships/image" Target="media/image853.emf"/><Relationship Id="rId899" Type="http://schemas.openxmlformats.org/officeDocument/2006/relationships/image" Target="media/image895.emf"/><Relationship Id="rId1000" Type="http://schemas.openxmlformats.org/officeDocument/2006/relationships/image" Target="media/image996.emf"/><Relationship Id="rId107" Type="http://schemas.openxmlformats.org/officeDocument/2006/relationships/image" Target="media/image103.emf"/><Relationship Id="rId289" Type="http://schemas.openxmlformats.org/officeDocument/2006/relationships/image" Target="media/image285.emf"/><Relationship Id="rId454" Type="http://schemas.openxmlformats.org/officeDocument/2006/relationships/image" Target="media/image450.emf"/><Relationship Id="rId496" Type="http://schemas.openxmlformats.org/officeDocument/2006/relationships/image" Target="media/image492.emf"/><Relationship Id="rId661" Type="http://schemas.openxmlformats.org/officeDocument/2006/relationships/image" Target="media/image657.emf"/><Relationship Id="rId717" Type="http://schemas.openxmlformats.org/officeDocument/2006/relationships/image" Target="media/image713.emf"/><Relationship Id="rId759" Type="http://schemas.openxmlformats.org/officeDocument/2006/relationships/image" Target="media/image755.emf"/><Relationship Id="rId924" Type="http://schemas.openxmlformats.org/officeDocument/2006/relationships/image" Target="media/image920.emf"/><Relationship Id="rId966" Type="http://schemas.openxmlformats.org/officeDocument/2006/relationships/image" Target="media/image962.emf"/><Relationship Id="rId11" Type="http://schemas.openxmlformats.org/officeDocument/2006/relationships/image" Target="media/image7.emf"/><Relationship Id="rId53" Type="http://schemas.openxmlformats.org/officeDocument/2006/relationships/image" Target="media/image49.emf"/><Relationship Id="rId149" Type="http://schemas.openxmlformats.org/officeDocument/2006/relationships/image" Target="media/image145.emf"/><Relationship Id="rId314" Type="http://schemas.openxmlformats.org/officeDocument/2006/relationships/image" Target="media/image310.emf"/><Relationship Id="rId356" Type="http://schemas.openxmlformats.org/officeDocument/2006/relationships/image" Target="media/image352.emf"/><Relationship Id="rId398" Type="http://schemas.openxmlformats.org/officeDocument/2006/relationships/image" Target="media/image394.emf"/><Relationship Id="rId521" Type="http://schemas.openxmlformats.org/officeDocument/2006/relationships/image" Target="media/image517.emf"/><Relationship Id="rId563" Type="http://schemas.openxmlformats.org/officeDocument/2006/relationships/image" Target="media/image559.emf"/><Relationship Id="rId619" Type="http://schemas.openxmlformats.org/officeDocument/2006/relationships/image" Target="media/image615.emf"/><Relationship Id="rId770" Type="http://schemas.openxmlformats.org/officeDocument/2006/relationships/image" Target="media/image766.emf"/><Relationship Id="rId95" Type="http://schemas.openxmlformats.org/officeDocument/2006/relationships/image" Target="media/image91.emf"/><Relationship Id="rId160" Type="http://schemas.openxmlformats.org/officeDocument/2006/relationships/image" Target="media/image156.emf"/><Relationship Id="rId216" Type="http://schemas.openxmlformats.org/officeDocument/2006/relationships/image" Target="media/image212.emf"/><Relationship Id="rId423" Type="http://schemas.openxmlformats.org/officeDocument/2006/relationships/image" Target="media/image419.emf"/><Relationship Id="rId826" Type="http://schemas.openxmlformats.org/officeDocument/2006/relationships/image" Target="media/image822.emf"/><Relationship Id="rId868" Type="http://schemas.openxmlformats.org/officeDocument/2006/relationships/image" Target="media/image864.emf"/><Relationship Id="rId258" Type="http://schemas.openxmlformats.org/officeDocument/2006/relationships/image" Target="media/image254.emf"/><Relationship Id="rId465" Type="http://schemas.openxmlformats.org/officeDocument/2006/relationships/image" Target="media/image461.emf"/><Relationship Id="rId630" Type="http://schemas.openxmlformats.org/officeDocument/2006/relationships/image" Target="media/image626.emf"/><Relationship Id="rId672" Type="http://schemas.openxmlformats.org/officeDocument/2006/relationships/image" Target="media/image668.emf"/><Relationship Id="rId728" Type="http://schemas.openxmlformats.org/officeDocument/2006/relationships/image" Target="media/image724.emf"/><Relationship Id="rId935" Type="http://schemas.openxmlformats.org/officeDocument/2006/relationships/image" Target="media/image931.emf"/><Relationship Id="rId22" Type="http://schemas.openxmlformats.org/officeDocument/2006/relationships/image" Target="media/image18.emf"/><Relationship Id="rId64" Type="http://schemas.openxmlformats.org/officeDocument/2006/relationships/image" Target="media/image60.emf"/><Relationship Id="rId118" Type="http://schemas.openxmlformats.org/officeDocument/2006/relationships/image" Target="media/image114.emf"/><Relationship Id="rId325" Type="http://schemas.openxmlformats.org/officeDocument/2006/relationships/image" Target="media/image321.emf"/><Relationship Id="rId367" Type="http://schemas.openxmlformats.org/officeDocument/2006/relationships/image" Target="media/image363.emf"/><Relationship Id="rId532" Type="http://schemas.openxmlformats.org/officeDocument/2006/relationships/image" Target="media/image528.emf"/><Relationship Id="rId574" Type="http://schemas.openxmlformats.org/officeDocument/2006/relationships/image" Target="media/image570.emf"/><Relationship Id="rId977" Type="http://schemas.openxmlformats.org/officeDocument/2006/relationships/image" Target="media/image973.emf"/><Relationship Id="rId171" Type="http://schemas.openxmlformats.org/officeDocument/2006/relationships/image" Target="media/image167.emf"/><Relationship Id="rId227" Type="http://schemas.openxmlformats.org/officeDocument/2006/relationships/image" Target="media/image223.emf"/><Relationship Id="rId781" Type="http://schemas.openxmlformats.org/officeDocument/2006/relationships/image" Target="media/image777.emf"/><Relationship Id="rId837" Type="http://schemas.openxmlformats.org/officeDocument/2006/relationships/image" Target="media/image833.emf"/><Relationship Id="rId879" Type="http://schemas.openxmlformats.org/officeDocument/2006/relationships/image" Target="media/image875.emf"/><Relationship Id="rId269" Type="http://schemas.openxmlformats.org/officeDocument/2006/relationships/image" Target="media/image265.emf"/><Relationship Id="rId434" Type="http://schemas.openxmlformats.org/officeDocument/2006/relationships/image" Target="media/image430.emf"/><Relationship Id="rId476" Type="http://schemas.openxmlformats.org/officeDocument/2006/relationships/image" Target="media/image472.emf"/><Relationship Id="rId641" Type="http://schemas.openxmlformats.org/officeDocument/2006/relationships/image" Target="media/image637.emf"/><Relationship Id="rId683" Type="http://schemas.openxmlformats.org/officeDocument/2006/relationships/image" Target="media/image679.emf"/><Relationship Id="rId739" Type="http://schemas.openxmlformats.org/officeDocument/2006/relationships/image" Target="media/image735.emf"/><Relationship Id="rId890" Type="http://schemas.openxmlformats.org/officeDocument/2006/relationships/image" Target="media/image886.emf"/><Relationship Id="rId904" Type="http://schemas.openxmlformats.org/officeDocument/2006/relationships/image" Target="media/image900.emf"/><Relationship Id="rId33" Type="http://schemas.openxmlformats.org/officeDocument/2006/relationships/image" Target="media/image29.emf"/><Relationship Id="rId129" Type="http://schemas.openxmlformats.org/officeDocument/2006/relationships/image" Target="media/image125.emf"/><Relationship Id="rId280" Type="http://schemas.openxmlformats.org/officeDocument/2006/relationships/image" Target="media/image276.emf"/><Relationship Id="rId336" Type="http://schemas.openxmlformats.org/officeDocument/2006/relationships/image" Target="media/image332.emf"/><Relationship Id="rId501" Type="http://schemas.openxmlformats.org/officeDocument/2006/relationships/image" Target="media/image497.emf"/><Relationship Id="rId543" Type="http://schemas.openxmlformats.org/officeDocument/2006/relationships/image" Target="media/image539.emf"/><Relationship Id="rId946" Type="http://schemas.openxmlformats.org/officeDocument/2006/relationships/image" Target="media/image942.emf"/><Relationship Id="rId988" Type="http://schemas.openxmlformats.org/officeDocument/2006/relationships/image" Target="media/image984.emf"/><Relationship Id="rId75" Type="http://schemas.openxmlformats.org/officeDocument/2006/relationships/image" Target="media/image71.emf"/><Relationship Id="rId140" Type="http://schemas.openxmlformats.org/officeDocument/2006/relationships/image" Target="media/image136.emf"/><Relationship Id="rId182" Type="http://schemas.openxmlformats.org/officeDocument/2006/relationships/image" Target="media/image178.emf"/><Relationship Id="rId378" Type="http://schemas.openxmlformats.org/officeDocument/2006/relationships/image" Target="media/image374.emf"/><Relationship Id="rId403" Type="http://schemas.openxmlformats.org/officeDocument/2006/relationships/image" Target="media/image399.emf"/><Relationship Id="rId585" Type="http://schemas.openxmlformats.org/officeDocument/2006/relationships/image" Target="media/image581.emf"/><Relationship Id="rId750" Type="http://schemas.openxmlformats.org/officeDocument/2006/relationships/image" Target="media/image746.emf"/><Relationship Id="rId792" Type="http://schemas.openxmlformats.org/officeDocument/2006/relationships/image" Target="media/image788.emf"/><Relationship Id="rId806" Type="http://schemas.openxmlformats.org/officeDocument/2006/relationships/image" Target="media/image802.emf"/><Relationship Id="rId848" Type="http://schemas.openxmlformats.org/officeDocument/2006/relationships/image" Target="media/image844.emf"/><Relationship Id="rId6" Type="http://schemas.openxmlformats.org/officeDocument/2006/relationships/image" Target="media/image2.emf"/><Relationship Id="rId238" Type="http://schemas.openxmlformats.org/officeDocument/2006/relationships/image" Target="media/image234.emf"/><Relationship Id="rId445" Type="http://schemas.openxmlformats.org/officeDocument/2006/relationships/image" Target="media/image441.emf"/><Relationship Id="rId487" Type="http://schemas.openxmlformats.org/officeDocument/2006/relationships/image" Target="media/image483.emf"/><Relationship Id="rId610" Type="http://schemas.openxmlformats.org/officeDocument/2006/relationships/image" Target="media/image606.emf"/><Relationship Id="rId652" Type="http://schemas.openxmlformats.org/officeDocument/2006/relationships/image" Target="media/image648.emf"/><Relationship Id="rId694" Type="http://schemas.openxmlformats.org/officeDocument/2006/relationships/image" Target="media/image690.emf"/><Relationship Id="rId708" Type="http://schemas.openxmlformats.org/officeDocument/2006/relationships/image" Target="media/image704.emf"/><Relationship Id="rId915" Type="http://schemas.openxmlformats.org/officeDocument/2006/relationships/image" Target="media/image911.emf"/><Relationship Id="rId291" Type="http://schemas.openxmlformats.org/officeDocument/2006/relationships/image" Target="media/image287.emf"/><Relationship Id="rId305" Type="http://schemas.openxmlformats.org/officeDocument/2006/relationships/image" Target="media/image301.emf"/><Relationship Id="rId347" Type="http://schemas.openxmlformats.org/officeDocument/2006/relationships/image" Target="media/image343.emf"/><Relationship Id="rId512" Type="http://schemas.openxmlformats.org/officeDocument/2006/relationships/image" Target="media/image508.emf"/><Relationship Id="rId957" Type="http://schemas.openxmlformats.org/officeDocument/2006/relationships/image" Target="media/image953.emf"/><Relationship Id="rId999" Type="http://schemas.openxmlformats.org/officeDocument/2006/relationships/image" Target="media/image995.emf"/><Relationship Id="rId44" Type="http://schemas.openxmlformats.org/officeDocument/2006/relationships/image" Target="media/image40.emf"/><Relationship Id="rId86" Type="http://schemas.openxmlformats.org/officeDocument/2006/relationships/image" Target="media/image82.emf"/><Relationship Id="rId151" Type="http://schemas.openxmlformats.org/officeDocument/2006/relationships/image" Target="media/image147.emf"/><Relationship Id="rId389" Type="http://schemas.openxmlformats.org/officeDocument/2006/relationships/image" Target="media/image385.emf"/><Relationship Id="rId554" Type="http://schemas.openxmlformats.org/officeDocument/2006/relationships/image" Target="media/image550.emf"/><Relationship Id="rId596" Type="http://schemas.openxmlformats.org/officeDocument/2006/relationships/image" Target="media/image592.emf"/><Relationship Id="rId761" Type="http://schemas.openxmlformats.org/officeDocument/2006/relationships/image" Target="media/image757.emf"/><Relationship Id="rId817" Type="http://schemas.openxmlformats.org/officeDocument/2006/relationships/image" Target="media/image813.emf"/><Relationship Id="rId859" Type="http://schemas.openxmlformats.org/officeDocument/2006/relationships/image" Target="media/image855.emf"/><Relationship Id="rId1002" Type="http://schemas.openxmlformats.org/officeDocument/2006/relationships/image" Target="media/image998.emf"/><Relationship Id="rId193" Type="http://schemas.openxmlformats.org/officeDocument/2006/relationships/image" Target="media/image189.emf"/><Relationship Id="rId207" Type="http://schemas.openxmlformats.org/officeDocument/2006/relationships/image" Target="media/image203.emf"/><Relationship Id="rId249" Type="http://schemas.openxmlformats.org/officeDocument/2006/relationships/image" Target="media/image245.emf"/><Relationship Id="rId414" Type="http://schemas.openxmlformats.org/officeDocument/2006/relationships/image" Target="media/image410.emf"/><Relationship Id="rId456" Type="http://schemas.openxmlformats.org/officeDocument/2006/relationships/image" Target="media/image452.emf"/><Relationship Id="rId498" Type="http://schemas.openxmlformats.org/officeDocument/2006/relationships/image" Target="media/image494.emf"/><Relationship Id="rId621" Type="http://schemas.openxmlformats.org/officeDocument/2006/relationships/image" Target="media/image617.emf"/><Relationship Id="rId663" Type="http://schemas.openxmlformats.org/officeDocument/2006/relationships/image" Target="media/image659.emf"/><Relationship Id="rId870" Type="http://schemas.openxmlformats.org/officeDocument/2006/relationships/image" Target="media/image866.emf"/><Relationship Id="rId13" Type="http://schemas.openxmlformats.org/officeDocument/2006/relationships/image" Target="media/image9.emf"/><Relationship Id="rId109" Type="http://schemas.openxmlformats.org/officeDocument/2006/relationships/image" Target="media/image105.emf"/><Relationship Id="rId260" Type="http://schemas.openxmlformats.org/officeDocument/2006/relationships/image" Target="media/image256.emf"/><Relationship Id="rId316" Type="http://schemas.openxmlformats.org/officeDocument/2006/relationships/image" Target="media/image312.emf"/><Relationship Id="rId523" Type="http://schemas.openxmlformats.org/officeDocument/2006/relationships/image" Target="media/image519.emf"/><Relationship Id="rId719" Type="http://schemas.openxmlformats.org/officeDocument/2006/relationships/image" Target="media/image715.emf"/><Relationship Id="rId926" Type="http://schemas.openxmlformats.org/officeDocument/2006/relationships/image" Target="media/image922.emf"/><Relationship Id="rId968" Type="http://schemas.openxmlformats.org/officeDocument/2006/relationships/image" Target="media/image964.emf"/><Relationship Id="rId55" Type="http://schemas.openxmlformats.org/officeDocument/2006/relationships/image" Target="media/image51.emf"/><Relationship Id="rId97" Type="http://schemas.openxmlformats.org/officeDocument/2006/relationships/image" Target="media/image93.emf"/><Relationship Id="rId120" Type="http://schemas.openxmlformats.org/officeDocument/2006/relationships/image" Target="media/image116.emf"/><Relationship Id="rId358" Type="http://schemas.openxmlformats.org/officeDocument/2006/relationships/image" Target="media/image354.emf"/><Relationship Id="rId565" Type="http://schemas.openxmlformats.org/officeDocument/2006/relationships/image" Target="media/image561.emf"/><Relationship Id="rId730" Type="http://schemas.openxmlformats.org/officeDocument/2006/relationships/image" Target="media/image726.emf"/><Relationship Id="rId772" Type="http://schemas.openxmlformats.org/officeDocument/2006/relationships/image" Target="media/image768.emf"/><Relationship Id="rId828" Type="http://schemas.openxmlformats.org/officeDocument/2006/relationships/image" Target="media/image824.emf"/><Relationship Id="rId162" Type="http://schemas.openxmlformats.org/officeDocument/2006/relationships/image" Target="media/image158.emf"/><Relationship Id="rId218" Type="http://schemas.openxmlformats.org/officeDocument/2006/relationships/image" Target="media/image214.emf"/><Relationship Id="rId425" Type="http://schemas.openxmlformats.org/officeDocument/2006/relationships/image" Target="media/image421.emf"/><Relationship Id="rId467" Type="http://schemas.openxmlformats.org/officeDocument/2006/relationships/image" Target="media/image463.emf"/><Relationship Id="rId632" Type="http://schemas.openxmlformats.org/officeDocument/2006/relationships/image" Target="media/image628.emf"/><Relationship Id="rId271" Type="http://schemas.openxmlformats.org/officeDocument/2006/relationships/image" Target="media/image267.emf"/><Relationship Id="rId674" Type="http://schemas.openxmlformats.org/officeDocument/2006/relationships/image" Target="media/image670.emf"/><Relationship Id="rId881" Type="http://schemas.openxmlformats.org/officeDocument/2006/relationships/image" Target="media/image877.emf"/><Relationship Id="rId937" Type="http://schemas.openxmlformats.org/officeDocument/2006/relationships/image" Target="media/image933.emf"/><Relationship Id="rId979" Type="http://schemas.openxmlformats.org/officeDocument/2006/relationships/image" Target="media/image975.emf"/><Relationship Id="rId24" Type="http://schemas.openxmlformats.org/officeDocument/2006/relationships/image" Target="media/image20.emf"/><Relationship Id="rId66" Type="http://schemas.openxmlformats.org/officeDocument/2006/relationships/image" Target="media/image62.emf"/><Relationship Id="rId131" Type="http://schemas.openxmlformats.org/officeDocument/2006/relationships/image" Target="media/image127.emf"/><Relationship Id="rId327" Type="http://schemas.openxmlformats.org/officeDocument/2006/relationships/image" Target="media/image323.emf"/><Relationship Id="rId369" Type="http://schemas.openxmlformats.org/officeDocument/2006/relationships/image" Target="media/image365.emf"/><Relationship Id="rId534" Type="http://schemas.openxmlformats.org/officeDocument/2006/relationships/image" Target="media/image530.emf"/><Relationship Id="rId576" Type="http://schemas.openxmlformats.org/officeDocument/2006/relationships/image" Target="media/image572.emf"/><Relationship Id="rId741" Type="http://schemas.openxmlformats.org/officeDocument/2006/relationships/image" Target="media/image737.emf"/><Relationship Id="rId783" Type="http://schemas.openxmlformats.org/officeDocument/2006/relationships/image" Target="media/image779.emf"/><Relationship Id="rId839" Type="http://schemas.openxmlformats.org/officeDocument/2006/relationships/image" Target="media/image835.emf"/><Relationship Id="rId990" Type="http://schemas.openxmlformats.org/officeDocument/2006/relationships/image" Target="media/image986.emf"/><Relationship Id="rId173" Type="http://schemas.openxmlformats.org/officeDocument/2006/relationships/image" Target="media/image169.emf"/><Relationship Id="rId229" Type="http://schemas.openxmlformats.org/officeDocument/2006/relationships/image" Target="media/image225.emf"/><Relationship Id="rId380" Type="http://schemas.openxmlformats.org/officeDocument/2006/relationships/image" Target="media/image376.emf"/><Relationship Id="rId436" Type="http://schemas.openxmlformats.org/officeDocument/2006/relationships/image" Target="media/image432.emf"/><Relationship Id="rId601" Type="http://schemas.openxmlformats.org/officeDocument/2006/relationships/image" Target="media/image597.emf"/><Relationship Id="rId643" Type="http://schemas.openxmlformats.org/officeDocument/2006/relationships/image" Target="media/image639.emf"/><Relationship Id="rId240" Type="http://schemas.openxmlformats.org/officeDocument/2006/relationships/image" Target="media/image236.emf"/><Relationship Id="rId478" Type="http://schemas.openxmlformats.org/officeDocument/2006/relationships/image" Target="media/image474.emf"/><Relationship Id="rId685" Type="http://schemas.openxmlformats.org/officeDocument/2006/relationships/image" Target="media/image681.emf"/><Relationship Id="rId850" Type="http://schemas.openxmlformats.org/officeDocument/2006/relationships/image" Target="media/image846.emf"/><Relationship Id="rId892" Type="http://schemas.openxmlformats.org/officeDocument/2006/relationships/image" Target="media/image888.emf"/><Relationship Id="rId906" Type="http://schemas.openxmlformats.org/officeDocument/2006/relationships/image" Target="media/image902.emf"/><Relationship Id="rId948" Type="http://schemas.openxmlformats.org/officeDocument/2006/relationships/image" Target="media/image944.emf"/><Relationship Id="rId35" Type="http://schemas.openxmlformats.org/officeDocument/2006/relationships/image" Target="media/image31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282" Type="http://schemas.openxmlformats.org/officeDocument/2006/relationships/image" Target="media/image278.emf"/><Relationship Id="rId338" Type="http://schemas.openxmlformats.org/officeDocument/2006/relationships/image" Target="media/image334.emf"/><Relationship Id="rId503" Type="http://schemas.openxmlformats.org/officeDocument/2006/relationships/image" Target="media/image499.emf"/><Relationship Id="rId545" Type="http://schemas.openxmlformats.org/officeDocument/2006/relationships/image" Target="media/image541.emf"/><Relationship Id="rId587" Type="http://schemas.openxmlformats.org/officeDocument/2006/relationships/image" Target="media/image583.emf"/><Relationship Id="rId710" Type="http://schemas.openxmlformats.org/officeDocument/2006/relationships/image" Target="media/image706.emf"/><Relationship Id="rId752" Type="http://schemas.openxmlformats.org/officeDocument/2006/relationships/image" Target="media/image748.emf"/><Relationship Id="rId808" Type="http://schemas.openxmlformats.org/officeDocument/2006/relationships/image" Target="media/image804.emf"/><Relationship Id="rId8" Type="http://schemas.openxmlformats.org/officeDocument/2006/relationships/image" Target="media/image4.emf"/><Relationship Id="rId142" Type="http://schemas.openxmlformats.org/officeDocument/2006/relationships/image" Target="media/image138.emf"/><Relationship Id="rId184" Type="http://schemas.openxmlformats.org/officeDocument/2006/relationships/image" Target="media/image180.emf"/><Relationship Id="rId391" Type="http://schemas.openxmlformats.org/officeDocument/2006/relationships/image" Target="media/image387.emf"/><Relationship Id="rId405" Type="http://schemas.openxmlformats.org/officeDocument/2006/relationships/image" Target="media/image401.emf"/><Relationship Id="rId447" Type="http://schemas.openxmlformats.org/officeDocument/2006/relationships/image" Target="media/image443.emf"/><Relationship Id="rId612" Type="http://schemas.openxmlformats.org/officeDocument/2006/relationships/image" Target="media/image608.emf"/><Relationship Id="rId794" Type="http://schemas.openxmlformats.org/officeDocument/2006/relationships/image" Target="media/image790.emf"/><Relationship Id="rId251" Type="http://schemas.openxmlformats.org/officeDocument/2006/relationships/image" Target="media/image247.emf"/><Relationship Id="rId489" Type="http://schemas.openxmlformats.org/officeDocument/2006/relationships/image" Target="media/image485.emf"/><Relationship Id="rId654" Type="http://schemas.openxmlformats.org/officeDocument/2006/relationships/image" Target="media/image650.emf"/><Relationship Id="rId696" Type="http://schemas.openxmlformats.org/officeDocument/2006/relationships/image" Target="media/image692.emf"/><Relationship Id="rId861" Type="http://schemas.openxmlformats.org/officeDocument/2006/relationships/image" Target="media/image857.emf"/><Relationship Id="rId917" Type="http://schemas.openxmlformats.org/officeDocument/2006/relationships/image" Target="media/image913.emf"/><Relationship Id="rId959" Type="http://schemas.openxmlformats.org/officeDocument/2006/relationships/image" Target="media/image955.emf"/><Relationship Id="rId46" Type="http://schemas.openxmlformats.org/officeDocument/2006/relationships/image" Target="media/image42.emf"/><Relationship Id="rId293" Type="http://schemas.openxmlformats.org/officeDocument/2006/relationships/image" Target="media/image289.emf"/><Relationship Id="rId307" Type="http://schemas.openxmlformats.org/officeDocument/2006/relationships/image" Target="media/image303.emf"/><Relationship Id="rId349" Type="http://schemas.openxmlformats.org/officeDocument/2006/relationships/image" Target="media/image345.emf"/><Relationship Id="rId514" Type="http://schemas.openxmlformats.org/officeDocument/2006/relationships/image" Target="media/image510.emf"/><Relationship Id="rId556" Type="http://schemas.openxmlformats.org/officeDocument/2006/relationships/image" Target="media/image552.emf"/><Relationship Id="rId721" Type="http://schemas.openxmlformats.org/officeDocument/2006/relationships/image" Target="media/image717.emf"/><Relationship Id="rId763" Type="http://schemas.openxmlformats.org/officeDocument/2006/relationships/image" Target="media/image759.emf"/><Relationship Id="rId88" Type="http://schemas.openxmlformats.org/officeDocument/2006/relationships/image" Target="media/image84.emf"/><Relationship Id="rId111" Type="http://schemas.openxmlformats.org/officeDocument/2006/relationships/image" Target="media/image107.emf"/><Relationship Id="rId153" Type="http://schemas.openxmlformats.org/officeDocument/2006/relationships/image" Target="media/image149.emf"/><Relationship Id="rId195" Type="http://schemas.openxmlformats.org/officeDocument/2006/relationships/image" Target="media/image191.emf"/><Relationship Id="rId209" Type="http://schemas.openxmlformats.org/officeDocument/2006/relationships/image" Target="media/image205.emf"/><Relationship Id="rId360" Type="http://schemas.openxmlformats.org/officeDocument/2006/relationships/image" Target="media/image356.emf"/><Relationship Id="rId416" Type="http://schemas.openxmlformats.org/officeDocument/2006/relationships/image" Target="media/image412.emf"/><Relationship Id="rId598" Type="http://schemas.openxmlformats.org/officeDocument/2006/relationships/image" Target="media/image594.emf"/><Relationship Id="rId819" Type="http://schemas.openxmlformats.org/officeDocument/2006/relationships/image" Target="media/image815.emf"/><Relationship Id="rId970" Type="http://schemas.openxmlformats.org/officeDocument/2006/relationships/image" Target="media/image966.emf"/><Relationship Id="rId1004" Type="http://schemas.openxmlformats.org/officeDocument/2006/relationships/image" Target="media/image1000.emf"/><Relationship Id="rId220" Type="http://schemas.openxmlformats.org/officeDocument/2006/relationships/image" Target="media/image216.emf"/><Relationship Id="rId458" Type="http://schemas.openxmlformats.org/officeDocument/2006/relationships/image" Target="media/image454.emf"/><Relationship Id="rId623" Type="http://schemas.openxmlformats.org/officeDocument/2006/relationships/image" Target="media/image619.emf"/><Relationship Id="rId665" Type="http://schemas.openxmlformats.org/officeDocument/2006/relationships/image" Target="media/image661.emf"/><Relationship Id="rId830" Type="http://schemas.openxmlformats.org/officeDocument/2006/relationships/image" Target="media/image826.emf"/><Relationship Id="rId872" Type="http://schemas.openxmlformats.org/officeDocument/2006/relationships/image" Target="media/image868.emf"/><Relationship Id="rId928" Type="http://schemas.openxmlformats.org/officeDocument/2006/relationships/image" Target="media/image924.emf"/><Relationship Id="rId15" Type="http://schemas.openxmlformats.org/officeDocument/2006/relationships/image" Target="media/image11.emf"/><Relationship Id="rId57" Type="http://schemas.openxmlformats.org/officeDocument/2006/relationships/image" Target="media/image53.emf"/><Relationship Id="rId262" Type="http://schemas.openxmlformats.org/officeDocument/2006/relationships/image" Target="media/image258.emf"/><Relationship Id="rId318" Type="http://schemas.openxmlformats.org/officeDocument/2006/relationships/image" Target="media/image314.emf"/><Relationship Id="rId525" Type="http://schemas.openxmlformats.org/officeDocument/2006/relationships/image" Target="media/image521.emf"/><Relationship Id="rId567" Type="http://schemas.openxmlformats.org/officeDocument/2006/relationships/image" Target="media/image563.emf"/><Relationship Id="rId732" Type="http://schemas.openxmlformats.org/officeDocument/2006/relationships/image" Target="media/image728.emf"/><Relationship Id="rId99" Type="http://schemas.openxmlformats.org/officeDocument/2006/relationships/image" Target="media/image95.emf"/><Relationship Id="rId122" Type="http://schemas.openxmlformats.org/officeDocument/2006/relationships/image" Target="media/image118.emf"/><Relationship Id="rId164" Type="http://schemas.openxmlformats.org/officeDocument/2006/relationships/image" Target="media/image160.emf"/><Relationship Id="rId371" Type="http://schemas.openxmlformats.org/officeDocument/2006/relationships/image" Target="media/image367.emf"/><Relationship Id="rId774" Type="http://schemas.openxmlformats.org/officeDocument/2006/relationships/image" Target="media/image770.emf"/><Relationship Id="rId981" Type="http://schemas.openxmlformats.org/officeDocument/2006/relationships/image" Target="media/image977.emf"/><Relationship Id="rId427" Type="http://schemas.openxmlformats.org/officeDocument/2006/relationships/image" Target="media/image423.emf"/><Relationship Id="rId469" Type="http://schemas.openxmlformats.org/officeDocument/2006/relationships/image" Target="media/image465.emf"/><Relationship Id="rId634" Type="http://schemas.openxmlformats.org/officeDocument/2006/relationships/image" Target="media/image630.emf"/><Relationship Id="rId676" Type="http://schemas.openxmlformats.org/officeDocument/2006/relationships/image" Target="media/image672.emf"/><Relationship Id="rId841" Type="http://schemas.openxmlformats.org/officeDocument/2006/relationships/image" Target="media/image837.emf"/><Relationship Id="rId883" Type="http://schemas.openxmlformats.org/officeDocument/2006/relationships/image" Target="media/image879.emf"/><Relationship Id="rId26" Type="http://schemas.openxmlformats.org/officeDocument/2006/relationships/image" Target="media/image22.emf"/><Relationship Id="rId231" Type="http://schemas.openxmlformats.org/officeDocument/2006/relationships/image" Target="media/image227.emf"/><Relationship Id="rId273" Type="http://schemas.openxmlformats.org/officeDocument/2006/relationships/image" Target="media/image269.emf"/><Relationship Id="rId329" Type="http://schemas.openxmlformats.org/officeDocument/2006/relationships/image" Target="media/image325.emf"/><Relationship Id="rId480" Type="http://schemas.openxmlformats.org/officeDocument/2006/relationships/image" Target="media/image476.emf"/><Relationship Id="rId536" Type="http://schemas.openxmlformats.org/officeDocument/2006/relationships/image" Target="media/image532.emf"/><Relationship Id="rId701" Type="http://schemas.openxmlformats.org/officeDocument/2006/relationships/image" Target="media/image697.emf"/><Relationship Id="rId939" Type="http://schemas.openxmlformats.org/officeDocument/2006/relationships/image" Target="media/image935.emf"/><Relationship Id="rId68" Type="http://schemas.openxmlformats.org/officeDocument/2006/relationships/image" Target="media/image64.emf"/><Relationship Id="rId133" Type="http://schemas.openxmlformats.org/officeDocument/2006/relationships/image" Target="media/image129.emf"/><Relationship Id="rId175" Type="http://schemas.openxmlformats.org/officeDocument/2006/relationships/image" Target="media/image171.emf"/><Relationship Id="rId340" Type="http://schemas.openxmlformats.org/officeDocument/2006/relationships/image" Target="media/image336.emf"/><Relationship Id="rId578" Type="http://schemas.openxmlformats.org/officeDocument/2006/relationships/image" Target="media/image574.emf"/><Relationship Id="rId743" Type="http://schemas.openxmlformats.org/officeDocument/2006/relationships/image" Target="media/image739.emf"/><Relationship Id="rId785" Type="http://schemas.openxmlformats.org/officeDocument/2006/relationships/image" Target="media/image781.emf"/><Relationship Id="rId950" Type="http://schemas.openxmlformats.org/officeDocument/2006/relationships/image" Target="media/image946.emf"/><Relationship Id="rId992" Type="http://schemas.openxmlformats.org/officeDocument/2006/relationships/image" Target="media/image988.emf"/><Relationship Id="rId200" Type="http://schemas.openxmlformats.org/officeDocument/2006/relationships/image" Target="media/image196.emf"/><Relationship Id="rId382" Type="http://schemas.openxmlformats.org/officeDocument/2006/relationships/image" Target="media/image378.emf"/><Relationship Id="rId438" Type="http://schemas.openxmlformats.org/officeDocument/2006/relationships/image" Target="media/image434.emf"/><Relationship Id="rId603" Type="http://schemas.openxmlformats.org/officeDocument/2006/relationships/image" Target="media/image599.emf"/><Relationship Id="rId645" Type="http://schemas.openxmlformats.org/officeDocument/2006/relationships/image" Target="media/image641.emf"/><Relationship Id="rId687" Type="http://schemas.openxmlformats.org/officeDocument/2006/relationships/image" Target="media/image683.emf"/><Relationship Id="rId810" Type="http://schemas.openxmlformats.org/officeDocument/2006/relationships/image" Target="media/image806.emf"/><Relationship Id="rId852" Type="http://schemas.openxmlformats.org/officeDocument/2006/relationships/image" Target="media/image848.emf"/><Relationship Id="rId908" Type="http://schemas.openxmlformats.org/officeDocument/2006/relationships/image" Target="media/image904.emf"/><Relationship Id="rId242" Type="http://schemas.openxmlformats.org/officeDocument/2006/relationships/image" Target="media/image238.emf"/><Relationship Id="rId284" Type="http://schemas.openxmlformats.org/officeDocument/2006/relationships/image" Target="media/image280.emf"/><Relationship Id="rId491" Type="http://schemas.openxmlformats.org/officeDocument/2006/relationships/image" Target="media/image487.emf"/><Relationship Id="rId505" Type="http://schemas.openxmlformats.org/officeDocument/2006/relationships/image" Target="media/image501.emf"/><Relationship Id="rId712" Type="http://schemas.openxmlformats.org/officeDocument/2006/relationships/image" Target="media/image708.emf"/><Relationship Id="rId894" Type="http://schemas.openxmlformats.org/officeDocument/2006/relationships/image" Target="media/image890.emf"/><Relationship Id="rId37" Type="http://schemas.openxmlformats.org/officeDocument/2006/relationships/image" Target="media/image33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44" Type="http://schemas.openxmlformats.org/officeDocument/2006/relationships/image" Target="media/image140.emf"/><Relationship Id="rId547" Type="http://schemas.openxmlformats.org/officeDocument/2006/relationships/image" Target="media/image543.emf"/><Relationship Id="rId589" Type="http://schemas.openxmlformats.org/officeDocument/2006/relationships/image" Target="media/image585.emf"/><Relationship Id="rId754" Type="http://schemas.openxmlformats.org/officeDocument/2006/relationships/image" Target="media/image750.emf"/><Relationship Id="rId796" Type="http://schemas.openxmlformats.org/officeDocument/2006/relationships/image" Target="media/image792.emf"/><Relationship Id="rId961" Type="http://schemas.openxmlformats.org/officeDocument/2006/relationships/image" Target="media/image957.emf"/><Relationship Id="rId90" Type="http://schemas.openxmlformats.org/officeDocument/2006/relationships/image" Target="media/image86.emf"/><Relationship Id="rId186" Type="http://schemas.openxmlformats.org/officeDocument/2006/relationships/image" Target="media/image182.emf"/><Relationship Id="rId351" Type="http://schemas.openxmlformats.org/officeDocument/2006/relationships/image" Target="media/image347.emf"/><Relationship Id="rId393" Type="http://schemas.openxmlformats.org/officeDocument/2006/relationships/image" Target="media/image389.emf"/><Relationship Id="rId407" Type="http://schemas.openxmlformats.org/officeDocument/2006/relationships/image" Target="media/image403.emf"/><Relationship Id="rId449" Type="http://schemas.openxmlformats.org/officeDocument/2006/relationships/image" Target="media/image445.emf"/><Relationship Id="rId614" Type="http://schemas.openxmlformats.org/officeDocument/2006/relationships/image" Target="media/image610.emf"/><Relationship Id="rId656" Type="http://schemas.openxmlformats.org/officeDocument/2006/relationships/image" Target="media/image652.emf"/><Relationship Id="rId821" Type="http://schemas.openxmlformats.org/officeDocument/2006/relationships/image" Target="media/image817.emf"/><Relationship Id="rId863" Type="http://schemas.openxmlformats.org/officeDocument/2006/relationships/image" Target="media/image859.emf"/><Relationship Id="rId211" Type="http://schemas.openxmlformats.org/officeDocument/2006/relationships/image" Target="media/image207.emf"/><Relationship Id="rId253" Type="http://schemas.openxmlformats.org/officeDocument/2006/relationships/image" Target="media/image249.emf"/><Relationship Id="rId295" Type="http://schemas.openxmlformats.org/officeDocument/2006/relationships/image" Target="media/image291.emf"/><Relationship Id="rId309" Type="http://schemas.openxmlformats.org/officeDocument/2006/relationships/image" Target="media/image305.emf"/><Relationship Id="rId460" Type="http://schemas.openxmlformats.org/officeDocument/2006/relationships/image" Target="media/image456.emf"/><Relationship Id="rId516" Type="http://schemas.openxmlformats.org/officeDocument/2006/relationships/image" Target="media/image512.emf"/><Relationship Id="rId698" Type="http://schemas.openxmlformats.org/officeDocument/2006/relationships/image" Target="media/image694.emf"/><Relationship Id="rId919" Type="http://schemas.openxmlformats.org/officeDocument/2006/relationships/image" Target="media/image915.emf"/><Relationship Id="rId48" Type="http://schemas.openxmlformats.org/officeDocument/2006/relationships/image" Target="media/image44.emf"/><Relationship Id="rId113" Type="http://schemas.openxmlformats.org/officeDocument/2006/relationships/image" Target="media/image109.emf"/><Relationship Id="rId320" Type="http://schemas.openxmlformats.org/officeDocument/2006/relationships/image" Target="media/image316.emf"/><Relationship Id="rId558" Type="http://schemas.openxmlformats.org/officeDocument/2006/relationships/image" Target="media/image554.emf"/><Relationship Id="rId723" Type="http://schemas.openxmlformats.org/officeDocument/2006/relationships/image" Target="media/image719.emf"/><Relationship Id="rId765" Type="http://schemas.openxmlformats.org/officeDocument/2006/relationships/image" Target="media/image761.emf"/><Relationship Id="rId930" Type="http://schemas.openxmlformats.org/officeDocument/2006/relationships/image" Target="media/image926.emf"/><Relationship Id="rId972" Type="http://schemas.openxmlformats.org/officeDocument/2006/relationships/image" Target="media/image968.emf"/><Relationship Id="rId1006" Type="http://schemas.openxmlformats.org/officeDocument/2006/relationships/theme" Target="theme/theme1.xml"/><Relationship Id="rId155" Type="http://schemas.openxmlformats.org/officeDocument/2006/relationships/image" Target="media/image151.emf"/><Relationship Id="rId197" Type="http://schemas.openxmlformats.org/officeDocument/2006/relationships/image" Target="media/image193.emf"/><Relationship Id="rId362" Type="http://schemas.openxmlformats.org/officeDocument/2006/relationships/image" Target="media/image358.emf"/><Relationship Id="rId418" Type="http://schemas.openxmlformats.org/officeDocument/2006/relationships/image" Target="media/image414.emf"/><Relationship Id="rId625" Type="http://schemas.openxmlformats.org/officeDocument/2006/relationships/image" Target="media/image621.emf"/><Relationship Id="rId832" Type="http://schemas.openxmlformats.org/officeDocument/2006/relationships/image" Target="media/image828.emf"/><Relationship Id="rId222" Type="http://schemas.openxmlformats.org/officeDocument/2006/relationships/image" Target="media/image218.emf"/><Relationship Id="rId264" Type="http://schemas.openxmlformats.org/officeDocument/2006/relationships/image" Target="media/image260.emf"/><Relationship Id="rId471" Type="http://schemas.openxmlformats.org/officeDocument/2006/relationships/image" Target="media/image467.emf"/><Relationship Id="rId667" Type="http://schemas.openxmlformats.org/officeDocument/2006/relationships/image" Target="media/image663.emf"/><Relationship Id="rId874" Type="http://schemas.openxmlformats.org/officeDocument/2006/relationships/image" Target="media/image870.emf"/><Relationship Id="rId17" Type="http://schemas.openxmlformats.org/officeDocument/2006/relationships/image" Target="media/image13.emf"/><Relationship Id="rId59" Type="http://schemas.openxmlformats.org/officeDocument/2006/relationships/image" Target="media/image55.emf"/><Relationship Id="rId124" Type="http://schemas.openxmlformats.org/officeDocument/2006/relationships/image" Target="media/image120.emf"/><Relationship Id="rId527" Type="http://schemas.openxmlformats.org/officeDocument/2006/relationships/image" Target="media/image523.emf"/><Relationship Id="rId569" Type="http://schemas.openxmlformats.org/officeDocument/2006/relationships/image" Target="media/image565.emf"/><Relationship Id="rId734" Type="http://schemas.openxmlformats.org/officeDocument/2006/relationships/image" Target="media/image730.emf"/><Relationship Id="rId776" Type="http://schemas.openxmlformats.org/officeDocument/2006/relationships/image" Target="media/image772.emf"/><Relationship Id="rId941" Type="http://schemas.openxmlformats.org/officeDocument/2006/relationships/image" Target="media/image937.emf"/><Relationship Id="rId983" Type="http://schemas.openxmlformats.org/officeDocument/2006/relationships/image" Target="media/image979.emf"/><Relationship Id="rId70" Type="http://schemas.openxmlformats.org/officeDocument/2006/relationships/image" Target="media/image66.emf"/><Relationship Id="rId166" Type="http://schemas.openxmlformats.org/officeDocument/2006/relationships/image" Target="media/image162.emf"/><Relationship Id="rId331" Type="http://schemas.openxmlformats.org/officeDocument/2006/relationships/image" Target="media/image327.emf"/><Relationship Id="rId373" Type="http://schemas.openxmlformats.org/officeDocument/2006/relationships/image" Target="media/image369.emf"/><Relationship Id="rId429" Type="http://schemas.openxmlformats.org/officeDocument/2006/relationships/image" Target="media/image425.emf"/><Relationship Id="rId580" Type="http://schemas.openxmlformats.org/officeDocument/2006/relationships/image" Target="media/image576.emf"/><Relationship Id="rId636" Type="http://schemas.openxmlformats.org/officeDocument/2006/relationships/image" Target="media/image632.emf"/><Relationship Id="rId801" Type="http://schemas.openxmlformats.org/officeDocument/2006/relationships/image" Target="media/image797.emf"/><Relationship Id="rId1" Type="http://schemas.openxmlformats.org/officeDocument/2006/relationships/customXml" Target="../customXml/item1.xml"/><Relationship Id="rId233" Type="http://schemas.openxmlformats.org/officeDocument/2006/relationships/image" Target="media/image229.emf"/><Relationship Id="rId440" Type="http://schemas.openxmlformats.org/officeDocument/2006/relationships/image" Target="media/image436.emf"/><Relationship Id="rId678" Type="http://schemas.openxmlformats.org/officeDocument/2006/relationships/image" Target="media/image674.emf"/><Relationship Id="rId843" Type="http://schemas.openxmlformats.org/officeDocument/2006/relationships/image" Target="media/image839.emf"/><Relationship Id="rId885" Type="http://schemas.openxmlformats.org/officeDocument/2006/relationships/image" Target="media/image881.emf"/><Relationship Id="rId28" Type="http://schemas.openxmlformats.org/officeDocument/2006/relationships/image" Target="media/image24.emf"/><Relationship Id="rId275" Type="http://schemas.openxmlformats.org/officeDocument/2006/relationships/image" Target="media/image271.emf"/><Relationship Id="rId300" Type="http://schemas.openxmlformats.org/officeDocument/2006/relationships/image" Target="media/image296.emf"/><Relationship Id="rId482" Type="http://schemas.openxmlformats.org/officeDocument/2006/relationships/image" Target="media/image478.emf"/><Relationship Id="rId538" Type="http://schemas.openxmlformats.org/officeDocument/2006/relationships/image" Target="media/image534.emf"/><Relationship Id="rId703" Type="http://schemas.openxmlformats.org/officeDocument/2006/relationships/image" Target="media/image699.emf"/><Relationship Id="rId745" Type="http://schemas.openxmlformats.org/officeDocument/2006/relationships/image" Target="media/image741.emf"/><Relationship Id="rId910" Type="http://schemas.openxmlformats.org/officeDocument/2006/relationships/image" Target="media/image906.emf"/><Relationship Id="rId952" Type="http://schemas.openxmlformats.org/officeDocument/2006/relationships/image" Target="media/image948.emf"/><Relationship Id="rId81" Type="http://schemas.openxmlformats.org/officeDocument/2006/relationships/image" Target="media/image77.emf"/><Relationship Id="rId135" Type="http://schemas.openxmlformats.org/officeDocument/2006/relationships/image" Target="media/image131.emf"/><Relationship Id="rId177" Type="http://schemas.openxmlformats.org/officeDocument/2006/relationships/image" Target="media/image173.emf"/><Relationship Id="rId342" Type="http://schemas.openxmlformats.org/officeDocument/2006/relationships/image" Target="media/image338.emf"/><Relationship Id="rId384" Type="http://schemas.openxmlformats.org/officeDocument/2006/relationships/image" Target="media/image380.emf"/><Relationship Id="rId591" Type="http://schemas.openxmlformats.org/officeDocument/2006/relationships/image" Target="media/image587.emf"/><Relationship Id="rId605" Type="http://schemas.openxmlformats.org/officeDocument/2006/relationships/image" Target="media/image601.emf"/><Relationship Id="rId787" Type="http://schemas.openxmlformats.org/officeDocument/2006/relationships/image" Target="media/image783.emf"/><Relationship Id="rId812" Type="http://schemas.openxmlformats.org/officeDocument/2006/relationships/image" Target="media/image808.emf"/><Relationship Id="rId994" Type="http://schemas.openxmlformats.org/officeDocument/2006/relationships/image" Target="media/image990.emf"/><Relationship Id="rId202" Type="http://schemas.openxmlformats.org/officeDocument/2006/relationships/image" Target="media/image198.emf"/><Relationship Id="rId244" Type="http://schemas.openxmlformats.org/officeDocument/2006/relationships/image" Target="media/image240.emf"/><Relationship Id="rId647" Type="http://schemas.openxmlformats.org/officeDocument/2006/relationships/image" Target="media/image643.emf"/><Relationship Id="rId689" Type="http://schemas.openxmlformats.org/officeDocument/2006/relationships/image" Target="media/image685.emf"/><Relationship Id="rId854" Type="http://schemas.openxmlformats.org/officeDocument/2006/relationships/image" Target="media/image850.emf"/><Relationship Id="rId896" Type="http://schemas.openxmlformats.org/officeDocument/2006/relationships/image" Target="media/image892.emf"/><Relationship Id="rId39" Type="http://schemas.openxmlformats.org/officeDocument/2006/relationships/image" Target="media/image35.emf"/><Relationship Id="rId286" Type="http://schemas.openxmlformats.org/officeDocument/2006/relationships/image" Target="media/image282.emf"/><Relationship Id="rId451" Type="http://schemas.openxmlformats.org/officeDocument/2006/relationships/image" Target="media/image447.emf"/><Relationship Id="rId493" Type="http://schemas.openxmlformats.org/officeDocument/2006/relationships/image" Target="media/image489.emf"/><Relationship Id="rId507" Type="http://schemas.openxmlformats.org/officeDocument/2006/relationships/image" Target="media/image503.emf"/><Relationship Id="rId549" Type="http://schemas.openxmlformats.org/officeDocument/2006/relationships/image" Target="media/image545.emf"/><Relationship Id="rId714" Type="http://schemas.openxmlformats.org/officeDocument/2006/relationships/image" Target="media/image710.emf"/><Relationship Id="rId756" Type="http://schemas.openxmlformats.org/officeDocument/2006/relationships/image" Target="media/image752.emf"/><Relationship Id="rId921" Type="http://schemas.openxmlformats.org/officeDocument/2006/relationships/image" Target="media/image917.emf"/><Relationship Id="rId50" Type="http://schemas.openxmlformats.org/officeDocument/2006/relationships/image" Target="media/image46.emf"/><Relationship Id="rId104" Type="http://schemas.openxmlformats.org/officeDocument/2006/relationships/image" Target="media/image100.emf"/><Relationship Id="rId146" Type="http://schemas.openxmlformats.org/officeDocument/2006/relationships/image" Target="media/image142.emf"/><Relationship Id="rId188" Type="http://schemas.openxmlformats.org/officeDocument/2006/relationships/image" Target="media/image184.emf"/><Relationship Id="rId311" Type="http://schemas.openxmlformats.org/officeDocument/2006/relationships/image" Target="media/image307.emf"/><Relationship Id="rId353" Type="http://schemas.openxmlformats.org/officeDocument/2006/relationships/image" Target="media/image349.emf"/><Relationship Id="rId395" Type="http://schemas.openxmlformats.org/officeDocument/2006/relationships/image" Target="media/image391.emf"/><Relationship Id="rId409" Type="http://schemas.openxmlformats.org/officeDocument/2006/relationships/image" Target="media/image405.emf"/><Relationship Id="rId560" Type="http://schemas.openxmlformats.org/officeDocument/2006/relationships/image" Target="media/image556.emf"/><Relationship Id="rId798" Type="http://schemas.openxmlformats.org/officeDocument/2006/relationships/image" Target="media/image794.emf"/><Relationship Id="rId963" Type="http://schemas.openxmlformats.org/officeDocument/2006/relationships/image" Target="media/image959.emf"/><Relationship Id="rId92" Type="http://schemas.openxmlformats.org/officeDocument/2006/relationships/image" Target="media/image88.emf"/><Relationship Id="rId213" Type="http://schemas.openxmlformats.org/officeDocument/2006/relationships/image" Target="media/image209.emf"/><Relationship Id="rId420" Type="http://schemas.openxmlformats.org/officeDocument/2006/relationships/image" Target="media/image416.emf"/><Relationship Id="rId616" Type="http://schemas.openxmlformats.org/officeDocument/2006/relationships/image" Target="media/image612.emf"/><Relationship Id="rId658" Type="http://schemas.openxmlformats.org/officeDocument/2006/relationships/image" Target="media/image654.emf"/><Relationship Id="rId823" Type="http://schemas.openxmlformats.org/officeDocument/2006/relationships/image" Target="media/image819.emf"/><Relationship Id="rId865" Type="http://schemas.openxmlformats.org/officeDocument/2006/relationships/image" Target="media/image861.emf"/><Relationship Id="rId255" Type="http://schemas.openxmlformats.org/officeDocument/2006/relationships/image" Target="media/image251.emf"/><Relationship Id="rId297" Type="http://schemas.openxmlformats.org/officeDocument/2006/relationships/image" Target="media/image293.emf"/><Relationship Id="rId462" Type="http://schemas.openxmlformats.org/officeDocument/2006/relationships/image" Target="media/image458.emf"/><Relationship Id="rId518" Type="http://schemas.openxmlformats.org/officeDocument/2006/relationships/image" Target="media/image514.emf"/><Relationship Id="rId725" Type="http://schemas.openxmlformats.org/officeDocument/2006/relationships/image" Target="media/image721.emf"/><Relationship Id="rId932" Type="http://schemas.openxmlformats.org/officeDocument/2006/relationships/image" Target="media/image928.emf"/><Relationship Id="rId115" Type="http://schemas.openxmlformats.org/officeDocument/2006/relationships/image" Target="media/image111.emf"/><Relationship Id="rId157" Type="http://schemas.openxmlformats.org/officeDocument/2006/relationships/image" Target="media/image153.emf"/><Relationship Id="rId322" Type="http://schemas.openxmlformats.org/officeDocument/2006/relationships/image" Target="media/image318.emf"/><Relationship Id="rId364" Type="http://schemas.openxmlformats.org/officeDocument/2006/relationships/image" Target="media/image360.emf"/><Relationship Id="rId767" Type="http://schemas.openxmlformats.org/officeDocument/2006/relationships/image" Target="media/image763.emf"/><Relationship Id="rId974" Type="http://schemas.openxmlformats.org/officeDocument/2006/relationships/image" Target="media/image970.emf"/><Relationship Id="rId61" Type="http://schemas.openxmlformats.org/officeDocument/2006/relationships/image" Target="media/image57.emf"/><Relationship Id="rId199" Type="http://schemas.openxmlformats.org/officeDocument/2006/relationships/image" Target="media/image195.emf"/><Relationship Id="rId571" Type="http://schemas.openxmlformats.org/officeDocument/2006/relationships/image" Target="media/image567.emf"/><Relationship Id="rId627" Type="http://schemas.openxmlformats.org/officeDocument/2006/relationships/image" Target="media/image623.emf"/><Relationship Id="rId669" Type="http://schemas.openxmlformats.org/officeDocument/2006/relationships/image" Target="media/image665.emf"/><Relationship Id="rId834" Type="http://schemas.openxmlformats.org/officeDocument/2006/relationships/image" Target="media/image830.emf"/><Relationship Id="rId876" Type="http://schemas.openxmlformats.org/officeDocument/2006/relationships/image" Target="media/image872.emf"/><Relationship Id="rId19" Type="http://schemas.openxmlformats.org/officeDocument/2006/relationships/image" Target="media/image15.emf"/><Relationship Id="rId224" Type="http://schemas.openxmlformats.org/officeDocument/2006/relationships/image" Target="media/image220.emf"/><Relationship Id="rId266" Type="http://schemas.openxmlformats.org/officeDocument/2006/relationships/image" Target="media/image262.emf"/><Relationship Id="rId431" Type="http://schemas.openxmlformats.org/officeDocument/2006/relationships/image" Target="media/image427.emf"/><Relationship Id="rId473" Type="http://schemas.openxmlformats.org/officeDocument/2006/relationships/image" Target="media/image469.emf"/><Relationship Id="rId529" Type="http://schemas.openxmlformats.org/officeDocument/2006/relationships/image" Target="media/image525.emf"/><Relationship Id="rId680" Type="http://schemas.openxmlformats.org/officeDocument/2006/relationships/image" Target="media/image676.emf"/><Relationship Id="rId736" Type="http://schemas.openxmlformats.org/officeDocument/2006/relationships/image" Target="media/image732.emf"/><Relationship Id="rId901" Type="http://schemas.openxmlformats.org/officeDocument/2006/relationships/image" Target="media/image897.emf"/><Relationship Id="rId30" Type="http://schemas.openxmlformats.org/officeDocument/2006/relationships/image" Target="media/image26.emf"/><Relationship Id="rId126" Type="http://schemas.openxmlformats.org/officeDocument/2006/relationships/image" Target="media/image122.emf"/><Relationship Id="rId168" Type="http://schemas.openxmlformats.org/officeDocument/2006/relationships/image" Target="media/image164.emf"/><Relationship Id="rId333" Type="http://schemas.openxmlformats.org/officeDocument/2006/relationships/image" Target="media/image329.emf"/><Relationship Id="rId540" Type="http://schemas.openxmlformats.org/officeDocument/2006/relationships/image" Target="media/image536.emf"/><Relationship Id="rId778" Type="http://schemas.openxmlformats.org/officeDocument/2006/relationships/image" Target="media/image774.emf"/><Relationship Id="rId943" Type="http://schemas.openxmlformats.org/officeDocument/2006/relationships/image" Target="media/image939.emf"/><Relationship Id="rId985" Type="http://schemas.openxmlformats.org/officeDocument/2006/relationships/image" Target="media/image981.emf"/><Relationship Id="rId72" Type="http://schemas.openxmlformats.org/officeDocument/2006/relationships/image" Target="media/image68.emf"/><Relationship Id="rId375" Type="http://schemas.openxmlformats.org/officeDocument/2006/relationships/image" Target="media/image371.emf"/><Relationship Id="rId582" Type="http://schemas.openxmlformats.org/officeDocument/2006/relationships/image" Target="media/image578.emf"/><Relationship Id="rId638" Type="http://schemas.openxmlformats.org/officeDocument/2006/relationships/image" Target="media/image634.emf"/><Relationship Id="rId803" Type="http://schemas.openxmlformats.org/officeDocument/2006/relationships/image" Target="media/image799.emf"/><Relationship Id="rId845" Type="http://schemas.openxmlformats.org/officeDocument/2006/relationships/image" Target="media/image841.emf"/><Relationship Id="rId3" Type="http://schemas.openxmlformats.org/officeDocument/2006/relationships/settings" Target="settings.xml"/><Relationship Id="rId235" Type="http://schemas.openxmlformats.org/officeDocument/2006/relationships/image" Target="media/image231.emf"/><Relationship Id="rId277" Type="http://schemas.openxmlformats.org/officeDocument/2006/relationships/image" Target="media/image273.emf"/><Relationship Id="rId400" Type="http://schemas.openxmlformats.org/officeDocument/2006/relationships/image" Target="media/image396.emf"/><Relationship Id="rId442" Type="http://schemas.openxmlformats.org/officeDocument/2006/relationships/image" Target="media/image438.emf"/><Relationship Id="rId484" Type="http://schemas.openxmlformats.org/officeDocument/2006/relationships/image" Target="media/image480.emf"/><Relationship Id="rId705" Type="http://schemas.openxmlformats.org/officeDocument/2006/relationships/image" Target="media/image701.emf"/><Relationship Id="rId887" Type="http://schemas.openxmlformats.org/officeDocument/2006/relationships/image" Target="media/image883.emf"/><Relationship Id="rId137" Type="http://schemas.openxmlformats.org/officeDocument/2006/relationships/image" Target="media/image133.emf"/><Relationship Id="rId302" Type="http://schemas.openxmlformats.org/officeDocument/2006/relationships/image" Target="media/image298.emf"/><Relationship Id="rId344" Type="http://schemas.openxmlformats.org/officeDocument/2006/relationships/image" Target="media/image340.emf"/><Relationship Id="rId691" Type="http://schemas.openxmlformats.org/officeDocument/2006/relationships/image" Target="media/image687.emf"/><Relationship Id="rId747" Type="http://schemas.openxmlformats.org/officeDocument/2006/relationships/image" Target="media/image743.emf"/><Relationship Id="rId789" Type="http://schemas.openxmlformats.org/officeDocument/2006/relationships/image" Target="media/image785.emf"/><Relationship Id="rId912" Type="http://schemas.openxmlformats.org/officeDocument/2006/relationships/image" Target="media/image908.emf"/><Relationship Id="rId954" Type="http://schemas.openxmlformats.org/officeDocument/2006/relationships/image" Target="media/image950.emf"/><Relationship Id="rId996" Type="http://schemas.openxmlformats.org/officeDocument/2006/relationships/image" Target="media/image992.emf"/><Relationship Id="rId41" Type="http://schemas.openxmlformats.org/officeDocument/2006/relationships/image" Target="media/image37.emf"/><Relationship Id="rId83" Type="http://schemas.openxmlformats.org/officeDocument/2006/relationships/image" Target="media/image79.emf"/><Relationship Id="rId179" Type="http://schemas.openxmlformats.org/officeDocument/2006/relationships/image" Target="media/image175.emf"/><Relationship Id="rId386" Type="http://schemas.openxmlformats.org/officeDocument/2006/relationships/image" Target="media/image382.emf"/><Relationship Id="rId551" Type="http://schemas.openxmlformats.org/officeDocument/2006/relationships/image" Target="media/image547.emf"/><Relationship Id="rId593" Type="http://schemas.openxmlformats.org/officeDocument/2006/relationships/image" Target="media/image589.emf"/><Relationship Id="rId607" Type="http://schemas.openxmlformats.org/officeDocument/2006/relationships/image" Target="media/image603.emf"/><Relationship Id="rId649" Type="http://schemas.openxmlformats.org/officeDocument/2006/relationships/image" Target="media/image645.emf"/><Relationship Id="rId814" Type="http://schemas.openxmlformats.org/officeDocument/2006/relationships/image" Target="media/image810.emf"/><Relationship Id="rId856" Type="http://schemas.openxmlformats.org/officeDocument/2006/relationships/image" Target="media/image852.emf"/><Relationship Id="rId190" Type="http://schemas.openxmlformats.org/officeDocument/2006/relationships/image" Target="media/image186.emf"/><Relationship Id="rId204" Type="http://schemas.openxmlformats.org/officeDocument/2006/relationships/image" Target="media/image200.emf"/><Relationship Id="rId246" Type="http://schemas.openxmlformats.org/officeDocument/2006/relationships/image" Target="media/image242.emf"/><Relationship Id="rId288" Type="http://schemas.openxmlformats.org/officeDocument/2006/relationships/image" Target="media/image284.emf"/><Relationship Id="rId411" Type="http://schemas.openxmlformats.org/officeDocument/2006/relationships/image" Target="media/image407.emf"/><Relationship Id="rId453" Type="http://schemas.openxmlformats.org/officeDocument/2006/relationships/image" Target="media/image449.emf"/><Relationship Id="rId509" Type="http://schemas.openxmlformats.org/officeDocument/2006/relationships/image" Target="media/image505.emf"/><Relationship Id="rId660" Type="http://schemas.openxmlformats.org/officeDocument/2006/relationships/image" Target="media/image656.emf"/><Relationship Id="rId898" Type="http://schemas.openxmlformats.org/officeDocument/2006/relationships/image" Target="media/image894.emf"/><Relationship Id="rId106" Type="http://schemas.openxmlformats.org/officeDocument/2006/relationships/image" Target="media/image102.emf"/><Relationship Id="rId313" Type="http://schemas.openxmlformats.org/officeDocument/2006/relationships/image" Target="media/image309.emf"/><Relationship Id="rId495" Type="http://schemas.openxmlformats.org/officeDocument/2006/relationships/image" Target="media/image491.emf"/><Relationship Id="rId716" Type="http://schemas.openxmlformats.org/officeDocument/2006/relationships/image" Target="media/image712.emf"/><Relationship Id="rId758" Type="http://schemas.openxmlformats.org/officeDocument/2006/relationships/image" Target="media/image754.emf"/><Relationship Id="rId923" Type="http://schemas.openxmlformats.org/officeDocument/2006/relationships/image" Target="media/image919.emf"/><Relationship Id="rId965" Type="http://schemas.openxmlformats.org/officeDocument/2006/relationships/image" Target="media/image961.emf"/><Relationship Id="rId10" Type="http://schemas.openxmlformats.org/officeDocument/2006/relationships/image" Target="media/image6.emf"/><Relationship Id="rId52" Type="http://schemas.openxmlformats.org/officeDocument/2006/relationships/image" Target="media/image48.emf"/><Relationship Id="rId94" Type="http://schemas.openxmlformats.org/officeDocument/2006/relationships/image" Target="media/image90.emf"/><Relationship Id="rId148" Type="http://schemas.openxmlformats.org/officeDocument/2006/relationships/image" Target="media/image144.emf"/><Relationship Id="rId355" Type="http://schemas.openxmlformats.org/officeDocument/2006/relationships/image" Target="media/image351.emf"/><Relationship Id="rId397" Type="http://schemas.openxmlformats.org/officeDocument/2006/relationships/image" Target="media/image393.emf"/><Relationship Id="rId520" Type="http://schemas.openxmlformats.org/officeDocument/2006/relationships/image" Target="media/image516.emf"/><Relationship Id="rId562" Type="http://schemas.openxmlformats.org/officeDocument/2006/relationships/image" Target="media/image558.emf"/><Relationship Id="rId618" Type="http://schemas.openxmlformats.org/officeDocument/2006/relationships/image" Target="media/image614.emf"/><Relationship Id="rId825" Type="http://schemas.openxmlformats.org/officeDocument/2006/relationships/image" Target="media/image821.emf"/><Relationship Id="rId215" Type="http://schemas.openxmlformats.org/officeDocument/2006/relationships/image" Target="media/image211.emf"/><Relationship Id="rId257" Type="http://schemas.openxmlformats.org/officeDocument/2006/relationships/image" Target="media/image253.emf"/><Relationship Id="rId422" Type="http://schemas.openxmlformats.org/officeDocument/2006/relationships/image" Target="media/image418.emf"/><Relationship Id="rId464" Type="http://schemas.openxmlformats.org/officeDocument/2006/relationships/image" Target="media/image460.emf"/><Relationship Id="rId867" Type="http://schemas.openxmlformats.org/officeDocument/2006/relationships/image" Target="media/image863.emf"/><Relationship Id="rId299" Type="http://schemas.openxmlformats.org/officeDocument/2006/relationships/image" Target="media/image295.emf"/><Relationship Id="rId727" Type="http://schemas.openxmlformats.org/officeDocument/2006/relationships/image" Target="media/image723.emf"/><Relationship Id="rId934" Type="http://schemas.openxmlformats.org/officeDocument/2006/relationships/image" Target="media/image930.emf"/><Relationship Id="rId63" Type="http://schemas.openxmlformats.org/officeDocument/2006/relationships/image" Target="media/image59.emf"/><Relationship Id="rId159" Type="http://schemas.openxmlformats.org/officeDocument/2006/relationships/image" Target="media/image155.emf"/><Relationship Id="rId366" Type="http://schemas.openxmlformats.org/officeDocument/2006/relationships/image" Target="media/image362.emf"/><Relationship Id="rId573" Type="http://schemas.openxmlformats.org/officeDocument/2006/relationships/image" Target="media/image569.emf"/><Relationship Id="rId780" Type="http://schemas.openxmlformats.org/officeDocument/2006/relationships/image" Target="media/image776.emf"/><Relationship Id="rId226" Type="http://schemas.openxmlformats.org/officeDocument/2006/relationships/image" Target="media/image222.emf"/><Relationship Id="rId433" Type="http://schemas.openxmlformats.org/officeDocument/2006/relationships/image" Target="media/image429.emf"/><Relationship Id="rId878" Type="http://schemas.openxmlformats.org/officeDocument/2006/relationships/image" Target="media/image874.emf"/><Relationship Id="rId640" Type="http://schemas.openxmlformats.org/officeDocument/2006/relationships/image" Target="media/image636.emf"/><Relationship Id="rId738" Type="http://schemas.openxmlformats.org/officeDocument/2006/relationships/image" Target="media/image734.emf"/><Relationship Id="rId945" Type="http://schemas.openxmlformats.org/officeDocument/2006/relationships/image" Target="media/image941.emf"/><Relationship Id="rId74" Type="http://schemas.openxmlformats.org/officeDocument/2006/relationships/image" Target="media/image70.emf"/><Relationship Id="rId377" Type="http://schemas.openxmlformats.org/officeDocument/2006/relationships/image" Target="media/image373.emf"/><Relationship Id="rId500" Type="http://schemas.openxmlformats.org/officeDocument/2006/relationships/image" Target="media/image496.emf"/><Relationship Id="rId584" Type="http://schemas.openxmlformats.org/officeDocument/2006/relationships/image" Target="media/image580.emf"/><Relationship Id="rId805" Type="http://schemas.openxmlformats.org/officeDocument/2006/relationships/image" Target="media/image801.emf"/><Relationship Id="rId5" Type="http://schemas.openxmlformats.org/officeDocument/2006/relationships/image" Target="media/image1.emf"/><Relationship Id="rId237" Type="http://schemas.openxmlformats.org/officeDocument/2006/relationships/image" Target="media/image233.emf"/><Relationship Id="rId791" Type="http://schemas.openxmlformats.org/officeDocument/2006/relationships/image" Target="media/image787.emf"/><Relationship Id="rId889" Type="http://schemas.openxmlformats.org/officeDocument/2006/relationships/image" Target="media/image885.emf"/><Relationship Id="rId444" Type="http://schemas.openxmlformats.org/officeDocument/2006/relationships/image" Target="media/image440.emf"/><Relationship Id="rId651" Type="http://schemas.openxmlformats.org/officeDocument/2006/relationships/image" Target="media/image647.emf"/><Relationship Id="rId749" Type="http://schemas.openxmlformats.org/officeDocument/2006/relationships/image" Target="media/image745.emf"/><Relationship Id="rId290" Type="http://schemas.openxmlformats.org/officeDocument/2006/relationships/image" Target="media/image286.emf"/><Relationship Id="rId304" Type="http://schemas.openxmlformats.org/officeDocument/2006/relationships/image" Target="media/image300.emf"/><Relationship Id="rId388" Type="http://schemas.openxmlformats.org/officeDocument/2006/relationships/image" Target="media/image384.emf"/><Relationship Id="rId511" Type="http://schemas.openxmlformats.org/officeDocument/2006/relationships/image" Target="media/image507.emf"/><Relationship Id="rId609" Type="http://schemas.openxmlformats.org/officeDocument/2006/relationships/image" Target="media/image605.emf"/><Relationship Id="rId956" Type="http://schemas.openxmlformats.org/officeDocument/2006/relationships/image" Target="media/image952.emf"/><Relationship Id="rId85" Type="http://schemas.openxmlformats.org/officeDocument/2006/relationships/image" Target="media/image81.emf"/><Relationship Id="rId150" Type="http://schemas.openxmlformats.org/officeDocument/2006/relationships/image" Target="media/image146.emf"/><Relationship Id="rId595" Type="http://schemas.openxmlformats.org/officeDocument/2006/relationships/image" Target="media/image591.emf"/><Relationship Id="rId816" Type="http://schemas.openxmlformats.org/officeDocument/2006/relationships/image" Target="media/image812.emf"/><Relationship Id="rId1001" Type="http://schemas.openxmlformats.org/officeDocument/2006/relationships/image" Target="media/image997.emf"/><Relationship Id="rId248" Type="http://schemas.openxmlformats.org/officeDocument/2006/relationships/image" Target="media/image244.emf"/><Relationship Id="rId455" Type="http://schemas.openxmlformats.org/officeDocument/2006/relationships/image" Target="media/image451.emf"/><Relationship Id="rId662" Type="http://schemas.openxmlformats.org/officeDocument/2006/relationships/image" Target="media/image658.emf"/><Relationship Id="rId12" Type="http://schemas.openxmlformats.org/officeDocument/2006/relationships/image" Target="media/image8.emf"/><Relationship Id="rId108" Type="http://schemas.openxmlformats.org/officeDocument/2006/relationships/image" Target="media/image104.emf"/><Relationship Id="rId315" Type="http://schemas.openxmlformats.org/officeDocument/2006/relationships/image" Target="media/image311.emf"/><Relationship Id="rId522" Type="http://schemas.openxmlformats.org/officeDocument/2006/relationships/image" Target="media/image518.emf"/><Relationship Id="rId967" Type="http://schemas.openxmlformats.org/officeDocument/2006/relationships/image" Target="media/image963.emf"/><Relationship Id="rId96" Type="http://schemas.openxmlformats.org/officeDocument/2006/relationships/image" Target="media/image92.emf"/><Relationship Id="rId161" Type="http://schemas.openxmlformats.org/officeDocument/2006/relationships/image" Target="media/image157.emf"/><Relationship Id="rId399" Type="http://schemas.openxmlformats.org/officeDocument/2006/relationships/image" Target="media/image395.emf"/><Relationship Id="rId827" Type="http://schemas.openxmlformats.org/officeDocument/2006/relationships/image" Target="media/image823.emf"/><Relationship Id="rId259" Type="http://schemas.openxmlformats.org/officeDocument/2006/relationships/image" Target="media/image255.emf"/><Relationship Id="rId466" Type="http://schemas.openxmlformats.org/officeDocument/2006/relationships/image" Target="media/image462.emf"/><Relationship Id="rId673" Type="http://schemas.openxmlformats.org/officeDocument/2006/relationships/image" Target="media/image669.emf"/><Relationship Id="rId880" Type="http://schemas.openxmlformats.org/officeDocument/2006/relationships/image" Target="media/image876.emf"/><Relationship Id="rId23" Type="http://schemas.openxmlformats.org/officeDocument/2006/relationships/image" Target="media/image19.emf"/><Relationship Id="rId119" Type="http://schemas.openxmlformats.org/officeDocument/2006/relationships/image" Target="media/image115.emf"/><Relationship Id="rId326" Type="http://schemas.openxmlformats.org/officeDocument/2006/relationships/image" Target="media/image322.emf"/><Relationship Id="rId533" Type="http://schemas.openxmlformats.org/officeDocument/2006/relationships/image" Target="media/image529.emf"/><Relationship Id="rId978" Type="http://schemas.openxmlformats.org/officeDocument/2006/relationships/image" Target="media/image974.emf"/><Relationship Id="rId740" Type="http://schemas.openxmlformats.org/officeDocument/2006/relationships/image" Target="media/image736.emf"/><Relationship Id="rId838" Type="http://schemas.openxmlformats.org/officeDocument/2006/relationships/image" Target="media/image834.emf"/><Relationship Id="rId172" Type="http://schemas.openxmlformats.org/officeDocument/2006/relationships/image" Target="media/image168.emf"/><Relationship Id="rId477" Type="http://schemas.openxmlformats.org/officeDocument/2006/relationships/image" Target="media/image473.emf"/><Relationship Id="rId600" Type="http://schemas.openxmlformats.org/officeDocument/2006/relationships/image" Target="media/image596.emf"/><Relationship Id="rId684" Type="http://schemas.openxmlformats.org/officeDocument/2006/relationships/image" Target="media/image680.emf"/><Relationship Id="rId337" Type="http://schemas.openxmlformats.org/officeDocument/2006/relationships/image" Target="media/image333.emf"/><Relationship Id="rId891" Type="http://schemas.openxmlformats.org/officeDocument/2006/relationships/image" Target="media/image887.emf"/><Relationship Id="rId905" Type="http://schemas.openxmlformats.org/officeDocument/2006/relationships/image" Target="media/image901.emf"/><Relationship Id="rId989" Type="http://schemas.openxmlformats.org/officeDocument/2006/relationships/image" Target="media/image985.emf"/><Relationship Id="rId34" Type="http://schemas.openxmlformats.org/officeDocument/2006/relationships/image" Target="media/image30.emf"/><Relationship Id="rId544" Type="http://schemas.openxmlformats.org/officeDocument/2006/relationships/image" Target="media/image540.emf"/><Relationship Id="rId751" Type="http://schemas.openxmlformats.org/officeDocument/2006/relationships/image" Target="media/image747.emf"/><Relationship Id="rId849" Type="http://schemas.openxmlformats.org/officeDocument/2006/relationships/image" Target="media/image845.emf"/><Relationship Id="rId183" Type="http://schemas.openxmlformats.org/officeDocument/2006/relationships/image" Target="media/image179.emf"/><Relationship Id="rId390" Type="http://schemas.openxmlformats.org/officeDocument/2006/relationships/image" Target="media/image386.emf"/><Relationship Id="rId404" Type="http://schemas.openxmlformats.org/officeDocument/2006/relationships/image" Target="media/image400.emf"/><Relationship Id="rId611" Type="http://schemas.openxmlformats.org/officeDocument/2006/relationships/image" Target="media/image607.emf"/><Relationship Id="rId250" Type="http://schemas.openxmlformats.org/officeDocument/2006/relationships/image" Target="media/image246.emf"/><Relationship Id="rId488" Type="http://schemas.openxmlformats.org/officeDocument/2006/relationships/image" Target="media/image484.emf"/><Relationship Id="rId695" Type="http://schemas.openxmlformats.org/officeDocument/2006/relationships/image" Target="media/image691.emf"/><Relationship Id="rId709" Type="http://schemas.openxmlformats.org/officeDocument/2006/relationships/image" Target="media/image705.emf"/><Relationship Id="rId916" Type="http://schemas.openxmlformats.org/officeDocument/2006/relationships/image" Target="media/image912.emf"/><Relationship Id="rId45" Type="http://schemas.openxmlformats.org/officeDocument/2006/relationships/image" Target="media/image41.emf"/><Relationship Id="rId110" Type="http://schemas.openxmlformats.org/officeDocument/2006/relationships/image" Target="media/image106.emf"/><Relationship Id="rId348" Type="http://schemas.openxmlformats.org/officeDocument/2006/relationships/image" Target="media/image344.emf"/><Relationship Id="rId555" Type="http://schemas.openxmlformats.org/officeDocument/2006/relationships/image" Target="media/image551.emf"/><Relationship Id="rId762" Type="http://schemas.openxmlformats.org/officeDocument/2006/relationships/image" Target="media/image758.emf"/><Relationship Id="rId194" Type="http://schemas.openxmlformats.org/officeDocument/2006/relationships/image" Target="media/image190.emf"/><Relationship Id="rId208" Type="http://schemas.openxmlformats.org/officeDocument/2006/relationships/image" Target="media/image204.emf"/><Relationship Id="rId415" Type="http://schemas.openxmlformats.org/officeDocument/2006/relationships/image" Target="media/image411.emf"/><Relationship Id="rId622" Type="http://schemas.openxmlformats.org/officeDocument/2006/relationships/image" Target="media/image618.emf"/><Relationship Id="rId261" Type="http://schemas.openxmlformats.org/officeDocument/2006/relationships/image" Target="media/image257.emf"/><Relationship Id="rId499" Type="http://schemas.openxmlformats.org/officeDocument/2006/relationships/image" Target="media/image495.emf"/><Relationship Id="rId927" Type="http://schemas.openxmlformats.org/officeDocument/2006/relationships/image" Target="media/image923.emf"/><Relationship Id="rId56" Type="http://schemas.openxmlformats.org/officeDocument/2006/relationships/image" Target="media/image52.emf"/><Relationship Id="rId359" Type="http://schemas.openxmlformats.org/officeDocument/2006/relationships/image" Target="media/image355.emf"/><Relationship Id="rId566" Type="http://schemas.openxmlformats.org/officeDocument/2006/relationships/image" Target="media/image562.emf"/><Relationship Id="rId773" Type="http://schemas.openxmlformats.org/officeDocument/2006/relationships/image" Target="media/image769.emf"/><Relationship Id="rId121" Type="http://schemas.openxmlformats.org/officeDocument/2006/relationships/image" Target="media/image117.emf"/><Relationship Id="rId219" Type="http://schemas.openxmlformats.org/officeDocument/2006/relationships/image" Target="media/image215.emf"/><Relationship Id="rId426" Type="http://schemas.openxmlformats.org/officeDocument/2006/relationships/image" Target="media/image422.emf"/><Relationship Id="rId633" Type="http://schemas.openxmlformats.org/officeDocument/2006/relationships/image" Target="media/image629.emf"/><Relationship Id="rId980" Type="http://schemas.openxmlformats.org/officeDocument/2006/relationships/image" Target="media/image976.emf"/><Relationship Id="rId840" Type="http://schemas.openxmlformats.org/officeDocument/2006/relationships/image" Target="media/image836.emf"/><Relationship Id="rId938" Type="http://schemas.openxmlformats.org/officeDocument/2006/relationships/image" Target="media/image934.emf"/><Relationship Id="rId67" Type="http://schemas.openxmlformats.org/officeDocument/2006/relationships/image" Target="media/image63.emf"/><Relationship Id="rId272" Type="http://schemas.openxmlformats.org/officeDocument/2006/relationships/image" Target="media/image268.emf"/><Relationship Id="rId577" Type="http://schemas.openxmlformats.org/officeDocument/2006/relationships/image" Target="media/image573.emf"/><Relationship Id="rId700" Type="http://schemas.openxmlformats.org/officeDocument/2006/relationships/image" Target="media/image696.emf"/><Relationship Id="rId132" Type="http://schemas.openxmlformats.org/officeDocument/2006/relationships/image" Target="media/image128.emf"/><Relationship Id="rId784" Type="http://schemas.openxmlformats.org/officeDocument/2006/relationships/image" Target="media/image780.emf"/><Relationship Id="rId991" Type="http://schemas.openxmlformats.org/officeDocument/2006/relationships/image" Target="media/image987.emf"/><Relationship Id="rId437" Type="http://schemas.openxmlformats.org/officeDocument/2006/relationships/image" Target="media/image433.emf"/><Relationship Id="rId644" Type="http://schemas.openxmlformats.org/officeDocument/2006/relationships/image" Target="media/image640.emf"/><Relationship Id="rId851" Type="http://schemas.openxmlformats.org/officeDocument/2006/relationships/image" Target="media/image847.emf"/><Relationship Id="rId283" Type="http://schemas.openxmlformats.org/officeDocument/2006/relationships/image" Target="media/image279.emf"/><Relationship Id="rId490" Type="http://schemas.openxmlformats.org/officeDocument/2006/relationships/image" Target="media/image486.emf"/><Relationship Id="rId504" Type="http://schemas.openxmlformats.org/officeDocument/2006/relationships/image" Target="media/image500.emf"/><Relationship Id="rId711" Type="http://schemas.openxmlformats.org/officeDocument/2006/relationships/image" Target="media/image707.emf"/><Relationship Id="rId949" Type="http://schemas.openxmlformats.org/officeDocument/2006/relationships/image" Target="media/image945.emf"/><Relationship Id="rId78" Type="http://schemas.openxmlformats.org/officeDocument/2006/relationships/image" Target="media/image74.emf"/><Relationship Id="rId143" Type="http://schemas.openxmlformats.org/officeDocument/2006/relationships/image" Target="media/image139.emf"/><Relationship Id="rId350" Type="http://schemas.openxmlformats.org/officeDocument/2006/relationships/image" Target="media/image346.emf"/><Relationship Id="rId588" Type="http://schemas.openxmlformats.org/officeDocument/2006/relationships/image" Target="media/image584.emf"/><Relationship Id="rId795" Type="http://schemas.openxmlformats.org/officeDocument/2006/relationships/image" Target="media/image791.emf"/><Relationship Id="rId809" Type="http://schemas.openxmlformats.org/officeDocument/2006/relationships/image" Target="media/image805.emf"/><Relationship Id="rId9" Type="http://schemas.openxmlformats.org/officeDocument/2006/relationships/image" Target="media/image5.emf"/><Relationship Id="rId210" Type="http://schemas.openxmlformats.org/officeDocument/2006/relationships/image" Target="media/image206.emf"/><Relationship Id="rId448" Type="http://schemas.openxmlformats.org/officeDocument/2006/relationships/image" Target="media/image444.emf"/><Relationship Id="rId655" Type="http://schemas.openxmlformats.org/officeDocument/2006/relationships/image" Target="media/image651.emf"/><Relationship Id="rId862" Type="http://schemas.openxmlformats.org/officeDocument/2006/relationships/image" Target="media/image858.emf"/><Relationship Id="rId294" Type="http://schemas.openxmlformats.org/officeDocument/2006/relationships/image" Target="media/image290.emf"/><Relationship Id="rId308" Type="http://schemas.openxmlformats.org/officeDocument/2006/relationships/image" Target="media/image304.emf"/><Relationship Id="rId515" Type="http://schemas.openxmlformats.org/officeDocument/2006/relationships/image" Target="media/image511.emf"/><Relationship Id="rId722" Type="http://schemas.openxmlformats.org/officeDocument/2006/relationships/image" Target="media/image718.emf"/><Relationship Id="rId89" Type="http://schemas.openxmlformats.org/officeDocument/2006/relationships/image" Target="media/image85.emf"/><Relationship Id="rId154" Type="http://schemas.openxmlformats.org/officeDocument/2006/relationships/image" Target="media/image150.emf"/><Relationship Id="rId361" Type="http://schemas.openxmlformats.org/officeDocument/2006/relationships/image" Target="media/image357.emf"/><Relationship Id="rId599" Type="http://schemas.openxmlformats.org/officeDocument/2006/relationships/image" Target="media/image595.emf"/><Relationship Id="rId1005" Type="http://schemas.openxmlformats.org/officeDocument/2006/relationships/fontTable" Target="fontTable.xml"/><Relationship Id="rId459" Type="http://schemas.openxmlformats.org/officeDocument/2006/relationships/image" Target="media/image455.emf"/><Relationship Id="rId666" Type="http://schemas.openxmlformats.org/officeDocument/2006/relationships/image" Target="media/image662.emf"/><Relationship Id="rId873" Type="http://schemas.openxmlformats.org/officeDocument/2006/relationships/image" Target="media/image869.emf"/><Relationship Id="rId16" Type="http://schemas.openxmlformats.org/officeDocument/2006/relationships/image" Target="media/image12.emf"/><Relationship Id="rId221" Type="http://schemas.openxmlformats.org/officeDocument/2006/relationships/image" Target="media/image217.emf"/><Relationship Id="rId319" Type="http://schemas.openxmlformats.org/officeDocument/2006/relationships/image" Target="media/image315.emf"/><Relationship Id="rId526" Type="http://schemas.openxmlformats.org/officeDocument/2006/relationships/image" Target="media/image522.emf"/><Relationship Id="rId733" Type="http://schemas.openxmlformats.org/officeDocument/2006/relationships/image" Target="media/image729.emf"/><Relationship Id="rId940" Type="http://schemas.openxmlformats.org/officeDocument/2006/relationships/image" Target="media/image936.emf"/><Relationship Id="rId165" Type="http://schemas.openxmlformats.org/officeDocument/2006/relationships/image" Target="media/image161.emf"/><Relationship Id="rId372" Type="http://schemas.openxmlformats.org/officeDocument/2006/relationships/image" Target="media/image368.emf"/><Relationship Id="rId677" Type="http://schemas.openxmlformats.org/officeDocument/2006/relationships/image" Target="media/image673.emf"/><Relationship Id="rId800" Type="http://schemas.openxmlformats.org/officeDocument/2006/relationships/image" Target="media/image796.emf"/><Relationship Id="rId232" Type="http://schemas.openxmlformats.org/officeDocument/2006/relationships/image" Target="media/image228.emf"/><Relationship Id="rId884" Type="http://schemas.openxmlformats.org/officeDocument/2006/relationships/image" Target="media/image880.emf"/><Relationship Id="rId27" Type="http://schemas.openxmlformats.org/officeDocument/2006/relationships/image" Target="media/image23.emf"/><Relationship Id="rId537" Type="http://schemas.openxmlformats.org/officeDocument/2006/relationships/image" Target="media/image533.emf"/><Relationship Id="rId744" Type="http://schemas.openxmlformats.org/officeDocument/2006/relationships/image" Target="media/image740.emf"/><Relationship Id="rId951" Type="http://schemas.openxmlformats.org/officeDocument/2006/relationships/image" Target="media/image94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d6803\Documents\Custom%20Office%20Templates\Warehouse%20Inventory%20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CC7E6-383C-4439-9E72-36DC934FB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Warehouse Inventory 1.1.dotx</Template>
  <TotalTime>1</TotalTime>
  <Pages>250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Kelly</dc:creator>
  <cp:keywords/>
  <cp:lastModifiedBy>David Kelly</cp:lastModifiedBy>
  <cp:revision>1</cp:revision>
  <cp:lastPrinted>2010-06-09T14:59:00Z</cp:lastPrinted>
  <dcterms:created xsi:type="dcterms:W3CDTF">2021-02-25T10:12:00Z</dcterms:created>
  <dcterms:modified xsi:type="dcterms:W3CDTF">2021-02-25T10:13:00Z</dcterms:modified>
</cp:coreProperties>
</file>