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2F2AD9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3BB154DC" wp14:editId="1D11607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AA3C7C7" id="AutoShape 5" o:spid="_x0000_s1026" style="position:absolute;margin-left:331.5pt;margin-top:0;width:382.7pt;height:269.3pt;z-index:-251654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7eiKQIAADc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cXu3oikCAAA3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3EAEF905" wp14:editId="5994005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372FE3" id="AutoShape 4" o:spid="_x0000_s1026" style="position:absolute;margin-left:0;margin-top:0;width:382.7pt;height:269.3pt;z-index:-251655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EH6KQIAADc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INhB+ikCAAA3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1DDE0D68" wp14:editId="6AB515A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0B24E2A" id="AutoShape 3" o:spid="_x0000_s1026" style="position:absolute;margin-left:331.5pt;margin-top:0;width:382.7pt;height:269.3pt;z-index:-251656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LkKKQIAADc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Jti5CikCAAA3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400CEE27" wp14:editId="4B192E6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D4ECCF5" id="AutoShape 2" o:spid="_x0000_s1026" style="position:absolute;margin-left:0;margin-top:0;width:382.7pt;height:269.3pt;z-index:-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Q1yKAIAADc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B8B932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014FB68" wp14:editId="5FFD9926">
            <wp:extent cx="2762885" cy="2275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A4F70" w14:textId="77777777" w:rsidR="004D462B" w:rsidRDefault="004D462B" w:rsidP="00263C9E">
      <w:pPr>
        <w:jc w:val="center"/>
      </w:pPr>
    </w:p>
    <w:p w14:paraId="1EE63BC1" w14:textId="77777777" w:rsidR="004D462B" w:rsidRDefault="004D462B" w:rsidP="00263C9E"/>
    <w:p w14:paraId="018F1A3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EE934E0" wp14:editId="739E48B1">
            <wp:extent cx="2762885" cy="2275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147B" w14:textId="77777777" w:rsidR="004D462B" w:rsidRDefault="004D462B" w:rsidP="00263C9E">
      <w:pPr>
        <w:jc w:val="center"/>
      </w:pPr>
    </w:p>
    <w:p w14:paraId="4737997C" w14:textId="77777777" w:rsidR="004D462B" w:rsidRDefault="004D462B" w:rsidP="00263C9E">
      <w:pPr>
        <w:jc w:val="center"/>
      </w:pPr>
    </w:p>
    <w:p w14:paraId="3B081771" w14:textId="77777777" w:rsidR="004D462B" w:rsidRDefault="004D462B" w:rsidP="00263C9E">
      <w:pPr>
        <w:jc w:val="center"/>
      </w:pPr>
    </w:p>
    <w:p w14:paraId="40782B62" w14:textId="77777777" w:rsidR="004D462B" w:rsidRDefault="004D462B" w:rsidP="006F3544"/>
    <w:p w14:paraId="5D25269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A57ADE8" wp14:editId="30B75DA5">
            <wp:extent cx="2762885" cy="2275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6BF4" w14:textId="77777777" w:rsidR="004D462B" w:rsidRDefault="004D462B" w:rsidP="00263C9E">
      <w:pPr>
        <w:jc w:val="center"/>
      </w:pPr>
    </w:p>
    <w:p w14:paraId="034B6355" w14:textId="77777777" w:rsidR="004D462B" w:rsidRDefault="004D462B" w:rsidP="00263C9E">
      <w:pPr>
        <w:jc w:val="center"/>
      </w:pPr>
    </w:p>
    <w:p w14:paraId="7E2E78BC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5905DE9" wp14:editId="0E6F5464">
            <wp:extent cx="2762885" cy="2275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AC1BA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60054243" wp14:editId="44CBFE8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F17B815" id="AutoShape 5" o:spid="_x0000_s1026" style="position:absolute;margin-left:331.5pt;margin-top:0;width:382.7pt;height:269.3pt;z-index:-251649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GDKKQIAADc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rQxgyikCAAA3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60F12483" wp14:editId="1E12A5C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7145E8" id="AutoShape 4" o:spid="_x0000_s1026" style="position:absolute;margin-left:0;margin-top:0;width:382.7pt;height:269.3pt;z-index:-251650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14gXfKwIAADg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4C6DDA18" wp14:editId="2D54A3A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9E208E" id="AutoShape 3" o:spid="_x0000_s1026" style="position:absolute;margin-left:331.5pt;margin-top:0;width:382.7pt;height:269.3pt;z-index:-251651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v0vKQIAADg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M+L9Ly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2317552D" wp14:editId="512B5D7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FEBF3D0" id="AutoShape 2" o:spid="_x0000_s1026" style="position:absolute;margin-left:0;margin-top:0;width:382.7pt;height:269.3pt;z-index:-251652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UvdJVy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E46F00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7AD67F7" wp14:editId="227A1805">
            <wp:extent cx="2762885" cy="2275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35F97" w14:textId="77777777" w:rsidR="004D462B" w:rsidRDefault="004D462B" w:rsidP="00263C9E">
      <w:pPr>
        <w:jc w:val="center"/>
      </w:pPr>
    </w:p>
    <w:p w14:paraId="1F26E0ED" w14:textId="77777777" w:rsidR="004D462B" w:rsidRDefault="004D462B" w:rsidP="00263C9E"/>
    <w:p w14:paraId="318F990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0F82E84" wp14:editId="0C1D485C">
            <wp:extent cx="2762885" cy="2275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D689E" w14:textId="77777777" w:rsidR="004D462B" w:rsidRDefault="004D462B" w:rsidP="00263C9E">
      <w:pPr>
        <w:jc w:val="center"/>
      </w:pPr>
    </w:p>
    <w:p w14:paraId="6AD36A82" w14:textId="77777777" w:rsidR="004D462B" w:rsidRDefault="004D462B" w:rsidP="00263C9E">
      <w:pPr>
        <w:jc w:val="center"/>
      </w:pPr>
    </w:p>
    <w:p w14:paraId="4BA9F9D5" w14:textId="77777777" w:rsidR="004D462B" w:rsidRDefault="004D462B" w:rsidP="00263C9E">
      <w:pPr>
        <w:jc w:val="center"/>
      </w:pPr>
    </w:p>
    <w:p w14:paraId="52E23CEA" w14:textId="77777777" w:rsidR="004D462B" w:rsidRDefault="004D462B" w:rsidP="006F3544"/>
    <w:p w14:paraId="4C47C35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A6DB30F" wp14:editId="3D7B24C9">
            <wp:extent cx="2762885" cy="22758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E7EE7" w14:textId="77777777" w:rsidR="004D462B" w:rsidRDefault="004D462B" w:rsidP="00263C9E">
      <w:pPr>
        <w:jc w:val="center"/>
      </w:pPr>
    </w:p>
    <w:p w14:paraId="44F765FE" w14:textId="77777777" w:rsidR="004D462B" w:rsidRDefault="004D462B" w:rsidP="00263C9E">
      <w:pPr>
        <w:jc w:val="center"/>
      </w:pPr>
    </w:p>
    <w:p w14:paraId="6210A7B3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83F00CC" wp14:editId="640E5A6A">
            <wp:extent cx="2762885" cy="2275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637B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15AF7937" wp14:editId="07C9EB4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7DD669" id="AutoShape 5" o:spid="_x0000_s1026" style="position:absolute;margin-left:331.5pt;margin-top:0;width:382.7pt;height:269.3pt;z-index:-251643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fOHKQIAADg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ZEHzhy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6852DFE6" wp14:editId="4E6458B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2E0774" id="AutoShape 4" o:spid="_x0000_s1026" style="position:absolute;margin-left:0;margin-top:0;width:382.7pt;height:269.3pt;z-index:-251644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VY6Any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7AAD30DC" wp14:editId="61385ED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A3B9CB7" id="AutoShape 3" o:spid="_x0000_s1026" style="position:absolute;margin-left:331.5pt;margin-top:0;width:382.7pt;height:269.3pt;z-index:-251645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FOOeG8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4A9AF568" wp14:editId="35C5836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DB0E1C" id="AutoShape 2" o:spid="_x0000_s1026" style="position:absolute;margin-left:0;margin-top:0;width:382.7pt;height:269.3pt;z-index:-251646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4coSsC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13B3D4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54FD4F8" wp14:editId="12AA2F46">
            <wp:extent cx="2762885" cy="2275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A8D3C" w14:textId="77777777" w:rsidR="004D462B" w:rsidRDefault="004D462B" w:rsidP="00263C9E">
      <w:pPr>
        <w:jc w:val="center"/>
      </w:pPr>
    </w:p>
    <w:p w14:paraId="61F8F25D" w14:textId="77777777" w:rsidR="004D462B" w:rsidRDefault="004D462B" w:rsidP="00263C9E"/>
    <w:p w14:paraId="2676C32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5E4499A" wp14:editId="41E86320">
            <wp:extent cx="2762885" cy="22758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8D807" w14:textId="77777777" w:rsidR="004D462B" w:rsidRDefault="004D462B" w:rsidP="00263C9E">
      <w:pPr>
        <w:jc w:val="center"/>
      </w:pPr>
    </w:p>
    <w:p w14:paraId="7AF454DD" w14:textId="77777777" w:rsidR="004D462B" w:rsidRDefault="004D462B" w:rsidP="00263C9E">
      <w:pPr>
        <w:jc w:val="center"/>
      </w:pPr>
    </w:p>
    <w:p w14:paraId="0A6897B4" w14:textId="77777777" w:rsidR="004D462B" w:rsidRDefault="004D462B" w:rsidP="00263C9E">
      <w:pPr>
        <w:jc w:val="center"/>
      </w:pPr>
    </w:p>
    <w:p w14:paraId="699079C7" w14:textId="77777777" w:rsidR="004D462B" w:rsidRDefault="004D462B" w:rsidP="006F3544"/>
    <w:p w14:paraId="669CB9A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B2F95B9" wp14:editId="3B8F9E8B">
            <wp:extent cx="2762885" cy="22758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A5CBC" w14:textId="77777777" w:rsidR="004D462B" w:rsidRDefault="004D462B" w:rsidP="00263C9E">
      <w:pPr>
        <w:jc w:val="center"/>
      </w:pPr>
    </w:p>
    <w:p w14:paraId="48146CD1" w14:textId="77777777" w:rsidR="004D462B" w:rsidRDefault="004D462B" w:rsidP="00263C9E">
      <w:pPr>
        <w:jc w:val="center"/>
      </w:pPr>
    </w:p>
    <w:p w14:paraId="529F6391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FC20727" wp14:editId="21990FAD">
            <wp:extent cx="2762885" cy="22758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BA31E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0" allowOverlap="1" wp14:anchorId="07FB35A5" wp14:editId="4B45AD9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B89E03" id="AutoShape 5" o:spid="_x0000_s1026" style="position:absolute;margin-left:331.5pt;margin-top:0;width:382.7pt;height:269.3pt;z-index:-251638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KhgKgIAADg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Nd8qGA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0" allowOverlap="1" wp14:anchorId="4B2171F7" wp14:editId="5D1DF11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5E42EB" id="AutoShape 4" o:spid="_x0000_s1026" style="position:absolute;margin-left:0;margin-top:0;width:382.7pt;height:269.3pt;z-index:-251639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RwYKgIAADg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LZpHBg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0" allowOverlap="1" wp14:anchorId="60B6C975" wp14:editId="5F5B7FF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4A38EA" id="AutoShape 3" o:spid="_x0000_s1026" style="position:absolute;margin-left:331.5pt;margin-top:0;width:382.7pt;height:269.3pt;z-index:-251640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eToKgIAADg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LBp5Og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0" allowOverlap="1" wp14:anchorId="544A2217" wp14:editId="3B0ABEF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C9E6D61" id="AutoShape 2" o:spid="_x0000_s1026" style="position:absolute;margin-left:0;margin-top:0;width:382.7pt;height:269.3pt;z-index:-251641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gaaX8C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46D8FE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64E1308" wp14:editId="1C3CDDF2">
            <wp:extent cx="2762885" cy="22758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5D712" w14:textId="77777777" w:rsidR="004D462B" w:rsidRDefault="004D462B" w:rsidP="00263C9E">
      <w:pPr>
        <w:jc w:val="center"/>
      </w:pPr>
    </w:p>
    <w:p w14:paraId="7E88C50C" w14:textId="77777777" w:rsidR="004D462B" w:rsidRDefault="004D462B" w:rsidP="00263C9E"/>
    <w:p w14:paraId="5FFC52C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61B3DB1" wp14:editId="3E1A92A8">
            <wp:extent cx="2762885" cy="22758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041AE" w14:textId="77777777" w:rsidR="004D462B" w:rsidRDefault="004D462B" w:rsidP="00263C9E">
      <w:pPr>
        <w:jc w:val="center"/>
      </w:pPr>
    </w:p>
    <w:p w14:paraId="1AE4A28E" w14:textId="77777777" w:rsidR="004D462B" w:rsidRDefault="004D462B" w:rsidP="00263C9E">
      <w:pPr>
        <w:jc w:val="center"/>
      </w:pPr>
    </w:p>
    <w:p w14:paraId="503CDC41" w14:textId="77777777" w:rsidR="004D462B" w:rsidRDefault="004D462B" w:rsidP="00263C9E">
      <w:pPr>
        <w:jc w:val="center"/>
      </w:pPr>
    </w:p>
    <w:p w14:paraId="49DA8C12" w14:textId="77777777" w:rsidR="004D462B" w:rsidRDefault="004D462B" w:rsidP="006F3544"/>
    <w:p w14:paraId="603C5BF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C790B54" wp14:editId="6AB45640">
            <wp:extent cx="2762885" cy="22758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FF862" w14:textId="77777777" w:rsidR="004D462B" w:rsidRDefault="004D462B" w:rsidP="00263C9E">
      <w:pPr>
        <w:jc w:val="center"/>
      </w:pPr>
    </w:p>
    <w:p w14:paraId="4208742F" w14:textId="77777777" w:rsidR="004D462B" w:rsidRDefault="004D462B" w:rsidP="00263C9E">
      <w:pPr>
        <w:jc w:val="center"/>
      </w:pPr>
    </w:p>
    <w:p w14:paraId="595E0BD6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35DD30F" wp14:editId="617698F3">
            <wp:extent cx="2762885" cy="22758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8E5A4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1" locked="0" layoutInCell="0" allowOverlap="1" wp14:anchorId="1DD68C74" wp14:editId="4AD7006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EBAD99" id="AutoShape 5" o:spid="_x0000_s1026" style="position:absolute;margin-left:331.5pt;margin-top:0;width:382.7pt;height:269.3pt;z-index:-251633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s20KgIAADg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FlOzbQ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0" allowOverlap="1" wp14:anchorId="35365298" wp14:editId="000B646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56959E9" id="AutoShape 4" o:spid="_x0000_s1026" style="position:absolute;margin-left:0;margin-top:0;width:382.7pt;height:269.3pt;z-index:-251634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TvsKgIAADg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AjtO+w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0" allowOverlap="1" wp14:anchorId="50171BA1" wp14:editId="218BDE6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0324CC" id="AutoShape 3" o:spid="_x0000_s1026" style="position:absolute;margin-left:331.5pt;margin-top:0;width:382.7pt;height:269.3pt;z-index:-251635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cMcKgIAADg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A7twxw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0" allowOverlap="1" wp14:anchorId="0DDF367D" wp14:editId="473A079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8898F09" id="AutoShape 2" o:spid="_x0000_s1026" style="position:absolute;margin-left:0;margin-top:0;width:382.7pt;height:269.3pt;z-index:-251636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HdkKgIAADg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/4d2Q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28E705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8411B52" wp14:editId="14C1E3DF">
            <wp:extent cx="2762885" cy="22758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87014" w14:textId="77777777" w:rsidR="004D462B" w:rsidRDefault="004D462B" w:rsidP="00263C9E">
      <w:pPr>
        <w:jc w:val="center"/>
      </w:pPr>
    </w:p>
    <w:p w14:paraId="70708B33" w14:textId="77777777" w:rsidR="004D462B" w:rsidRDefault="004D462B" w:rsidP="00263C9E"/>
    <w:p w14:paraId="28991ED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D4F95A3" wp14:editId="212C6DD3">
            <wp:extent cx="2762885" cy="22758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1B72A" w14:textId="77777777" w:rsidR="004D462B" w:rsidRDefault="004D462B" w:rsidP="00263C9E">
      <w:pPr>
        <w:jc w:val="center"/>
      </w:pPr>
    </w:p>
    <w:p w14:paraId="151C868D" w14:textId="77777777" w:rsidR="004D462B" w:rsidRDefault="004D462B" w:rsidP="00263C9E">
      <w:pPr>
        <w:jc w:val="center"/>
      </w:pPr>
    </w:p>
    <w:p w14:paraId="02627CDC" w14:textId="77777777" w:rsidR="004D462B" w:rsidRDefault="004D462B" w:rsidP="00263C9E">
      <w:pPr>
        <w:jc w:val="center"/>
      </w:pPr>
    </w:p>
    <w:p w14:paraId="175CA8CA" w14:textId="77777777" w:rsidR="004D462B" w:rsidRDefault="004D462B" w:rsidP="006F3544"/>
    <w:p w14:paraId="58C40EF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07E08CD" wp14:editId="3E246F73">
            <wp:extent cx="2762885" cy="22758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E4848" w14:textId="77777777" w:rsidR="004D462B" w:rsidRDefault="004D462B" w:rsidP="00263C9E">
      <w:pPr>
        <w:jc w:val="center"/>
      </w:pPr>
    </w:p>
    <w:p w14:paraId="2BA7E15A" w14:textId="77777777" w:rsidR="004D462B" w:rsidRDefault="004D462B" w:rsidP="00263C9E">
      <w:pPr>
        <w:jc w:val="center"/>
      </w:pPr>
    </w:p>
    <w:p w14:paraId="627D0273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6D4537D" wp14:editId="6A93AB8A">
            <wp:extent cx="2762885" cy="22758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3DDED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1" locked="0" layoutInCell="0" allowOverlap="1" wp14:anchorId="3E28B1C3" wp14:editId="3A385D8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0B17B4F" id="AutoShape 5" o:spid="_x0000_s1026" style="position:absolute;margin-left:331.5pt;margin-top:0;width:382.7pt;height:269.3pt;z-index:-251628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W91KgIAADg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ABb3U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0" allowOverlap="1" wp14:anchorId="1F680BA3" wp14:editId="759323A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13D75D" id="AutoShape 4" o:spid="_x0000_s1026" style="position:absolute;margin-left:0;margin-top:0;width:382.7pt;height:269.3pt;z-index:-251629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kRTbDS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0" allowOverlap="1" wp14:anchorId="28CBF41F" wp14:editId="3361082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9C7EE83" id="AutoShape 3" o:spid="_x0000_s1026" style="position:absolute;margin-left:331.5pt;margin-top:0;width:382.7pt;height:269.3pt;z-index:-251630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cUI/0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0" allowOverlap="1" wp14:anchorId="2C819CAD" wp14:editId="036465A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CEB921E" id="AutoShape 2" o:spid="_x0000_s1026" style="position:absolute;margin-left:0;margin-top:0;width:382.7pt;height:269.3pt;z-index:-251631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xrfVpS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AF5B95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D9C721D" wp14:editId="35D29016">
            <wp:extent cx="2762885" cy="22758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53720" w14:textId="77777777" w:rsidR="004D462B" w:rsidRDefault="004D462B" w:rsidP="00263C9E">
      <w:pPr>
        <w:jc w:val="center"/>
      </w:pPr>
    </w:p>
    <w:p w14:paraId="01B0704A" w14:textId="77777777" w:rsidR="004D462B" w:rsidRDefault="004D462B" w:rsidP="00263C9E"/>
    <w:p w14:paraId="68D07A0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9EE75C1" wp14:editId="7C285E2D">
            <wp:extent cx="2762885" cy="22758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76D9E" w14:textId="77777777" w:rsidR="004D462B" w:rsidRDefault="004D462B" w:rsidP="00263C9E">
      <w:pPr>
        <w:jc w:val="center"/>
      </w:pPr>
    </w:p>
    <w:p w14:paraId="6964FA8C" w14:textId="77777777" w:rsidR="004D462B" w:rsidRDefault="004D462B" w:rsidP="00263C9E">
      <w:pPr>
        <w:jc w:val="center"/>
      </w:pPr>
    </w:p>
    <w:p w14:paraId="61ECB6E2" w14:textId="77777777" w:rsidR="004D462B" w:rsidRDefault="004D462B" w:rsidP="00263C9E">
      <w:pPr>
        <w:jc w:val="center"/>
      </w:pPr>
    </w:p>
    <w:p w14:paraId="5130D6C4" w14:textId="77777777" w:rsidR="004D462B" w:rsidRDefault="004D462B" w:rsidP="006F3544"/>
    <w:p w14:paraId="59ABEEC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3B1E839" wp14:editId="4B26A08F">
            <wp:extent cx="2762885" cy="22758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500E5" w14:textId="77777777" w:rsidR="004D462B" w:rsidRDefault="004D462B" w:rsidP="00263C9E">
      <w:pPr>
        <w:jc w:val="center"/>
      </w:pPr>
    </w:p>
    <w:p w14:paraId="59302389" w14:textId="77777777" w:rsidR="004D462B" w:rsidRDefault="004D462B" w:rsidP="00263C9E">
      <w:pPr>
        <w:jc w:val="center"/>
      </w:pPr>
    </w:p>
    <w:p w14:paraId="26D03083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3EA5D3A" wp14:editId="71073449">
            <wp:extent cx="2762885" cy="22758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1E117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1" locked="0" layoutInCell="0" allowOverlap="1" wp14:anchorId="3C6DD9E4" wp14:editId="5D4CE5F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87BA01B" id="AutoShape 5" o:spid="_x0000_s1026" style="position:absolute;margin-left:331.5pt;margin-top:0;width:382.7pt;height:269.3pt;z-index:-251623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Bt6jU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0" allowOverlap="1" wp14:anchorId="6A1EB195" wp14:editId="368F893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826FFE" id="AutoShape 4" o:spid="_x0000_s1026" style="position:absolute;margin-left:0;margin-top:0;width:382.7pt;height:269.3pt;z-index:-251624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L5D8+S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0" allowOverlap="1" wp14:anchorId="3B8F7532" wp14:editId="098FC8D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7B0EBF" id="AutoShape 3" o:spid="_x0000_s1026" style="position:absolute;margin-left:331.5pt;margin-top:0;width:382.7pt;height:269.3pt;z-index:-251625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CmQBAk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0" allowOverlap="1" wp14:anchorId="6C17E8F8" wp14:editId="6C51534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00100E" id="AutoShape 2" o:spid="_x0000_s1026" style="position:absolute;margin-left:0;margin-top:0;width:382.7pt;height:269.3pt;z-index:-251626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EiFsHE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384FE7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6F494E7" wp14:editId="700107C1">
            <wp:extent cx="2762885" cy="22758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38754" w14:textId="77777777" w:rsidR="004D462B" w:rsidRDefault="004D462B" w:rsidP="00263C9E">
      <w:pPr>
        <w:jc w:val="center"/>
      </w:pPr>
    </w:p>
    <w:p w14:paraId="4E0B88C4" w14:textId="77777777" w:rsidR="004D462B" w:rsidRDefault="004D462B" w:rsidP="00263C9E"/>
    <w:p w14:paraId="2B8AAC9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2936CE6" wp14:editId="1CC5A214">
            <wp:extent cx="2762885" cy="22758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BA0C1" w14:textId="77777777" w:rsidR="004D462B" w:rsidRDefault="004D462B" w:rsidP="00263C9E">
      <w:pPr>
        <w:jc w:val="center"/>
      </w:pPr>
    </w:p>
    <w:p w14:paraId="1322D0AD" w14:textId="77777777" w:rsidR="004D462B" w:rsidRDefault="004D462B" w:rsidP="00263C9E">
      <w:pPr>
        <w:jc w:val="center"/>
      </w:pPr>
    </w:p>
    <w:p w14:paraId="39AC380B" w14:textId="77777777" w:rsidR="004D462B" w:rsidRDefault="004D462B" w:rsidP="00263C9E">
      <w:pPr>
        <w:jc w:val="center"/>
      </w:pPr>
    </w:p>
    <w:p w14:paraId="1EEEDB82" w14:textId="77777777" w:rsidR="004D462B" w:rsidRDefault="004D462B" w:rsidP="006F3544"/>
    <w:p w14:paraId="4C67D81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4E789BE" wp14:editId="219C2BDF">
            <wp:extent cx="2762885" cy="22758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9468A" w14:textId="77777777" w:rsidR="004D462B" w:rsidRDefault="004D462B" w:rsidP="00263C9E">
      <w:pPr>
        <w:jc w:val="center"/>
      </w:pPr>
    </w:p>
    <w:p w14:paraId="1873FCB8" w14:textId="77777777" w:rsidR="004D462B" w:rsidRDefault="004D462B" w:rsidP="00263C9E">
      <w:pPr>
        <w:jc w:val="center"/>
      </w:pPr>
    </w:p>
    <w:p w14:paraId="34B2D77E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F4BC86C" wp14:editId="1954E334">
            <wp:extent cx="2762885" cy="22758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1BC89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1" locked="0" layoutInCell="0" allowOverlap="1" wp14:anchorId="689D010E" wp14:editId="6A3E54A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08F23E" id="AutoShape 5" o:spid="_x0000_s1026" style="position:absolute;margin-left:331.5pt;margin-top:0;width:382.7pt;height:269.3pt;z-index:-251618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wqhKgIAADg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4zCqE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0" allowOverlap="1" wp14:anchorId="7442209E" wp14:editId="27EA561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1D391C" id="AutoShape 4" o:spid="_x0000_s1026" style="position:absolute;margin-left:0;margin-top:0;width:382.7pt;height:269.3pt;z-index:-251619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Hm5KgIAADg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E/8ebk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0" allowOverlap="1" wp14:anchorId="63F4B000" wp14:editId="3D10EA6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BFCEF9" id="AutoShape 3" o:spid="_x0000_s1026" style="position:absolute;margin-left:331.5pt;margin-top:0;width:382.7pt;height:269.3pt;z-index:-251620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IFJKgIAADg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En8gUk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0" allowOverlap="1" wp14:anchorId="4CFE7685" wp14:editId="5915B01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8A4F0A" id="AutoShape 2" o:spid="_x0000_s1026" style="position:absolute;margin-left:0;margin-top:0;width:382.7pt;height:269.3pt;z-index:-251621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+7jrli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9AAC3B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0126D01" wp14:editId="4DEC8DBD">
            <wp:extent cx="2762885" cy="22758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30532" w14:textId="77777777" w:rsidR="004D462B" w:rsidRDefault="004D462B" w:rsidP="00263C9E">
      <w:pPr>
        <w:jc w:val="center"/>
      </w:pPr>
    </w:p>
    <w:p w14:paraId="058B0E2F" w14:textId="77777777" w:rsidR="004D462B" w:rsidRDefault="004D462B" w:rsidP="00263C9E"/>
    <w:p w14:paraId="42ABCB5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706655A" wp14:editId="1B6AF16F">
            <wp:extent cx="2762885" cy="22758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466CD" w14:textId="77777777" w:rsidR="004D462B" w:rsidRDefault="004D462B" w:rsidP="00263C9E">
      <w:pPr>
        <w:jc w:val="center"/>
      </w:pPr>
    </w:p>
    <w:p w14:paraId="6508A807" w14:textId="77777777" w:rsidR="004D462B" w:rsidRDefault="004D462B" w:rsidP="00263C9E">
      <w:pPr>
        <w:jc w:val="center"/>
      </w:pPr>
    </w:p>
    <w:p w14:paraId="1823016B" w14:textId="77777777" w:rsidR="004D462B" w:rsidRDefault="004D462B" w:rsidP="00263C9E">
      <w:pPr>
        <w:jc w:val="center"/>
      </w:pPr>
    </w:p>
    <w:p w14:paraId="11FA166E" w14:textId="77777777" w:rsidR="004D462B" w:rsidRDefault="004D462B" w:rsidP="006F3544"/>
    <w:p w14:paraId="423B220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0BCEA97" wp14:editId="1A8096B2">
            <wp:extent cx="2762885" cy="22758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60704" w14:textId="77777777" w:rsidR="004D462B" w:rsidRDefault="004D462B" w:rsidP="00263C9E">
      <w:pPr>
        <w:jc w:val="center"/>
      </w:pPr>
    </w:p>
    <w:p w14:paraId="23980A6F" w14:textId="77777777" w:rsidR="004D462B" w:rsidRDefault="004D462B" w:rsidP="00263C9E">
      <w:pPr>
        <w:jc w:val="center"/>
      </w:pPr>
    </w:p>
    <w:p w14:paraId="1AD5000B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221FD9C" wp14:editId="7D0B266E">
            <wp:extent cx="2762885" cy="227584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F76EA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1" locked="0" layoutInCell="0" allowOverlap="1" wp14:anchorId="2FCE4538" wp14:editId="1742478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17979F7" id="AutoShape 5" o:spid="_x0000_s1026" style="position:absolute;margin-left:331.5pt;margin-top:0;width:382.7pt;height:269.3pt;z-index:-251613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lFGKgIAADg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0OUUY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0" allowOverlap="1" wp14:anchorId="64BF5CEF" wp14:editId="1C5D3AE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C79959" id="AutoShape 4" o:spid="_x0000_s1026" style="position:absolute;margin-left:0;margin-top:0;width:382.7pt;height:269.3pt;z-index:-251614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Kwb5T4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0" allowOverlap="1" wp14:anchorId="3FAA8AD6" wp14:editId="0C9D0D6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BBCF87" id="AutoShape 3" o:spid="_x0000_s1026" style="position:absolute;margin-left:331.5pt;margin-top:0;width:382.7pt;height:269.3pt;z-index:-251615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KobHc4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0" allowOverlap="1" wp14:anchorId="00191F10" wp14:editId="5EC9641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41D1902" id="AutoShape 2" o:spid="_x0000_s1026" style="position:absolute;margin-left:0;margin-top:0;width:382.7pt;height:269.3pt;z-index:-251616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m9Ru1i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731F5C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F11471B" wp14:editId="04E1B73F">
            <wp:extent cx="2762885" cy="227584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FB0FD" w14:textId="77777777" w:rsidR="004D462B" w:rsidRDefault="004D462B" w:rsidP="00263C9E">
      <w:pPr>
        <w:jc w:val="center"/>
      </w:pPr>
    </w:p>
    <w:p w14:paraId="29258286" w14:textId="77777777" w:rsidR="004D462B" w:rsidRDefault="004D462B" w:rsidP="00263C9E"/>
    <w:p w14:paraId="1F0D136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23F96AB" wp14:editId="3C841376">
            <wp:extent cx="2762885" cy="227584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DC376" w14:textId="77777777" w:rsidR="004D462B" w:rsidRDefault="004D462B" w:rsidP="00263C9E">
      <w:pPr>
        <w:jc w:val="center"/>
      </w:pPr>
    </w:p>
    <w:p w14:paraId="4C30616E" w14:textId="77777777" w:rsidR="004D462B" w:rsidRDefault="004D462B" w:rsidP="00263C9E">
      <w:pPr>
        <w:jc w:val="center"/>
      </w:pPr>
    </w:p>
    <w:p w14:paraId="77169173" w14:textId="77777777" w:rsidR="004D462B" w:rsidRDefault="004D462B" w:rsidP="00263C9E">
      <w:pPr>
        <w:jc w:val="center"/>
      </w:pPr>
    </w:p>
    <w:p w14:paraId="37D6D679" w14:textId="77777777" w:rsidR="004D462B" w:rsidRDefault="004D462B" w:rsidP="006F3544"/>
    <w:p w14:paraId="47EEB6C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1EB5A94" wp14:editId="2CFEA8E6">
            <wp:extent cx="2762885" cy="227584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79DF5" w14:textId="77777777" w:rsidR="004D462B" w:rsidRDefault="004D462B" w:rsidP="00263C9E">
      <w:pPr>
        <w:jc w:val="center"/>
      </w:pPr>
    </w:p>
    <w:p w14:paraId="6FA37E6B" w14:textId="77777777" w:rsidR="004D462B" w:rsidRDefault="004D462B" w:rsidP="00263C9E">
      <w:pPr>
        <w:jc w:val="center"/>
      </w:pPr>
    </w:p>
    <w:p w14:paraId="6E35B479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0A23DD2" wp14:editId="2B2A78F5">
            <wp:extent cx="2762885" cy="227584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96B7D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1" locked="0" layoutInCell="0" allowOverlap="1" wp14:anchorId="176F166A" wp14:editId="1BBB97F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9E21BD" id="AutoShape 5" o:spid="_x0000_s1026" style="position:absolute;margin-left:331.5pt;margin-top:0;width:382.7pt;height:269.3pt;z-index:-251608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DSSKgIAADg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EM8NJI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0" allowOverlap="1" wp14:anchorId="06C1555E" wp14:editId="41F4B5F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59B9985" id="AutoShape 4" o:spid="_x0000_s1026" style="position:absolute;margin-left:0;margin-top:0;width:382.7pt;height:269.3pt;z-index:-251609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8LKKgIAADg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BKfwso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0" allowOverlap="1" wp14:anchorId="63F49A44" wp14:editId="39CF19F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DB1988" id="AutoShape 3" o:spid="_x0000_s1026" style="position:absolute;margin-left:331.5pt;margin-top:0;width:382.7pt;height:269.3pt;z-index:-251610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zo6KQIAADg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FJ86OikCAAA4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0" allowOverlap="1" wp14:anchorId="5924DF57" wp14:editId="7699040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960B73F" id="AutoShape 2" o:spid="_x0000_s1026" style="position:absolute;margin-left:0;margin-top:0;width:382.7pt;height:269.3pt;z-index:-251611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o5CKgIAADg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WKjkI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A7D52A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73CE200" wp14:editId="25B70945">
            <wp:extent cx="2762885" cy="227584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9C6DD" w14:textId="77777777" w:rsidR="004D462B" w:rsidRDefault="004D462B" w:rsidP="00263C9E">
      <w:pPr>
        <w:jc w:val="center"/>
      </w:pPr>
    </w:p>
    <w:p w14:paraId="31AEC41C" w14:textId="77777777" w:rsidR="004D462B" w:rsidRDefault="004D462B" w:rsidP="00263C9E"/>
    <w:p w14:paraId="18A6260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9EB6BC9" wp14:editId="57930869">
            <wp:extent cx="2762885" cy="227584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D11A3" w14:textId="77777777" w:rsidR="004D462B" w:rsidRDefault="004D462B" w:rsidP="00263C9E">
      <w:pPr>
        <w:jc w:val="center"/>
      </w:pPr>
    </w:p>
    <w:p w14:paraId="456A7E2B" w14:textId="77777777" w:rsidR="004D462B" w:rsidRDefault="004D462B" w:rsidP="00263C9E">
      <w:pPr>
        <w:jc w:val="center"/>
      </w:pPr>
    </w:p>
    <w:p w14:paraId="21771D4D" w14:textId="77777777" w:rsidR="004D462B" w:rsidRDefault="004D462B" w:rsidP="00263C9E">
      <w:pPr>
        <w:jc w:val="center"/>
      </w:pPr>
    </w:p>
    <w:p w14:paraId="71ABD91A" w14:textId="77777777" w:rsidR="004D462B" w:rsidRDefault="004D462B" w:rsidP="006F3544"/>
    <w:p w14:paraId="68B4BB3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EB690DE" wp14:editId="7CE05DA0">
            <wp:extent cx="2762885" cy="227584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04304" w14:textId="77777777" w:rsidR="004D462B" w:rsidRDefault="004D462B" w:rsidP="00263C9E">
      <w:pPr>
        <w:jc w:val="center"/>
      </w:pPr>
    </w:p>
    <w:p w14:paraId="6B97D634" w14:textId="77777777" w:rsidR="004D462B" w:rsidRDefault="004D462B" w:rsidP="00263C9E">
      <w:pPr>
        <w:jc w:val="center"/>
      </w:pPr>
    </w:p>
    <w:p w14:paraId="3B017C81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674C02E" wp14:editId="07FD84B3">
            <wp:extent cx="2762885" cy="227584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24531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1" locked="0" layoutInCell="0" allowOverlap="1" wp14:anchorId="23D86E4B" wp14:editId="410BED9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E805593" id="AutoShape 5" o:spid="_x0000_s1026" style="position:absolute;margin-left:331.5pt;margin-top:0;width:382.7pt;height:269.3pt;z-index:-251602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3pdkHiwCAAA4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0" allowOverlap="1" wp14:anchorId="01A78CFC" wp14:editId="13D8571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835414" id="AutoShape 4" o:spid="_x0000_s1026" style="position:absolute;margin-left:0;margin-top:0;width:382.7pt;height:269.3pt;z-index:-251603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tBmKgIAADg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L+C0GY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0" allowOverlap="1" wp14:anchorId="6D9117DE" wp14:editId="724D8C2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5648DD" id="AutoShape 3" o:spid="_x0000_s1026" style="position:absolute;margin-left:331.5pt;margin-top:0;width:382.7pt;height:269.3pt;z-index:-251604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LmCKJY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0" allowOverlap="1" wp14:anchorId="2407B1EE" wp14:editId="5641BC9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E32915B" id="AutoShape 2" o:spid="_x0000_s1026" style="position:absolute;margin-left:0;margin-top:0;width:382.7pt;height:269.3pt;z-index:-251606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d7OKgIAADg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gh3s4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EF54AF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2EDEC57" wp14:editId="6C909181">
            <wp:extent cx="2762885" cy="227584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70E6" w14:textId="77777777" w:rsidR="004D462B" w:rsidRDefault="004D462B" w:rsidP="00263C9E">
      <w:pPr>
        <w:jc w:val="center"/>
      </w:pPr>
    </w:p>
    <w:p w14:paraId="037CDD82" w14:textId="77777777" w:rsidR="004D462B" w:rsidRDefault="004D462B" w:rsidP="00263C9E"/>
    <w:p w14:paraId="684A6F4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12B0225" wp14:editId="69FDF7B7">
            <wp:extent cx="2762885" cy="227584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D148D" w14:textId="77777777" w:rsidR="004D462B" w:rsidRDefault="004D462B" w:rsidP="00263C9E">
      <w:pPr>
        <w:jc w:val="center"/>
      </w:pPr>
    </w:p>
    <w:p w14:paraId="472A1973" w14:textId="77777777" w:rsidR="004D462B" w:rsidRDefault="004D462B" w:rsidP="00263C9E">
      <w:pPr>
        <w:jc w:val="center"/>
      </w:pPr>
    </w:p>
    <w:p w14:paraId="351F1B68" w14:textId="77777777" w:rsidR="004D462B" w:rsidRDefault="004D462B" w:rsidP="00263C9E">
      <w:pPr>
        <w:jc w:val="center"/>
      </w:pPr>
    </w:p>
    <w:p w14:paraId="056B3B54" w14:textId="77777777" w:rsidR="004D462B" w:rsidRDefault="004D462B" w:rsidP="006F3544"/>
    <w:p w14:paraId="7DCFB11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F15231D" wp14:editId="78F0E999">
            <wp:extent cx="2762885" cy="227584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AE787" w14:textId="77777777" w:rsidR="004D462B" w:rsidRDefault="004D462B" w:rsidP="00263C9E">
      <w:pPr>
        <w:jc w:val="center"/>
      </w:pPr>
    </w:p>
    <w:p w14:paraId="3A20E3DC" w14:textId="77777777" w:rsidR="004D462B" w:rsidRDefault="004D462B" w:rsidP="00263C9E">
      <w:pPr>
        <w:jc w:val="center"/>
      </w:pPr>
    </w:p>
    <w:p w14:paraId="1AD24325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D3E7929" wp14:editId="70BAE6FE">
            <wp:extent cx="2762885" cy="227584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69C37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1" locked="0" layoutInCell="0" allowOverlap="1" wp14:anchorId="4D3C9AF4" wp14:editId="2911661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0F7094A" id="AutoShape 5" o:spid="_x0000_s1026" style="position:absolute;margin-left:331.5pt;margin-top:0;width:382.7pt;height:269.3pt;z-index:-251597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+FeKgIAADg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L774V4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0" allowOverlap="1" wp14:anchorId="1B859BCE" wp14:editId="6FB6EA7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AB702F3" id="AutoShape 4" o:spid="_x0000_s1026" style="position:absolute;margin-left:0;margin-top:0;width:382.7pt;height:269.3pt;z-index:-251598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0" allowOverlap="1" wp14:anchorId="574D3BF5" wp14:editId="4901FB5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0BB952" id="AutoShape 3" o:spid="_x0000_s1026" style="position:absolute;margin-left:331.5pt;margin-top:0;width:382.7pt;height:269.3pt;z-index:-251599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AcGD2I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0" allowOverlap="1" wp14:anchorId="6C145AE6" wp14:editId="63F0140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7F65DB" id="AutoShape 2" o:spid="_x0000_s1026" style="position:absolute;margin-left:0;margin-top:0;width:382.7pt;height:269.3pt;z-index:-251600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YTuxo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E839F2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C3D2EBB" wp14:editId="22367BC6">
            <wp:extent cx="2762885" cy="227584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E8033" w14:textId="77777777" w:rsidR="004D462B" w:rsidRDefault="004D462B" w:rsidP="00263C9E">
      <w:pPr>
        <w:jc w:val="center"/>
      </w:pPr>
    </w:p>
    <w:p w14:paraId="7209124B" w14:textId="77777777" w:rsidR="004D462B" w:rsidRDefault="004D462B" w:rsidP="00263C9E"/>
    <w:p w14:paraId="610FCB6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F372B7B" wp14:editId="228BCB47">
            <wp:extent cx="2762885" cy="227584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BB199" w14:textId="77777777" w:rsidR="004D462B" w:rsidRDefault="004D462B" w:rsidP="00263C9E">
      <w:pPr>
        <w:jc w:val="center"/>
      </w:pPr>
    </w:p>
    <w:p w14:paraId="13D8F960" w14:textId="77777777" w:rsidR="004D462B" w:rsidRDefault="004D462B" w:rsidP="00263C9E">
      <w:pPr>
        <w:jc w:val="center"/>
      </w:pPr>
    </w:p>
    <w:p w14:paraId="05E39399" w14:textId="77777777" w:rsidR="004D462B" w:rsidRDefault="004D462B" w:rsidP="00263C9E">
      <w:pPr>
        <w:jc w:val="center"/>
      </w:pPr>
    </w:p>
    <w:p w14:paraId="06A1FF25" w14:textId="77777777" w:rsidR="004D462B" w:rsidRDefault="004D462B" w:rsidP="006F3544"/>
    <w:p w14:paraId="0FC5E88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802221B" wp14:editId="34E3524E">
            <wp:extent cx="2762885" cy="227584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5BAAA" w14:textId="77777777" w:rsidR="004D462B" w:rsidRDefault="004D462B" w:rsidP="00263C9E">
      <w:pPr>
        <w:jc w:val="center"/>
      </w:pPr>
    </w:p>
    <w:p w14:paraId="5D86D3C3" w14:textId="77777777" w:rsidR="004D462B" w:rsidRDefault="004D462B" w:rsidP="00263C9E">
      <w:pPr>
        <w:jc w:val="center"/>
      </w:pPr>
    </w:p>
    <w:p w14:paraId="1876CF09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FD954C7" wp14:editId="1F9612FD">
            <wp:extent cx="2762885" cy="227584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15507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1" locked="0" layoutInCell="0" allowOverlap="1" wp14:anchorId="5B632C54" wp14:editId="06A88A1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199345" id="AutoShape 5" o:spid="_x0000_s1026" style="position:absolute;margin-left:331.5pt;margin-top:0;width:382.7pt;height:269.3pt;z-index:-251592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FClAco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0" allowOverlap="1" wp14:anchorId="0AC6DD64" wp14:editId="0A2805E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BC62B9" id="AutoShape 4" o:spid="_x0000_s1026" style="position:absolute;margin-left:0;margin-top:0;width:382.7pt;height:269.3pt;z-index:-251593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nLSKgIAADg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FqctI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0" allowOverlap="1" wp14:anchorId="3C77D1E0" wp14:editId="5BBB5F7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9A6F28" id="AutoShape 3" o:spid="_x0000_s1026" style="position:absolute;margin-left:331.5pt;margin-top:0;width:382.7pt;height:269.3pt;z-index:-251594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dqiiIqAgAAOA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0" allowOverlap="1" wp14:anchorId="3E4ADB1C" wp14:editId="58C48A7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F3F8FE2" id="AutoShape 2" o:spid="_x0000_s1026" style="position:absolute;margin-left:0;margin-top:0;width:382.7pt;height:269.3pt;z-index:-251595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ew5Kg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a17Dk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557AF5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7005059" wp14:editId="32170F65">
            <wp:extent cx="2762885" cy="227584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E15C9" w14:textId="77777777" w:rsidR="004D462B" w:rsidRDefault="004D462B" w:rsidP="00263C9E">
      <w:pPr>
        <w:jc w:val="center"/>
      </w:pPr>
    </w:p>
    <w:p w14:paraId="1BC6ABEB" w14:textId="77777777" w:rsidR="004D462B" w:rsidRDefault="004D462B" w:rsidP="00263C9E"/>
    <w:p w14:paraId="2FBE1F6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9B65DD9" wp14:editId="243B249A">
            <wp:extent cx="2762885" cy="227584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87642" w14:textId="77777777" w:rsidR="004D462B" w:rsidRDefault="004D462B" w:rsidP="00263C9E">
      <w:pPr>
        <w:jc w:val="center"/>
      </w:pPr>
    </w:p>
    <w:p w14:paraId="446D9DC4" w14:textId="77777777" w:rsidR="004D462B" w:rsidRDefault="004D462B" w:rsidP="00263C9E">
      <w:pPr>
        <w:jc w:val="center"/>
      </w:pPr>
    </w:p>
    <w:p w14:paraId="3C4A2F3C" w14:textId="77777777" w:rsidR="004D462B" w:rsidRDefault="004D462B" w:rsidP="00263C9E">
      <w:pPr>
        <w:jc w:val="center"/>
      </w:pPr>
    </w:p>
    <w:p w14:paraId="0502F222" w14:textId="77777777" w:rsidR="004D462B" w:rsidRDefault="004D462B" w:rsidP="006F3544"/>
    <w:p w14:paraId="5D0FB3F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BF7E876" wp14:editId="409DB967">
            <wp:extent cx="2762885" cy="227584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77AEC" w14:textId="77777777" w:rsidR="004D462B" w:rsidRDefault="004D462B" w:rsidP="00263C9E">
      <w:pPr>
        <w:jc w:val="center"/>
      </w:pPr>
    </w:p>
    <w:p w14:paraId="08B37D10" w14:textId="77777777" w:rsidR="004D462B" w:rsidRDefault="004D462B" w:rsidP="00263C9E">
      <w:pPr>
        <w:jc w:val="center"/>
      </w:pPr>
    </w:p>
    <w:p w14:paraId="68D193AB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DDE89A5" wp14:editId="5D5367FD">
            <wp:extent cx="2762885" cy="227584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B048D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1" locked="0" layoutInCell="0" allowOverlap="1" wp14:anchorId="63C94839" wp14:editId="3BE4A17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272CA0" id="AutoShape 5" o:spid="_x0000_s1026" style="position:absolute;margin-left:331.5pt;margin-top:0;width:382.7pt;height:269.3pt;z-index:-251587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1bpKgIAADk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KADVuk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0" allowOverlap="1" wp14:anchorId="4D12A473" wp14:editId="5F3BAA4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60F1788" id="AutoShape 4" o:spid="_x0000_s1026" style="position:absolute;margin-left:0;margin-top:0;width:382.7pt;height:269.3pt;z-index:-251588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uKRKgIAADk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EW4pE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0" allowOverlap="1" wp14:anchorId="0F00C2E9" wp14:editId="2B4218F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2888B4" id="AutoShape 3" o:spid="_x0000_s1026" style="position:absolute;margin-left:331.5pt;margin-top:0;width:382.7pt;height:269.3pt;z-index:-251589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hphKwIAADk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HFhp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0" allowOverlap="1" wp14:anchorId="21C3CD83" wp14:editId="6FAFED0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24DDD6" id="AutoShape 2" o:spid="_x0000_s1026" style="position:absolute;margin-left:0;margin-top:0;width:382.7pt;height:269.3pt;z-index:-251590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Wl5Kg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bZaXk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68A719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B245E70" wp14:editId="4D47BA24">
            <wp:extent cx="2762885" cy="227584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54616" w14:textId="77777777" w:rsidR="004D462B" w:rsidRDefault="004D462B" w:rsidP="00263C9E">
      <w:pPr>
        <w:jc w:val="center"/>
      </w:pPr>
    </w:p>
    <w:p w14:paraId="5ECEA0B8" w14:textId="77777777" w:rsidR="004D462B" w:rsidRDefault="004D462B" w:rsidP="00263C9E"/>
    <w:p w14:paraId="37F88DC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3BCCD8B" wp14:editId="0D263EDE">
            <wp:extent cx="2762885" cy="227584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5054E" w14:textId="77777777" w:rsidR="004D462B" w:rsidRDefault="004D462B" w:rsidP="00263C9E">
      <w:pPr>
        <w:jc w:val="center"/>
      </w:pPr>
    </w:p>
    <w:p w14:paraId="1F8969A3" w14:textId="77777777" w:rsidR="004D462B" w:rsidRDefault="004D462B" w:rsidP="00263C9E">
      <w:pPr>
        <w:jc w:val="center"/>
      </w:pPr>
    </w:p>
    <w:p w14:paraId="75A6660F" w14:textId="77777777" w:rsidR="004D462B" w:rsidRDefault="004D462B" w:rsidP="00263C9E">
      <w:pPr>
        <w:jc w:val="center"/>
      </w:pPr>
    </w:p>
    <w:p w14:paraId="0BA6311B" w14:textId="77777777" w:rsidR="004D462B" w:rsidRDefault="004D462B" w:rsidP="006F3544"/>
    <w:p w14:paraId="01B6A2C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F46774F" wp14:editId="1D5BCF11">
            <wp:extent cx="2762885" cy="227584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EF764" w14:textId="77777777" w:rsidR="004D462B" w:rsidRDefault="004D462B" w:rsidP="00263C9E">
      <w:pPr>
        <w:jc w:val="center"/>
      </w:pPr>
    </w:p>
    <w:p w14:paraId="45B5AE64" w14:textId="77777777" w:rsidR="004D462B" w:rsidRDefault="004D462B" w:rsidP="00263C9E">
      <w:pPr>
        <w:jc w:val="center"/>
      </w:pPr>
    </w:p>
    <w:p w14:paraId="65F014DB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6238FF2" wp14:editId="7D562FC5">
            <wp:extent cx="2762885" cy="227584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D104B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1" locked="0" layoutInCell="0" allowOverlap="1" wp14:anchorId="6E73983E" wp14:editId="63A4702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D1FA7B" id="AutoShape 5" o:spid="_x0000_s1026" style="position:absolute;margin-left:331.5pt;margin-top:0;width:382.7pt;height:269.3pt;z-index:-251582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uMTM9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1" locked="0" layoutInCell="0" allowOverlap="1" wp14:anchorId="366F0B64" wp14:editId="5D14CDE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FCC6A2" id="AutoShape 4" o:spid="_x0000_s1026" style="position:absolute;margin-left:0;margin-top:0;width:382.7pt;height:269.3pt;z-index:-251583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+SxWU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0" allowOverlap="1" wp14:anchorId="022BD0D7" wp14:editId="65F78B3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C4F248" id="AutoShape 3" o:spid="_x0000_s1026" style="position:absolute;margin-left:331.5pt;margin-top:0;width:382.7pt;height:269.3pt;z-index:-251584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5kj2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1" locked="0" layoutInCell="0" allowOverlap="1" wp14:anchorId="64A599C6" wp14:editId="4009200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344DDE" id="AutoShape 2" o:spid="_x0000_s1026" style="position:absolute;margin-left:0;margin-top:0;width:382.7pt;height:269.3pt;z-index:-251585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BiHie0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B46D4F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91E0030" wp14:editId="4EF9F6E5">
            <wp:extent cx="2762885" cy="227584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467F5" w14:textId="77777777" w:rsidR="004D462B" w:rsidRDefault="004D462B" w:rsidP="00263C9E">
      <w:pPr>
        <w:jc w:val="center"/>
      </w:pPr>
    </w:p>
    <w:p w14:paraId="11F5219C" w14:textId="77777777" w:rsidR="004D462B" w:rsidRDefault="004D462B" w:rsidP="00263C9E"/>
    <w:p w14:paraId="04171DF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68197A4" wp14:editId="14A3505D">
            <wp:extent cx="2762885" cy="227584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53A5E" w14:textId="77777777" w:rsidR="004D462B" w:rsidRDefault="004D462B" w:rsidP="00263C9E">
      <w:pPr>
        <w:jc w:val="center"/>
      </w:pPr>
    </w:p>
    <w:p w14:paraId="45FCCD03" w14:textId="77777777" w:rsidR="004D462B" w:rsidRDefault="004D462B" w:rsidP="00263C9E">
      <w:pPr>
        <w:jc w:val="center"/>
      </w:pPr>
    </w:p>
    <w:p w14:paraId="0E51D405" w14:textId="77777777" w:rsidR="004D462B" w:rsidRDefault="004D462B" w:rsidP="00263C9E">
      <w:pPr>
        <w:jc w:val="center"/>
      </w:pPr>
    </w:p>
    <w:p w14:paraId="743F74D1" w14:textId="77777777" w:rsidR="004D462B" w:rsidRDefault="004D462B" w:rsidP="006F3544"/>
    <w:p w14:paraId="41716E3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84EB4D5" wp14:editId="5E7C404B">
            <wp:extent cx="2762885" cy="227584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CEF72" w14:textId="77777777" w:rsidR="004D462B" w:rsidRDefault="004D462B" w:rsidP="00263C9E">
      <w:pPr>
        <w:jc w:val="center"/>
      </w:pPr>
    </w:p>
    <w:p w14:paraId="1A9AB13F" w14:textId="77777777" w:rsidR="004D462B" w:rsidRDefault="004D462B" w:rsidP="00263C9E">
      <w:pPr>
        <w:jc w:val="center"/>
      </w:pPr>
    </w:p>
    <w:p w14:paraId="3B8E86A5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FBB732E" wp14:editId="353EA82B">
            <wp:extent cx="2762885" cy="227584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029BA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1" locked="0" layoutInCell="0" allowOverlap="1" wp14:anchorId="3FC64825" wp14:editId="34CA9B1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FADDAE" id="AutoShape 5" o:spid="_x0000_s1026" style="position:absolute;margin-left:331.5pt;margin-top:0;width:382.7pt;height:269.3pt;z-index:-251577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GjaKg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0MaNo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1" locked="0" layoutInCell="0" allowOverlap="1" wp14:anchorId="5BABBD08" wp14:editId="667FBE4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96341C" id="AutoShape 4" o:spid="_x0000_s1026" style="position:absolute;margin-left:0;margin-top:0;width:382.7pt;height:269.3pt;z-index:-251578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dyiKg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wZ3KI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1" locked="0" layoutInCell="0" allowOverlap="1" wp14:anchorId="4DB3E351" wp14:editId="09246A6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B19445" id="AutoShape 3" o:spid="_x0000_s1026" style="position:absolute;margin-left:331.5pt;margin-top:0;width:382.7pt;height:269.3pt;z-index:-251579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6GSR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1" locked="0" layoutInCell="0" allowOverlap="1" wp14:anchorId="5511B772" wp14:editId="23B770B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8105EAC" id="AutoShape 2" o:spid="_x0000_s1026" style="position:absolute;margin-left:0;margin-top:0;width:382.7pt;height:269.3pt;z-index:-251580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tIKKg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Ku60go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DDDB0D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F6B462A" wp14:editId="616F8981">
            <wp:extent cx="2762885" cy="227584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61401" w14:textId="77777777" w:rsidR="004D462B" w:rsidRDefault="004D462B" w:rsidP="00263C9E">
      <w:pPr>
        <w:jc w:val="center"/>
      </w:pPr>
    </w:p>
    <w:p w14:paraId="7BCA336A" w14:textId="77777777" w:rsidR="004D462B" w:rsidRDefault="004D462B" w:rsidP="00263C9E"/>
    <w:p w14:paraId="17236D8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EFB0850" wp14:editId="4F7A8E7F">
            <wp:extent cx="2762885" cy="227584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DD658" w14:textId="77777777" w:rsidR="004D462B" w:rsidRDefault="004D462B" w:rsidP="00263C9E">
      <w:pPr>
        <w:jc w:val="center"/>
      </w:pPr>
    </w:p>
    <w:p w14:paraId="0A84C2F1" w14:textId="77777777" w:rsidR="004D462B" w:rsidRDefault="004D462B" w:rsidP="00263C9E">
      <w:pPr>
        <w:jc w:val="center"/>
      </w:pPr>
    </w:p>
    <w:p w14:paraId="22374A48" w14:textId="77777777" w:rsidR="004D462B" w:rsidRDefault="004D462B" w:rsidP="00263C9E">
      <w:pPr>
        <w:jc w:val="center"/>
      </w:pPr>
    </w:p>
    <w:p w14:paraId="3E295E82" w14:textId="77777777" w:rsidR="004D462B" w:rsidRDefault="004D462B" w:rsidP="006F3544"/>
    <w:p w14:paraId="541B7D7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BB98923" wp14:editId="07CEC5E1">
            <wp:extent cx="2762885" cy="227584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908B6" w14:textId="77777777" w:rsidR="004D462B" w:rsidRDefault="004D462B" w:rsidP="00263C9E">
      <w:pPr>
        <w:jc w:val="center"/>
      </w:pPr>
    </w:p>
    <w:p w14:paraId="18BFF6BA" w14:textId="77777777" w:rsidR="004D462B" w:rsidRDefault="004D462B" w:rsidP="00263C9E">
      <w:pPr>
        <w:jc w:val="center"/>
      </w:pPr>
    </w:p>
    <w:p w14:paraId="1768F16C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28A0B20" wp14:editId="24D9A1EB">
            <wp:extent cx="2762885" cy="227584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28A63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1" locked="0" layoutInCell="0" allowOverlap="1" wp14:anchorId="4C257F4D" wp14:editId="5591790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79FC38" id="AutoShape 5" o:spid="_x0000_s1026" style="position:absolute;margin-left:331.5pt;margin-top:0;width:382.7pt;height:269.3pt;z-index:-251572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1g7Zo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1" locked="0" layoutInCell="0" allowOverlap="1" wp14:anchorId="48DCC308" wp14:editId="5832DA4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B57222" id="AutoShape 4" o:spid="_x0000_s1026" style="position:absolute;margin-left:0;margin-top:0;width:382.7pt;height:269.3pt;z-index:-251573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ftWKg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EKd+1Y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0" allowOverlap="1" wp14:anchorId="31EDB85B" wp14:editId="07C6429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FAA1B8" id="AutoShape 3" o:spid="_x0000_s1026" style="position:absolute;margin-left:331.5pt;margin-top:0;width:382.7pt;height:269.3pt;z-index:-251574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EnQOm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1" locked="0" layoutInCell="0" allowOverlap="1" wp14:anchorId="5BF66CC8" wp14:editId="17B8162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43FCD48" id="AutoShape 2" o:spid="_x0000_s1026" style="position:absolute;margin-left:0;margin-top:0;width:382.7pt;height:269.3pt;z-index:-251575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LfeKwIAADk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liLfe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C83BCB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C36229F" wp14:editId="13DAE270">
            <wp:extent cx="2762885" cy="227584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CE1DA" w14:textId="77777777" w:rsidR="004D462B" w:rsidRDefault="004D462B" w:rsidP="00263C9E">
      <w:pPr>
        <w:jc w:val="center"/>
      </w:pPr>
    </w:p>
    <w:p w14:paraId="5EA1226A" w14:textId="77777777" w:rsidR="004D462B" w:rsidRDefault="004D462B" w:rsidP="00263C9E"/>
    <w:p w14:paraId="66B21B8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F2DB0C3" wp14:editId="26E30D05">
            <wp:extent cx="2762885" cy="227584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67D14" w14:textId="77777777" w:rsidR="004D462B" w:rsidRDefault="004D462B" w:rsidP="00263C9E">
      <w:pPr>
        <w:jc w:val="center"/>
      </w:pPr>
    </w:p>
    <w:p w14:paraId="14895836" w14:textId="77777777" w:rsidR="004D462B" w:rsidRDefault="004D462B" w:rsidP="00263C9E">
      <w:pPr>
        <w:jc w:val="center"/>
      </w:pPr>
    </w:p>
    <w:p w14:paraId="7409D154" w14:textId="77777777" w:rsidR="004D462B" w:rsidRDefault="004D462B" w:rsidP="00263C9E">
      <w:pPr>
        <w:jc w:val="center"/>
      </w:pPr>
    </w:p>
    <w:p w14:paraId="37B068D2" w14:textId="77777777" w:rsidR="004D462B" w:rsidRDefault="004D462B" w:rsidP="006F3544"/>
    <w:p w14:paraId="05B209F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F774D09" wp14:editId="4ED33267">
            <wp:extent cx="2762885" cy="227584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5199" w14:textId="77777777" w:rsidR="004D462B" w:rsidRDefault="004D462B" w:rsidP="00263C9E">
      <w:pPr>
        <w:jc w:val="center"/>
      </w:pPr>
    </w:p>
    <w:p w14:paraId="642B1566" w14:textId="77777777" w:rsidR="004D462B" w:rsidRDefault="004D462B" w:rsidP="00263C9E">
      <w:pPr>
        <w:jc w:val="center"/>
      </w:pPr>
    </w:p>
    <w:p w14:paraId="63E0DA72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741750F" wp14:editId="4534798B">
            <wp:extent cx="2762885" cy="227584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932F0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9376" behindDoc="1" locked="0" layoutInCell="0" allowOverlap="1" wp14:anchorId="0927B313" wp14:editId="530D90C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19246D" id="AutoShape 5" o:spid="_x0000_s1026" style="position:absolute;margin-left:331.5pt;margin-top:0;width:382.7pt;height:269.3pt;z-index:-251567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g0OKwIAADk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TPg0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1" locked="0" layoutInCell="0" allowOverlap="1" wp14:anchorId="4A772670" wp14:editId="580A66D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415760" id="AutoShape 4" o:spid="_x0000_s1026" style="position:absolute;margin-left:0;margin-top:0;width:382.7pt;height:269.3pt;z-index:-251568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X4WKg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CLxfhY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0" allowOverlap="1" wp14:anchorId="2218ED66" wp14:editId="315835F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8F972B" id="AutoShape 3" o:spid="_x0000_s1026" style="position:absolute;margin-left:331.5pt;margin-top:0;width:382.7pt;height:269.3pt;z-index:-251569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k8Ybm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1" locked="0" layoutInCell="0" allowOverlap="1" wp14:anchorId="201B7C15" wp14:editId="5973F75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94A32C" id="AutoShape 2" o:spid="_x0000_s1026" style="position:absolute;margin-left:0;margin-top:0;width:382.7pt;height:269.3pt;z-index:-251570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xUfKQ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jMcVHykCAAA5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B93EDC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0E38F0E" wp14:editId="44F3E181">
            <wp:extent cx="2762885" cy="227584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5441A" w14:textId="77777777" w:rsidR="004D462B" w:rsidRDefault="004D462B" w:rsidP="00263C9E">
      <w:pPr>
        <w:jc w:val="center"/>
      </w:pPr>
    </w:p>
    <w:p w14:paraId="4BE299CC" w14:textId="77777777" w:rsidR="004D462B" w:rsidRDefault="004D462B" w:rsidP="00263C9E"/>
    <w:p w14:paraId="4F3306C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B1EEE66" wp14:editId="4CACA568">
            <wp:extent cx="2762885" cy="227584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871DC" w14:textId="77777777" w:rsidR="004D462B" w:rsidRDefault="004D462B" w:rsidP="00263C9E">
      <w:pPr>
        <w:jc w:val="center"/>
      </w:pPr>
    </w:p>
    <w:p w14:paraId="3A54F624" w14:textId="77777777" w:rsidR="004D462B" w:rsidRDefault="004D462B" w:rsidP="00263C9E">
      <w:pPr>
        <w:jc w:val="center"/>
      </w:pPr>
    </w:p>
    <w:p w14:paraId="6873883C" w14:textId="77777777" w:rsidR="004D462B" w:rsidRDefault="004D462B" w:rsidP="00263C9E">
      <w:pPr>
        <w:jc w:val="center"/>
      </w:pPr>
    </w:p>
    <w:p w14:paraId="333E58BD" w14:textId="77777777" w:rsidR="004D462B" w:rsidRDefault="004D462B" w:rsidP="006F3544"/>
    <w:p w14:paraId="79DF168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6526545" wp14:editId="7203BD6A">
            <wp:extent cx="2762885" cy="227584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16C39" w14:textId="77777777" w:rsidR="004D462B" w:rsidRDefault="004D462B" w:rsidP="00263C9E">
      <w:pPr>
        <w:jc w:val="center"/>
      </w:pPr>
    </w:p>
    <w:p w14:paraId="6051C5B5" w14:textId="77777777" w:rsidR="004D462B" w:rsidRDefault="004D462B" w:rsidP="00263C9E">
      <w:pPr>
        <w:jc w:val="center"/>
      </w:pPr>
    </w:p>
    <w:p w14:paraId="3C1AAC76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48671F0" wp14:editId="04CDC35B">
            <wp:extent cx="2762885" cy="227584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7006F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1" locked="0" layoutInCell="0" allowOverlap="1" wp14:anchorId="64CC3241" wp14:editId="08B0CA4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C549B3" id="AutoShape 5" o:spid="_x0000_s1026" style="position:absolute;margin-left:331.5pt;margin-top:0;width:382.7pt;height:269.3pt;z-index:-251561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a/PKgIAADk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Lpxr88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1" locked="0" layoutInCell="0" allowOverlap="1" wp14:anchorId="014D818E" wp14:editId="156FE40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E1FF5F3" id="AutoShape 4" o:spid="_x0000_s1026" style="position:absolute;margin-left:0;margin-top:0;width:382.7pt;height:269.3pt;z-index:-251563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Bu3KgIAADk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NtkG7c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1" locked="0" layoutInCell="0" allowOverlap="1" wp14:anchorId="008C9ACC" wp14:editId="2D1B3B7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CF010E" id="AutoShape 3" o:spid="_x0000_s1026" style="position:absolute;margin-left:331.5pt;margin-top:0;width:382.7pt;height:269.3pt;z-index:-251564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ONH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dZON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1" locked="0" layoutInCell="0" allowOverlap="1" wp14:anchorId="08C45082" wp14:editId="6E51488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7041B1" id="AutoShape 2" o:spid="_x0000_s1026" style="position:absolute;margin-left:0;margin-top:0;width:382.7pt;height:269.3pt;z-index:-251565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yrkF8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2B88CC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F57E01F" wp14:editId="293DDBF5">
            <wp:extent cx="2762885" cy="227584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E4C38" w14:textId="77777777" w:rsidR="004D462B" w:rsidRDefault="004D462B" w:rsidP="00263C9E">
      <w:pPr>
        <w:jc w:val="center"/>
      </w:pPr>
    </w:p>
    <w:p w14:paraId="72BEDF93" w14:textId="77777777" w:rsidR="004D462B" w:rsidRDefault="004D462B" w:rsidP="00263C9E"/>
    <w:p w14:paraId="1F94058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52BFF8D" wp14:editId="43F78AE1">
            <wp:extent cx="2762885" cy="227584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436DA" w14:textId="77777777" w:rsidR="004D462B" w:rsidRDefault="004D462B" w:rsidP="00263C9E">
      <w:pPr>
        <w:jc w:val="center"/>
      </w:pPr>
    </w:p>
    <w:p w14:paraId="12D90EE2" w14:textId="77777777" w:rsidR="004D462B" w:rsidRDefault="004D462B" w:rsidP="00263C9E">
      <w:pPr>
        <w:jc w:val="center"/>
      </w:pPr>
    </w:p>
    <w:p w14:paraId="2C1CA4BB" w14:textId="77777777" w:rsidR="004D462B" w:rsidRDefault="004D462B" w:rsidP="00263C9E">
      <w:pPr>
        <w:jc w:val="center"/>
      </w:pPr>
    </w:p>
    <w:p w14:paraId="61E86F5A" w14:textId="77777777" w:rsidR="004D462B" w:rsidRDefault="004D462B" w:rsidP="006F3544"/>
    <w:p w14:paraId="2D04AC3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A97BE98" wp14:editId="7A77936C">
            <wp:extent cx="2762885" cy="227584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039CA" w14:textId="77777777" w:rsidR="004D462B" w:rsidRDefault="004D462B" w:rsidP="00263C9E">
      <w:pPr>
        <w:jc w:val="center"/>
      </w:pPr>
    </w:p>
    <w:p w14:paraId="4BC5B281" w14:textId="77777777" w:rsidR="004D462B" w:rsidRDefault="004D462B" w:rsidP="00263C9E">
      <w:pPr>
        <w:jc w:val="center"/>
      </w:pPr>
    </w:p>
    <w:p w14:paraId="7A5DDA93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85F9E01" wp14:editId="673D6B4C">
            <wp:extent cx="2762885" cy="227584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1FD3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9616" behindDoc="1" locked="0" layoutInCell="0" allowOverlap="1" wp14:anchorId="3A4A21C5" wp14:editId="48FE504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1427CBA" id="AutoShape 5" o:spid="_x0000_s1026" style="position:absolute;margin-left:331.5pt;margin-top:0;width:382.7pt;height:269.3pt;z-index:-251556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8obKwIAADk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0Q8ob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0" allowOverlap="1" wp14:anchorId="5F5A2867" wp14:editId="20CCE03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81C4F4" id="AutoShape 4" o:spid="_x0000_s1026" style="position:absolute;margin-left:0;margin-top:0;width:382.7pt;height:269.3pt;z-index:-251557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DxDKgIAADk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XgPEM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1" locked="0" layoutInCell="0" allowOverlap="1" wp14:anchorId="6EC388C8" wp14:editId="5E634DD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9EFD16" id="AutoShape 3" o:spid="_x0000_s1026" style="position:absolute;margin-left:331.5pt;margin-top:0;width:382.7pt;height:269.3pt;z-index:-251558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MSzKwIAADk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j4MSz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1" locked="0" layoutInCell="0" allowOverlap="1" wp14:anchorId="22AD8A85" wp14:editId="76A7D53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89F9ED2" id="AutoShape 2" o:spid="_x0000_s1026" style="position:absolute;margin-left:0;margin-top:0;width:382.7pt;height:269.3pt;z-index:-251559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XDLKg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AL1cMs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9ACED8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FACD64A" wp14:editId="44A586DC">
            <wp:extent cx="2762885" cy="227584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1CC21" w14:textId="77777777" w:rsidR="004D462B" w:rsidRDefault="004D462B" w:rsidP="00263C9E">
      <w:pPr>
        <w:jc w:val="center"/>
      </w:pPr>
    </w:p>
    <w:p w14:paraId="2DA0F7A3" w14:textId="77777777" w:rsidR="004D462B" w:rsidRDefault="004D462B" w:rsidP="00263C9E"/>
    <w:p w14:paraId="1349066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D3385AF" wp14:editId="5C9C434B">
            <wp:extent cx="2762885" cy="227584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75D41" w14:textId="77777777" w:rsidR="004D462B" w:rsidRDefault="004D462B" w:rsidP="00263C9E">
      <w:pPr>
        <w:jc w:val="center"/>
      </w:pPr>
    </w:p>
    <w:p w14:paraId="2B117D87" w14:textId="77777777" w:rsidR="004D462B" w:rsidRDefault="004D462B" w:rsidP="00263C9E">
      <w:pPr>
        <w:jc w:val="center"/>
      </w:pPr>
    </w:p>
    <w:p w14:paraId="590961B5" w14:textId="77777777" w:rsidR="004D462B" w:rsidRDefault="004D462B" w:rsidP="00263C9E">
      <w:pPr>
        <w:jc w:val="center"/>
      </w:pPr>
    </w:p>
    <w:p w14:paraId="57F64966" w14:textId="77777777" w:rsidR="004D462B" w:rsidRDefault="004D462B" w:rsidP="006F3544"/>
    <w:p w14:paraId="1E6AB66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1CE8157" wp14:editId="1A44D26E">
            <wp:extent cx="2762885" cy="227584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574C5" w14:textId="77777777" w:rsidR="004D462B" w:rsidRDefault="004D462B" w:rsidP="00263C9E">
      <w:pPr>
        <w:jc w:val="center"/>
      </w:pPr>
    </w:p>
    <w:p w14:paraId="43BDAF77" w14:textId="77777777" w:rsidR="004D462B" w:rsidRDefault="004D462B" w:rsidP="00263C9E">
      <w:pPr>
        <w:jc w:val="center"/>
      </w:pPr>
    </w:p>
    <w:p w14:paraId="5F01327C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D49881F" wp14:editId="68F7F602">
            <wp:extent cx="2762885" cy="2275840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A991C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4736" behindDoc="1" locked="0" layoutInCell="0" allowOverlap="1" wp14:anchorId="0BA5A863" wp14:editId="6D39828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108421" id="AutoShape 5" o:spid="_x0000_s1026" style="position:absolute;margin-left:331.5pt;margin-top:0;width:382.7pt;height:269.3pt;z-index:-251551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pH8Kg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Id+kfw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1" locked="0" layoutInCell="0" allowOverlap="1" wp14:anchorId="52516775" wp14:editId="17FADB6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DD52E4" id="AutoShape 4" o:spid="_x0000_s1026" style="position:absolute;margin-left:0;margin-top:0;width:382.7pt;height:269.3pt;z-index:-251552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yWEKgIAADk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ZrJYQ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1" locked="0" layoutInCell="0" allowOverlap="1" wp14:anchorId="0DC0E255" wp14:editId="3BB7826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E7A1C9" id="AutoShape 3" o:spid="_x0000_s1026" style="position:absolute;margin-left:331.5pt;margin-top:0;width:382.7pt;height:269.3pt;z-index:-251553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ga910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0" allowOverlap="1" wp14:anchorId="0A12E471" wp14:editId="11D284E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B5827C" id="AutoShape 2" o:spid="_x0000_s1026" style="position:absolute;margin-left:0;margin-top:0;width:382.7pt;height:269.3pt;z-index:-251554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CssKgIAADk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LHIKyw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7D0ADB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441D1E2" wp14:editId="7C1DB2E0">
            <wp:extent cx="2762885" cy="227584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66BC7" w14:textId="77777777" w:rsidR="004D462B" w:rsidRDefault="004D462B" w:rsidP="00263C9E">
      <w:pPr>
        <w:jc w:val="center"/>
      </w:pPr>
    </w:p>
    <w:p w14:paraId="4A8180A4" w14:textId="77777777" w:rsidR="004D462B" w:rsidRDefault="004D462B" w:rsidP="00263C9E"/>
    <w:p w14:paraId="6530FB2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A642B2C" wp14:editId="0FD8EAC3">
            <wp:extent cx="2762885" cy="227584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EFBE1" w14:textId="77777777" w:rsidR="004D462B" w:rsidRDefault="004D462B" w:rsidP="00263C9E">
      <w:pPr>
        <w:jc w:val="center"/>
      </w:pPr>
    </w:p>
    <w:p w14:paraId="76B1A6E0" w14:textId="77777777" w:rsidR="004D462B" w:rsidRDefault="004D462B" w:rsidP="00263C9E">
      <w:pPr>
        <w:jc w:val="center"/>
      </w:pPr>
    </w:p>
    <w:p w14:paraId="185BCBCD" w14:textId="77777777" w:rsidR="004D462B" w:rsidRDefault="004D462B" w:rsidP="00263C9E">
      <w:pPr>
        <w:jc w:val="center"/>
      </w:pPr>
    </w:p>
    <w:p w14:paraId="14A624A8" w14:textId="77777777" w:rsidR="004D462B" w:rsidRDefault="004D462B" w:rsidP="006F3544"/>
    <w:p w14:paraId="44D908D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FB30206" wp14:editId="61616915">
            <wp:extent cx="2762885" cy="227584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3EDDA" w14:textId="77777777" w:rsidR="004D462B" w:rsidRDefault="004D462B" w:rsidP="00263C9E">
      <w:pPr>
        <w:jc w:val="center"/>
      </w:pPr>
    </w:p>
    <w:p w14:paraId="44389950" w14:textId="77777777" w:rsidR="004D462B" w:rsidRDefault="004D462B" w:rsidP="00263C9E">
      <w:pPr>
        <w:jc w:val="center"/>
      </w:pPr>
    </w:p>
    <w:p w14:paraId="4A5E7917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10940B7" wp14:editId="0B049083">
            <wp:extent cx="2762885" cy="227584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837D5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9856" behindDoc="1" locked="0" layoutInCell="0" allowOverlap="1" wp14:anchorId="4928B7F3" wp14:editId="3A25AE4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534044" id="AutoShape 5" o:spid="_x0000_s1026" style="position:absolute;margin-left:331.5pt;margin-top:0;width:382.7pt;height:269.3pt;z-index:-251546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nEhS8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1" locked="0" layoutInCell="0" allowOverlap="1" wp14:anchorId="529AF0AB" wp14:editId="1D0FB00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5BC1F5" id="AutoShape 4" o:spid="_x0000_s1026" style="position:absolute;margin-left:0;margin-top:0;width:382.7pt;height:269.3pt;z-index:-251547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wJwKgIAADk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FjvAnA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1" locked="0" layoutInCell="0" allowOverlap="1" wp14:anchorId="7DE0E98F" wp14:editId="386D1E2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AB7AF7E" id="AutoShape 3" o:spid="_x0000_s1026" style="position:absolute;margin-left:331.5pt;margin-top:0;width:382.7pt;height:269.3pt;z-index:-251548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/qAKwIAADk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e7/qA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1" locked="0" layoutInCell="0" allowOverlap="1" wp14:anchorId="4D2B1DFA" wp14:editId="0A29EF2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BA6498" id="AutoShape 2" o:spid="_x0000_s1026" style="position:absolute;margin-left:0;margin-top:0;width:382.7pt;height:269.3pt;z-index:-251549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D/6Tvg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4629D0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5C8F4F4" wp14:editId="0969EE30">
            <wp:extent cx="2762885" cy="2275840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F2CD" w14:textId="77777777" w:rsidR="004D462B" w:rsidRDefault="004D462B" w:rsidP="00263C9E">
      <w:pPr>
        <w:jc w:val="center"/>
      </w:pPr>
    </w:p>
    <w:p w14:paraId="7BC8683A" w14:textId="77777777" w:rsidR="004D462B" w:rsidRDefault="004D462B" w:rsidP="00263C9E"/>
    <w:p w14:paraId="52537D6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FE36E18" wp14:editId="13037393">
            <wp:extent cx="2762885" cy="2275840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E5D23" w14:textId="77777777" w:rsidR="004D462B" w:rsidRDefault="004D462B" w:rsidP="00263C9E">
      <w:pPr>
        <w:jc w:val="center"/>
      </w:pPr>
    </w:p>
    <w:p w14:paraId="2447F291" w14:textId="77777777" w:rsidR="004D462B" w:rsidRDefault="004D462B" w:rsidP="00263C9E">
      <w:pPr>
        <w:jc w:val="center"/>
      </w:pPr>
    </w:p>
    <w:p w14:paraId="773158E6" w14:textId="77777777" w:rsidR="004D462B" w:rsidRDefault="004D462B" w:rsidP="00263C9E">
      <w:pPr>
        <w:jc w:val="center"/>
      </w:pPr>
    </w:p>
    <w:p w14:paraId="3B2C608C" w14:textId="77777777" w:rsidR="004D462B" w:rsidRDefault="004D462B" w:rsidP="006F3544"/>
    <w:p w14:paraId="3080B16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675949D" wp14:editId="67D30614">
            <wp:extent cx="2762885" cy="227584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28E63" w14:textId="77777777" w:rsidR="004D462B" w:rsidRDefault="004D462B" w:rsidP="00263C9E">
      <w:pPr>
        <w:jc w:val="center"/>
      </w:pPr>
    </w:p>
    <w:p w14:paraId="4CBD613A" w14:textId="77777777" w:rsidR="004D462B" w:rsidRDefault="004D462B" w:rsidP="00263C9E">
      <w:pPr>
        <w:jc w:val="center"/>
      </w:pPr>
    </w:p>
    <w:p w14:paraId="1847D22D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59D0C34" wp14:editId="14E9DFB0">
            <wp:extent cx="2762885" cy="2275840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6D59A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4976" behindDoc="1" locked="0" layoutInCell="0" allowOverlap="1" wp14:anchorId="6B3730A3" wp14:editId="3F51C4E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857A0B" id="AutoShape 5" o:spid="_x0000_s1026" style="position:absolute;margin-left:331.5pt;margin-top:0;width:382.7pt;height:269.3pt;z-index:-251541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AlM9Cg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1" locked="0" layoutInCell="0" allowOverlap="1" wp14:anchorId="3EFC2DD5" wp14:editId="6B7722A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57D8ADB" id="AutoShape 4" o:spid="_x0000_s1026" style="position:absolute;margin-left:0;margin-top:0;width:382.7pt;height:269.3pt;z-index:-251542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4cwKgIAADk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DiDhzA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1" locked="0" layoutInCell="0" allowOverlap="1" wp14:anchorId="5478B462" wp14:editId="35AD067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8664377" id="AutoShape 3" o:spid="_x0000_s1026" style="position:absolute;margin-left:331.5pt;margin-top:0;width:382.7pt;height:269.3pt;z-index:-251543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3/AKwIAADk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+g3/A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1" locked="0" layoutInCell="0" allowOverlap="1" wp14:anchorId="49DDEE87" wp14:editId="62148F1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032CE6A" id="AutoShape 2" o:spid="_x0000_s1026" style="position:absolute;margin-left:0;margin-top:0;width:382.7pt;height:269.3pt;z-index:-251544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R50Kg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KJRHnQ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C4D32D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9C1CA88" wp14:editId="2A839C33">
            <wp:extent cx="2762885" cy="2275840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416EE" w14:textId="77777777" w:rsidR="004D462B" w:rsidRDefault="004D462B" w:rsidP="00263C9E">
      <w:pPr>
        <w:jc w:val="center"/>
      </w:pPr>
    </w:p>
    <w:p w14:paraId="2A108479" w14:textId="77777777" w:rsidR="004D462B" w:rsidRDefault="004D462B" w:rsidP="00263C9E"/>
    <w:p w14:paraId="56B6F1E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60C0D5F" wp14:editId="6769BBDE">
            <wp:extent cx="2762885" cy="2275840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AB329" w14:textId="77777777" w:rsidR="004D462B" w:rsidRDefault="004D462B" w:rsidP="00263C9E">
      <w:pPr>
        <w:jc w:val="center"/>
      </w:pPr>
    </w:p>
    <w:p w14:paraId="6F6804FB" w14:textId="77777777" w:rsidR="004D462B" w:rsidRDefault="004D462B" w:rsidP="00263C9E">
      <w:pPr>
        <w:jc w:val="center"/>
      </w:pPr>
    </w:p>
    <w:p w14:paraId="04941044" w14:textId="77777777" w:rsidR="004D462B" w:rsidRDefault="004D462B" w:rsidP="00263C9E">
      <w:pPr>
        <w:jc w:val="center"/>
      </w:pPr>
    </w:p>
    <w:p w14:paraId="3F40B694" w14:textId="77777777" w:rsidR="004D462B" w:rsidRDefault="004D462B" w:rsidP="006F3544"/>
    <w:p w14:paraId="30A9163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E5922FE" wp14:editId="1CA040F8">
            <wp:extent cx="2762885" cy="2275840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7377E" w14:textId="77777777" w:rsidR="004D462B" w:rsidRDefault="004D462B" w:rsidP="00263C9E">
      <w:pPr>
        <w:jc w:val="center"/>
      </w:pPr>
    </w:p>
    <w:p w14:paraId="32A8B6FD" w14:textId="77777777" w:rsidR="004D462B" w:rsidRDefault="004D462B" w:rsidP="00263C9E">
      <w:pPr>
        <w:jc w:val="center"/>
      </w:pPr>
    </w:p>
    <w:p w14:paraId="0D80D610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AE923A3" wp14:editId="6D09113C">
            <wp:extent cx="2762885" cy="2275840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0E899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1" locked="0" layoutInCell="0" allowOverlap="1" wp14:anchorId="0FE70FA7" wp14:editId="2E50400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6E252C" id="AutoShape 5" o:spid="_x0000_s1026" style="position:absolute;margin-left:331.5pt;margin-top:0;width:382.7pt;height:269.3pt;z-index:-251536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TnpKQ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1" locked="0" layoutInCell="0" allowOverlap="1" wp14:anchorId="57B51586" wp14:editId="59078C5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815A833" id="AutoShape 4" o:spid="_x0000_s1026" style="position:absolute;margin-left:0;margin-top:0;width:382.7pt;height:269.3pt;z-index:-251537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hDcKgIAADk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XyENw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1" locked="0" layoutInCell="0" allowOverlap="1" wp14:anchorId="11A0F86C" wp14:editId="67670DE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F9A3727" id="AutoShape 3" o:spid="_x0000_s1026" style="position:absolute;margin-left:331.5pt;margin-top:0;width:382.7pt;height:269.3pt;z-index:-251538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z8ug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1" locked="0" layoutInCell="0" allowOverlap="1" wp14:anchorId="778CC8AE" wp14:editId="6EFBA7C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BA9AE0" id="AutoShape 2" o:spid="_x0000_s1026" style="position:absolute;margin-left:0;margin-top:0;width:382.7pt;height:269.3pt;z-index:-251539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Zs0Kg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I9mzQ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20805A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7608523" wp14:editId="5CE075B1">
            <wp:extent cx="2762885" cy="227584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EC4B8" w14:textId="77777777" w:rsidR="004D462B" w:rsidRDefault="004D462B" w:rsidP="00263C9E">
      <w:pPr>
        <w:jc w:val="center"/>
      </w:pPr>
    </w:p>
    <w:p w14:paraId="0F5D9EE3" w14:textId="77777777" w:rsidR="004D462B" w:rsidRDefault="004D462B" w:rsidP="00263C9E"/>
    <w:p w14:paraId="15A52E5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A0FE94F" wp14:editId="3F7645A7">
            <wp:extent cx="2762885" cy="227584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FFBE6" w14:textId="77777777" w:rsidR="004D462B" w:rsidRDefault="004D462B" w:rsidP="00263C9E">
      <w:pPr>
        <w:jc w:val="center"/>
      </w:pPr>
    </w:p>
    <w:p w14:paraId="1D9F9227" w14:textId="77777777" w:rsidR="004D462B" w:rsidRDefault="004D462B" w:rsidP="00263C9E">
      <w:pPr>
        <w:jc w:val="center"/>
      </w:pPr>
    </w:p>
    <w:p w14:paraId="0DB6B5B7" w14:textId="77777777" w:rsidR="004D462B" w:rsidRDefault="004D462B" w:rsidP="00263C9E">
      <w:pPr>
        <w:jc w:val="center"/>
      </w:pPr>
    </w:p>
    <w:p w14:paraId="3565F543" w14:textId="77777777" w:rsidR="004D462B" w:rsidRDefault="004D462B" w:rsidP="006F3544"/>
    <w:p w14:paraId="237EE5A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75AFC39" wp14:editId="388AE768">
            <wp:extent cx="2762885" cy="227584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C269B" w14:textId="77777777" w:rsidR="004D462B" w:rsidRDefault="004D462B" w:rsidP="00263C9E">
      <w:pPr>
        <w:jc w:val="center"/>
      </w:pPr>
    </w:p>
    <w:p w14:paraId="5CA1EF55" w14:textId="77777777" w:rsidR="004D462B" w:rsidRDefault="004D462B" w:rsidP="00263C9E">
      <w:pPr>
        <w:jc w:val="center"/>
      </w:pPr>
    </w:p>
    <w:p w14:paraId="4B6786B7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3DC4C4F" wp14:editId="75685022">
            <wp:extent cx="2762885" cy="227584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7F777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1" locked="0" layoutInCell="0" allowOverlap="1" wp14:anchorId="3DD71599" wp14:editId="7F64622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AD48BA" id="AutoShape 5" o:spid="_x0000_s1026" style="position:absolute;margin-left:331.5pt;margin-top:0;width:382.7pt;height:269.3pt;z-index:-251531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cFwKwIAADk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a1cF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1" locked="0" layoutInCell="0" allowOverlap="1" wp14:anchorId="491553C5" wp14:editId="523B870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5B3B4F" id="AutoShape 4" o:spid="_x0000_s1026" style="position:absolute;margin-left:0;margin-top:0;width:382.7pt;height:269.3pt;z-index:-251532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jcoKg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Et2Nyg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1" locked="0" layoutInCell="0" allowOverlap="1" wp14:anchorId="50B7146B" wp14:editId="1A972BA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207CF5" id="AutoShape 3" o:spid="_x0000_s1026" style="position:absolute;margin-left:331.5pt;margin-top:0;width:382.7pt;height:269.3pt;z-index:-251533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s/YKwIAADk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Nds/Y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1" locked="0" layoutInCell="0" allowOverlap="1" wp14:anchorId="34729D41" wp14:editId="2C079C8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05E8E32" id="AutoShape 2" o:spid="_x0000_s1026" style="position:absolute;margin-left:0;margin-top:0;width:382.7pt;height:269.3pt;z-index:-251534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Cxje6A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FCD7A0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B0DDA8A" wp14:editId="1D85A9A4">
            <wp:extent cx="2762885" cy="227584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F4AAA" w14:textId="77777777" w:rsidR="004D462B" w:rsidRDefault="004D462B" w:rsidP="00263C9E">
      <w:pPr>
        <w:jc w:val="center"/>
      </w:pPr>
    </w:p>
    <w:p w14:paraId="237039B8" w14:textId="77777777" w:rsidR="004D462B" w:rsidRDefault="004D462B" w:rsidP="00263C9E"/>
    <w:p w14:paraId="2363192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BC9B353" wp14:editId="73F13A36">
            <wp:extent cx="2762885" cy="227584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856FE" w14:textId="77777777" w:rsidR="004D462B" w:rsidRDefault="004D462B" w:rsidP="00263C9E">
      <w:pPr>
        <w:jc w:val="center"/>
      </w:pPr>
    </w:p>
    <w:p w14:paraId="3FBE0ABE" w14:textId="77777777" w:rsidR="004D462B" w:rsidRDefault="004D462B" w:rsidP="00263C9E">
      <w:pPr>
        <w:jc w:val="center"/>
      </w:pPr>
    </w:p>
    <w:p w14:paraId="78AEE4E6" w14:textId="77777777" w:rsidR="004D462B" w:rsidRDefault="004D462B" w:rsidP="00263C9E">
      <w:pPr>
        <w:jc w:val="center"/>
      </w:pPr>
    </w:p>
    <w:p w14:paraId="68904F80" w14:textId="77777777" w:rsidR="004D462B" w:rsidRDefault="004D462B" w:rsidP="006F3544"/>
    <w:p w14:paraId="0346DCC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8531944" wp14:editId="76FCEBB0">
            <wp:extent cx="2762885" cy="227584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FD099" w14:textId="77777777" w:rsidR="004D462B" w:rsidRDefault="004D462B" w:rsidP="00263C9E">
      <w:pPr>
        <w:jc w:val="center"/>
      </w:pPr>
    </w:p>
    <w:p w14:paraId="38425A6C" w14:textId="77777777" w:rsidR="004D462B" w:rsidRDefault="004D462B" w:rsidP="00263C9E">
      <w:pPr>
        <w:jc w:val="center"/>
      </w:pPr>
    </w:p>
    <w:p w14:paraId="6493ADBC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FEAC2A9" wp14:editId="4C3AB3D2">
            <wp:extent cx="2762885" cy="227584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CF099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0336" behindDoc="1" locked="0" layoutInCell="0" allowOverlap="1" wp14:anchorId="031164BF" wp14:editId="4D52A49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0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FCB97AE" id="AutoShape 5" o:spid="_x0000_s1026" style="position:absolute;margin-left:331.5pt;margin-top:0;width:382.7pt;height:269.3pt;z-index:-251526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eeIKg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a154g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1" locked="0" layoutInCell="0" allowOverlap="1" wp14:anchorId="768201D6" wp14:editId="748D67A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0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9308C9" id="AutoShape 4" o:spid="_x0000_s1026" style="position:absolute;margin-left:0;margin-top:0;width:382.7pt;height:269.3pt;z-index:-251527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FPwKg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egU/A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1" locked="0" layoutInCell="0" allowOverlap="1" wp14:anchorId="6FCF3847" wp14:editId="7BAEF34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0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A7F082" id="AutoShape 3" o:spid="_x0000_s1026" style="position:absolute;margin-left:331.5pt;margin-top:0;width:382.7pt;height:269.3pt;z-index:-251528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xoKsA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1" locked="0" layoutInCell="0" allowOverlap="1" wp14:anchorId="01B8C664" wp14:editId="289F8FB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0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A77B37" id="AutoShape 2" o:spid="_x0000_s1026" style="position:absolute;margin-left:0;margin-top:0;width:382.7pt;height:269.3pt;z-index:-251529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11YKg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KADXVg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426D54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C5951D4" wp14:editId="59A4DD2C">
            <wp:extent cx="2762885" cy="227584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FF6E2" w14:textId="77777777" w:rsidR="004D462B" w:rsidRDefault="004D462B" w:rsidP="00263C9E">
      <w:pPr>
        <w:jc w:val="center"/>
      </w:pPr>
    </w:p>
    <w:p w14:paraId="453EEE87" w14:textId="77777777" w:rsidR="004D462B" w:rsidRDefault="004D462B" w:rsidP="00263C9E"/>
    <w:p w14:paraId="1A51944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4C5D2CD" wp14:editId="5434D8F0">
            <wp:extent cx="2762885" cy="227584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12D12" w14:textId="77777777" w:rsidR="004D462B" w:rsidRDefault="004D462B" w:rsidP="00263C9E">
      <w:pPr>
        <w:jc w:val="center"/>
      </w:pPr>
    </w:p>
    <w:p w14:paraId="161AF2DE" w14:textId="77777777" w:rsidR="004D462B" w:rsidRDefault="004D462B" w:rsidP="00263C9E">
      <w:pPr>
        <w:jc w:val="center"/>
      </w:pPr>
    </w:p>
    <w:p w14:paraId="22E3F4A2" w14:textId="77777777" w:rsidR="004D462B" w:rsidRDefault="004D462B" w:rsidP="00263C9E">
      <w:pPr>
        <w:jc w:val="center"/>
      </w:pPr>
    </w:p>
    <w:p w14:paraId="1E2CB75B" w14:textId="77777777" w:rsidR="004D462B" w:rsidRDefault="004D462B" w:rsidP="006F3544"/>
    <w:p w14:paraId="3482E2F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A73608F" wp14:editId="074BFA9C">
            <wp:extent cx="2762885" cy="227584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0850" w14:textId="77777777" w:rsidR="004D462B" w:rsidRDefault="004D462B" w:rsidP="00263C9E">
      <w:pPr>
        <w:jc w:val="center"/>
      </w:pPr>
    </w:p>
    <w:p w14:paraId="058A96F8" w14:textId="77777777" w:rsidR="004D462B" w:rsidRDefault="004D462B" w:rsidP="00263C9E">
      <w:pPr>
        <w:jc w:val="center"/>
      </w:pPr>
    </w:p>
    <w:p w14:paraId="30CE5A86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8D9F00B" wp14:editId="2BDA8068">
            <wp:extent cx="2762885" cy="227584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38385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5456" behindDoc="1" locked="0" layoutInCell="0" allowOverlap="1" wp14:anchorId="787CE846" wp14:editId="6AE7C51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0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EEA100" id="AutoShape 5" o:spid="_x0000_s1026" style="position:absolute;margin-left:331.5pt;margin-top:0;width:382.7pt;height:269.3pt;z-index:-251521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22WLI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1" locked="0" layoutInCell="0" allowOverlap="1" wp14:anchorId="58818A6D" wp14:editId="7CA86DE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1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E87AAA" id="AutoShape 4" o:spid="_x0000_s1026" style="position:absolute;margin-left:0;margin-top:0;width:382.7pt;height:269.3pt;z-index:-251522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SSR0BC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1" locked="0" layoutInCell="0" allowOverlap="1" wp14:anchorId="648D5637" wp14:editId="1D315C6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1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1AB25B" id="AutoShape 3" o:spid="_x0000_s1026" style="position:absolute;margin-left:331.5pt;margin-top:0;width:382.7pt;height:269.3pt;z-index:-251523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Iz0KwIAADk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PJIz0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1" locked="0" layoutInCell="0" allowOverlap="1" wp14:anchorId="09B31F95" wp14:editId="37CF5F2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CAE901" id="AutoShape 2" o:spid="_x0000_s1026" style="position:absolute;margin-left:0;margin-top:0;width:382.7pt;height:269.3pt;z-index:-251524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C4xOIw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589720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9818A8C" wp14:editId="69ACE59D">
            <wp:extent cx="2762885" cy="227584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8B2B1" w14:textId="77777777" w:rsidR="004D462B" w:rsidRDefault="004D462B" w:rsidP="00263C9E">
      <w:pPr>
        <w:jc w:val="center"/>
      </w:pPr>
    </w:p>
    <w:p w14:paraId="0E1BE79A" w14:textId="77777777" w:rsidR="004D462B" w:rsidRDefault="004D462B" w:rsidP="00263C9E"/>
    <w:p w14:paraId="5F90B45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8F1A030" wp14:editId="589B1758">
            <wp:extent cx="2762885" cy="227584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678B" w14:textId="77777777" w:rsidR="004D462B" w:rsidRDefault="004D462B" w:rsidP="00263C9E">
      <w:pPr>
        <w:jc w:val="center"/>
      </w:pPr>
    </w:p>
    <w:p w14:paraId="1FE520D5" w14:textId="77777777" w:rsidR="004D462B" w:rsidRDefault="004D462B" w:rsidP="00263C9E">
      <w:pPr>
        <w:jc w:val="center"/>
      </w:pPr>
    </w:p>
    <w:p w14:paraId="34293CFC" w14:textId="77777777" w:rsidR="004D462B" w:rsidRDefault="004D462B" w:rsidP="00263C9E">
      <w:pPr>
        <w:jc w:val="center"/>
      </w:pPr>
    </w:p>
    <w:p w14:paraId="2D154C77" w14:textId="77777777" w:rsidR="004D462B" w:rsidRDefault="004D462B" w:rsidP="006F3544"/>
    <w:p w14:paraId="25233E8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0DB76DD" wp14:editId="0E6BEBB5">
            <wp:extent cx="2762885" cy="227584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3B8CF" w14:textId="77777777" w:rsidR="004D462B" w:rsidRDefault="004D462B" w:rsidP="00263C9E">
      <w:pPr>
        <w:jc w:val="center"/>
      </w:pPr>
    </w:p>
    <w:p w14:paraId="7975B443" w14:textId="77777777" w:rsidR="004D462B" w:rsidRDefault="004D462B" w:rsidP="00263C9E">
      <w:pPr>
        <w:jc w:val="center"/>
      </w:pPr>
    </w:p>
    <w:p w14:paraId="33917117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D3E360D" wp14:editId="36AC6C83">
            <wp:extent cx="2762885" cy="227584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C57D8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0576" behindDoc="1" locked="0" layoutInCell="0" allowOverlap="1" wp14:anchorId="0FCBA4A0" wp14:editId="1277491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2DDEBF" id="AutoShape 5" o:spid="_x0000_s1026" style="position:absolute;margin-left:331.5pt;margin-top:0;width:382.7pt;height:269.3pt;z-index:-251515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4JcKw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Yh4Jc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1" locked="0" layoutInCell="0" allowOverlap="1" wp14:anchorId="053BF5B0" wp14:editId="684D1DD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1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D8166C" id="AutoShape 4" o:spid="_x0000_s1026" style="position:absolute;margin-left:0;margin-top:0;width:382.7pt;height:269.3pt;z-index:-251516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ClI8UQ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1" locked="0" layoutInCell="0" allowOverlap="1" wp14:anchorId="717F27E2" wp14:editId="3629F45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EB2D37" id="AutoShape 3" o:spid="_x0000_s1026" style="position:absolute;margin-left:331.5pt;margin-top:0;width:382.7pt;height:269.3pt;z-index:-251517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vSAm0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1" locked="0" layoutInCell="0" allowOverlap="1" wp14:anchorId="028EEB4C" wp14:editId="3FE57F9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56B297" id="AutoShape 2" o:spid="_x0000_s1026" style="position:absolute;margin-left:0;margin-top:0;width:382.7pt;height:269.3pt;z-index:-251518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0MY2s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7B2E72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25D0B3D" wp14:editId="26852144">
            <wp:extent cx="2762885" cy="2275840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0D19" w14:textId="77777777" w:rsidR="004D462B" w:rsidRDefault="004D462B" w:rsidP="00263C9E">
      <w:pPr>
        <w:jc w:val="center"/>
      </w:pPr>
    </w:p>
    <w:p w14:paraId="411265ED" w14:textId="77777777" w:rsidR="004D462B" w:rsidRDefault="004D462B" w:rsidP="00263C9E"/>
    <w:p w14:paraId="79DD1A0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C59FC14" wp14:editId="032864F5">
            <wp:extent cx="2762885" cy="227584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C4BB8" w14:textId="77777777" w:rsidR="004D462B" w:rsidRDefault="004D462B" w:rsidP="00263C9E">
      <w:pPr>
        <w:jc w:val="center"/>
      </w:pPr>
    </w:p>
    <w:p w14:paraId="4E31AF47" w14:textId="77777777" w:rsidR="004D462B" w:rsidRDefault="004D462B" w:rsidP="00263C9E">
      <w:pPr>
        <w:jc w:val="center"/>
      </w:pPr>
    </w:p>
    <w:p w14:paraId="631E2409" w14:textId="77777777" w:rsidR="004D462B" w:rsidRDefault="004D462B" w:rsidP="00263C9E">
      <w:pPr>
        <w:jc w:val="center"/>
      </w:pPr>
    </w:p>
    <w:p w14:paraId="16596708" w14:textId="77777777" w:rsidR="004D462B" w:rsidRDefault="004D462B" w:rsidP="006F3544"/>
    <w:p w14:paraId="7ED257B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FB5CEBD" wp14:editId="3CC90A4B">
            <wp:extent cx="2762885" cy="2275840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D4347" w14:textId="77777777" w:rsidR="004D462B" w:rsidRDefault="004D462B" w:rsidP="00263C9E">
      <w:pPr>
        <w:jc w:val="center"/>
      </w:pPr>
    </w:p>
    <w:p w14:paraId="6E8AF599" w14:textId="77777777" w:rsidR="004D462B" w:rsidRDefault="004D462B" w:rsidP="00263C9E">
      <w:pPr>
        <w:jc w:val="center"/>
      </w:pPr>
    </w:p>
    <w:p w14:paraId="63FCE39E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79CC3BB" wp14:editId="240D804D">
            <wp:extent cx="2762885" cy="227584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51A1C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1" locked="0" layoutInCell="0" allowOverlap="1" wp14:anchorId="34FFD99F" wp14:editId="564C85D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2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331535" id="AutoShape 5" o:spid="_x0000_s1026" style="position:absolute;margin-left:331.5pt;margin-top:0;width:382.7pt;height:269.3pt;z-index:-251510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rutm7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1" locked="0" layoutInCell="0" allowOverlap="1" wp14:anchorId="50B6BA0E" wp14:editId="0D0C931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2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51B973" id="AutoShape 4" o:spid="_x0000_s1026" style="position:absolute;margin-left:0;margin-top:0;width:382.7pt;height:269.3pt;z-index:-251511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23DKw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Kr23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1" locked="0" layoutInCell="0" allowOverlap="1" wp14:anchorId="36739154" wp14:editId="0A9B114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2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C342B58" id="AutoShape 3" o:spid="_x0000_s1026" style="position:absolute;margin-left:331.5pt;margin-top:0;width:382.7pt;height:269.3pt;z-index:-251512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5UzKwIAADk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Mr5Uz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1" locked="0" layoutInCell="0" allowOverlap="1" wp14:anchorId="79F3328C" wp14:editId="01E72FE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2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41CCC98" id="AutoShape 2" o:spid="_x0000_s1026" style="position:absolute;margin-left:0;margin-top:0;width:382.7pt;height:269.3pt;z-index:-251513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1g5is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9B78BB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D2675BC" wp14:editId="677F7095">
            <wp:extent cx="2762885" cy="227584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81340" w14:textId="77777777" w:rsidR="004D462B" w:rsidRDefault="004D462B" w:rsidP="00263C9E">
      <w:pPr>
        <w:jc w:val="center"/>
      </w:pPr>
    </w:p>
    <w:p w14:paraId="46872609" w14:textId="77777777" w:rsidR="004D462B" w:rsidRDefault="004D462B" w:rsidP="00263C9E"/>
    <w:p w14:paraId="49CB126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F0EF952" wp14:editId="1C7F7590">
            <wp:extent cx="2762885" cy="227584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E62F9" w14:textId="77777777" w:rsidR="004D462B" w:rsidRDefault="004D462B" w:rsidP="00263C9E">
      <w:pPr>
        <w:jc w:val="center"/>
      </w:pPr>
    </w:p>
    <w:p w14:paraId="0777A49B" w14:textId="77777777" w:rsidR="004D462B" w:rsidRDefault="004D462B" w:rsidP="00263C9E">
      <w:pPr>
        <w:jc w:val="center"/>
      </w:pPr>
    </w:p>
    <w:p w14:paraId="13F27FFD" w14:textId="77777777" w:rsidR="004D462B" w:rsidRDefault="004D462B" w:rsidP="00263C9E">
      <w:pPr>
        <w:jc w:val="center"/>
      </w:pPr>
    </w:p>
    <w:p w14:paraId="5924D0CB" w14:textId="77777777" w:rsidR="004D462B" w:rsidRDefault="004D462B" w:rsidP="006F3544"/>
    <w:p w14:paraId="746AEB5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0CDE6AF" wp14:editId="5617AB74">
            <wp:extent cx="2762885" cy="227584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247A9" w14:textId="77777777" w:rsidR="004D462B" w:rsidRDefault="004D462B" w:rsidP="00263C9E">
      <w:pPr>
        <w:jc w:val="center"/>
      </w:pPr>
    </w:p>
    <w:p w14:paraId="5213F1F0" w14:textId="77777777" w:rsidR="004D462B" w:rsidRDefault="004D462B" w:rsidP="00263C9E">
      <w:pPr>
        <w:jc w:val="center"/>
      </w:pPr>
    </w:p>
    <w:p w14:paraId="62357255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5195FD9" wp14:editId="197EF874">
            <wp:extent cx="2762885" cy="227584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0012B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0816" behindDoc="1" locked="0" layoutInCell="0" allowOverlap="1" wp14:anchorId="370E2DD8" wp14:editId="360177A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3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0CB220A" id="AutoShape 5" o:spid="_x0000_s1026" style="position:absolute;margin-left:331.5pt;margin-top:0;width:382.7pt;height:269.3pt;z-index:-251505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LxvKwIAADk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liLx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1" locked="0" layoutInCell="0" allowOverlap="1" wp14:anchorId="71594199" wp14:editId="0836804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3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A30CB0" id="AutoShape 4" o:spid="_x0000_s1026" style="position:absolute;margin-left:0;margin-top:0;width:382.7pt;height:269.3pt;z-index:-251506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0o3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0K0o3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1" locked="0" layoutInCell="0" allowOverlap="1" wp14:anchorId="2DE4A4E0" wp14:editId="3795E0D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3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99FDDB" id="AutoShape 3" o:spid="_x0000_s1026" style="position:absolute;margin-left:331.5pt;margin-top:0;width:382.7pt;height:269.3pt;z-index:-251507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7LHKwIAADk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yK7L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1" locked="0" layoutInCell="0" allowOverlap="1" wp14:anchorId="0BE08708" wp14:editId="3FA9045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3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0F5F2A" id="AutoShape 2" o:spid="_x0000_s1026" style="position:absolute;margin-left:0;margin-top:0;width:382.7pt;height:269.3pt;z-index:-251508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ga/KwIAADk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TPga/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EE9A3B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2184D8E" wp14:editId="09641329">
            <wp:extent cx="2762885" cy="227584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B70B0" w14:textId="77777777" w:rsidR="004D462B" w:rsidRDefault="004D462B" w:rsidP="00263C9E">
      <w:pPr>
        <w:jc w:val="center"/>
      </w:pPr>
    </w:p>
    <w:p w14:paraId="375EE069" w14:textId="77777777" w:rsidR="004D462B" w:rsidRDefault="004D462B" w:rsidP="00263C9E"/>
    <w:p w14:paraId="4DD3F92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F3FC5D0" wp14:editId="2C94A610">
            <wp:extent cx="2762885" cy="227584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950C9" w14:textId="77777777" w:rsidR="004D462B" w:rsidRDefault="004D462B" w:rsidP="00263C9E">
      <w:pPr>
        <w:jc w:val="center"/>
      </w:pPr>
    </w:p>
    <w:p w14:paraId="786D1B23" w14:textId="77777777" w:rsidR="004D462B" w:rsidRDefault="004D462B" w:rsidP="00263C9E">
      <w:pPr>
        <w:jc w:val="center"/>
      </w:pPr>
    </w:p>
    <w:p w14:paraId="0CB7120B" w14:textId="77777777" w:rsidR="004D462B" w:rsidRDefault="004D462B" w:rsidP="00263C9E">
      <w:pPr>
        <w:jc w:val="center"/>
      </w:pPr>
    </w:p>
    <w:p w14:paraId="663BDB14" w14:textId="77777777" w:rsidR="004D462B" w:rsidRDefault="004D462B" w:rsidP="006F3544"/>
    <w:p w14:paraId="2150791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DB3840F" wp14:editId="4ADE21E5">
            <wp:extent cx="2762885" cy="2275840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32820" w14:textId="77777777" w:rsidR="004D462B" w:rsidRDefault="004D462B" w:rsidP="00263C9E">
      <w:pPr>
        <w:jc w:val="center"/>
      </w:pPr>
    </w:p>
    <w:p w14:paraId="56671E41" w14:textId="77777777" w:rsidR="004D462B" w:rsidRDefault="004D462B" w:rsidP="00263C9E">
      <w:pPr>
        <w:jc w:val="center"/>
      </w:pPr>
    </w:p>
    <w:p w14:paraId="4D007A28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6C71DFD" wp14:editId="5FD65DE8">
            <wp:extent cx="2762885" cy="227584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B2281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936" behindDoc="1" locked="0" layoutInCell="0" allowOverlap="1" wp14:anchorId="3DDD75CF" wp14:editId="73FD489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4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CDAD4E" id="AutoShape 5" o:spid="_x0000_s1026" style="position:absolute;margin-left:331.5pt;margin-top:0;width:382.7pt;height:269.3pt;z-index:-251500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x6uKwIAADk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Mxx6u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1" locked="0" layoutInCell="0" allowOverlap="1" wp14:anchorId="56D679C8" wp14:editId="7D0ADF0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4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63289D" id="AutoShape 4" o:spid="_x0000_s1026" style="position:absolute;margin-left:0;margin-top:0;width:382.7pt;height:269.3pt;z-index:-251501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qrWKg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3SqtY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1" locked="0" layoutInCell="0" allowOverlap="1" wp14:anchorId="251ABC34" wp14:editId="0DB2D44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4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EFF95FB" id="AutoShape 3" o:spid="_x0000_s1026" style="position:absolute;margin-left:331.5pt;margin-top:0;width:382.7pt;height:269.3pt;z-index:-251502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r0lIm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1" locked="0" layoutInCell="0" allowOverlap="1" wp14:anchorId="2085B8C0" wp14:editId="450D703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4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947E76" id="AutoShape 2" o:spid="_x0000_s1026" style="position:absolute;margin-left:0;margin-top:0;width:382.7pt;height:269.3pt;z-index:-251503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aR+Kg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LpxpH4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1477DC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F97FA34" wp14:editId="74666425">
            <wp:extent cx="2762885" cy="2275840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085F1" w14:textId="77777777" w:rsidR="004D462B" w:rsidRDefault="004D462B" w:rsidP="00263C9E">
      <w:pPr>
        <w:jc w:val="center"/>
      </w:pPr>
    </w:p>
    <w:p w14:paraId="550F622A" w14:textId="77777777" w:rsidR="004D462B" w:rsidRDefault="004D462B" w:rsidP="00263C9E"/>
    <w:p w14:paraId="4A35C99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71CD5AE" wp14:editId="483E3FF7">
            <wp:extent cx="2762885" cy="2275840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361A7" w14:textId="77777777" w:rsidR="004D462B" w:rsidRDefault="004D462B" w:rsidP="00263C9E">
      <w:pPr>
        <w:jc w:val="center"/>
      </w:pPr>
    </w:p>
    <w:p w14:paraId="2745F533" w14:textId="77777777" w:rsidR="004D462B" w:rsidRDefault="004D462B" w:rsidP="00263C9E">
      <w:pPr>
        <w:jc w:val="center"/>
      </w:pPr>
    </w:p>
    <w:p w14:paraId="41DC5B7A" w14:textId="77777777" w:rsidR="004D462B" w:rsidRDefault="004D462B" w:rsidP="00263C9E">
      <w:pPr>
        <w:jc w:val="center"/>
      </w:pPr>
    </w:p>
    <w:p w14:paraId="3DAE28C5" w14:textId="77777777" w:rsidR="004D462B" w:rsidRDefault="004D462B" w:rsidP="006F3544"/>
    <w:p w14:paraId="5D5ED20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728B2B6" wp14:editId="0F5CAAA4">
            <wp:extent cx="2762885" cy="227584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D1750" w14:textId="77777777" w:rsidR="004D462B" w:rsidRDefault="004D462B" w:rsidP="00263C9E">
      <w:pPr>
        <w:jc w:val="center"/>
      </w:pPr>
    </w:p>
    <w:p w14:paraId="206422B1" w14:textId="77777777" w:rsidR="004D462B" w:rsidRDefault="004D462B" w:rsidP="00263C9E">
      <w:pPr>
        <w:jc w:val="center"/>
      </w:pPr>
    </w:p>
    <w:p w14:paraId="3C93B6D8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10B03BB" wp14:editId="4E9B18F0">
            <wp:extent cx="2762885" cy="2275840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A4E72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1056" behindDoc="1" locked="0" layoutInCell="0" allowOverlap="1" wp14:anchorId="2F18A0B5" wp14:editId="5ED9FA5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4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4850D3" id="AutoShape 5" o:spid="_x0000_s1026" style="position:absolute;margin-left:331.5pt;margin-top:0;width:382.7pt;height:269.3pt;z-index:-251495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sq5vu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1" locked="0" layoutInCell="0" allowOverlap="1" wp14:anchorId="6B6603D1" wp14:editId="43AD60D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5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D223BC" id="AutoShape 4" o:spid="_x0000_s1026" style="position:absolute;margin-left:0;margin-top:0;width:382.7pt;height:269.3pt;z-index:-251496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FNWjSI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1" locked="0" layoutInCell="0" allowOverlap="1" wp14:anchorId="6D67D703" wp14:editId="43B08AE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5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8E8306" id="AutoShape 3" o:spid="_x0000_s1026" style="position:absolute;margin-left:331.5pt;margin-top:0;width:382.7pt;height:269.3pt;z-index:-251497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VVnX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1" locked="0" layoutInCell="0" allowOverlap="1" wp14:anchorId="66CE4AE3" wp14:editId="131BC76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5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FB729C9" id="AutoShape 2" o:spid="_x0000_s1026" style="position:absolute;margin-left:0;margin-top:0;width:382.7pt;height:269.3pt;z-index:-251498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0Q8Gq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70013F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BBE55B9" wp14:editId="3FEB6BBB">
            <wp:extent cx="2762885" cy="227584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A3561" w14:textId="77777777" w:rsidR="004D462B" w:rsidRDefault="004D462B" w:rsidP="00263C9E">
      <w:pPr>
        <w:jc w:val="center"/>
      </w:pPr>
    </w:p>
    <w:p w14:paraId="17AEBDDB" w14:textId="77777777" w:rsidR="004D462B" w:rsidRDefault="004D462B" w:rsidP="00263C9E"/>
    <w:p w14:paraId="25B6388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590B063" wp14:editId="5ACB9C6E">
            <wp:extent cx="2762885" cy="2275840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34ED6" w14:textId="77777777" w:rsidR="004D462B" w:rsidRDefault="004D462B" w:rsidP="00263C9E">
      <w:pPr>
        <w:jc w:val="center"/>
      </w:pPr>
    </w:p>
    <w:p w14:paraId="46143FA2" w14:textId="77777777" w:rsidR="004D462B" w:rsidRDefault="004D462B" w:rsidP="00263C9E">
      <w:pPr>
        <w:jc w:val="center"/>
      </w:pPr>
    </w:p>
    <w:p w14:paraId="11DA062B" w14:textId="77777777" w:rsidR="004D462B" w:rsidRDefault="004D462B" w:rsidP="00263C9E">
      <w:pPr>
        <w:jc w:val="center"/>
      </w:pPr>
    </w:p>
    <w:p w14:paraId="742B4AB4" w14:textId="77777777" w:rsidR="004D462B" w:rsidRDefault="004D462B" w:rsidP="006F3544"/>
    <w:p w14:paraId="3BDDC63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03D1954" wp14:editId="53017E89">
            <wp:extent cx="2762885" cy="2275840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AECE6" w14:textId="77777777" w:rsidR="004D462B" w:rsidRDefault="004D462B" w:rsidP="00263C9E">
      <w:pPr>
        <w:jc w:val="center"/>
      </w:pPr>
    </w:p>
    <w:p w14:paraId="2C2F0C1F" w14:textId="77777777" w:rsidR="004D462B" w:rsidRDefault="004D462B" w:rsidP="00263C9E">
      <w:pPr>
        <w:jc w:val="center"/>
      </w:pPr>
    </w:p>
    <w:p w14:paraId="23F0CF90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B60317F" wp14:editId="3457CC46">
            <wp:extent cx="2762885" cy="2275840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79A08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6176" behindDoc="1" locked="0" layoutInCell="0" allowOverlap="1" wp14:anchorId="27446C14" wp14:editId="06F2FC2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5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F8A066" id="AutoShape 5" o:spid="_x0000_s1026" style="position:absolute;margin-left:331.5pt;margin-top:0;width:382.7pt;height:269.3pt;z-index:-251490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Xt6KwIAADk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C9Xt6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1" locked="0" layoutInCell="0" allowOverlap="1" wp14:anchorId="32C0498C" wp14:editId="15D2507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5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D3C0AB" id="AutoShape 4" o:spid="_x0000_s1026" style="position:absolute;margin-left:0;margin-top:0;width:382.7pt;height:269.3pt;z-index:-251491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ghiKwIAADk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zOghi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1" locked="0" layoutInCell="0" allowOverlap="1" wp14:anchorId="4066699B" wp14:editId="33EE40D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5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C3B1BDC" id="AutoShape 3" o:spid="_x0000_s1026" style="position:absolute;margin-left:331.5pt;margin-top:0;width:382.7pt;height:269.3pt;z-index:-251492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vCSKwIAADk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1OvC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1" locked="0" layoutInCell="0" allowOverlap="1" wp14:anchorId="563B4B28" wp14:editId="3BBF147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6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B7501B" id="AutoShape 2" o:spid="_x0000_s1026" style="position:absolute;margin-left:0;margin-top:0;width:382.7pt;height:269.3pt;z-index:-251493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Id+mk0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3BD132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C804E3B" wp14:editId="5145E7BA">
            <wp:extent cx="2762885" cy="2275840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393E3" w14:textId="77777777" w:rsidR="004D462B" w:rsidRDefault="004D462B" w:rsidP="00263C9E">
      <w:pPr>
        <w:jc w:val="center"/>
      </w:pPr>
    </w:p>
    <w:p w14:paraId="439D1619" w14:textId="77777777" w:rsidR="004D462B" w:rsidRDefault="004D462B" w:rsidP="00263C9E"/>
    <w:p w14:paraId="7C65A47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1D7B08D" wp14:editId="4A9CCCDE">
            <wp:extent cx="2762885" cy="2275840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3F5FF" w14:textId="77777777" w:rsidR="004D462B" w:rsidRDefault="004D462B" w:rsidP="00263C9E">
      <w:pPr>
        <w:jc w:val="center"/>
      </w:pPr>
    </w:p>
    <w:p w14:paraId="2FE12675" w14:textId="77777777" w:rsidR="004D462B" w:rsidRDefault="004D462B" w:rsidP="00263C9E">
      <w:pPr>
        <w:jc w:val="center"/>
      </w:pPr>
    </w:p>
    <w:p w14:paraId="6B8D22C7" w14:textId="77777777" w:rsidR="004D462B" w:rsidRDefault="004D462B" w:rsidP="00263C9E">
      <w:pPr>
        <w:jc w:val="center"/>
      </w:pPr>
    </w:p>
    <w:p w14:paraId="207C290D" w14:textId="77777777" w:rsidR="004D462B" w:rsidRDefault="004D462B" w:rsidP="006F3544"/>
    <w:p w14:paraId="563F9BD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C6C2A9A" wp14:editId="5CAB5180">
            <wp:extent cx="2762885" cy="227584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A187D" w14:textId="77777777" w:rsidR="004D462B" w:rsidRDefault="004D462B" w:rsidP="00263C9E">
      <w:pPr>
        <w:jc w:val="center"/>
      </w:pPr>
    </w:p>
    <w:p w14:paraId="729A52A4" w14:textId="77777777" w:rsidR="004D462B" w:rsidRDefault="004D462B" w:rsidP="00263C9E">
      <w:pPr>
        <w:jc w:val="center"/>
      </w:pPr>
    </w:p>
    <w:p w14:paraId="2561589D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3628992" wp14:editId="6644795B">
            <wp:extent cx="2762885" cy="2275840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13C67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1296" behindDoc="1" locked="0" layoutInCell="0" allowOverlap="1" wp14:anchorId="6BF097A9" wp14:editId="07F7150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6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400E7F" id="AutoShape 5" o:spid="_x0000_s1026" style="position:absolute;margin-left:331.5pt;margin-top:0;width:382.7pt;height:269.3pt;z-index:-251485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CCdKwIAADk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xyCC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1" locked="0" layoutInCell="0" allowOverlap="1" wp14:anchorId="2CEF4181" wp14:editId="71B0CB0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6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B2D7C8" id="AutoShape 4" o:spid="_x0000_s1026" style="position:absolute;margin-left:0;margin-top:0;width:382.7pt;height:269.3pt;z-index:-251486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Q3ZTl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1" locked="0" layoutInCell="0" allowOverlap="1" wp14:anchorId="2669AB3A" wp14:editId="3EDAA84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6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F74122" id="AutoShape 3" o:spid="_x0000_s1026" style="position:absolute;margin-left:331.5pt;margin-top:0;width:382.7pt;height:269.3pt;z-index:-251487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W3Ww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1" locked="0" layoutInCell="0" allowOverlap="1" wp14:anchorId="6575E429" wp14:editId="76BEE03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032FDAF" id="AutoShape 2" o:spid="_x0000_s1026" style="position:absolute;margin-left:0;margin-top:0;width:382.7pt;height:269.3pt;z-index:-251488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cSHw0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8C70C3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3ACB0B1" wp14:editId="630342F3">
            <wp:extent cx="2762885" cy="227584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B864C" w14:textId="77777777" w:rsidR="004D462B" w:rsidRDefault="004D462B" w:rsidP="00263C9E">
      <w:pPr>
        <w:jc w:val="center"/>
      </w:pPr>
    </w:p>
    <w:p w14:paraId="6BCBEAEC" w14:textId="77777777" w:rsidR="004D462B" w:rsidRDefault="004D462B" w:rsidP="00263C9E"/>
    <w:p w14:paraId="09004D5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F2C5D84" wp14:editId="340C4062">
            <wp:extent cx="2762885" cy="227584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46C01" w14:textId="77777777" w:rsidR="004D462B" w:rsidRDefault="004D462B" w:rsidP="00263C9E">
      <w:pPr>
        <w:jc w:val="center"/>
      </w:pPr>
    </w:p>
    <w:p w14:paraId="1DD05B4D" w14:textId="77777777" w:rsidR="004D462B" w:rsidRDefault="004D462B" w:rsidP="00263C9E">
      <w:pPr>
        <w:jc w:val="center"/>
      </w:pPr>
    </w:p>
    <w:p w14:paraId="5D4B530A" w14:textId="77777777" w:rsidR="004D462B" w:rsidRDefault="004D462B" w:rsidP="00263C9E">
      <w:pPr>
        <w:jc w:val="center"/>
      </w:pPr>
    </w:p>
    <w:p w14:paraId="2DBD9E12" w14:textId="77777777" w:rsidR="004D462B" w:rsidRDefault="004D462B" w:rsidP="006F3544"/>
    <w:p w14:paraId="5E65E08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50EC89E" wp14:editId="33332725">
            <wp:extent cx="2762885" cy="2275840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423B2" w14:textId="77777777" w:rsidR="004D462B" w:rsidRDefault="004D462B" w:rsidP="00263C9E">
      <w:pPr>
        <w:jc w:val="center"/>
      </w:pPr>
    </w:p>
    <w:p w14:paraId="6DBA060E" w14:textId="77777777" w:rsidR="004D462B" w:rsidRDefault="004D462B" w:rsidP="00263C9E">
      <w:pPr>
        <w:jc w:val="center"/>
      </w:pPr>
    </w:p>
    <w:p w14:paraId="14872F3D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C7196CC" wp14:editId="3CB30094">
            <wp:extent cx="2762885" cy="2275840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BFD38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6416" behindDoc="1" locked="0" layoutInCell="0" allowOverlap="1" wp14:anchorId="3A29F9E5" wp14:editId="77648EA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7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390C80" id="AutoShape 5" o:spid="_x0000_s1026" style="position:absolute;margin-left:331.5pt;margin-top:0;width:382.7pt;height:269.3pt;z-index:-251480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kVJKwIAADk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/+kVJ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1" locked="0" layoutInCell="0" allowOverlap="1" wp14:anchorId="67C14294" wp14:editId="7C2424A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7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BA69C3" id="AutoShape 4" o:spid="_x0000_s1026" style="position:absolute;margin-left:0;margin-top:0;width:382.7pt;height:269.3pt;z-index:-251481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bMRKwIAADk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uWbM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1" locked="0" layoutInCell="0" allowOverlap="1" wp14:anchorId="119FAC76" wp14:editId="35A7D38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7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0077F03" id="AutoShape 3" o:spid="_x0000_s1026" style="position:absolute;margin-left:331.5pt;margin-top:0;width:382.7pt;height:269.3pt;z-index:-251482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UvhKgIAADk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hZS+E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1" locked="0" layoutInCell="0" allowOverlap="1" wp14:anchorId="026BBA45" wp14:editId="79D587B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7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06609D" id="AutoShape 2" o:spid="_x0000_s1026" style="position:absolute;margin-left:0;margin-top:0;width:382.7pt;height:269.3pt;z-index:-251483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JTP+Z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F9E20D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FC43620" wp14:editId="755D2E7B">
            <wp:extent cx="2762885" cy="2275840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DB2BD" w14:textId="77777777" w:rsidR="004D462B" w:rsidRDefault="004D462B" w:rsidP="00263C9E">
      <w:pPr>
        <w:jc w:val="center"/>
      </w:pPr>
    </w:p>
    <w:p w14:paraId="059EDB13" w14:textId="77777777" w:rsidR="004D462B" w:rsidRDefault="004D462B" w:rsidP="00263C9E"/>
    <w:p w14:paraId="3A47164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2CD221E" wp14:editId="62A28F12">
            <wp:extent cx="2762885" cy="2275840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EB2B4" w14:textId="77777777" w:rsidR="004D462B" w:rsidRDefault="004D462B" w:rsidP="00263C9E">
      <w:pPr>
        <w:jc w:val="center"/>
      </w:pPr>
    </w:p>
    <w:p w14:paraId="1E8A8879" w14:textId="77777777" w:rsidR="004D462B" w:rsidRDefault="004D462B" w:rsidP="00263C9E">
      <w:pPr>
        <w:jc w:val="center"/>
      </w:pPr>
    </w:p>
    <w:p w14:paraId="43A23EB5" w14:textId="77777777" w:rsidR="004D462B" w:rsidRDefault="004D462B" w:rsidP="00263C9E">
      <w:pPr>
        <w:jc w:val="center"/>
      </w:pPr>
    </w:p>
    <w:p w14:paraId="424C7ACC" w14:textId="77777777" w:rsidR="004D462B" w:rsidRDefault="004D462B" w:rsidP="006F3544"/>
    <w:p w14:paraId="0B0FC42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1578BE5" wp14:editId="669E8850">
            <wp:extent cx="2762885" cy="2275840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57A36" w14:textId="77777777" w:rsidR="004D462B" w:rsidRDefault="004D462B" w:rsidP="00263C9E">
      <w:pPr>
        <w:jc w:val="center"/>
      </w:pPr>
    </w:p>
    <w:p w14:paraId="5C8E6C97" w14:textId="77777777" w:rsidR="004D462B" w:rsidRDefault="004D462B" w:rsidP="00263C9E">
      <w:pPr>
        <w:jc w:val="center"/>
      </w:pPr>
    </w:p>
    <w:p w14:paraId="5EE8CA2D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AE040C6" wp14:editId="3821D25C">
            <wp:extent cx="2762885" cy="2275840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0FAB7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1536" behindDoc="1" locked="0" layoutInCell="0" allowOverlap="1" wp14:anchorId="048FD297" wp14:editId="1C8EA30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8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42EDD98" id="AutoShape 5" o:spid="_x0000_s1026" style="position:absolute;margin-left:331.5pt;margin-top:0;width:382.7pt;height:269.3pt;z-index:-251474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1" locked="0" layoutInCell="0" allowOverlap="1" wp14:anchorId="27120C68" wp14:editId="7A72ADB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8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3E8C114" id="AutoShape 4" o:spid="_x0000_s1026" style="position:absolute;margin-left:0;margin-top:0;width:382.7pt;height:269.3pt;z-index:-251475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NEob0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1" locked="0" layoutInCell="0" allowOverlap="1" wp14:anchorId="1C7F7809" wp14:editId="612CC56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0753083" id="AutoShape 3" o:spid="_x0000_s1026" style="position:absolute;margin-left:331.5pt;margin-top:0;width:382.7pt;height:269.3pt;z-index:-251476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FRFlN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1" locked="0" layoutInCell="0" allowOverlap="1" wp14:anchorId="0D9E4CAD" wp14:editId="0CF0422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8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72A015" id="AutoShape 2" o:spid="_x0000_s1026" style="position:absolute;margin-left:0;margin-top:0;width:382.7pt;height:269.3pt;z-index:-251478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TnrxU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1BEF43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82743BC" wp14:editId="155E7484">
            <wp:extent cx="2762885" cy="2275840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B51CC" w14:textId="77777777" w:rsidR="004D462B" w:rsidRDefault="004D462B" w:rsidP="00263C9E">
      <w:pPr>
        <w:jc w:val="center"/>
      </w:pPr>
    </w:p>
    <w:p w14:paraId="586DCFF5" w14:textId="77777777" w:rsidR="004D462B" w:rsidRDefault="004D462B" w:rsidP="00263C9E"/>
    <w:p w14:paraId="07CFC37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3A8B11C" wp14:editId="599F721C">
            <wp:extent cx="2762885" cy="227584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AA7C9" w14:textId="77777777" w:rsidR="004D462B" w:rsidRDefault="004D462B" w:rsidP="00263C9E">
      <w:pPr>
        <w:jc w:val="center"/>
      </w:pPr>
    </w:p>
    <w:p w14:paraId="0A53B805" w14:textId="77777777" w:rsidR="004D462B" w:rsidRDefault="004D462B" w:rsidP="00263C9E">
      <w:pPr>
        <w:jc w:val="center"/>
      </w:pPr>
    </w:p>
    <w:p w14:paraId="48C73DCE" w14:textId="77777777" w:rsidR="004D462B" w:rsidRDefault="004D462B" w:rsidP="00263C9E">
      <w:pPr>
        <w:jc w:val="center"/>
      </w:pPr>
    </w:p>
    <w:p w14:paraId="1E9AE533" w14:textId="77777777" w:rsidR="004D462B" w:rsidRDefault="004D462B" w:rsidP="006F3544"/>
    <w:p w14:paraId="3757957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4E98E70" wp14:editId="1F0A389B">
            <wp:extent cx="2762885" cy="2275840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CE791" w14:textId="77777777" w:rsidR="004D462B" w:rsidRDefault="004D462B" w:rsidP="00263C9E">
      <w:pPr>
        <w:jc w:val="center"/>
      </w:pPr>
    </w:p>
    <w:p w14:paraId="281C8583" w14:textId="77777777" w:rsidR="004D462B" w:rsidRDefault="004D462B" w:rsidP="00263C9E">
      <w:pPr>
        <w:jc w:val="center"/>
      </w:pPr>
    </w:p>
    <w:p w14:paraId="693AB247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62A4495" wp14:editId="7E9603C2">
            <wp:extent cx="2762885" cy="227584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636C5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6656" behindDoc="1" locked="0" layoutInCell="0" allowOverlap="1" wp14:anchorId="5C1B1E70" wp14:editId="176B9D5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8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BA251A" id="AutoShape 5" o:spid="_x0000_s1026" style="position:absolute;margin-left:331.5pt;margin-top:0;width:382.7pt;height:269.3pt;z-index:-251469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ZCFKwIAADk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CPZCF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1" locked="0" layoutInCell="0" allowOverlap="1" wp14:anchorId="168090C4" wp14:editId="5D3E677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9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2F8105" id="AutoShape 4" o:spid="_x0000_s1026" style="position:absolute;margin-left:0;margin-top:0;width:382.7pt;height:269.3pt;z-index:-251470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1" locked="0" layoutInCell="0" allowOverlap="1" wp14:anchorId="3E14769B" wp14:editId="3216F67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9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E74D7B" id="AutoShape 3" o:spid="_x0000_s1026" style="position:absolute;margin-left:331.5pt;margin-top:0;width:382.7pt;height:269.3pt;z-index:-251471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7wH65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1" locked="0" layoutInCell="0" allowOverlap="1" wp14:anchorId="35FB25FA" wp14:editId="7EECB85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29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3F6A60" id="AutoShape 2" o:spid="_x0000_s1026" style="position:absolute;margin-left:0;margin-top:0;width:382.7pt;height:269.3pt;z-index:-251472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a1crB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3FFE96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A69D21A" wp14:editId="28AE1546">
            <wp:extent cx="2762885" cy="2275840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9D2FB" w14:textId="77777777" w:rsidR="004D462B" w:rsidRDefault="004D462B" w:rsidP="00263C9E">
      <w:pPr>
        <w:jc w:val="center"/>
      </w:pPr>
    </w:p>
    <w:p w14:paraId="3D0FDAB9" w14:textId="77777777" w:rsidR="004D462B" w:rsidRDefault="004D462B" w:rsidP="00263C9E"/>
    <w:p w14:paraId="2446C8A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972F280" wp14:editId="09CDEAB3">
            <wp:extent cx="2762885" cy="227584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C28D3" w14:textId="77777777" w:rsidR="004D462B" w:rsidRDefault="004D462B" w:rsidP="00263C9E">
      <w:pPr>
        <w:jc w:val="center"/>
      </w:pPr>
    </w:p>
    <w:p w14:paraId="7E06FA0B" w14:textId="77777777" w:rsidR="004D462B" w:rsidRDefault="004D462B" w:rsidP="00263C9E">
      <w:pPr>
        <w:jc w:val="center"/>
      </w:pPr>
    </w:p>
    <w:p w14:paraId="6CB37E91" w14:textId="77777777" w:rsidR="004D462B" w:rsidRDefault="004D462B" w:rsidP="00263C9E">
      <w:pPr>
        <w:jc w:val="center"/>
      </w:pPr>
    </w:p>
    <w:p w14:paraId="3D0B6335" w14:textId="77777777" w:rsidR="004D462B" w:rsidRDefault="004D462B" w:rsidP="006F3544"/>
    <w:p w14:paraId="78E9BCB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BB19278" wp14:editId="264CDD56">
            <wp:extent cx="2762885" cy="2275840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8EDB4" w14:textId="77777777" w:rsidR="004D462B" w:rsidRDefault="004D462B" w:rsidP="00263C9E">
      <w:pPr>
        <w:jc w:val="center"/>
      </w:pPr>
    </w:p>
    <w:p w14:paraId="1DC3E1BE" w14:textId="77777777" w:rsidR="004D462B" w:rsidRDefault="004D462B" w:rsidP="00263C9E">
      <w:pPr>
        <w:jc w:val="center"/>
      </w:pPr>
    </w:p>
    <w:p w14:paraId="7EB7F735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DD3FA9D" wp14:editId="78425916">
            <wp:extent cx="2762885" cy="2275840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AD81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1776" behindDoc="1" locked="0" layoutInCell="0" allowOverlap="1" wp14:anchorId="24608B2B" wp14:editId="26C7B2E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29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26A04B" id="AutoShape 5" o:spid="_x0000_s1026" style="position:absolute;margin-left:331.5pt;margin-top:0;width:382.7pt;height:269.3pt;z-index:-251464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sY3A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1" locked="0" layoutInCell="0" allowOverlap="1" wp14:anchorId="56284B25" wp14:editId="62D7BFD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29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2BD734" id="AutoShape 4" o:spid="_x0000_s1026" style="position:absolute;margin-left:0;margin-top:0;width:382.7pt;height:269.3pt;z-index:-251465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AMJKw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drAMJ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1" locked="0" layoutInCell="0" allowOverlap="1" wp14:anchorId="09E8003D" wp14:editId="245DE92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29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91DE36" id="AutoShape 3" o:spid="_x0000_s1026" style="position:absolute;margin-left:331.5pt;margin-top:0;width:382.7pt;height:269.3pt;z-index:-251466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brPv5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1" locked="0" layoutInCell="0" allowOverlap="1" wp14:anchorId="41C6FBA0" wp14:editId="09AFFD4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0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5F2AE2" id="AutoShape 2" o:spid="_x0000_s1026" style="position:absolute;margin-left:0;margin-top:0;width:382.7pt;height:269.3pt;z-index:-251467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StU5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674147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F94193B" wp14:editId="2F98CC1E">
            <wp:extent cx="2762885" cy="227584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10027" w14:textId="77777777" w:rsidR="004D462B" w:rsidRDefault="004D462B" w:rsidP="00263C9E">
      <w:pPr>
        <w:jc w:val="center"/>
      </w:pPr>
    </w:p>
    <w:p w14:paraId="2EAFAE7D" w14:textId="77777777" w:rsidR="004D462B" w:rsidRDefault="004D462B" w:rsidP="00263C9E"/>
    <w:p w14:paraId="24C5AE7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3DB7304" wp14:editId="64D82B4E">
            <wp:extent cx="2762885" cy="227584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35995" w14:textId="77777777" w:rsidR="004D462B" w:rsidRDefault="004D462B" w:rsidP="00263C9E">
      <w:pPr>
        <w:jc w:val="center"/>
      </w:pPr>
    </w:p>
    <w:p w14:paraId="37508C1C" w14:textId="77777777" w:rsidR="004D462B" w:rsidRDefault="004D462B" w:rsidP="00263C9E">
      <w:pPr>
        <w:jc w:val="center"/>
      </w:pPr>
    </w:p>
    <w:p w14:paraId="281BE5FD" w14:textId="77777777" w:rsidR="004D462B" w:rsidRDefault="004D462B" w:rsidP="00263C9E">
      <w:pPr>
        <w:jc w:val="center"/>
      </w:pPr>
    </w:p>
    <w:p w14:paraId="5152F041" w14:textId="77777777" w:rsidR="004D462B" w:rsidRDefault="004D462B" w:rsidP="006F3544"/>
    <w:p w14:paraId="75D7C32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4023AC8" wp14:editId="7495F6A0">
            <wp:extent cx="2762885" cy="2275840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7A62E" w14:textId="77777777" w:rsidR="004D462B" w:rsidRDefault="004D462B" w:rsidP="00263C9E">
      <w:pPr>
        <w:jc w:val="center"/>
      </w:pPr>
    </w:p>
    <w:p w14:paraId="305F3743" w14:textId="77777777" w:rsidR="004D462B" w:rsidRDefault="004D462B" w:rsidP="00263C9E">
      <w:pPr>
        <w:jc w:val="center"/>
      </w:pPr>
    </w:p>
    <w:p w14:paraId="4FD7C541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8234E83" wp14:editId="3D87D121">
            <wp:extent cx="2762885" cy="2275840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72622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6896" behindDoc="1" locked="0" layoutInCell="0" allowOverlap="1" wp14:anchorId="1E6EBB27" wp14:editId="190E8AA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0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C3BA70F" id="AutoShape 5" o:spid="_x0000_s1026" style="position:absolute;margin-left:331.5pt;margin-top:0;width:382.7pt;height:269.3pt;z-index:-251459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kA/SX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1" locked="0" layoutInCell="0" allowOverlap="1" wp14:anchorId="5DEB01F0" wp14:editId="1BB62E0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0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D725FF" id="AutoShape 4" o:spid="_x0000_s1026" style="position:absolute;margin-left:0;margin-top:0;width:382.7pt;height:269.3pt;z-index:-251460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kDv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FFkD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1" locked="0" layoutInCell="0" allowOverlap="1" wp14:anchorId="37109437" wp14:editId="1212DB6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9015607" id="AutoShape 3" o:spid="_x0000_s1026" style="position:absolute;margin-left:331.5pt;margin-top:0;width:382.7pt;height:269.3pt;z-index:-251461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DFrgf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1" locked="0" layoutInCell="0" allowOverlap="1" wp14:anchorId="787699BC" wp14:editId="78F4B36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0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D67139" id="AutoShape 2" o:spid="_x0000_s1026" style="position:absolute;margin-left:0;margin-top:0;width:382.7pt;height:269.3pt;z-index:-251462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csHKwIAADk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y2cs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43E9FD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E93B58F" wp14:editId="63A916DF">
            <wp:extent cx="2762885" cy="2275840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62158" w14:textId="77777777" w:rsidR="004D462B" w:rsidRDefault="004D462B" w:rsidP="00263C9E">
      <w:pPr>
        <w:jc w:val="center"/>
      </w:pPr>
    </w:p>
    <w:p w14:paraId="01B9EF96" w14:textId="77777777" w:rsidR="004D462B" w:rsidRDefault="004D462B" w:rsidP="00263C9E"/>
    <w:p w14:paraId="5528ECF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8DF66BD" wp14:editId="5D7558EB">
            <wp:extent cx="2762885" cy="227584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77E4D" w14:textId="77777777" w:rsidR="004D462B" w:rsidRDefault="004D462B" w:rsidP="00263C9E">
      <w:pPr>
        <w:jc w:val="center"/>
      </w:pPr>
    </w:p>
    <w:p w14:paraId="06550DCB" w14:textId="77777777" w:rsidR="004D462B" w:rsidRDefault="004D462B" w:rsidP="00263C9E">
      <w:pPr>
        <w:jc w:val="center"/>
      </w:pPr>
    </w:p>
    <w:p w14:paraId="07FED29B" w14:textId="77777777" w:rsidR="004D462B" w:rsidRDefault="004D462B" w:rsidP="00263C9E">
      <w:pPr>
        <w:jc w:val="center"/>
      </w:pPr>
    </w:p>
    <w:p w14:paraId="55E23E14" w14:textId="77777777" w:rsidR="004D462B" w:rsidRDefault="004D462B" w:rsidP="006F3544"/>
    <w:p w14:paraId="637460D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9E11DAA" wp14:editId="4C3BEAFC">
            <wp:extent cx="2762885" cy="2275840"/>
            <wp:effectExtent l="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37D83" w14:textId="77777777" w:rsidR="004D462B" w:rsidRDefault="004D462B" w:rsidP="00263C9E">
      <w:pPr>
        <w:jc w:val="center"/>
      </w:pPr>
    </w:p>
    <w:p w14:paraId="3AE2AB8F" w14:textId="77777777" w:rsidR="004D462B" w:rsidRDefault="004D462B" w:rsidP="00263C9E">
      <w:pPr>
        <w:jc w:val="center"/>
      </w:pPr>
    </w:p>
    <w:p w14:paraId="24DC63CC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1B29280" wp14:editId="2AAB00E2">
            <wp:extent cx="2762885" cy="2275840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D413B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2016" behindDoc="1" locked="0" layoutInCell="0" allowOverlap="1" wp14:anchorId="7D4DA368" wp14:editId="2682CDA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66D889" id="AutoShape 5" o:spid="_x0000_s1026" style="position:absolute;margin-left:331.5pt;margin-top:0;width:382.7pt;height:269.3pt;z-index:-251454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ZFDKwIAADk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qMZF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1" locked="0" layoutInCell="0" allowOverlap="1" wp14:anchorId="0318900F" wp14:editId="605B43B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501DFB" id="AutoShape 4" o:spid="_x0000_s1026" style="position:absolute;margin-left:0;margin-top:0;width:382.7pt;height:269.3pt;z-index:-251455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mcbKg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uSZxs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1" locked="0" layoutInCell="0" allowOverlap="1" wp14:anchorId="2842EE5A" wp14:editId="2ABEB5C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1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8CD4BD0" id="AutoShape 3" o:spid="_x0000_s1026" style="position:absolute;margin-left:331.5pt;margin-top:0;width:382.7pt;height:269.3pt;z-index:-251456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p/rKwIAADk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9kp/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1" locked="0" layoutInCell="0" allowOverlap="1" wp14:anchorId="714F9CC1" wp14:editId="163D8AA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336CBDC" id="AutoShape 2" o:spid="_x0000_s1026" style="position:absolute;margin-left:0;margin-top:0;width:382.7pt;height:269.3pt;z-index:-251457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yuTKgIAADk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ByHK5M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9EC502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1FE04B6" wp14:editId="1907893F">
            <wp:extent cx="2762885" cy="2275840"/>
            <wp:effectExtent l="0" t="0" r="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B81DF" w14:textId="77777777" w:rsidR="004D462B" w:rsidRDefault="004D462B" w:rsidP="00263C9E">
      <w:pPr>
        <w:jc w:val="center"/>
      </w:pPr>
    </w:p>
    <w:p w14:paraId="7F420719" w14:textId="77777777" w:rsidR="004D462B" w:rsidRDefault="004D462B" w:rsidP="00263C9E"/>
    <w:p w14:paraId="2317480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128E22B" wp14:editId="287972E0">
            <wp:extent cx="2762885" cy="2275840"/>
            <wp:effectExtent l="0" t="0" r="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36825" w14:textId="77777777" w:rsidR="004D462B" w:rsidRDefault="004D462B" w:rsidP="00263C9E">
      <w:pPr>
        <w:jc w:val="center"/>
      </w:pPr>
    </w:p>
    <w:p w14:paraId="022F3C58" w14:textId="77777777" w:rsidR="004D462B" w:rsidRDefault="004D462B" w:rsidP="00263C9E">
      <w:pPr>
        <w:jc w:val="center"/>
      </w:pPr>
    </w:p>
    <w:p w14:paraId="692ABAD5" w14:textId="77777777" w:rsidR="004D462B" w:rsidRDefault="004D462B" w:rsidP="00263C9E">
      <w:pPr>
        <w:jc w:val="center"/>
      </w:pPr>
    </w:p>
    <w:p w14:paraId="274E666F" w14:textId="77777777" w:rsidR="004D462B" w:rsidRDefault="004D462B" w:rsidP="006F3544"/>
    <w:p w14:paraId="05BC6DC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638BA63" wp14:editId="59535EF3">
            <wp:extent cx="2762885" cy="2275840"/>
            <wp:effectExtent l="0" t="0" r="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BCFF2" w14:textId="77777777" w:rsidR="004D462B" w:rsidRDefault="004D462B" w:rsidP="00263C9E">
      <w:pPr>
        <w:jc w:val="center"/>
      </w:pPr>
    </w:p>
    <w:p w14:paraId="2DF5454A" w14:textId="77777777" w:rsidR="004D462B" w:rsidRDefault="004D462B" w:rsidP="00263C9E">
      <w:pPr>
        <w:jc w:val="center"/>
      </w:pPr>
    </w:p>
    <w:p w14:paraId="35700193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E6E7B33" wp14:editId="1F793516">
            <wp:extent cx="2762885" cy="2275840"/>
            <wp:effectExtent l="0" t="0" r="0" b="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92824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7136" behindDoc="1" locked="0" layoutInCell="0" allowOverlap="1" wp14:anchorId="07F653A7" wp14:editId="0FF3EC2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2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148278" id="AutoShape 5" o:spid="_x0000_s1026" style="position:absolute;margin-left:331.5pt;margin-top:0;width:382.7pt;height:269.3pt;z-index:-251449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ZDMq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1" locked="0" layoutInCell="0" allowOverlap="1" wp14:anchorId="1BB7A71B" wp14:editId="6F9271D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2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C2F7386" id="AutoShape 4" o:spid="_x0000_s1026" style="position:absolute;margin-left:0;margin-top:0;width:382.7pt;height:269.3pt;z-index:-251450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4GX7c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1" locked="0" layoutInCell="0" allowOverlap="1" wp14:anchorId="60269721" wp14:editId="4380AC3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2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1E75B5" id="AutoShape 3" o:spid="_x0000_s1026" style="position:absolute;margin-left:331.5pt;margin-top:0;width:382.7pt;height:269.3pt;z-index:-251451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+GYY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1" locked="0" layoutInCell="0" allowOverlap="1" wp14:anchorId="3A5BDB60" wp14:editId="70FBD57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B02AE9" id="AutoShape 2" o:spid="_x0000_s1026" style="position:absolute;margin-left:0;margin-top:0;width:382.7pt;height:269.3pt;z-index:-251452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vunB0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585A85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838AC58" wp14:editId="01386059">
            <wp:extent cx="2762885" cy="2275840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82BCE" w14:textId="77777777" w:rsidR="004D462B" w:rsidRDefault="004D462B" w:rsidP="00263C9E">
      <w:pPr>
        <w:jc w:val="center"/>
      </w:pPr>
    </w:p>
    <w:p w14:paraId="2FD576FF" w14:textId="77777777" w:rsidR="004D462B" w:rsidRDefault="004D462B" w:rsidP="00263C9E"/>
    <w:p w14:paraId="2B42E38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AD4E888" wp14:editId="04E99E13">
            <wp:extent cx="2762885" cy="2275840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FE2E0" w14:textId="77777777" w:rsidR="004D462B" w:rsidRDefault="004D462B" w:rsidP="00263C9E">
      <w:pPr>
        <w:jc w:val="center"/>
      </w:pPr>
    </w:p>
    <w:p w14:paraId="224F78A1" w14:textId="77777777" w:rsidR="004D462B" w:rsidRDefault="004D462B" w:rsidP="00263C9E">
      <w:pPr>
        <w:jc w:val="center"/>
      </w:pPr>
    </w:p>
    <w:p w14:paraId="5DD37661" w14:textId="77777777" w:rsidR="004D462B" w:rsidRDefault="004D462B" w:rsidP="00263C9E">
      <w:pPr>
        <w:jc w:val="center"/>
      </w:pPr>
    </w:p>
    <w:p w14:paraId="1471426E" w14:textId="77777777" w:rsidR="004D462B" w:rsidRDefault="004D462B" w:rsidP="006F3544"/>
    <w:p w14:paraId="580E2B9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161F6E0" wp14:editId="7648BD26">
            <wp:extent cx="2762885" cy="2275840"/>
            <wp:effectExtent l="0" t="0" r="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DB9C" w14:textId="77777777" w:rsidR="004D462B" w:rsidRDefault="004D462B" w:rsidP="00263C9E">
      <w:pPr>
        <w:jc w:val="center"/>
      </w:pPr>
    </w:p>
    <w:p w14:paraId="0614C4A5" w14:textId="77777777" w:rsidR="004D462B" w:rsidRDefault="004D462B" w:rsidP="00263C9E">
      <w:pPr>
        <w:jc w:val="center"/>
      </w:pPr>
    </w:p>
    <w:p w14:paraId="65C8A0AA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F8D4979" wp14:editId="4A488BBC">
            <wp:extent cx="2762885" cy="2275840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898D6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2256" behindDoc="1" locked="0" layoutInCell="0" allowOverlap="1" wp14:anchorId="5C2590E6" wp14:editId="2834AD1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2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F911F06" id="AutoShape 5" o:spid="_x0000_s1026" style="position:absolute;margin-left:331.5pt;margin-top:0;width:382.7pt;height:269.3pt;z-index:-251444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E/kKwIAADk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5YE/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1" locked="0" layoutInCell="0" allowOverlap="1" wp14:anchorId="07E0DD31" wp14:editId="58925D1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AEBD15" id="AutoShape 4" o:spid="_x0000_s1026" style="position:absolute;margin-left:0;margin-top:0;width:382.7pt;height:269.3pt;z-index:-251445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GnVk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1" locked="0" layoutInCell="0" allowOverlap="1" wp14:anchorId="020B2A35" wp14:editId="015EF2B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3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17B472" id="AutoShape 3" o:spid="_x0000_s1026" style="position:absolute;margin-left:331.5pt;margin-top:0;width:382.7pt;height:269.3pt;z-index:-251446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aHYKwIAADkEAAAOAAAAZHJzL2Uyb0RvYy54bWysU1Fv0zAQfkfiP1h+Z2nab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AnaHY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1" locked="0" layoutInCell="0" allowOverlap="1" wp14:anchorId="329250EB" wp14:editId="32370A3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3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43E1D0" id="AutoShape 2" o:spid="_x0000_s1026" style="position:absolute;margin-left:0;margin-top:0;width:382.7pt;height:269.3pt;z-index:-251447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hiBWg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69C25F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48F347D" wp14:editId="04DD551A">
            <wp:extent cx="2762885" cy="2275840"/>
            <wp:effectExtent l="0" t="0" r="0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9D8A9" w14:textId="77777777" w:rsidR="004D462B" w:rsidRDefault="004D462B" w:rsidP="00263C9E">
      <w:pPr>
        <w:jc w:val="center"/>
      </w:pPr>
    </w:p>
    <w:p w14:paraId="1AA9BA5E" w14:textId="77777777" w:rsidR="004D462B" w:rsidRDefault="004D462B" w:rsidP="00263C9E"/>
    <w:p w14:paraId="7C5F5C1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A166C52" wp14:editId="09466BE2">
            <wp:extent cx="2762885" cy="2275840"/>
            <wp:effectExtent l="0" t="0" r="0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C1A05" w14:textId="77777777" w:rsidR="004D462B" w:rsidRDefault="004D462B" w:rsidP="00263C9E">
      <w:pPr>
        <w:jc w:val="center"/>
      </w:pPr>
    </w:p>
    <w:p w14:paraId="755F18D7" w14:textId="77777777" w:rsidR="004D462B" w:rsidRDefault="004D462B" w:rsidP="00263C9E">
      <w:pPr>
        <w:jc w:val="center"/>
      </w:pPr>
    </w:p>
    <w:p w14:paraId="5C48E704" w14:textId="77777777" w:rsidR="004D462B" w:rsidRDefault="004D462B" w:rsidP="00263C9E">
      <w:pPr>
        <w:jc w:val="center"/>
      </w:pPr>
    </w:p>
    <w:p w14:paraId="73D3687B" w14:textId="77777777" w:rsidR="004D462B" w:rsidRDefault="004D462B" w:rsidP="006F3544"/>
    <w:p w14:paraId="105C235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DA5700D" wp14:editId="7EC89057">
            <wp:extent cx="2762885" cy="2275840"/>
            <wp:effectExtent l="0" t="0" r="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4360B" w14:textId="77777777" w:rsidR="004D462B" w:rsidRDefault="004D462B" w:rsidP="00263C9E">
      <w:pPr>
        <w:jc w:val="center"/>
      </w:pPr>
    </w:p>
    <w:p w14:paraId="375A0662" w14:textId="77777777" w:rsidR="004D462B" w:rsidRDefault="004D462B" w:rsidP="00263C9E">
      <w:pPr>
        <w:jc w:val="center"/>
      </w:pPr>
    </w:p>
    <w:p w14:paraId="13B3B4E5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F564FEA" wp14:editId="5D44BD04">
            <wp:extent cx="2762885" cy="2275840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F801E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7376" behindDoc="1" locked="0" layoutInCell="0" allowOverlap="1" wp14:anchorId="311429C8" wp14:editId="6D93A3A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3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CCCC7C" id="AutoShape 5" o:spid="_x0000_s1026" style="position:absolute;margin-left:331.5pt;margin-top:0;width:382.7pt;height:269.3pt;z-index:-251439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Fz6vcC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1" locked="0" layoutInCell="0" allowOverlap="1" wp14:anchorId="53F99714" wp14:editId="2925C5A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3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B0AD37" id="AutoShape 4" o:spid="_x0000_s1026" style="position:absolute;margin-left:0;margin-top:0;width:382.7pt;height:269.3pt;z-index:-251440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m8dx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1" locked="0" layoutInCell="0" allowOverlap="1" wp14:anchorId="291BE338" wp14:editId="2DE8AF7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3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09963E8" id="AutoShape 3" o:spid="_x0000_s1026" style="position:absolute;margin-left:331.5pt;margin-top:0;width:382.7pt;height:269.3pt;z-index:-251441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g8SSY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1" locked="0" layoutInCell="0" allowOverlap="1" wp14:anchorId="52A12793" wp14:editId="0B78121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5EED84" id="AutoShape 2" o:spid="_x0000_s1026" style="position:absolute;margin-left:0;margin-top:0;width:382.7pt;height:269.3pt;z-index:-251442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7dhKgIAADk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IjHt2E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952F15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85AAE1C" wp14:editId="69D63306">
            <wp:extent cx="2762885" cy="2275840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071FD" w14:textId="77777777" w:rsidR="004D462B" w:rsidRDefault="004D462B" w:rsidP="00263C9E">
      <w:pPr>
        <w:jc w:val="center"/>
      </w:pPr>
    </w:p>
    <w:p w14:paraId="6221CE46" w14:textId="77777777" w:rsidR="004D462B" w:rsidRDefault="004D462B" w:rsidP="00263C9E"/>
    <w:p w14:paraId="45F34BB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97058A0" wp14:editId="4604DE19">
            <wp:extent cx="2762885" cy="2275840"/>
            <wp:effectExtent l="0" t="0" r="0" b="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B8D3C" w14:textId="77777777" w:rsidR="004D462B" w:rsidRDefault="004D462B" w:rsidP="00263C9E">
      <w:pPr>
        <w:jc w:val="center"/>
      </w:pPr>
    </w:p>
    <w:p w14:paraId="4D55F8A9" w14:textId="77777777" w:rsidR="004D462B" w:rsidRDefault="004D462B" w:rsidP="00263C9E">
      <w:pPr>
        <w:jc w:val="center"/>
      </w:pPr>
    </w:p>
    <w:p w14:paraId="76313845" w14:textId="77777777" w:rsidR="004D462B" w:rsidRDefault="004D462B" w:rsidP="00263C9E">
      <w:pPr>
        <w:jc w:val="center"/>
      </w:pPr>
    </w:p>
    <w:p w14:paraId="594896D7" w14:textId="77777777" w:rsidR="004D462B" w:rsidRDefault="004D462B" w:rsidP="006F3544"/>
    <w:p w14:paraId="50CFA5F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3C9351B" wp14:editId="1907265A">
            <wp:extent cx="2762885" cy="2275840"/>
            <wp:effectExtent l="0" t="0" r="0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F2290" w14:textId="77777777" w:rsidR="004D462B" w:rsidRDefault="004D462B" w:rsidP="00263C9E">
      <w:pPr>
        <w:jc w:val="center"/>
      </w:pPr>
    </w:p>
    <w:p w14:paraId="4A7DD7BC" w14:textId="77777777" w:rsidR="004D462B" w:rsidRDefault="004D462B" w:rsidP="00263C9E">
      <w:pPr>
        <w:jc w:val="center"/>
      </w:pPr>
    </w:p>
    <w:p w14:paraId="58CA36F0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257007E" wp14:editId="1EBACBA6">
            <wp:extent cx="2762885" cy="2275840"/>
            <wp:effectExtent l="0" t="0" r="0" b="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A87C0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2496" behindDoc="1" locked="0" layoutInCell="0" allowOverlap="1" wp14:anchorId="7F236C07" wp14:editId="0CF448C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4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B66AB26" id="AutoShape 5" o:spid="_x0000_s1026" style="position:absolute;margin-left:331.5pt;margin-top:0;width:382.7pt;height:269.3pt;z-index:-251433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+cQ2x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1" locked="0" layoutInCell="0" allowOverlap="1" wp14:anchorId="12979923" wp14:editId="5CDA8DB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4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C95E908" id="AutoShape 4" o:spid="_x0000_s1026" style="position:absolute;margin-left:0;margin-top:0;width:382.7pt;height:269.3pt;z-index:-251435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LnJ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fZLnJ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1" locked="0" layoutInCell="0" allowOverlap="1" wp14:anchorId="477B4939" wp14:editId="5FB4DBD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4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0F888B" id="AutoShape 3" o:spid="_x0000_s1026" style="position:absolute;margin-left:331.5pt;margin-top:0;width:382.7pt;height:269.3pt;z-index:-251436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ZZEE5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1" locked="0" layoutInCell="0" allowOverlap="1" wp14:anchorId="38626933" wp14:editId="326A95C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4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F96468" id="AutoShape 2" o:spid="_x0000_s1026" style="position:absolute;margin-left:0;margin-top:0;width:382.7pt;height:269.3pt;z-index:-251437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zIh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oqzI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926C68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E01D63B" wp14:editId="67845977">
            <wp:extent cx="2762885" cy="2275840"/>
            <wp:effectExtent l="0" t="0" r="0" b="0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644A" w14:textId="77777777" w:rsidR="004D462B" w:rsidRDefault="004D462B" w:rsidP="00263C9E">
      <w:pPr>
        <w:jc w:val="center"/>
      </w:pPr>
    </w:p>
    <w:p w14:paraId="776341A6" w14:textId="77777777" w:rsidR="004D462B" w:rsidRDefault="004D462B" w:rsidP="00263C9E"/>
    <w:p w14:paraId="35DA642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B6927BC" wp14:editId="6C263AA6">
            <wp:extent cx="2762885" cy="2275840"/>
            <wp:effectExtent l="0" t="0" r="0" b="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221B0" w14:textId="77777777" w:rsidR="004D462B" w:rsidRDefault="004D462B" w:rsidP="00263C9E">
      <w:pPr>
        <w:jc w:val="center"/>
      </w:pPr>
    </w:p>
    <w:p w14:paraId="021322C6" w14:textId="77777777" w:rsidR="004D462B" w:rsidRDefault="004D462B" w:rsidP="00263C9E">
      <w:pPr>
        <w:jc w:val="center"/>
      </w:pPr>
    </w:p>
    <w:p w14:paraId="3329C47F" w14:textId="77777777" w:rsidR="004D462B" w:rsidRDefault="004D462B" w:rsidP="00263C9E">
      <w:pPr>
        <w:jc w:val="center"/>
      </w:pPr>
    </w:p>
    <w:p w14:paraId="64640950" w14:textId="77777777" w:rsidR="004D462B" w:rsidRDefault="004D462B" w:rsidP="006F3544"/>
    <w:p w14:paraId="6CC6365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1A4ECF7" wp14:editId="7F23808A">
            <wp:extent cx="2762885" cy="2275840"/>
            <wp:effectExtent l="0" t="0" r="0" b="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FF0F1" w14:textId="77777777" w:rsidR="004D462B" w:rsidRDefault="004D462B" w:rsidP="00263C9E">
      <w:pPr>
        <w:jc w:val="center"/>
      </w:pPr>
    </w:p>
    <w:p w14:paraId="636B03B9" w14:textId="77777777" w:rsidR="004D462B" w:rsidRDefault="004D462B" w:rsidP="00263C9E">
      <w:pPr>
        <w:jc w:val="center"/>
      </w:pPr>
    </w:p>
    <w:p w14:paraId="1B7AB690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00732E9" wp14:editId="7F38C306">
            <wp:extent cx="2762885" cy="2275840"/>
            <wp:effectExtent l="0" t="0" r="0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A6A6F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7616" behindDoc="1" locked="0" layoutInCell="0" allowOverlap="1" wp14:anchorId="3F9EA7BA" wp14:editId="44956FC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5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102BE5" id="AutoShape 5" o:spid="_x0000_s1026" style="position:absolute;margin-left:331.5pt;margin-top:0;width:382.7pt;height:269.3pt;z-index:-251428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wQ2hl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1" locked="0" layoutInCell="0" allowOverlap="1" wp14:anchorId="33EECE29" wp14:editId="6B67C7B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5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34261B2" id="AutoShape 4" o:spid="_x0000_s1026" style="position:absolute;margin-left:0;margin-top:0;width:382.7pt;height:269.3pt;z-index:-251429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h4J49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1" locked="0" layoutInCell="0" allowOverlap="1" wp14:anchorId="0764D87A" wp14:editId="42D1678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5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9A706A" id="AutoShape 3" o:spid="_x0000_s1026" style="position:absolute;margin-left:331.5pt;margin-top:0;width:382.7pt;height:269.3pt;z-index:-251430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n4GbN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1" locked="0" layoutInCell="0" allowOverlap="1" wp14:anchorId="767CBFFD" wp14:editId="2ADE3DF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5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4037F5" id="AutoShape 2" o:spid="_x0000_s1026" style="position:absolute;margin-left:0;margin-top:0;width:382.7pt;height:269.3pt;z-index:-251431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G9dK1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392000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AFC7D68" wp14:editId="3363D39A">
            <wp:extent cx="2762885" cy="2275840"/>
            <wp:effectExtent l="0" t="0" r="0" b="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83FB3" w14:textId="77777777" w:rsidR="004D462B" w:rsidRDefault="004D462B" w:rsidP="00263C9E">
      <w:pPr>
        <w:jc w:val="center"/>
      </w:pPr>
    </w:p>
    <w:p w14:paraId="2450751E" w14:textId="77777777" w:rsidR="004D462B" w:rsidRDefault="004D462B" w:rsidP="00263C9E"/>
    <w:p w14:paraId="3DA9D77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7B9861A" wp14:editId="435A4E0A">
            <wp:extent cx="2762885" cy="2275840"/>
            <wp:effectExtent l="0" t="0" r="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CBD36" w14:textId="77777777" w:rsidR="004D462B" w:rsidRDefault="004D462B" w:rsidP="00263C9E">
      <w:pPr>
        <w:jc w:val="center"/>
      </w:pPr>
    </w:p>
    <w:p w14:paraId="5EB3A28C" w14:textId="77777777" w:rsidR="004D462B" w:rsidRDefault="004D462B" w:rsidP="00263C9E">
      <w:pPr>
        <w:jc w:val="center"/>
      </w:pPr>
    </w:p>
    <w:p w14:paraId="2C6FBE36" w14:textId="77777777" w:rsidR="004D462B" w:rsidRDefault="004D462B" w:rsidP="00263C9E">
      <w:pPr>
        <w:jc w:val="center"/>
      </w:pPr>
    </w:p>
    <w:p w14:paraId="55E0DFED" w14:textId="77777777" w:rsidR="004D462B" w:rsidRDefault="004D462B" w:rsidP="006F3544"/>
    <w:p w14:paraId="2EFB7DC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A70B11E" wp14:editId="5047C3C8">
            <wp:extent cx="2762885" cy="2275840"/>
            <wp:effectExtent l="0" t="0" r="0" b="0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55713" w14:textId="77777777" w:rsidR="004D462B" w:rsidRDefault="004D462B" w:rsidP="00263C9E">
      <w:pPr>
        <w:jc w:val="center"/>
      </w:pPr>
    </w:p>
    <w:p w14:paraId="2ABA1938" w14:textId="77777777" w:rsidR="004D462B" w:rsidRDefault="004D462B" w:rsidP="00263C9E">
      <w:pPr>
        <w:jc w:val="center"/>
      </w:pPr>
    </w:p>
    <w:p w14:paraId="40663E5B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C2EC178" wp14:editId="58C1156C">
            <wp:extent cx="2762885" cy="2275840"/>
            <wp:effectExtent l="0" t="0" r="0" b="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2F334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2736" behindDoc="1" locked="0" layoutInCell="0" allowOverlap="1" wp14:anchorId="025FC1C1" wp14:editId="2E98C3B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6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F15B02A" id="AutoShape 5" o:spid="_x0000_s1026" style="position:absolute;margin-left:331.5pt;margin-top:0;width:382.7pt;height:269.3pt;z-index:-251423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DfjOC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1" locked="0" layoutInCell="0" allowOverlap="1" wp14:anchorId="3598D23F" wp14:editId="42C67D0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6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0640EAA" id="AutoShape 4" o:spid="_x0000_s1026" style="position:absolute;margin-left:0;margin-top:0;width:382.7pt;height:269.3pt;z-index:-251424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4f6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ia4f6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1" locked="0" layoutInCell="0" allowOverlap="1" wp14:anchorId="53B81E1C" wp14:editId="5967EF7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560723" id="AutoShape 3" o:spid="_x0000_s1026" style="position:absolute;margin-left:331.5pt;margin-top:0;width:382.7pt;height:269.3pt;z-index:-251425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ka38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1" locked="0" layoutInCell="0" allowOverlap="1" wp14:anchorId="035A732A" wp14:editId="4000B7F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FCEDB2" id="AutoShape 2" o:spid="_x0000_s1026" style="position:absolute;margin-left:0;margin-top:0;width:382.7pt;height:269.3pt;z-index:-251426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IlS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1yIl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DE8CE4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69DA6C3" wp14:editId="19137D9B">
            <wp:extent cx="2762885" cy="2275840"/>
            <wp:effectExtent l="0" t="0" r="0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E896E" w14:textId="77777777" w:rsidR="004D462B" w:rsidRDefault="004D462B" w:rsidP="00263C9E">
      <w:pPr>
        <w:jc w:val="center"/>
      </w:pPr>
    </w:p>
    <w:p w14:paraId="152B22AC" w14:textId="77777777" w:rsidR="004D462B" w:rsidRDefault="004D462B" w:rsidP="00263C9E"/>
    <w:p w14:paraId="32DDCE9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BC6530A" wp14:editId="226C7529">
            <wp:extent cx="2762885" cy="2275840"/>
            <wp:effectExtent l="0" t="0" r="0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A5F5B" w14:textId="77777777" w:rsidR="004D462B" w:rsidRDefault="004D462B" w:rsidP="00263C9E">
      <w:pPr>
        <w:jc w:val="center"/>
      </w:pPr>
    </w:p>
    <w:p w14:paraId="7A38CEE4" w14:textId="77777777" w:rsidR="004D462B" w:rsidRDefault="004D462B" w:rsidP="00263C9E">
      <w:pPr>
        <w:jc w:val="center"/>
      </w:pPr>
    </w:p>
    <w:p w14:paraId="706600CE" w14:textId="77777777" w:rsidR="004D462B" w:rsidRDefault="004D462B" w:rsidP="00263C9E">
      <w:pPr>
        <w:jc w:val="center"/>
      </w:pPr>
    </w:p>
    <w:p w14:paraId="1439D90C" w14:textId="77777777" w:rsidR="004D462B" w:rsidRDefault="004D462B" w:rsidP="006F3544"/>
    <w:p w14:paraId="0A485EB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5D76728" wp14:editId="239D4B64">
            <wp:extent cx="2762885" cy="2275840"/>
            <wp:effectExtent l="0" t="0" r="0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6D659" w14:textId="77777777" w:rsidR="004D462B" w:rsidRDefault="004D462B" w:rsidP="00263C9E">
      <w:pPr>
        <w:jc w:val="center"/>
      </w:pPr>
    </w:p>
    <w:p w14:paraId="2539C077" w14:textId="77777777" w:rsidR="004D462B" w:rsidRDefault="004D462B" w:rsidP="00263C9E">
      <w:pPr>
        <w:jc w:val="center"/>
      </w:pPr>
    </w:p>
    <w:p w14:paraId="33996E8C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461F758" wp14:editId="1D5AD7C4">
            <wp:extent cx="3130550" cy="2275840"/>
            <wp:effectExtent l="0" t="0" r="0" b="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2B81E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7856" behindDoc="1" locked="0" layoutInCell="0" allowOverlap="1" wp14:anchorId="41144A27" wp14:editId="426D8CB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6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746F6B" id="AutoShape 5" o:spid="_x0000_s1026" style="position:absolute;margin-left:331.5pt;margin-top:0;width:382.7pt;height:269.3pt;z-index:-251418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rbCLAIAADk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4xK2wi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1" locked="0" layoutInCell="0" allowOverlap="1" wp14:anchorId="7FBD0EF0" wp14:editId="12F31D0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7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8C12D0" id="AutoShape 4" o:spid="_x0000_s1026" style="position:absolute;margin-left:0;margin-top:0;width:382.7pt;height:269.3pt;z-index:-251419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c76A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1" locked="0" layoutInCell="0" allowOverlap="1" wp14:anchorId="13AE4BF9" wp14:editId="20A5578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7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6CE85F" id="AutoShape 3" o:spid="_x0000_s1026" style="position:absolute;margin-left:331.5pt;margin-top:0;width:382.7pt;height:269.3pt;z-index:-251420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a71j+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1" locked="0" layoutInCell="0" allowOverlap="1" wp14:anchorId="021C18F0" wp14:editId="0AF54D7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7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431233" id="AutoShape 2" o:spid="_x0000_s1026" style="position:absolute;margin-left:0;margin-top:0;width:382.7pt;height:269.3pt;z-index:-251421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uyGKwIAADk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7+uyG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4CE26C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FA96A07" wp14:editId="21558E4A">
            <wp:extent cx="3130550" cy="2275840"/>
            <wp:effectExtent l="0" t="0" r="0" b="0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24589" w14:textId="77777777" w:rsidR="004D462B" w:rsidRDefault="004D462B" w:rsidP="00263C9E">
      <w:pPr>
        <w:jc w:val="center"/>
      </w:pPr>
    </w:p>
    <w:p w14:paraId="692256CF" w14:textId="77777777" w:rsidR="004D462B" w:rsidRDefault="004D462B" w:rsidP="00263C9E"/>
    <w:p w14:paraId="65692C5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A406BE5" wp14:editId="4478272D">
            <wp:extent cx="3130550" cy="2275840"/>
            <wp:effectExtent l="0" t="0" r="0" b="0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63FED" w14:textId="77777777" w:rsidR="004D462B" w:rsidRDefault="004D462B" w:rsidP="00263C9E">
      <w:pPr>
        <w:jc w:val="center"/>
      </w:pPr>
    </w:p>
    <w:p w14:paraId="4C5F1D6C" w14:textId="77777777" w:rsidR="004D462B" w:rsidRDefault="004D462B" w:rsidP="00263C9E">
      <w:pPr>
        <w:jc w:val="center"/>
      </w:pPr>
    </w:p>
    <w:p w14:paraId="77F88628" w14:textId="77777777" w:rsidR="004D462B" w:rsidRDefault="004D462B" w:rsidP="00263C9E">
      <w:pPr>
        <w:jc w:val="center"/>
      </w:pPr>
    </w:p>
    <w:p w14:paraId="143FA924" w14:textId="77777777" w:rsidR="004D462B" w:rsidRDefault="004D462B" w:rsidP="006F3544"/>
    <w:p w14:paraId="6948804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083D445" wp14:editId="6C733C9F">
            <wp:extent cx="3130550" cy="2275840"/>
            <wp:effectExtent l="0" t="0" r="0" b="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CFD9B" w14:textId="77777777" w:rsidR="004D462B" w:rsidRDefault="004D462B" w:rsidP="00263C9E">
      <w:pPr>
        <w:jc w:val="center"/>
      </w:pPr>
    </w:p>
    <w:p w14:paraId="7949DB6D" w14:textId="77777777" w:rsidR="004D462B" w:rsidRDefault="004D462B" w:rsidP="00263C9E">
      <w:pPr>
        <w:jc w:val="center"/>
      </w:pPr>
    </w:p>
    <w:p w14:paraId="2173E6AD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BE98CA3" wp14:editId="69C4F9D7">
            <wp:extent cx="3130550" cy="2275840"/>
            <wp:effectExtent l="0" t="0" r="0" b="0"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53AE9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2976" behindDoc="1" locked="0" layoutInCell="0" allowOverlap="1" wp14:anchorId="44B1A8E3" wp14:editId="6EA8E90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7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2FE993" id="AutoShape 5" o:spid="_x0000_s1026" style="position:absolute;margin-left:331.5pt;margin-top:0;width:382.7pt;height:269.3pt;z-index:-251413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NTFZ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1" locked="0" layoutInCell="0" allowOverlap="1" wp14:anchorId="60FF8B5A" wp14:editId="4691DA5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7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5D18930" id="AutoShape 4" o:spid="_x0000_s1026" style="position:absolute;margin-left:0;margin-top:0;width:382.7pt;height:269.3pt;z-index:-251414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yVO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8gyV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1" locked="0" layoutInCell="0" allowOverlap="1" wp14:anchorId="6471B22A" wp14:editId="78CCD37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7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9F4F345" id="AutoShape 3" o:spid="_x0000_s1026" style="position:absolute;margin-left:331.5pt;margin-top:0;width:382.7pt;height:269.3pt;z-index:-251415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OoPdvi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1" locked="0" layoutInCell="0" allowOverlap="1" wp14:anchorId="64D87C40" wp14:editId="60239A2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8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9B88D6" id="AutoShape 2" o:spid="_x0000_s1026" style="position:absolute;margin-left:0;margin-top:0;width:382.7pt;height:269.3pt;z-index:-251416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mUbw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491E21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0DDFAD9" wp14:editId="6EED3C82">
            <wp:extent cx="3130550" cy="2275840"/>
            <wp:effectExtent l="0" t="0" r="0" b="0"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BB0D4" w14:textId="77777777" w:rsidR="004D462B" w:rsidRDefault="004D462B" w:rsidP="00263C9E">
      <w:pPr>
        <w:jc w:val="center"/>
      </w:pPr>
    </w:p>
    <w:p w14:paraId="6EDB5D06" w14:textId="77777777" w:rsidR="004D462B" w:rsidRDefault="004D462B" w:rsidP="00263C9E"/>
    <w:p w14:paraId="708CAF3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E3733BA" wp14:editId="46C81AA5">
            <wp:extent cx="3130550" cy="2275840"/>
            <wp:effectExtent l="0" t="0" r="0" b="0"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B549B" w14:textId="77777777" w:rsidR="004D462B" w:rsidRDefault="004D462B" w:rsidP="00263C9E">
      <w:pPr>
        <w:jc w:val="center"/>
      </w:pPr>
    </w:p>
    <w:p w14:paraId="7959A6FB" w14:textId="77777777" w:rsidR="004D462B" w:rsidRDefault="004D462B" w:rsidP="00263C9E">
      <w:pPr>
        <w:jc w:val="center"/>
      </w:pPr>
    </w:p>
    <w:p w14:paraId="7F67E1DE" w14:textId="77777777" w:rsidR="004D462B" w:rsidRDefault="004D462B" w:rsidP="00263C9E">
      <w:pPr>
        <w:jc w:val="center"/>
      </w:pPr>
    </w:p>
    <w:p w14:paraId="4F50F70F" w14:textId="77777777" w:rsidR="004D462B" w:rsidRDefault="004D462B" w:rsidP="006F3544"/>
    <w:p w14:paraId="7022EC9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5B30F00" wp14:editId="41532B6C">
            <wp:extent cx="3130550" cy="2275840"/>
            <wp:effectExtent l="0" t="0" r="0" b="0"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A42A8" w14:textId="77777777" w:rsidR="004D462B" w:rsidRDefault="004D462B" w:rsidP="00263C9E">
      <w:pPr>
        <w:jc w:val="center"/>
      </w:pPr>
    </w:p>
    <w:p w14:paraId="7E3BE1B2" w14:textId="77777777" w:rsidR="004D462B" w:rsidRDefault="004D462B" w:rsidP="00263C9E">
      <w:pPr>
        <w:jc w:val="center"/>
      </w:pPr>
    </w:p>
    <w:p w14:paraId="5A4E727B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EB59F75" wp14:editId="08B32173">
            <wp:extent cx="3130550" cy="2275840"/>
            <wp:effectExtent l="0" t="0" r="0" b="0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ACC9A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8096" behindDoc="1" locked="0" layoutInCell="0" allowOverlap="1" wp14:anchorId="5B16F95D" wp14:editId="1B6954A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8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1DEE2F" id="AutoShape 5" o:spid="_x0000_s1026" style="position:absolute;margin-left:331.5pt;margin-top:0;width:382.7pt;height:269.3pt;z-index:-251408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wbaKwIAADk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Q5wba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1" locked="0" layoutInCell="0" allowOverlap="1" wp14:anchorId="32E16BC7" wp14:editId="0CF0745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8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E12097" id="AutoShape 4" o:spid="_x0000_s1026" style="position:absolute;margin-left:0;margin-top:0;width:382.7pt;height:269.3pt;z-index:-251409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x8rKi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1" locked="0" layoutInCell="0" allowOverlap="1" wp14:anchorId="7FAC9056" wp14:editId="1A2A25C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8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FF5D1A9" id="AutoShape 3" o:spid="_x0000_s1026" style="position:absolute;margin-left:331.5pt;margin-top:0;width:382.7pt;height:269.3pt;z-index:-251410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38kp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1" locked="0" layoutInCell="0" allowOverlap="1" wp14:anchorId="5DF945B2" wp14:editId="3EF3B32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8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2A15D2" id="AutoShape 2" o:spid="_x0000_s1026" style="position:absolute;margin-left:0;margin-top:0;width:382.7pt;height:269.3pt;z-index:-251411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TlKKwIAADk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GPTl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DD7E35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62CB1D1" wp14:editId="1BAE5FD1">
            <wp:extent cx="3130550" cy="2275840"/>
            <wp:effectExtent l="0" t="0" r="0" b="0"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99809" w14:textId="77777777" w:rsidR="004D462B" w:rsidRDefault="004D462B" w:rsidP="00263C9E">
      <w:pPr>
        <w:jc w:val="center"/>
      </w:pPr>
    </w:p>
    <w:p w14:paraId="628A6EDA" w14:textId="77777777" w:rsidR="004D462B" w:rsidRDefault="004D462B" w:rsidP="00263C9E"/>
    <w:p w14:paraId="73CB9C6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B9E93F2" wp14:editId="5D9E552C">
            <wp:extent cx="3130550" cy="2275840"/>
            <wp:effectExtent l="0" t="0" r="0" b="0"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0064" w14:textId="77777777" w:rsidR="004D462B" w:rsidRDefault="004D462B" w:rsidP="00263C9E">
      <w:pPr>
        <w:jc w:val="center"/>
      </w:pPr>
    </w:p>
    <w:p w14:paraId="238ADD5D" w14:textId="77777777" w:rsidR="004D462B" w:rsidRDefault="004D462B" w:rsidP="00263C9E">
      <w:pPr>
        <w:jc w:val="center"/>
      </w:pPr>
    </w:p>
    <w:p w14:paraId="215AF4E1" w14:textId="77777777" w:rsidR="004D462B" w:rsidRDefault="004D462B" w:rsidP="00263C9E">
      <w:pPr>
        <w:jc w:val="center"/>
      </w:pPr>
    </w:p>
    <w:p w14:paraId="39712924" w14:textId="77777777" w:rsidR="004D462B" w:rsidRDefault="004D462B" w:rsidP="006F3544"/>
    <w:p w14:paraId="454415E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E3663E9" wp14:editId="27A39CD7">
            <wp:extent cx="3130550" cy="2275840"/>
            <wp:effectExtent l="0" t="0" r="0" b="0"/>
            <wp:docPr id="391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9383A" w14:textId="77777777" w:rsidR="004D462B" w:rsidRDefault="004D462B" w:rsidP="00263C9E">
      <w:pPr>
        <w:jc w:val="center"/>
      </w:pPr>
    </w:p>
    <w:p w14:paraId="5CBEE5D5" w14:textId="77777777" w:rsidR="004D462B" w:rsidRDefault="004D462B" w:rsidP="00263C9E">
      <w:pPr>
        <w:jc w:val="center"/>
      </w:pPr>
    </w:p>
    <w:p w14:paraId="2283F146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AC4AA9D" wp14:editId="75D21FF3">
            <wp:extent cx="3130550" cy="2275840"/>
            <wp:effectExtent l="0" t="0" r="0" b="0"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BDC8D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3216" behindDoc="1" locked="0" layoutInCell="0" allowOverlap="1" wp14:anchorId="1920A218" wp14:editId="13F72D1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39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BCA306" id="AutoShape 5" o:spid="_x0000_s1026" style="position:absolute;margin-left:331.5pt;margin-top:0;width:382.7pt;height:269.3pt;z-index:-251403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HtVjDi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1" locked="0" layoutInCell="0" allowOverlap="1" wp14:anchorId="0C8991F1" wp14:editId="14B0821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39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7E0046" id="AutoShape 4" o:spid="_x0000_s1026" style="position:absolute;margin-left:0;margin-top:0;width:382.7pt;height:269.3pt;z-index:-251404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PdpV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1" locked="0" layoutInCell="0" allowOverlap="1" wp14:anchorId="527ADD3B" wp14:editId="4E86017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39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B59A17F" id="AutoShape 3" o:spid="_x0000_s1026" style="position:absolute;margin-left:331.5pt;margin-top:0;width:382.7pt;height:269.3pt;z-index:-251405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SXZtpi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1" locked="0" layoutInCell="0" allowOverlap="1" wp14:anchorId="05F314B1" wp14:editId="596D715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39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DD307E" id="AutoShape 2" o:spid="_x0000_s1026" style="position:absolute;margin-left:0;margin-top:0;width:382.7pt;height:269.3pt;z-index:-251406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9neKwIAADk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oY9ne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9D8EA0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6A1E26F" wp14:editId="1B788F46">
            <wp:extent cx="3130550" cy="2275840"/>
            <wp:effectExtent l="0" t="0" r="0" b="0"/>
            <wp:docPr id="397" name="Pictur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81D50" w14:textId="77777777" w:rsidR="004D462B" w:rsidRDefault="004D462B" w:rsidP="00263C9E">
      <w:pPr>
        <w:jc w:val="center"/>
      </w:pPr>
    </w:p>
    <w:p w14:paraId="53A95410" w14:textId="77777777" w:rsidR="004D462B" w:rsidRDefault="004D462B" w:rsidP="00263C9E"/>
    <w:p w14:paraId="220AC70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B1D26D3" wp14:editId="286767E9">
            <wp:extent cx="3130550" cy="2275840"/>
            <wp:effectExtent l="0" t="0" r="0" b="0"/>
            <wp:docPr id="398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20986" w14:textId="77777777" w:rsidR="004D462B" w:rsidRDefault="004D462B" w:rsidP="00263C9E">
      <w:pPr>
        <w:jc w:val="center"/>
      </w:pPr>
    </w:p>
    <w:p w14:paraId="21B41314" w14:textId="77777777" w:rsidR="004D462B" w:rsidRDefault="004D462B" w:rsidP="00263C9E">
      <w:pPr>
        <w:jc w:val="center"/>
      </w:pPr>
    </w:p>
    <w:p w14:paraId="144C9EFD" w14:textId="77777777" w:rsidR="004D462B" w:rsidRDefault="004D462B" w:rsidP="00263C9E">
      <w:pPr>
        <w:jc w:val="center"/>
      </w:pPr>
    </w:p>
    <w:p w14:paraId="5A7C16A4" w14:textId="77777777" w:rsidR="004D462B" w:rsidRDefault="004D462B" w:rsidP="006F3544"/>
    <w:p w14:paraId="657D7D6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20A27D8" wp14:editId="7AA746E8">
            <wp:extent cx="3130550" cy="2275840"/>
            <wp:effectExtent l="0" t="0" r="0" b="0"/>
            <wp:docPr id="399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09A82" w14:textId="77777777" w:rsidR="004D462B" w:rsidRDefault="004D462B" w:rsidP="00263C9E">
      <w:pPr>
        <w:jc w:val="center"/>
      </w:pPr>
    </w:p>
    <w:p w14:paraId="3B7428A5" w14:textId="77777777" w:rsidR="004D462B" w:rsidRDefault="004D462B" w:rsidP="00263C9E">
      <w:pPr>
        <w:jc w:val="center"/>
      </w:pPr>
    </w:p>
    <w:p w14:paraId="72481D5A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E583062" wp14:editId="1845146B">
            <wp:extent cx="3130550" cy="2275840"/>
            <wp:effectExtent l="0" t="0" r="0" b="0"/>
            <wp:docPr id="400" name="Pictur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AF69D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8336" behindDoc="1" locked="0" layoutInCell="0" allowOverlap="1" wp14:anchorId="2D2D073E" wp14:editId="337B9C1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0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C3D1A4" id="AutoShape 5" o:spid="_x0000_s1026" style="position:absolute;margin-left:331.5pt;margin-top:0;width:382.7pt;height:269.3pt;z-index:-251398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QELKwIAADk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atQEL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1" locked="0" layoutInCell="0" allowOverlap="1" wp14:anchorId="282095B2" wp14:editId="051B97F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0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7B493B" id="AutoShape 4" o:spid="_x0000_s1026" style="position:absolute;margin-left:0;margin-top:0;width:382.7pt;height:269.3pt;z-index:-251399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ugtXM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1" locked="0" layoutInCell="0" allowOverlap="1" wp14:anchorId="0EA2CC4F" wp14:editId="1684AEC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0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8DCD832" id="AutoShape 3" o:spid="_x0000_s1026" style="position:absolute;margin-left:331.5pt;margin-top:0;width:382.7pt;height:269.3pt;z-index:-251400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9oE2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1" locked="0" layoutInCell="0" allowOverlap="1" wp14:anchorId="7B326F25" wp14:editId="58DED0A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0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0E51C2" id="AutoShape 2" o:spid="_x0000_s1026" style="position:absolute;margin-left:0;margin-top:0;width:382.7pt;height:269.3pt;z-index:-251401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KwDu9s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AF3B4A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6F6A9CB" wp14:editId="6FDCD3DE">
            <wp:extent cx="3130550" cy="2275840"/>
            <wp:effectExtent l="0" t="0" r="0" b="0"/>
            <wp:docPr id="405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77AA2" w14:textId="77777777" w:rsidR="004D462B" w:rsidRDefault="004D462B" w:rsidP="00263C9E">
      <w:pPr>
        <w:jc w:val="center"/>
      </w:pPr>
    </w:p>
    <w:p w14:paraId="06D889C6" w14:textId="77777777" w:rsidR="004D462B" w:rsidRDefault="004D462B" w:rsidP="00263C9E"/>
    <w:p w14:paraId="3C2A1A3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5B8E70F" wp14:editId="2184E439">
            <wp:extent cx="3130550" cy="2275840"/>
            <wp:effectExtent l="0" t="0" r="0" b="0"/>
            <wp:docPr id="40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C8D0B" w14:textId="77777777" w:rsidR="004D462B" w:rsidRDefault="004D462B" w:rsidP="00263C9E">
      <w:pPr>
        <w:jc w:val="center"/>
      </w:pPr>
    </w:p>
    <w:p w14:paraId="4BFBA966" w14:textId="77777777" w:rsidR="004D462B" w:rsidRDefault="004D462B" w:rsidP="00263C9E">
      <w:pPr>
        <w:jc w:val="center"/>
      </w:pPr>
    </w:p>
    <w:p w14:paraId="109E960F" w14:textId="77777777" w:rsidR="004D462B" w:rsidRDefault="004D462B" w:rsidP="00263C9E">
      <w:pPr>
        <w:jc w:val="center"/>
      </w:pPr>
    </w:p>
    <w:p w14:paraId="2EEF756C" w14:textId="77777777" w:rsidR="004D462B" w:rsidRDefault="004D462B" w:rsidP="006F3544"/>
    <w:p w14:paraId="33787E0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23413E9" wp14:editId="22EC83C6">
            <wp:extent cx="3130550" cy="2275840"/>
            <wp:effectExtent l="0" t="0" r="0" b="0"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70166" w14:textId="77777777" w:rsidR="004D462B" w:rsidRDefault="004D462B" w:rsidP="00263C9E">
      <w:pPr>
        <w:jc w:val="center"/>
      </w:pPr>
    </w:p>
    <w:p w14:paraId="464D6465" w14:textId="77777777" w:rsidR="004D462B" w:rsidRDefault="004D462B" w:rsidP="00263C9E">
      <w:pPr>
        <w:jc w:val="center"/>
      </w:pPr>
    </w:p>
    <w:p w14:paraId="22115554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6880A43" wp14:editId="0BFE9A30">
            <wp:extent cx="3130550" cy="2275840"/>
            <wp:effectExtent l="0" t="0" r="0" b="0"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33ACE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3456" behindDoc="1" locked="0" layoutInCell="0" allowOverlap="1" wp14:anchorId="416DE1DA" wp14:editId="2F7E4DC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0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106901" id="AutoShape 5" o:spid="_x0000_s1026" style="position:absolute;margin-left:331.5pt;margin-top:0;width:382.7pt;height:269.3pt;z-index:-251393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62YRL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1" locked="0" layoutInCell="0" allowOverlap="1" wp14:anchorId="1B7B70A4" wp14:editId="699CFBC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1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FBDA54" id="AutoShape 4" o:spid="_x0000_s1026" style="position:absolute;margin-left:0;margin-top:0;width:382.7pt;height:269.3pt;z-index:-251394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RSSShy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1" locked="0" layoutInCell="0" allowOverlap="1" wp14:anchorId="4673BD9C" wp14:editId="613DEBF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1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276E30" id="AutoShape 3" o:spid="_x0000_s1026" style="position:absolute;margin-left:331.5pt;margin-top:0;width:382.7pt;height:269.3pt;z-index:-251395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Gp3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DJGp3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1" locked="0" layoutInCell="0" allowOverlap="1" wp14:anchorId="1F92BBA6" wp14:editId="5B35A35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D6AFD5" id="AutoShape 2" o:spid="_x0000_s1026" style="position:absolute;margin-left:0;margin-top:0;width:382.7pt;height:269.3pt;z-index:-251396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d4PKg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CIx3g8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CF3A8A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3C96C13" wp14:editId="5143D258">
            <wp:extent cx="3130550" cy="2275840"/>
            <wp:effectExtent l="0" t="0" r="0" b="0"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A1B3C" w14:textId="77777777" w:rsidR="004D462B" w:rsidRDefault="004D462B" w:rsidP="00263C9E">
      <w:pPr>
        <w:jc w:val="center"/>
      </w:pPr>
    </w:p>
    <w:p w14:paraId="25139D59" w14:textId="77777777" w:rsidR="004D462B" w:rsidRDefault="004D462B" w:rsidP="00263C9E"/>
    <w:p w14:paraId="7C881CE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1E951B6" wp14:editId="5EF0817E">
            <wp:extent cx="3130550" cy="2275840"/>
            <wp:effectExtent l="0" t="0" r="0" b="0"/>
            <wp:docPr id="414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A6F6A" w14:textId="77777777" w:rsidR="004D462B" w:rsidRDefault="004D462B" w:rsidP="00263C9E">
      <w:pPr>
        <w:jc w:val="center"/>
      </w:pPr>
    </w:p>
    <w:p w14:paraId="4D20FBB7" w14:textId="77777777" w:rsidR="004D462B" w:rsidRDefault="004D462B" w:rsidP="00263C9E">
      <w:pPr>
        <w:jc w:val="center"/>
      </w:pPr>
    </w:p>
    <w:p w14:paraId="05657CE4" w14:textId="77777777" w:rsidR="004D462B" w:rsidRDefault="004D462B" w:rsidP="00263C9E">
      <w:pPr>
        <w:jc w:val="center"/>
      </w:pPr>
    </w:p>
    <w:p w14:paraId="2174EF67" w14:textId="77777777" w:rsidR="004D462B" w:rsidRDefault="004D462B" w:rsidP="006F3544"/>
    <w:p w14:paraId="1E10FB3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BA49876" wp14:editId="0479D0F8">
            <wp:extent cx="3130550" cy="2275840"/>
            <wp:effectExtent l="0" t="0" r="0" b="0"/>
            <wp:docPr id="415" name="Picture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23AAF" w14:textId="77777777" w:rsidR="004D462B" w:rsidRDefault="004D462B" w:rsidP="00263C9E">
      <w:pPr>
        <w:jc w:val="center"/>
      </w:pPr>
    </w:p>
    <w:p w14:paraId="7B120CE9" w14:textId="77777777" w:rsidR="004D462B" w:rsidRDefault="004D462B" w:rsidP="00263C9E">
      <w:pPr>
        <w:jc w:val="center"/>
      </w:pPr>
    </w:p>
    <w:p w14:paraId="7E862F77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052755D" wp14:editId="066D3E44">
            <wp:extent cx="3130550" cy="2275840"/>
            <wp:effectExtent l="0" t="0" r="0" b="0"/>
            <wp:docPr id="416" name="Picture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7ECED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8576" behindDoc="1" locked="0" layoutInCell="0" allowOverlap="1" wp14:anchorId="27FA6323" wp14:editId="4BBA048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03312F" id="AutoShape 5" o:spid="_x0000_s1026" style="position:absolute;margin-left:331.5pt;margin-top:0;width:382.7pt;height:269.3pt;z-index:-251387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2TfKw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Uh2Tf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1" locked="0" layoutInCell="0" allowOverlap="1" wp14:anchorId="3A4CFF45" wp14:editId="36E9CB7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1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B2ACDE" id="AutoShape 4" o:spid="_x0000_s1026" style="position:absolute;margin-left:0;margin-top:0;width:382.7pt;height:269.3pt;z-index:-251388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CVIF8c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1" locked="0" layoutInCell="0" allowOverlap="1" wp14:anchorId="422E6B91" wp14:editId="09E1786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299F46" id="AutoShape 3" o:spid="_x0000_s1026" style="position:absolute;margin-left:331.5pt;margin-top:0;width:382.7pt;height:269.3pt;z-index:-251389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jSO83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1" locked="0" layoutInCell="0" allowOverlap="1" wp14:anchorId="29D43838" wp14:editId="4D7D966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60D1BA" id="AutoShape 2" o:spid="_x0000_s1026" style="position:absolute;margin-left:0;margin-top:0;width:382.7pt;height:269.3pt;z-index:-251390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EMheg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2A9345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5FFFA5B" wp14:editId="28346873">
            <wp:extent cx="3130550" cy="2275840"/>
            <wp:effectExtent l="0" t="0" r="0" b="0"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8B06A" w14:textId="77777777" w:rsidR="004D462B" w:rsidRDefault="004D462B" w:rsidP="00263C9E">
      <w:pPr>
        <w:jc w:val="center"/>
      </w:pPr>
    </w:p>
    <w:p w14:paraId="6FA493B2" w14:textId="77777777" w:rsidR="004D462B" w:rsidRDefault="004D462B" w:rsidP="00263C9E"/>
    <w:p w14:paraId="17C3058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D97D31F" wp14:editId="448B5A2D">
            <wp:extent cx="3130550" cy="2275840"/>
            <wp:effectExtent l="0" t="0" r="0" b="0"/>
            <wp:docPr id="422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8F606" w14:textId="77777777" w:rsidR="004D462B" w:rsidRDefault="004D462B" w:rsidP="00263C9E">
      <w:pPr>
        <w:jc w:val="center"/>
      </w:pPr>
    </w:p>
    <w:p w14:paraId="65C30B0F" w14:textId="77777777" w:rsidR="004D462B" w:rsidRDefault="004D462B" w:rsidP="00263C9E">
      <w:pPr>
        <w:jc w:val="center"/>
      </w:pPr>
    </w:p>
    <w:p w14:paraId="068C3836" w14:textId="77777777" w:rsidR="004D462B" w:rsidRDefault="004D462B" w:rsidP="00263C9E">
      <w:pPr>
        <w:jc w:val="center"/>
      </w:pPr>
    </w:p>
    <w:p w14:paraId="4C552976" w14:textId="77777777" w:rsidR="004D462B" w:rsidRDefault="004D462B" w:rsidP="006F3544"/>
    <w:p w14:paraId="7A24766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10F4B63" wp14:editId="32CBE30B">
            <wp:extent cx="3130550" cy="2275840"/>
            <wp:effectExtent l="0" t="0" r="0" b="0"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EFB6C" w14:textId="77777777" w:rsidR="004D462B" w:rsidRDefault="004D462B" w:rsidP="00263C9E">
      <w:pPr>
        <w:jc w:val="center"/>
      </w:pPr>
    </w:p>
    <w:p w14:paraId="7C604C73" w14:textId="77777777" w:rsidR="004D462B" w:rsidRDefault="004D462B" w:rsidP="00263C9E">
      <w:pPr>
        <w:jc w:val="center"/>
      </w:pPr>
    </w:p>
    <w:p w14:paraId="1561DF67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2D1DAD0" wp14:editId="57C431C8">
            <wp:extent cx="3130550" cy="2275840"/>
            <wp:effectExtent l="0" t="0" r="0" b="0"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41D33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3696" behindDoc="1" locked="0" layoutInCell="0" allowOverlap="1" wp14:anchorId="1CB6A5CB" wp14:editId="260311F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2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22A955" id="AutoShape 5" o:spid="_x0000_s1026" style="position:absolute;margin-left:331.5pt;margin-top:0;width:382.7pt;height:269.3pt;z-index:-251382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j84KwIAADk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nuj84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1" locked="0" layoutInCell="0" allowOverlap="1" wp14:anchorId="5ED44967" wp14:editId="1110E21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2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7B4533" id="AutoShape 4" o:spid="_x0000_s1026" style="position:absolute;margin-left:0;margin-top:0;width:382.7pt;height:269.3pt;z-index:-251383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4tAKwIAADk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Gr4tA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1" locked="0" layoutInCell="0" allowOverlap="1" wp14:anchorId="4FBF4960" wp14:editId="786ED5B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2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F21BD02" id="AutoShape 3" o:spid="_x0000_s1026" style="position:absolute;margin-left:331.5pt;margin-top:0;width:382.7pt;height:269.3pt;z-index:-251384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3Ow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Ar3O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1" locked="0" layoutInCell="0" allowOverlap="1" wp14:anchorId="4F09D89F" wp14:editId="47C8317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2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C5D38C4" id="AutoShape 2" o:spid="_x0000_s1026" style="position:absolute;margin-left:0;margin-top:0;width:382.7pt;height:269.3pt;z-index:-251385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ACoKg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FgAKg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CA122D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61D822F" wp14:editId="15181F84">
            <wp:extent cx="3130550" cy="2275840"/>
            <wp:effectExtent l="0" t="0" r="0" b="0"/>
            <wp:docPr id="429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3635C" w14:textId="77777777" w:rsidR="004D462B" w:rsidRDefault="004D462B" w:rsidP="00263C9E">
      <w:pPr>
        <w:jc w:val="center"/>
      </w:pPr>
    </w:p>
    <w:p w14:paraId="0EC7898E" w14:textId="77777777" w:rsidR="004D462B" w:rsidRDefault="004D462B" w:rsidP="00263C9E"/>
    <w:p w14:paraId="17F4CAD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97DC7A5" wp14:editId="4960E3BA">
            <wp:extent cx="3130550" cy="2275840"/>
            <wp:effectExtent l="0" t="0" r="0" b="0"/>
            <wp:docPr id="430" name="Picture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6E4DD" w14:textId="77777777" w:rsidR="004D462B" w:rsidRDefault="004D462B" w:rsidP="00263C9E">
      <w:pPr>
        <w:jc w:val="center"/>
      </w:pPr>
    </w:p>
    <w:p w14:paraId="7A56B9B0" w14:textId="77777777" w:rsidR="004D462B" w:rsidRDefault="004D462B" w:rsidP="00263C9E">
      <w:pPr>
        <w:jc w:val="center"/>
      </w:pPr>
    </w:p>
    <w:p w14:paraId="6C1E991C" w14:textId="77777777" w:rsidR="004D462B" w:rsidRDefault="004D462B" w:rsidP="00263C9E">
      <w:pPr>
        <w:jc w:val="center"/>
      </w:pPr>
    </w:p>
    <w:p w14:paraId="6CE4B0E5" w14:textId="77777777" w:rsidR="004D462B" w:rsidRDefault="004D462B" w:rsidP="006F3544"/>
    <w:p w14:paraId="1C63266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50D27CB" wp14:editId="04BC6CB1">
            <wp:extent cx="3130550" cy="2275840"/>
            <wp:effectExtent l="0" t="0" r="0" b="0"/>
            <wp:docPr id="431" name="Picture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5BFFF" w14:textId="77777777" w:rsidR="004D462B" w:rsidRDefault="004D462B" w:rsidP="00263C9E">
      <w:pPr>
        <w:jc w:val="center"/>
      </w:pPr>
    </w:p>
    <w:p w14:paraId="17636D69" w14:textId="77777777" w:rsidR="004D462B" w:rsidRDefault="004D462B" w:rsidP="00263C9E">
      <w:pPr>
        <w:jc w:val="center"/>
      </w:pPr>
    </w:p>
    <w:p w14:paraId="5C690B77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BA282E3" wp14:editId="34842E55">
            <wp:extent cx="3130550" cy="2275840"/>
            <wp:effectExtent l="0" t="0" r="0" b="0"/>
            <wp:docPr id="432" name="Picture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9C885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8816" behindDoc="1" locked="0" layoutInCell="0" allowOverlap="1" wp14:anchorId="4DF253FC" wp14:editId="648CD3F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3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161D4A" id="AutoShape 5" o:spid="_x0000_s1026" style="position:absolute;margin-left:331.5pt;margin-top:0;width:382.7pt;height:269.3pt;z-index:-251377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KYha7C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1" locked="0" layoutInCell="0" allowOverlap="1" wp14:anchorId="09ACC0BE" wp14:editId="436ADED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3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041120D" id="AutoShape 4" o:spid="_x0000_s1026" style="position:absolute;margin-left:0;margin-top:0;width:382.7pt;height:269.3pt;z-index:-251378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6y0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4K6y0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1" locked="0" layoutInCell="0" allowOverlap="1" wp14:anchorId="75F493B5" wp14:editId="42D3754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3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5ACB336" id="AutoShape 3" o:spid="_x0000_s1026" style="position:absolute;margin-left:331.5pt;margin-top:0;width:382.7pt;height:269.3pt;z-index:-251379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fitURC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1" locked="0" layoutInCell="0" allowOverlap="1" wp14:anchorId="4546D546" wp14:editId="4970A5E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3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0A009B" id="AutoShape 2" o:spid="_x0000_s1026" style="position:absolute;margin-left:0;margin-top:0;width:382.7pt;height:269.3pt;z-index:-251380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uA8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fPuA8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7BE6C8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199C06D" wp14:editId="0277D4D7">
            <wp:extent cx="3130550" cy="2275840"/>
            <wp:effectExtent l="0" t="0" r="0" b="0"/>
            <wp:docPr id="43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78669" w14:textId="77777777" w:rsidR="004D462B" w:rsidRDefault="004D462B" w:rsidP="00263C9E">
      <w:pPr>
        <w:jc w:val="center"/>
      </w:pPr>
    </w:p>
    <w:p w14:paraId="1BCC4988" w14:textId="77777777" w:rsidR="004D462B" w:rsidRDefault="004D462B" w:rsidP="00263C9E"/>
    <w:p w14:paraId="072DA2A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A2CFB45" wp14:editId="3AB07020">
            <wp:extent cx="3130550" cy="2275840"/>
            <wp:effectExtent l="0" t="0" r="0" b="0"/>
            <wp:docPr id="438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595A4" w14:textId="77777777" w:rsidR="004D462B" w:rsidRDefault="004D462B" w:rsidP="00263C9E">
      <w:pPr>
        <w:jc w:val="center"/>
      </w:pPr>
    </w:p>
    <w:p w14:paraId="430A9E87" w14:textId="77777777" w:rsidR="004D462B" w:rsidRDefault="004D462B" w:rsidP="00263C9E">
      <w:pPr>
        <w:jc w:val="center"/>
      </w:pPr>
    </w:p>
    <w:p w14:paraId="097074E4" w14:textId="77777777" w:rsidR="004D462B" w:rsidRDefault="004D462B" w:rsidP="00263C9E">
      <w:pPr>
        <w:jc w:val="center"/>
      </w:pPr>
    </w:p>
    <w:p w14:paraId="3A410C1F" w14:textId="77777777" w:rsidR="004D462B" w:rsidRDefault="004D462B" w:rsidP="006F3544"/>
    <w:p w14:paraId="6C7ACB1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DCA55FE" wp14:editId="7651A6FE">
            <wp:extent cx="3130550" cy="2275840"/>
            <wp:effectExtent l="0" t="0" r="0" b="0"/>
            <wp:docPr id="439" name="Picture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D21CB" w14:textId="77777777" w:rsidR="004D462B" w:rsidRDefault="004D462B" w:rsidP="00263C9E">
      <w:pPr>
        <w:jc w:val="center"/>
      </w:pPr>
    </w:p>
    <w:p w14:paraId="019641B1" w14:textId="77777777" w:rsidR="004D462B" w:rsidRDefault="004D462B" w:rsidP="00263C9E">
      <w:pPr>
        <w:jc w:val="center"/>
      </w:pPr>
    </w:p>
    <w:p w14:paraId="7C62C7B6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580678B" wp14:editId="1A111059">
            <wp:extent cx="3130550" cy="2275840"/>
            <wp:effectExtent l="0" t="0" r="0" b="0"/>
            <wp:docPr id="440" name="Pictur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49BF5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3936" behindDoc="1" locked="0" layoutInCell="0" allowOverlap="1" wp14:anchorId="1BACD970" wp14:editId="511E4C8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4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AC9E77" id="AutoShape 5" o:spid="_x0000_s1026" style="position:absolute;margin-left:331.5pt;margin-top:0;width:382.7pt;height:269.3pt;z-index:-251372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/gtKwIAADk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Ax/gt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1" locked="0" layoutInCell="0" allowOverlap="1" wp14:anchorId="126A51F3" wp14:editId="13D6A3A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4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A07EF58" id="AutoShape 4" o:spid="_x0000_s1026" style="position:absolute;margin-left:0;margin-top:0;width:382.7pt;height:269.3pt;z-index:-251373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HSTFU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1" locked="0" layoutInCell="0" allowOverlap="1" wp14:anchorId="2C5034DA" wp14:editId="1C084F1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4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905F9B" id="AutoShape 3" o:spid="_x0000_s1026" style="position:absolute;margin-left:331.5pt;margin-top:0;width:382.7pt;height:269.3pt;z-index:-251374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n0rSl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1" locked="0" layoutInCell="0" allowOverlap="1" wp14:anchorId="05CFBCB1" wp14:editId="0D868BC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4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B1D46D" id="AutoShape 2" o:spid="_x0000_s1026" style="position:absolute;margin-left:0;margin-top:0;width:382.7pt;height:269.3pt;z-index:-251375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LZxQv0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43001B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DACEA9E" wp14:editId="6DB1985F">
            <wp:extent cx="3130550" cy="2275840"/>
            <wp:effectExtent l="0" t="0" r="0" b="0"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E78C3" w14:textId="77777777" w:rsidR="004D462B" w:rsidRDefault="004D462B" w:rsidP="00263C9E">
      <w:pPr>
        <w:jc w:val="center"/>
      </w:pPr>
    </w:p>
    <w:p w14:paraId="662B9BEA" w14:textId="77777777" w:rsidR="004D462B" w:rsidRDefault="004D462B" w:rsidP="00263C9E"/>
    <w:p w14:paraId="3209605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12F60C8" wp14:editId="21A0C4A1">
            <wp:extent cx="3130550" cy="2275840"/>
            <wp:effectExtent l="0" t="0" r="0" b="0"/>
            <wp:docPr id="446" name="Picture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28908" w14:textId="77777777" w:rsidR="004D462B" w:rsidRDefault="004D462B" w:rsidP="00263C9E">
      <w:pPr>
        <w:jc w:val="center"/>
      </w:pPr>
    </w:p>
    <w:p w14:paraId="3E0FC90E" w14:textId="77777777" w:rsidR="004D462B" w:rsidRDefault="004D462B" w:rsidP="00263C9E">
      <w:pPr>
        <w:jc w:val="center"/>
      </w:pPr>
    </w:p>
    <w:p w14:paraId="7EA0ED0F" w14:textId="77777777" w:rsidR="004D462B" w:rsidRDefault="004D462B" w:rsidP="00263C9E">
      <w:pPr>
        <w:jc w:val="center"/>
      </w:pPr>
    </w:p>
    <w:p w14:paraId="7EB34385" w14:textId="77777777" w:rsidR="004D462B" w:rsidRDefault="004D462B" w:rsidP="006F3544"/>
    <w:p w14:paraId="3E3234E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FA42483" wp14:editId="47198F21">
            <wp:extent cx="3130550" cy="2275840"/>
            <wp:effectExtent l="0" t="0" r="0" b="0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3ADC6" w14:textId="77777777" w:rsidR="004D462B" w:rsidRDefault="004D462B" w:rsidP="00263C9E">
      <w:pPr>
        <w:jc w:val="center"/>
      </w:pPr>
    </w:p>
    <w:p w14:paraId="1ECE5F72" w14:textId="77777777" w:rsidR="004D462B" w:rsidRDefault="004D462B" w:rsidP="00263C9E">
      <w:pPr>
        <w:jc w:val="center"/>
      </w:pPr>
    </w:p>
    <w:p w14:paraId="6E305C12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A94C127" wp14:editId="77C2B8AD">
            <wp:extent cx="3130550" cy="2275840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91F91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9056" behindDoc="1" locked="0" layoutInCell="0" allowOverlap="1" wp14:anchorId="0433B7F1" wp14:editId="4F244C0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4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A05A6C" id="AutoShape 5" o:spid="_x0000_s1026" style="position:absolute;margin-left:331.5pt;margin-top:0;width:382.7pt;height:269.3pt;z-index:-251367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gq31t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1" locked="0" layoutInCell="0" allowOverlap="1" wp14:anchorId="3E857A37" wp14:editId="21AE695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5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4D814C" id="AutoShape 4" o:spid="_x0000_s1026" style="position:absolute;margin-left:0;margin-top:0;width:382.7pt;height:269.3pt;z-index:-251368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F9Wa6E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1" locked="0" layoutInCell="0" allowOverlap="1" wp14:anchorId="3B0D2FBD" wp14:editId="03ED316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5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50F28D" id="AutoShape 3" o:spid="_x0000_s1026" style="position:absolute;margin-left:331.5pt;margin-top:0;width:382.7pt;height:269.3pt;z-index:-251369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ZVpN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1" locked="0" layoutInCell="0" allowOverlap="1" wp14:anchorId="3D8D7B7C" wp14:editId="77C724E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5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8CE1C9" id="AutoShape 2" o:spid="_x0000_s1026" style="position:absolute;margin-left:0;margin-top:0;width:382.7pt;height:269.3pt;z-index:-251370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ycpKw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4Qycp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04CCF6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DE092FB" wp14:editId="1B737CD4">
            <wp:extent cx="3130550" cy="2275840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4298" w14:textId="77777777" w:rsidR="004D462B" w:rsidRDefault="004D462B" w:rsidP="00263C9E">
      <w:pPr>
        <w:jc w:val="center"/>
      </w:pPr>
    </w:p>
    <w:p w14:paraId="470D8B53" w14:textId="77777777" w:rsidR="004D462B" w:rsidRDefault="004D462B" w:rsidP="00263C9E"/>
    <w:p w14:paraId="6DA6BB4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8889C18" wp14:editId="6BD91EB5">
            <wp:extent cx="3130550" cy="2275840"/>
            <wp:effectExtent l="0" t="0" r="0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B819D" w14:textId="77777777" w:rsidR="004D462B" w:rsidRDefault="004D462B" w:rsidP="00263C9E">
      <w:pPr>
        <w:jc w:val="center"/>
      </w:pPr>
    </w:p>
    <w:p w14:paraId="27583064" w14:textId="77777777" w:rsidR="004D462B" w:rsidRDefault="004D462B" w:rsidP="00263C9E">
      <w:pPr>
        <w:jc w:val="center"/>
      </w:pPr>
    </w:p>
    <w:p w14:paraId="7D452352" w14:textId="77777777" w:rsidR="004D462B" w:rsidRDefault="004D462B" w:rsidP="00263C9E">
      <w:pPr>
        <w:jc w:val="center"/>
      </w:pPr>
    </w:p>
    <w:p w14:paraId="60690D6E" w14:textId="77777777" w:rsidR="004D462B" w:rsidRDefault="004D462B" w:rsidP="006F3544"/>
    <w:p w14:paraId="39350C8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37BE55E" wp14:editId="431AF1EF">
            <wp:extent cx="3130550" cy="2275840"/>
            <wp:effectExtent l="0" t="0" r="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F6406" w14:textId="77777777" w:rsidR="004D462B" w:rsidRDefault="004D462B" w:rsidP="00263C9E">
      <w:pPr>
        <w:jc w:val="center"/>
      </w:pPr>
    </w:p>
    <w:p w14:paraId="0C1D1C1D" w14:textId="77777777" w:rsidR="004D462B" w:rsidRDefault="004D462B" w:rsidP="00263C9E">
      <w:pPr>
        <w:jc w:val="center"/>
      </w:pPr>
    </w:p>
    <w:p w14:paraId="53CC4785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BC02CCC" wp14:editId="1683792F">
            <wp:extent cx="3130550" cy="2275840"/>
            <wp:effectExtent l="0" t="0" r="0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0A1FD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54176" behindDoc="1" locked="0" layoutInCell="0" allowOverlap="1" wp14:anchorId="4CCCC947" wp14:editId="6752946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5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0A7AD9" id="AutoShape 5" o:spid="_x0000_s1026" style="position:absolute;margin-left:331.5pt;margin-top:0;width:382.7pt;height:269.3pt;z-index:-251362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Z35Kg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A71nfk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1" locked="0" layoutInCell="0" allowOverlap="1" wp14:anchorId="661393DF" wp14:editId="181CC02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5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9C4EE4" id="AutoShape 4" o:spid="_x0000_s1026" style="position:absolute;margin-left:0;margin-top:0;width:382.7pt;height:269.3pt;z-index:-251363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u7hKgIAADk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D867uE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1" locked="0" layoutInCell="0" allowOverlap="1" wp14:anchorId="220498D2" wp14:editId="2567856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5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84C089E" id="AutoShape 3" o:spid="_x0000_s1026" style="position:absolute;margin-left:331.5pt;margin-top:0;width:382.7pt;height:269.3pt;z-index:-251364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OToWES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1" locked="0" layoutInCell="0" allowOverlap="1" wp14:anchorId="0F75CDD0" wp14:editId="35654EA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6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220794" id="AutoShape 2" o:spid="_x0000_s1026" style="position:absolute;margin-left:0;margin-top:0;width:382.7pt;height:269.3pt;z-index:-251365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It+fM4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AB35D9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A87F979" wp14:editId="1D7A5A65">
            <wp:extent cx="3130550" cy="2275840"/>
            <wp:effectExtent l="0" t="0" r="0" b="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A85A1" w14:textId="77777777" w:rsidR="004D462B" w:rsidRDefault="004D462B" w:rsidP="00263C9E">
      <w:pPr>
        <w:jc w:val="center"/>
      </w:pPr>
    </w:p>
    <w:p w14:paraId="5A856387" w14:textId="77777777" w:rsidR="004D462B" w:rsidRDefault="004D462B" w:rsidP="00263C9E"/>
    <w:p w14:paraId="4A481D9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9EA9A72" wp14:editId="38340BBD">
            <wp:extent cx="3130550" cy="2275840"/>
            <wp:effectExtent l="0" t="0" r="0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31041" w14:textId="77777777" w:rsidR="004D462B" w:rsidRDefault="004D462B" w:rsidP="00263C9E">
      <w:pPr>
        <w:jc w:val="center"/>
      </w:pPr>
    </w:p>
    <w:p w14:paraId="49B35984" w14:textId="77777777" w:rsidR="004D462B" w:rsidRDefault="004D462B" w:rsidP="00263C9E">
      <w:pPr>
        <w:jc w:val="center"/>
      </w:pPr>
    </w:p>
    <w:p w14:paraId="007DF6DF" w14:textId="77777777" w:rsidR="004D462B" w:rsidRDefault="004D462B" w:rsidP="00263C9E">
      <w:pPr>
        <w:jc w:val="center"/>
      </w:pPr>
    </w:p>
    <w:p w14:paraId="7B747B49" w14:textId="77777777" w:rsidR="004D462B" w:rsidRDefault="004D462B" w:rsidP="006F3544"/>
    <w:p w14:paraId="3EAA9B2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FB3231C" wp14:editId="5656ADA8">
            <wp:extent cx="3130550" cy="2275840"/>
            <wp:effectExtent l="0" t="0" r="0" b="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014F" w14:textId="77777777" w:rsidR="004D462B" w:rsidRDefault="004D462B" w:rsidP="00263C9E">
      <w:pPr>
        <w:jc w:val="center"/>
      </w:pPr>
    </w:p>
    <w:p w14:paraId="04B1FAE3" w14:textId="77777777" w:rsidR="004D462B" w:rsidRDefault="004D462B" w:rsidP="00263C9E">
      <w:pPr>
        <w:jc w:val="center"/>
      </w:pPr>
    </w:p>
    <w:p w14:paraId="3AF27902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650E09E" wp14:editId="77C5FE63">
            <wp:extent cx="3130550" cy="2275840"/>
            <wp:effectExtent l="0" t="0" r="0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91174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59296" behindDoc="1" locked="0" layoutInCell="0" allowOverlap="1" wp14:anchorId="01BD18E0" wp14:editId="4E6FF50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6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E9ECBA" id="AutoShape 5" o:spid="_x0000_s1026" style="position:absolute;margin-left:331.5pt;margin-top:0;width:382.7pt;height:269.3pt;z-index:-251357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MYeKwIAADk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9yMYe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1" locked="0" layoutInCell="0" allowOverlap="1" wp14:anchorId="38191652" wp14:editId="357A186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6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E529A8" id="AutoShape 4" o:spid="_x0000_s1026" style="position:absolute;margin-left:0;margin-top:0;width:382.7pt;height:269.3pt;z-index:-251358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c3XJm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1" locked="0" layoutInCell="0" allowOverlap="1" wp14:anchorId="28075F12" wp14:editId="3DD6F0B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6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65F16A" id="AutoShape 3" o:spid="_x0000_s1026" style="position:absolute;margin-left:331.5pt;margin-top:0;width:382.7pt;height:269.3pt;z-index:-251359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a3Yq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1" locked="0" layoutInCell="0" allowOverlap="1" wp14:anchorId="79DE22CD" wp14:editId="59EA0FC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8A15A73" id="AutoShape 2" o:spid="_x0000_s1026" style="position:absolute;margin-left:0;margin-top:0;width:382.7pt;height:269.3pt;z-index:-251360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vmOKgIAADk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sS+Y4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3BF4CC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36B2D91" wp14:editId="41BFCDF8">
            <wp:extent cx="3130550" cy="2275840"/>
            <wp:effectExtent l="0" t="0" r="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2677D" w14:textId="77777777" w:rsidR="004D462B" w:rsidRDefault="004D462B" w:rsidP="00263C9E">
      <w:pPr>
        <w:jc w:val="center"/>
      </w:pPr>
    </w:p>
    <w:p w14:paraId="4A78D923" w14:textId="77777777" w:rsidR="004D462B" w:rsidRDefault="004D462B" w:rsidP="00263C9E"/>
    <w:p w14:paraId="192EEC6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64D8911" wp14:editId="1790598C">
            <wp:extent cx="3130550" cy="2275840"/>
            <wp:effectExtent l="0" t="0" r="0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11433" w14:textId="77777777" w:rsidR="004D462B" w:rsidRDefault="004D462B" w:rsidP="00263C9E">
      <w:pPr>
        <w:jc w:val="center"/>
      </w:pPr>
    </w:p>
    <w:p w14:paraId="4DE0B301" w14:textId="77777777" w:rsidR="004D462B" w:rsidRDefault="004D462B" w:rsidP="00263C9E">
      <w:pPr>
        <w:jc w:val="center"/>
      </w:pPr>
    </w:p>
    <w:p w14:paraId="40401C55" w14:textId="77777777" w:rsidR="004D462B" w:rsidRDefault="004D462B" w:rsidP="00263C9E">
      <w:pPr>
        <w:jc w:val="center"/>
      </w:pPr>
    </w:p>
    <w:p w14:paraId="768BC317" w14:textId="77777777" w:rsidR="004D462B" w:rsidRDefault="004D462B" w:rsidP="006F3544"/>
    <w:p w14:paraId="6AC83DD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7C819D1" wp14:editId="7293251D">
            <wp:extent cx="3130550" cy="2275840"/>
            <wp:effectExtent l="0" t="0" r="0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A58E0" w14:textId="77777777" w:rsidR="004D462B" w:rsidRDefault="004D462B" w:rsidP="00263C9E">
      <w:pPr>
        <w:jc w:val="center"/>
      </w:pPr>
    </w:p>
    <w:p w14:paraId="05303A28" w14:textId="77777777" w:rsidR="004D462B" w:rsidRDefault="004D462B" w:rsidP="00263C9E">
      <w:pPr>
        <w:jc w:val="center"/>
      </w:pPr>
    </w:p>
    <w:p w14:paraId="2633CD86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203C099" wp14:editId="35007930">
            <wp:extent cx="3130550" cy="2275840"/>
            <wp:effectExtent l="0" t="0" r="0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061FA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4416" behindDoc="1" locked="0" layoutInCell="0" allowOverlap="1" wp14:anchorId="6E35E47A" wp14:editId="248B057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7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FF2592A" id="AutoShape 5" o:spid="_x0000_s1026" style="position:absolute;margin-left:331.5pt;margin-top:0;width:382.7pt;height:269.3pt;z-index:-251352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z+qP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1" locked="0" layoutInCell="0" allowOverlap="1" wp14:anchorId="045CBA43" wp14:editId="746259A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7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20BB22" id="AutoShape 4" o:spid="_x0000_s1026" style="position:absolute;margin-left:0;margin-top:0;width:382.7pt;height:269.3pt;z-index:-251353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VWSKgIAADk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JZVZI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1" locked="0" layoutInCell="0" allowOverlap="1" wp14:anchorId="7C1565A7" wp14:editId="5BE9B4B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7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99C309" id="AutoShape 3" o:spid="_x0000_s1026" style="position:absolute;margin-left:331.5pt;margin-top:0;width:382.7pt;height:269.3pt;z-index:-251354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a1iKg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RZrWI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1" locked="0" layoutInCell="0" allowOverlap="1" wp14:anchorId="2FC6FD31" wp14:editId="7FEC0E6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7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75F97F" id="AutoShape 2" o:spid="_x0000_s1026" style="position:absolute;margin-left:0;margin-top:0;width:382.7pt;height:269.3pt;z-index:-251355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BkaKwIAADk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FTBka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89B749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DF24C55" wp14:editId="73671F89">
            <wp:extent cx="3130550" cy="2275840"/>
            <wp:effectExtent l="0" t="0" r="0" b="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36964" w14:textId="77777777" w:rsidR="004D462B" w:rsidRDefault="004D462B" w:rsidP="00263C9E">
      <w:pPr>
        <w:jc w:val="center"/>
      </w:pPr>
    </w:p>
    <w:p w14:paraId="1F7EFA32" w14:textId="77777777" w:rsidR="004D462B" w:rsidRDefault="004D462B" w:rsidP="00263C9E"/>
    <w:p w14:paraId="655113F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631AF9F" wp14:editId="4B2B537B">
            <wp:extent cx="3130550" cy="2275840"/>
            <wp:effectExtent l="0" t="0" r="0" b="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8200E" w14:textId="77777777" w:rsidR="004D462B" w:rsidRDefault="004D462B" w:rsidP="00263C9E">
      <w:pPr>
        <w:jc w:val="center"/>
      </w:pPr>
    </w:p>
    <w:p w14:paraId="0572A8CF" w14:textId="77777777" w:rsidR="004D462B" w:rsidRDefault="004D462B" w:rsidP="00263C9E">
      <w:pPr>
        <w:jc w:val="center"/>
      </w:pPr>
    </w:p>
    <w:p w14:paraId="1AC2BA15" w14:textId="77777777" w:rsidR="004D462B" w:rsidRDefault="004D462B" w:rsidP="00263C9E">
      <w:pPr>
        <w:jc w:val="center"/>
      </w:pPr>
    </w:p>
    <w:p w14:paraId="3B6989E7" w14:textId="77777777" w:rsidR="004D462B" w:rsidRDefault="004D462B" w:rsidP="006F3544"/>
    <w:p w14:paraId="5ADC275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82E8507" wp14:editId="0BB2343D">
            <wp:extent cx="3130550" cy="2275840"/>
            <wp:effectExtent l="0" t="0" r="0" b="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D9523" w14:textId="77777777" w:rsidR="004D462B" w:rsidRDefault="004D462B" w:rsidP="00263C9E">
      <w:pPr>
        <w:jc w:val="center"/>
      </w:pPr>
    </w:p>
    <w:p w14:paraId="31AF2E77" w14:textId="77777777" w:rsidR="004D462B" w:rsidRDefault="004D462B" w:rsidP="00263C9E">
      <w:pPr>
        <w:jc w:val="center"/>
      </w:pPr>
    </w:p>
    <w:p w14:paraId="28966166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E8AC1B4" wp14:editId="3C360369">
            <wp:extent cx="3130550" cy="2275840"/>
            <wp:effectExtent l="0" t="0" r="0" b="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35B8D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9536" behindDoc="1" locked="0" layoutInCell="0" allowOverlap="1" wp14:anchorId="7F2DB7FF" wp14:editId="17F89E3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8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E5FBB3" id="AutoShape 5" o:spid="_x0000_s1026" style="position:absolute;margin-left:331.5pt;margin-top:0;width:382.7pt;height:269.3pt;z-index:-251346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rlHzRi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1" locked="0" layoutInCell="0" allowOverlap="1" wp14:anchorId="37DA38BD" wp14:editId="49BF6A3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8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AA6D1C" id="AutoShape 4" o:spid="_x0000_s1026" style="position:absolute;margin-left:0;margin-top:0;width:382.7pt;height:269.3pt;z-index:-251347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Ec+KgIAADk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9ERz4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1" locked="0" layoutInCell="0" allowOverlap="1" wp14:anchorId="4F5A0191" wp14:editId="4AFAE5C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2AD5E5" id="AutoShape 3" o:spid="_x0000_s1026" style="position:absolute;margin-left:331.5pt;margin-top:0;width:382.7pt;height:269.3pt;z-index:-251348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JRL/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1" locked="0" layoutInCell="0" allowOverlap="1" wp14:anchorId="164CDAEF" wp14:editId="1D77B0A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8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05B40E" id="AutoShape 2" o:spid="_x0000_s1026" style="position:absolute;margin-left:0;margin-top:0;width:382.7pt;height:269.3pt;z-index:-251350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0mWKgIAADk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jnSZY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37BED5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3C1E359" wp14:editId="103B8289">
            <wp:extent cx="3130550" cy="2275840"/>
            <wp:effectExtent l="0" t="0" r="0" b="0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DEB05" w14:textId="77777777" w:rsidR="004D462B" w:rsidRDefault="004D462B" w:rsidP="00263C9E">
      <w:pPr>
        <w:jc w:val="center"/>
      </w:pPr>
    </w:p>
    <w:p w14:paraId="5C3DD750" w14:textId="77777777" w:rsidR="004D462B" w:rsidRDefault="004D462B" w:rsidP="00263C9E"/>
    <w:p w14:paraId="4B79F04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60B73E5" wp14:editId="106A05E4">
            <wp:extent cx="3130550" cy="2275840"/>
            <wp:effectExtent l="0" t="0" r="0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2BF70" w14:textId="77777777" w:rsidR="004D462B" w:rsidRDefault="004D462B" w:rsidP="00263C9E">
      <w:pPr>
        <w:jc w:val="center"/>
      </w:pPr>
    </w:p>
    <w:p w14:paraId="2476ECA7" w14:textId="77777777" w:rsidR="004D462B" w:rsidRDefault="004D462B" w:rsidP="00263C9E">
      <w:pPr>
        <w:jc w:val="center"/>
      </w:pPr>
    </w:p>
    <w:p w14:paraId="016188A8" w14:textId="77777777" w:rsidR="004D462B" w:rsidRDefault="004D462B" w:rsidP="00263C9E">
      <w:pPr>
        <w:jc w:val="center"/>
      </w:pPr>
    </w:p>
    <w:p w14:paraId="15C43B2C" w14:textId="77777777" w:rsidR="004D462B" w:rsidRDefault="004D462B" w:rsidP="006F3544"/>
    <w:p w14:paraId="241ECBE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E70AC4E" wp14:editId="538F1A2E">
            <wp:extent cx="3130550" cy="2275840"/>
            <wp:effectExtent l="0" t="0" r="0" b="0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1DFE8" w14:textId="77777777" w:rsidR="004D462B" w:rsidRDefault="004D462B" w:rsidP="00263C9E">
      <w:pPr>
        <w:jc w:val="center"/>
      </w:pPr>
    </w:p>
    <w:p w14:paraId="2D77AE32" w14:textId="77777777" w:rsidR="004D462B" w:rsidRDefault="004D462B" w:rsidP="00263C9E">
      <w:pPr>
        <w:jc w:val="center"/>
      </w:pPr>
    </w:p>
    <w:p w14:paraId="63628D54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3EC3B7E" wp14:editId="08B31004">
            <wp:extent cx="3130550" cy="2275840"/>
            <wp:effectExtent l="0" t="0" r="0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4AF33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4656" behindDoc="1" locked="0" layoutInCell="0" allowOverlap="1" wp14:anchorId="587A289E" wp14:editId="617513F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8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F8682BD" id="AutoShape 5" o:spid="_x0000_s1026" style="position:absolute;margin-left:331.5pt;margin-top:0;width:382.7pt;height:269.3pt;z-index:-251341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OPXYG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3632" behindDoc="1" locked="0" layoutInCell="0" allowOverlap="1" wp14:anchorId="638B80AF" wp14:editId="79D49BE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9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F810F5" id="AutoShape 4" o:spid="_x0000_s1026" style="position:absolute;margin-left:0;margin-top:0;width:382.7pt;height:269.3pt;z-index:-251342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ccBgyikCAAA5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1" locked="0" layoutInCell="0" allowOverlap="1" wp14:anchorId="6C6CEC90" wp14:editId="29BC4AD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9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5620BF2" id="AutoShape 3" o:spid="_x0000_s1026" style="position:absolute;margin-left:331.5pt;margin-top:0;width:382.7pt;height:269.3pt;z-index:-251343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3wJg6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1" locked="0" layoutInCell="0" allowOverlap="1" wp14:anchorId="378F3388" wp14:editId="0BB8A8B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49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5E667F" id="AutoShape 2" o:spid="_x0000_s1026" style="position:absolute;margin-left:0;margin-top:0;width:382.7pt;height:269.3pt;z-index:-251344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W1SxC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8520FA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62C88A9" wp14:editId="358386A0">
            <wp:extent cx="3130550" cy="2275840"/>
            <wp:effectExtent l="0" t="0" r="0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EF7CC" w14:textId="77777777" w:rsidR="004D462B" w:rsidRDefault="004D462B" w:rsidP="00263C9E">
      <w:pPr>
        <w:jc w:val="center"/>
      </w:pPr>
    </w:p>
    <w:p w14:paraId="07E51232" w14:textId="77777777" w:rsidR="004D462B" w:rsidRDefault="004D462B" w:rsidP="00263C9E"/>
    <w:p w14:paraId="79F7CDC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1D069B1" wp14:editId="03735C4F">
            <wp:extent cx="3130550" cy="2275840"/>
            <wp:effectExtent l="0" t="0" r="0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DF4F4" w14:textId="77777777" w:rsidR="004D462B" w:rsidRDefault="004D462B" w:rsidP="00263C9E">
      <w:pPr>
        <w:jc w:val="center"/>
      </w:pPr>
    </w:p>
    <w:p w14:paraId="70CB0E2D" w14:textId="77777777" w:rsidR="004D462B" w:rsidRDefault="004D462B" w:rsidP="00263C9E">
      <w:pPr>
        <w:jc w:val="center"/>
      </w:pPr>
    </w:p>
    <w:p w14:paraId="38EBD6E0" w14:textId="77777777" w:rsidR="004D462B" w:rsidRDefault="004D462B" w:rsidP="00263C9E">
      <w:pPr>
        <w:jc w:val="center"/>
      </w:pPr>
    </w:p>
    <w:p w14:paraId="4A9F1309" w14:textId="77777777" w:rsidR="004D462B" w:rsidRDefault="004D462B" w:rsidP="006F3544"/>
    <w:p w14:paraId="53AA1AE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BA8EE3B" wp14:editId="1AC83BBB">
            <wp:extent cx="3130550" cy="2275840"/>
            <wp:effectExtent l="0" t="0" r="0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8146C" w14:textId="77777777" w:rsidR="004D462B" w:rsidRDefault="004D462B" w:rsidP="00263C9E">
      <w:pPr>
        <w:jc w:val="center"/>
      </w:pPr>
    </w:p>
    <w:p w14:paraId="5F9445A7" w14:textId="77777777" w:rsidR="004D462B" w:rsidRDefault="004D462B" w:rsidP="00263C9E">
      <w:pPr>
        <w:jc w:val="center"/>
      </w:pPr>
    </w:p>
    <w:p w14:paraId="56411060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EA836CD" wp14:editId="664AFCFC">
            <wp:extent cx="3130550" cy="2275840"/>
            <wp:effectExtent l="0" t="0" r="0" b="0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E249E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9776" behindDoc="1" locked="0" layoutInCell="0" allowOverlap="1" wp14:anchorId="65D83752" wp14:editId="32CF349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49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666B85" id="AutoShape 5" o:spid="_x0000_s1026" style="position:absolute;margin-left:331.5pt;margin-top:0;width:382.7pt;height:269.3pt;z-index:-251336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gY5a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1" locked="0" layoutInCell="0" allowOverlap="1" wp14:anchorId="52211244" wp14:editId="59C6A83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49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DC3554" id="AutoShape 4" o:spid="_x0000_s1026" style="position:absolute;margin-left:0;margin-top:0;width:382.7pt;height:269.3pt;z-index:-251337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OWKKg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BGs5Yo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1" locked="0" layoutInCell="0" allowOverlap="1" wp14:anchorId="35316828" wp14:editId="4375964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49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9BC03E" id="AutoShape 3" o:spid="_x0000_s1026" style="position:absolute;margin-left:331.5pt;margin-top:0;width:382.7pt;height:269.3pt;z-index:-251338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XrB16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1" locked="0" layoutInCell="0" allowOverlap="1" wp14:anchorId="11121FA5" wp14:editId="7F54C33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0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8BA7F8" id="AutoShape 2" o:spid="_x0000_s1026" style="position:absolute;margin-left:0;margin-top:0;width:382.7pt;height:269.3pt;z-index:-251339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61qMQ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46F90E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1D24A14" wp14:editId="2B70E285">
            <wp:extent cx="3130550" cy="2275840"/>
            <wp:effectExtent l="0" t="0" r="0" b="0"/>
            <wp:docPr id="501" name="Pictur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696AE" w14:textId="77777777" w:rsidR="004D462B" w:rsidRDefault="004D462B" w:rsidP="00263C9E">
      <w:pPr>
        <w:jc w:val="center"/>
      </w:pPr>
    </w:p>
    <w:p w14:paraId="789F63DB" w14:textId="77777777" w:rsidR="004D462B" w:rsidRDefault="004D462B" w:rsidP="00263C9E"/>
    <w:p w14:paraId="15C6AFD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4AEC888" wp14:editId="604FD66E">
            <wp:extent cx="3130550" cy="2275840"/>
            <wp:effectExtent l="0" t="0" r="0" b="0"/>
            <wp:docPr id="502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37DBB" w14:textId="77777777" w:rsidR="004D462B" w:rsidRDefault="004D462B" w:rsidP="00263C9E">
      <w:pPr>
        <w:jc w:val="center"/>
      </w:pPr>
    </w:p>
    <w:p w14:paraId="580B2721" w14:textId="77777777" w:rsidR="004D462B" w:rsidRDefault="004D462B" w:rsidP="00263C9E">
      <w:pPr>
        <w:jc w:val="center"/>
      </w:pPr>
    </w:p>
    <w:p w14:paraId="3EE8FFAC" w14:textId="77777777" w:rsidR="004D462B" w:rsidRDefault="004D462B" w:rsidP="00263C9E">
      <w:pPr>
        <w:jc w:val="center"/>
      </w:pPr>
    </w:p>
    <w:p w14:paraId="0BA53C6F" w14:textId="77777777" w:rsidR="004D462B" w:rsidRDefault="004D462B" w:rsidP="006F3544"/>
    <w:p w14:paraId="5D0C24B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1E22FAC" wp14:editId="0D4BC10A">
            <wp:extent cx="3130550" cy="2275840"/>
            <wp:effectExtent l="0" t="0" r="0" b="0"/>
            <wp:docPr id="503" name="Pictur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9A21A" w14:textId="77777777" w:rsidR="004D462B" w:rsidRDefault="004D462B" w:rsidP="00263C9E">
      <w:pPr>
        <w:jc w:val="center"/>
      </w:pPr>
    </w:p>
    <w:p w14:paraId="5EFC9191" w14:textId="77777777" w:rsidR="004D462B" w:rsidRDefault="004D462B" w:rsidP="00263C9E">
      <w:pPr>
        <w:jc w:val="center"/>
      </w:pPr>
    </w:p>
    <w:p w14:paraId="1A694484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E39514F" wp14:editId="67F111C6">
            <wp:extent cx="3130550" cy="2275840"/>
            <wp:effectExtent l="0" t="0" r="0" b="0"/>
            <wp:docPr id="504" name="Picture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63173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84896" behindDoc="1" locked="0" layoutInCell="0" allowOverlap="1" wp14:anchorId="2643BD1C" wp14:editId="0FBAAF6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0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377938" id="AutoShape 5" o:spid="_x0000_s1026" style="position:absolute;margin-left:331.5pt;margin-top:0;width:382.7pt;height:269.3pt;z-index:-251331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xIUKwIAADk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oAxIU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1" locked="0" layoutInCell="0" allowOverlap="1" wp14:anchorId="07E76F77" wp14:editId="54ABDD6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0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BA11ED" id="AutoShape 4" o:spid="_x0000_s1026" style="position:absolute;margin-left:0;margin-top:0;width:382.7pt;height:269.3pt;z-index:-251332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qZsKw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JFqZ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1" locked="0" layoutInCell="0" allowOverlap="1" wp14:anchorId="605A9D73" wp14:editId="0F57327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059B12" id="AutoShape 3" o:spid="_x0000_s1026" style="position:absolute;margin-left:331.5pt;margin-top:0;width:382.7pt;height:269.3pt;z-index:-251333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l6cKwIAADk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PFl6c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1" locked="0" layoutInCell="0" allowOverlap="1" wp14:anchorId="1F3822CD" wp14:editId="479BD9F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0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08B00B6" id="AutoShape 2" o:spid="_x0000_s1026" style="position:absolute;margin-left:0;margin-top:0;width:382.7pt;height:269.3pt;z-index:-251334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7ZLYQ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853FD2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1054A6B" wp14:editId="0304D07A">
            <wp:extent cx="3130550" cy="2275840"/>
            <wp:effectExtent l="0" t="0" r="0" b="0"/>
            <wp:docPr id="509" name="Picture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32B4A" w14:textId="77777777" w:rsidR="004D462B" w:rsidRDefault="004D462B" w:rsidP="00263C9E">
      <w:pPr>
        <w:jc w:val="center"/>
      </w:pPr>
    </w:p>
    <w:p w14:paraId="65408E39" w14:textId="77777777" w:rsidR="004D462B" w:rsidRDefault="004D462B" w:rsidP="00263C9E"/>
    <w:p w14:paraId="789D007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ABE977C" wp14:editId="2CC64E9C">
            <wp:extent cx="3130550" cy="2275840"/>
            <wp:effectExtent l="0" t="0" r="0" b="0"/>
            <wp:docPr id="510" name="Picture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7B451" w14:textId="77777777" w:rsidR="004D462B" w:rsidRDefault="004D462B" w:rsidP="00263C9E">
      <w:pPr>
        <w:jc w:val="center"/>
      </w:pPr>
    </w:p>
    <w:p w14:paraId="203D4E3C" w14:textId="77777777" w:rsidR="004D462B" w:rsidRDefault="004D462B" w:rsidP="00263C9E">
      <w:pPr>
        <w:jc w:val="center"/>
      </w:pPr>
    </w:p>
    <w:p w14:paraId="6AEF2039" w14:textId="77777777" w:rsidR="004D462B" w:rsidRDefault="004D462B" w:rsidP="00263C9E">
      <w:pPr>
        <w:jc w:val="center"/>
      </w:pPr>
    </w:p>
    <w:p w14:paraId="72B40F09" w14:textId="77777777" w:rsidR="004D462B" w:rsidRDefault="004D462B" w:rsidP="006F3544"/>
    <w:p w14:paraId="00B1AE8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EC289FE" wp14:editId="1834AE84">
            <wp:extent cx="3130550" cy="2275840"/>
            <wp:effectExtent l="0" t="0" r="0" b="0"/>
            <wp:docPr id="511" name="Pictur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0436F" w14:textId="77777777" w:rsidR="004D462B" w:rsidRDefault="004D462B" w:rsidP="00263C9E">
      <w:pPr>
        <w:jc w:val="center"/>
      </w:pPr>
    </w:p>
    <w:p w14:paraId="42A7D87C" w14:textId="77777777" w:rsidR="004D462B" w:rsidRDefault="004D462B" w:rsidP="00263C9E">
      <w:pPr>
        <w:jc w:val="center"/>
      </w:pPr>
    </w:p>
    <w:p w14:paraId="3C28E636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817BE3E" wp14:editId="01EA2486">
            <wp:extent cx="3130550" cy="2275840"/>
            <wp:effectExtent l="0" t="0" r="0" b="0"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4854E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0016" behindDoc="1" locked="0" layoutInCell="0" allowOverlap="1" wp14:anchorId="0E87CD8C" wp14:editId="0AE5356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CA8656" id="AutoShape 5" o:spid="_x0000_s1026" style="position:absolute;margin-left:331.5pt;margin-top:0;width:382.7pt;height:269.3pt;z-index:-251326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XfAKwIAADk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mMXfA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1" locked="0" layoutInCell="0" allowOverlap="1" wp14:anchorId="163F5E9B" wp14:editId="181D292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94B2133" id="AutoShape 4" o:spid="_x0000_s1026" style="position:absolute;margin-left:0;margin-top:0;width:382.7pt;height:269.3pt;z-index:-251327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oGYKwIAADk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3koGY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1" locked="0" layoutInCell="0" allowOverlap="1" wp14:anchorId="31C012D6" wp14:editId="309F5D8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1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408311E" id="AutoShape 3" o:spid="_x0000_s1026" style="position:absolute;margin-left:331.5pt;margin-top:0;width:382.7pt;height:269.3pt;z-index:-251328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nloKwIAADk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xknl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1" locked="0" layoutInCell="0" allowOverlap="1" wp14:anchorId="6CD3F050" wp14:editId="19B718F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26150C" id="AutoShape 2" o:spid="_x0000_s1026" style="position:absolute;margin-left:0;margin-top:0;width:382.7pt;height:269.3pt;z-index:-251329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80QKw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Qh80Q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64AB31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0455E6D" wp14:editId="204432E6">
            <wp:extent cx="3130550" cy="2275840"/>
            <wp:effectExtent l="0" t="0" r="0" b="0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54435" w14:textId="77777777" w:rsidR="004D462B" w:rsidRDefault="004D462B" w:rsidP="00263C9E">
      <w:pPr>
        <w:jc w:val="center"/>
      </w:pPr>
    </w:p>
    <w:p w14:paraId="0CD690B4" w14:textId="77777777" w:rsidR="004D462B" w:rsidRDefault="004D462B" w:rsidP="00263C9E"/>
    <w:p w14:paraId="1E7A0F0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36156FA" wp14:editId="7852A236">
            <wp:extent cx="3130550" cy="2275840"/>
            <wp:effectExtent l="0" t="0" r="0" b="0"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E4306" w14:textId="77777777" w:rsidR="004D462B" w:rsidRDefault="004D462B" w:rsidP="00263C9E">
      <w:pPr>
        <w:jc w:val="center"/>
      </w:pPr>
    </w:p>
    <w:p w14:paraId="117E16B9" w14:textId="77777777" w:rsidR="004D462B" w:rsidRDefault="004D462B" w:rsidP="00263C9E">
      <w:pPr>
        <w:jc w:val="center"/>
      </w:pPr>
    </w:p>
    <w:p w14:paraId="2D3A6D02" w14:textId="77777777" w:rsidR="004D462B" w:rsidRDefault="004D462B" w:rsidP="00263C9E">
      <w:pPr>
        <w:jc w:val="center"/>
      </w:pPr>
    </w:p>
    <w:p w14:paraId="3574A93D" w14:textId="77777777" w:rsidR="004D462B" w:rsidRDefault="004D462B" w:rsidP="006F3544"/>
    <w:p w14:paraId="578D55E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525F951" wp14:editId="6CDA4A1A">
            <wp:extent cx="3130550" cy="2275840"/>
            <wp:effectExtent l="0" t="0" r="0" b="0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4BF4D" w14:textId="77777777" w:rsidR="004D462B" w:rsidRDefault="004D462B" w:rsidP="00263C9E">
      <w:pPr>
        <w:jc w:val="center"/>
      </w:pPr>
    </w:p>
    <w:p w14:paraId="70CBE501" w14:textId="77777777" w:rsidR="004D462B" w:rsidRDefault="004D462B" w:rsidP="00263C9E">
      <w:pPr>
        <w:jc w:val="center"/>
      </w:pPr>
    </w:p>
    <w:p w14:paraId="591D571D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D59B1B2" wp14:editId="4502C305">
            <wp:extent cx="3130550" cy="2275840"/>
            <wp:effectExtent l="0" t="0" r="0" b="0"/>
            <wp:docPr id="520" name="Pictur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3E833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5136" behindDoc="1" locked="0" layoutInCell="0" allowOverlap="1" wp14:anchorId="160069FD" wp14:editId="28EEDA3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2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E3FD60" id="AutoShape 5" o:spid="_x0000_s1026" style="position:absolute;margin-left:331.5pt;margin-top:0;width:382.7pt;height:269.3pt;z-index:-251321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CwnKwIAADk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VDCwn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1" locked="0" layoutInCell="0" allowOverlap="1" wp14:anchorId="6E363882" wp14:editId="3122CCD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2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E2034E7" id="AutoShape 4" o:spid="_x0000_s1026" style="position:absolute;margin-left:0;margin-top:0;width:382.7pt;height:269.3pt;z-index:-251322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ZhfKw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0GZhf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1" locked="0" layoutInCell="0" allowOverlap="1" wp14:anchorId="1F190017" wp14:editId="1D253DB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2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DA3BD4" id="AutoShape 3" o:spid="_x0000_s1026" style="position:absolute;margin-left:331.5pt;margin-top:0;width:382.7pt;height:269.3pt;z-index:-251323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WCvKwIAADk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yGWC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1" locked="0" layoutInCell="0" allowOverlap="1" wp14:anchorId="38BE24CC" wp14:editId="7196753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C3D2346" id="AutoShape 2" o:spid="_x0000_s1026" style="position:absolute;margin-left:0;margin-top:0;width:382.7pt;height:269.3pt;z-index:-251324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pb3Kw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jupb3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C0FBF4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41C5172" wp14:editId="3D6D4361">
            <wp:extent cx="3130550" cy="2275840"/>
            <wp:effectExtent l="0" t="0" r="0" b="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8C21B" w14:textId="77777777" w:rsidR="004D462B" w:rsidRDefault="004D462B" w:rsidP="00263C9E">
      <w:pPr>
        <w:jc w:val="center"/>
      </w:pPr>
    </w:p>
    <w:p w14:paraId="5DAB6710" w14:textId="77777777" w:rsidR="004D462B" w:rsidRDefault="004D462B" w:rsidP="00263C9E"/>
    <w:p w14:paraId="139DC82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3BEA639" wp14:editId="63FBA535">
            <wp:extent cx="3130550" cy="2275840"/>
            <wp:effectExtent l="0" t="0" r="0" b="0"/>
            <wp:docPr id="526" name="Picture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52763" w14:textId="77777777" w:rsidR="004D462B" w:rsidRDefault="004D462B" w:rsidP="00263C9E">
      <w:pPr>
        <w:jc w:val="center"/>
      </w:pPr>
    </w:p>
    <w:p w14:paraId="7194CDEA" w14:textId="77777777" w:rsidR="004D462B" w:rsidRDefault="004D462B" w:rsidP="00263C9E">
      <w:pPr>
        <w:jc w:val="center"/>
      </w:pPr>
    </w:p>
    <w:p w14:paraId="74AC78C0" w14:textId="77777777" w:rsidR="004D462B" w:rsidRDefault="004D462B" w:rsidP="00263C9E">
      <w:pPr>
        <w:jc w:val="center"/>
      </w:pPr>
    </w:p>
    <w:p w14:paraId="17A14993" w14:textId="77777777" w:rsidR="004D462B" w:rsidRDefault="004D462B" w:rsidP="006F3544"/>
    <w:p w14:paraId="21904E9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7FDCD8D" wp14:editId="6EC37841">
            <wp:extent cx="3130550" cy="2275840"/>
            <wp:effectExtent l="0" t="0" r="0" b="0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2D310" w14:textId="77777777" w:rsidR="004D462B" w:rsidRDefault="004D462B" w:rsidP="00263C9E">
      <w:pPr>
        <w:jc w:val="center"/>
      </w:pPr>
    </w:p>
    <w:p w14:paraId="2B07E41B" w14:textId="77777777" w:rsidR="004D462B" w:rsidRDefault="004D462B" w:rsidP="00263C9E">
      <w:pPr>
        <w:jc w:val="center"/>
      </w:pPr>
    </w:p>
    <w:p w14:paraId="68C6AABC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BE9543E" wp14:editId="2151A777">
            <wp:extent cx="3130550" cy="2275840"/>
            <wp:effectExtent l="0" t="0" r="0" b="0"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0E0B7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00256" behindDoc="1" locked="0" layoutInCell="0" allowOverlap="1" wp14:anchorId="54924B02" wp14:editId="0B54703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2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3026FA" id="AutoShape 5" o:spid="_x0000_s1026" style="position:absolute;margin-left:331.5pt;margin-top:0;width:382.7pt;height:269.3pt;z-index:-251316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1YKln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1" locked="0" layoutInCell="0" allowOverlap="1" wp14:anchorId="41616AFC" wp14:editId="5152153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8515C36" id="AutoShape 4" o:spid="_x0000_s1026" style="position:absolute;margin-left:0;margin-top:0;width:382.7pt;height:269.3pt;z-index:-251317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Knb+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1" locked="0" layoutInCell="0" allowOverlap="1" wp14:anchorId="5503FC39" wp14:editId="14F0077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3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FCCE4E" id="AutoShape 3" o:spid="_x0000_s1026" style="position:absolute;margin-left:331.5pt;margin-top:0;width:382.7pt;height:269.3pt;z-index:-251318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UdbKwIAADk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MnUdb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1" locked="0" layoutInCell="0" allowOverlap="1" wp14:anchorId="575B94F5" wp14:editId="6F6E595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3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BBDA1B" id="AutoShape 2" o:spid="_x0000_s1026" style="position:absolute;margin-left:0;margin-top:0;width:382.7pt;height:269.3pt;z-index:-251319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tiPMj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9098DF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7662C61" wp14:editId="25C1740F">
            <wp:extent cx="3130550" cy="2275840"/>
            <wp:effectExtent l="0" t="0" r="0" b="0"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8337E" w14:textId="77777777" w:rsidR="004D462B" w:rsidRDefault="004D462B" w:rsidP="00263C9E">
      <w:pPr>
        <w:jc w:val="center"/>
      </w:pPr>
    </w:p>
    <w:p w14:paraId="0FFC3ECB" w14:textId="77777777" w:rsidR="004D462B" w:rsidRDefault="004D462B" w:rsidP="00263C9E"/>
    <w:p w14:paraId="5B01B94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98E2FCE" wp14:editId="2ECCA8D6">
            <wp:extent cx="3130550" cy="2275840"/>
            <wp:effectExtent l="0" t="0" r="0" b="0"/>
            <wp:docPr id="534" name="Pictur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EAAB8" w14:textId="77777777" w:rsidR="004D462B" w:rsidRDefault="004D462B" w:rsidP="00263C9E">
      <w:pPr>
        <w:jc w:val="center"/>
      </w:pPr>
    </w:p>
    <w:p w14:paraId="55583653" w14:textId="77777777" w:rsidR="004D462B" w:rsidRDefault="004D462B" w:rsidP="00263C9E">
      <w:pPr>
        <w:jc w:val="center"/>
      </w:pPr>
    </w:p>
    <w:p w14:paraId="3428F421" w14:textId="77777777" w:rsidR="004D462B" w:rsidRDefault="004D462B" w:rsidP="00263C9E">
      <w:pPr>
        <w:jc w:val="center"/>
      </w:pPr>
    </w:p>
    <w:p w14:paraId="222A77FF" w14:textId="77777777" w:rsidR="004D462B" w:rsidRDefault="004D462B" w:rsidP="006F3544"/>
    <w:p w14:paraId="524A3B9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C75D9A7" wp14:editId="502BD98C">
            <wp:extent cx="3130550" cy="2275840"/>
            <wp:effectExtent l="0" t="0" r="0" b="0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CF46A" w14:textId="77777777" w:rsidR="004D462B" w:rsidRDefault="004D462B" w:rsidP="00263C9E">
      <w:pPr>
        <w:jc w:val="center"/>
      </w:pPr>
    </w:p>
    <w:p w14:paraId="2B9930D8" w14:textId="77777777" w:rsidR="004D462B" w:rsidRDefault="004D462B" w:rsidP="00263C9E">
      <w:pPr>
        <w:jc w:val="center"/>
      </w:pPr>
    </w:p>
    <w:p w14:paraId="2EF399FF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D45AFB1" wp14:editId="3571FF5B">
            <wp:extent cx="3130550" cy="2275840"/>
            <wp:effectExtent l="0" t="0" r="0" b="0"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7A912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05376" behindDoc="1" locked="0" layoutInCell="0" allowOverlap="1" wp14:anchorId="715E08AB" wp14:editId="3F7F745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3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885195" id="AutoShape 5" o:spid="_x0000_s1026" style="position:absolute;margin-left:331.5pt;margin-top:0;width:382.7pt;height:269.3pt;z-index:-251311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bPknz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4352" behindDoc="1" locked="0" layoutInCell="0" allowOverlap="1" wp14:anchorId="179E2C5B" wp14:editId="2A186C3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3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A4AC0F4" id="AutoShape 4" o:spid="_x0000_s1026" style="position:absolute;margin-left:0;margin-top:0;width:382.7pt;height:269.3pt;z-index:-251312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q8Tr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1" locked="0" layoutInCell="0" allowOverlap="1" wp14:anchorId="05FD1716" wp14:editId="596B5FF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3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D0F1F9" id="AutoShape 3" o:spid="_x0000_s1026" style="position:absolute;margin-left:331.5pt;margin-top:0;width:382.7pt;height:269.3pt;z-index:-251313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LPHCGy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2304" behindDoc="1" locked="0" layoutInCell="0" allowOverlap="1" wp14:anchorId="074C55D4" wp14:editId="16855F1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EA559F" id="AutoShape 2" o:spid="_x0000_s1026" style="position:absolute;margin-left:0;margin-top:0;width:382.7pt;height:269.3pt;z-index:-251314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1HiKg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ITHUeI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DCE04C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59E9EC0" wp14:editId="013CDC9B">
            <wp:extent cx="3130550" cy="2275840"/>
            <wp:effectExtent l="0" t="0" r="0" b="0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A666B" w14:textId="77777777" w:rsidR="004D462B" w:rsidRDefault="004D462B" w:rsidP="00263C9E">
      <w:pPr>
        <w:jc w:val="center"/>
      </w:pPr>
    </w:p>
    <w:p w14:paraId="2557D0CB" w14:textId="77777777" w:rsidR="004D462B" w:rsidRDefault="004D462B" w:rsidP="00263C9E"/>
    <w:p w14:paraId="34F1BEE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6E7EA45" wp14:editId="5A13293D">
            <wp:extent cx="3130550" cy="2275840"/>
            <wp:effectExtent l="0" t="0" r="0" b="0"/>
            <wp:docPr id="542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B45A" w14:textId="77777777" w:rsidR="004D462B" w:rsidRDefault="004D462B" w:rsidP="00263C9E">
      <w:pPr>
        <w:jc w:val="center"/>
      </w:pPr>
    </w:p>
    <w:p w14:paraId="35F7A8C7" w14:textId="77777777" w:rsidR="004D462B" w:rsidRDefault="004D462B" w:rsidP="00263C9E">
      <w:pPr>
        <w:jc w:val="center"/>
      </w:pPr>
    </w:p>
    <w:p w14:paraId="7912AA17" w14:textId="77777777" w:rsidR="004D462B" w:rsidRDefault="004D462B" w:rsidP="00263C9E">
      <w:pPr>
        <w:jc w:val="center"/>
      </w:pPr>
    </w:p>
    <w:p w14:paraId="5C141F5A" w14:textId="77777777" w:rsidR="004D462B" w:rsidRDefault="004D462B" w:rsidP="006F3544"/>
    <w:p w14:paraId="0B03A83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C21FC24" wp14:editId="2ED2AD52">
            <wp:extent cx="3130550" cy="2275840"/>
            <wp:effectExtent l="0" t="0" r="0" b="0"/>
            <wp:docPr id="543" name="Picture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95518" w14:textId="77777777" w:rsidR="004D462B" w:rsidRDefault="004D462B" w:rsidP="00263C9E">
      <w:pPr>
        <w:jc w:val="center"/>
      </w:pPr>
    </w:p>
    <w:p w14:paraId="4C225103" w14:textId="77777777" w:rsidR="004D462B" w:rsidRDefault="004D462B" w:rsidP="00263C9E">
      <w:pPr>
        <w:jc w:val="center"/>
      </w:pPr>
    </w:p>
    <w:p w14:paraId="5B8AAB04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34FFE20" wp14:editId="0ED4FB94">
            <wp:extent cx="3130550" cy="2275840"/>
            <wp:effectExtent l="0" t="0" r="0" b="0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FAADE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10496" behindDoc="1" locked="0" layoutInCell="0" allowOverlap="1" wp14:anchorId="1BC40A1A" wp14:editId="4AC436C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4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3F171A" id="AutoShape 5" o:spid="_x0000_s1026" style="position:absolute;margin-left:331.5pt;margin-top:0;width:382.7pt;height:269.3pt;z-index:-251305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esyKwIAADk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ycesy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1" locked="0" layoutInCell="0" allowOverlap="1" wp14:anchorId="64772884" wp14:editId="4A5A4C2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4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E7073D" id="AutoShape 4" o:spid="_x0000_s1026" style="position:absolute;margin-left:0;margin-top:0;width:382.7pt;height:269.3pt;z-index:-251307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F9KKw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TZF9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8448" behindDoc="1" locked="0" layoutInCell="0" allowOverlap="1" wp14:anchorId="05298710" wp14:editId="252F181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4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C3F605" id="AutoShape 3" o:spid="_x0000_s1026" style="position:absolute;margin-left:331.5pt;margin-top:0;width:382.7pt;height:269.3pt;z-index:-251308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VZKe6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1" locked="0" layoutInCell="0" allowOverlap="1" wp14:anchorId="1ABB71A3" wp14:editId="240340C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4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01A8CB" id="AutoShape 2" o:spid="_x0000_s1026" style="position:absolute;margin-left:0;margin-top:0;width:382.7pt;height:269.3pt;z-index:-251309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9SiKwIAADk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kq9Si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6DAEE8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BD9AFFF" wp14:editId="594193F7">
            <wp:extent cx="3130550" cy="2275840"/>
            <wp:effectExtent l="0" t="0" r="0" b="0"/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C750C" w14:textId="77777777" w:rsidR="004D462B" w:rsidRDefault="004D462B" w:rsidP="00263C9E">
      <w:pPr>
        <w:jc w:val="center"/>
      </w:pPr>
    </w:p>
    <w:p w14:paraId="0B233151" w14:textId="77777777" w:rsidR="004D462B" w:rsidRDefault="004D462B" w:rsidP="00263C9E"/>
    <w:p w14:paraId="6027AFB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3D64BC3" wp14:editId="0F255A4D">
            <wp:extent cx="3130550" cy="2275840"/>
            <wp:effectExtent l="0" t="0" r="0" b="0"/>
            <wp:docPr id="550" name="Pictur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DD227" w14:textId="77777777" w:rsidR="004D462B" w:rsidRDefault="004D462B" w:rsidP="00263C9E">
      <w:pPr>
        <w:jc w:val="center"/>
      </w:pPr>
    </w:p>
    <w:p w14:paraId="74C422F8" w14:textId="77777777" w:rsidR="004D462B" w:rsidRDefault="004D462B" w:rsidP="00263C9E">
      <w:pPr>
        <w:jc w:val="center"/>
      </w:pPr>
    </w:p>
    <w:p w14:paraId="237E673A" w14:textId="77777777" w:rsidR="004D462B" w:rsidRDefault="004D462B" w:rsidP="00263C9E">
      <w:pPr>
        <w:jc w:val="center"/>
      </w:pPr>
    </w:p>
    <w:p w14:paraId="434ADB89" w14:textId="77777777" w:rsidR="004D462B" w:rsidRDefault="004D462B" w:rsidP="006F3544"/>
    <w:p w14:paraId="29D4EAD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705E303" wp14:editId="27E2B5EB">
            <wp:extent cx="3130550" cy="2275840"/>
            <wp:effectExtent l="0" t="0" r="0" b="0"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20C4D" w14:textId="77777777" w:rsidR="004D462B" w:rsidRDefault="004D462B" w:rsidP="00263C9E">
      <w:pPr>
        <w:jc w:val="center"/>
      </w:pPr>
    </w:p>
    <w:p w14:paraId="48DEC9C7" w14:textId="77777777" w:rsidR="004D462B" w:rsidRDefault="004D462B" w:rsidP="00263C9E">
      <w:pPr>
        <w:jc w:val="center"/>
      </w:pPr>
    </w:p>
    <w:p w14:paraId="25EFAF09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F69CB51" wp14:editId="58A9BF30">
            <wp:extent cx="3130550" cy="2275840"/>
            <wp:effectExtent l="0" t="0" r="0" b="0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ABAA4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15616" behindDoc="1" locked="0" layoutInCell="0" allowOverlap="1" wp14:anchorId="03186956" wp14:editId="5A8DB40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5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D223B8" id="AutoShape 5" o:spid="_x0000_s1026" style="position:absolute;margin-left:331.5pt;margin-top:0;width:382.7pt;height:269.3pt;z-index:-251300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47mKwIAADk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8Q47m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4592" behindDoc="1" locked="0" layoutInCell="0" allowOverlap="1" wp14:anchorId="093F40D8" wp14:editId="5AA7449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5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F82A3C" id="AutoShape 4" o:spid="_x0000_s1026" style="position:absolute;margin-left:0;margin-top:0;width:382.7pt;height:269.3pt;z-index:-251301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Hi+KwIAADk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t4Hi+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1" locked="0" layoutInCell="0" allowOverlap="1" wp14:anchorId="5DFFD99B" wp14:editId="3B4BED5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5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F1AFEC" id="AutoShape 3" o:spid="_x0000_s1026" style="position:absolute;margin-left:331.5pt;margin-top:0;width:382.7pt;height:269.3pt;z-index:-251302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IBOKwIAADk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r4IB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2544" behindDoc="1" locked="0" layoutInCell="0" allowOverlap="1" wp14:anchorId="6ADD213B" wp14:editId="4050D39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5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71C548" id="AutoShape 2" o:spid="_x0000_s1026" style="position:absolute;margin-left:0;margin-top:0;width:382.7pt;height:269.3pt;z-index:-251303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TQ2KwIAADk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K9TQ2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77725A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7D204C5" wp14:editId="4F0DED41">
            <wp:extent cx="3130550" cy="2275840"/>
            <wp:effectExtent l="0" t="0" r="0" b="0"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B7BAA" w14:textId="77777777" w:rsidR="004D462B" w:rsidRDefault="004D462B" w:rsidP="00263C9E">
      <w:pPr>
        <w:jc w:val="center"/>
      </w:pPr>
    </w:p>
    <w:p w14:paraId="34F3EAFF" w14:textId="77777777" w:rsidR="004D462B" w:rsidRDefault="004D462B" w:rsidP="00263C9E"/>
    <w:p w14:paraId="0C8B01F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453C1D5" wp14:editId="7C4005CE">
            <wp:extent cx="3130550" cy="2275840"/>
            <wp:effectExtent l="0" t="0" r="0" b="0"/>
            <wp:docPr id="558" name="Picture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84072" w14:textId="77777777" w:rsidR="004D462B" w:rsidRDefault="004D462B" w:rsidP="00263C9E">
      <w:pPr>
        <w:jc w:val="center"/>
      </w:pPr>
    </w:p>
    <w:p w14:paraId="422D20B8" w14:textId="77777777" w:rsidR="004D462B" w:rsidRDefault="004D462B" w:rsidP="00263C9E">
      <w:pPr>
        <w:jc w:val="center"/>
      </w:pPr>
    </w:p>
    <w:p w14:paraId="584CFB60" w14:textId="77777777" w:rsidR="004D462B" w:rsidRDefault="004D462B" w:rsidP="00263C9E">
      <w:pPr>
        <w:jc w:val="center"/>
      </w:pPr>
    </w:p>
    <w:p w14:paraId="1C54651F" w14:textId="77777777" w:rsidR="004D462B" w:rsidRDefault="004D462B" w:rsidP="006F3544"/>
    <w:p w14:paraId="6CB8288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F2BB296" wp14:editId="0A6EFCFC">
            <wp:extent cx="3130550" cy="2275840"/>
            <wp:effectExtent l="0" t="0" r="0" b="0"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7D42D" w14:textId="77777777" w:rsidR="004D462B" w:rsidRDefault="004D462B" w:rsidP="00263C9E">
      <w:pPr>
        <w:jc w:val="center"/>
      </w:pPr>
    </w:p>
    <w:p w14:paraId="1193BC69" w14:textId="77777777" w:rsidR="004D462B" w:rsidRDefault="004D462B" w:rsidP="00263C9E">
      <w:pPr>
        <w:jc w:val="center"/>
      </w:pPr>
    </w:p>
    <w:p w14:paraId="6BAFB792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EEC16E1" wp14:editId="22368C95">
            <wp:extent cx="3130550" cy="2275840"/>
            <wp:effectExtent l="0" t="0" r="0" b="0"/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25B6B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20736" behindDoc="1" locked="0" layoutInCell="0" allowOverlap="1" wp14:anchorId="21BBF79D" wp14:editId="4317007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6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FB45FE" id="AutoShape 5" o:spid="_x0000_s1026" style="position:absolute;margin-left:331.5pt;margin-top:0;width:382.7pt;height:269.3pt;z-index:-251295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tUBKwIAADk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PftUB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1" locked="0" layoutInCell="0" allowOverlap="1" wp14:anchorId="64792161" wp14:editId="16026BC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6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CB0450" id="AutoShape 4" o:spid="_x0000_s1026" style="position:absolute;margin-left:0;margin-top:0;width:382.7pt;height:269.3pt;z-index:-251296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2F5Kw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ua2F5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8688" behindDoc="1" locked="0" layoutInCell="0" allowOverlap="1" wp14:anchorId="75ED1CC2" wp14:editId="2475478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8B31B83" id="AutoShape 3" o:spid="_x0000_s1026" style="position:absolute;margin-left:331.5pt;margin-top:0;width:382.7pt;height:269.3pt;z-index:-251297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6GuZiS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1" locked="0" layoutInCell="0" allowOverlap="1" wp14:anchorId="42459BB3" wp14:editId="0372E87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1CD2B4" id="AutoShape 2" o:spid="_x0000_s1026" style="position:absolute;margin-left:0;margin-top:0;width:382.7pt;height:269.3pt;z-index:-251298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G/RKw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5yG/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419E99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A4CC6D0" wp14:editId="1E741280">
            <wp:extent cx="3130550" cy="2275840"/>
            <wp:effectExtent l="0" t="0" r="0" b="0"/>
            <wp:docPr id="565" name="Picture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432C2" w14:textId="77777777" w:rsidR="004D462B" w:rsidRDefault="004D462B" w:rsidP="00263C9E">
      <w:pPr>
        <w:jc w:val="center"/>
      </w:pPr>
    </w:p>
    <w:p w14:paraId="04BC06BC" w14:textId="77777777" w:rsidR="004D462B" w:rsidRDefault="004D462B" w:rsidP="00263C9E"/>
    <w:p w14:paraId="3C5B0DF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5F6726B" wp14:editId="3A905C5F">
            <wp:extent cx="3130550" cy="2275840"/>
            <wp:effectExtent l="0" t="0" r="0" b="0"/>
            <wp:docPr id="566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4D638" w14:textId="77777777" w:rsidR="004D462B" w:rsidRDefault="004D462B" w:rsidP="00263C9E">
      <w:pPr>
        <w:jc w:val="center"/>
      </w:pPr>
    </w:p>
    <w:p w14:paraId="620AC901" w14:textId="77777777" w:rsidR="004D462B" w:rsidRDefault="004D462B" w:rsidP="00263C9E">
      <w:pPr>
        <w:jc w:val="center"/>
      </w:pPr>
    </w:p>
    <w:p w14:paraId="52CE2113" w14:textId="77777777" w:rsidR="004D462B" w:rsidRDefault="004D462B" w:rsidP="00263C9E">
      <w:pPr>
        <w:jc w:val="center"/>
      </w:pPr>
    </w:p>
    <w:p w14:paraId="48D7BD74" w14:textId="77777777" w:rsidR="004D462B" w:rsidRDefault="004D462B" w:rsidP="006F3544"/>
    <w:p w14:paraId="178BE60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F3478C2" wp14:editId="2B0998EC">
            <wp:extent cx="3130550" cy="2275840"/>
            <wp:effectExtent l="0" t="0" r="0" b="0"/>
            <wp:docPr id="56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4810B" w14:textId="77777777" w:rsidR="004D462B" w:rsidRDefault="004D462B" w:rsidP="00263C9E">
      <w:pPr>
        <w:jc w:val="center"/>
      </w:pPr>
    </w:p>
    <w:p w14:paraId="60D76F6A" w14:textId="77777777" w:rsidR="004D462B" w:rsidRDefault="004D462B" w:rsidP="00263C9E">
      <w:pPr>
        <w:jc w:val="center"/>
      </w:pPr>
    </w:p>
    <w:p w14:paraId="43DA2F6B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A3C6589" wp14:editId="6A0FFD67">
            <wp:extent cx="3130550" cy="2275840"/>
            <wp:effectExtent l="0" t="0" r="0" b="0"/>
            <wp:docPr id="568" name="Pictur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9E3A8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25856" behindDoc="1" locked="0" layoutInCell="0" allowOverlap="1" wp14:anchorId="027940F2" wp14:editId="00BD464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6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8703FB" id="AutoShape 5" o:spid="_x0000_s1026" style="position:absolute;margin-left:331.5pt;margin-top:0;width:382.7pt;height:269.3pt;z-index:-251290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vElBB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4832" behindDoc="1" locked="0" layoutInCell="0" allowOverlap="1" wp14:anchorId="783ECF43" wp14:editId="1CA245A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7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AE234EA" id="AutoShape 4" o:spid="_x0000_s1026" style="position:absolute;margin-left:0;margin-top:0;width:382.7pt;height:269.3pt;z-index:-251291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FDvRo0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1" locked="0" layoutInCell="0" allowOverlap="1" wp14:anchorId="185607BC" wp14:editId="37736D6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7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A245C0B" id="AutoShape 3" o:spid="_x0000_s1026" style="position:absolute;margin-left:331.5pt;margin-top:0;width:382.7pt;height:269.3pt;z-index:-251292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759KwIAADk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W7759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2784" behindDoc="1" locked="0" layoutInCell="0" allowOverlap="1" wp14:anchorId="62389B13" wp14:editId="30A20A8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7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E4085B" id="AutoShape 2" o:spid="_x0000_s1026" style="position:absolute;margin-left:0;margin-top:0;width:382.7pt;height:269.3pt;z-index:-251293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goFKg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Df6CgU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77F57F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379F890" wp14:editId="09419644">
            <wp:extent cx="3130550" cy="2275840"/>
            <wp:effectExtent l="0" t="0" r="0" b="0"/>
            <wp:docPr id="573" name="Picture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E271F" w14:textId="77777777" w:rsidR="004D462B" w:rsidRDefault="004D462B" w:rsidP="00263C9E">
      <w:pPr>
        <w:jc w:val="center"/>
      </w:pPr>
    </w:p>
    <w:p w14:paraId="460FB74A" w14:textId="77777777" w:rsidR="004D462B" w:rsidRDefault="004D462B" w:rsidP="00263C9E"/>
    <w:p w14:paraId="63F7625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42E5C09" wp14:editId="718D9AFC">
            <wp:extent cx="3130550" cy="2275840"/>
            <wp:effectExtent l="0" t="0" r="0" b="0"/>
            <wp:docPr id="574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1A0C" w14:textId="77777777" w:rsidR="004D462B" w:rsidRDefault="004D462B" w:rsidP="00263C9E">
      <w:pPr>
        <w:jc w:val="center"/>
      </w:pPr>
    </w:p>
    <w:p w14:paraId="214501CC" w14:textId="77777777" w:rsidR="004D462B" w:rsidRDefault="004D462B" w:rsidP="00263C9E">
      <w:pPr>
        <w:jc w:val="center"/>
      </w:pPr>
    </w:p>
    <w:p w14:paraId="6F62B4DD" w14:textId="77777777" w:rsidR="004D462B" w:rsidRDefault="004D462B" w:rsidP="00263C9E">
      <w:pPr>
        <w:jc w:val="center"/>
      </w:pPr>
    </w:p>
    <w:p w14:paraId="38C1869C" w14:textId="77777777" w:rsidR="004D462B" w:rsidRDefault="004D462B" w:rsidP="006F3544"/>
    <w:p w14:paraId="7355E01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07FADF4" wp14:editId="1D4165F3">
            <wp:extent cx="3130550" cy="2275840"/>
            <wp:effectExtent l="0" t="0" r="0" b="0"/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3C9BF" w14:textId="77777777" w:rsidR="004D462B" w:rsidRDefault="004D462B" w:rsidP="00263C9E">
      <w:pPr>
        <w:jc w:val="center"/>
      </w:pPr>
    </w:p>
    <w:p w14:paraId="1ADF7F21" w14:textId="77777777" w:rsidR="004D462B" w:rsidRDefault="004D462B" w:rsidP="00263C9E">
      <w:pPr>
        <w:jc w:val="center"/>
      </w:pPr>
    </w:p>
    <w:p w14:paraId="0B1CC732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0F0DBDD" wp14:editId="632F9D27">
            <wp:extent cx="3130550" cy="2275840"/>
            <wp:effectExtent l="0" t="0" r="0" b="0"/>
            <wp:docPr id="57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27119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30976" behindDoc="1" locked="0" layoutInCell="0" allowOverlap="1" wp14:anchorId="34ACC25A" wp14:editId="62A8C0B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7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BCA519" id="AutoShape 5" o:spid="_x0000_s1026" style="position:absolute;margin-left:331.5pt;margin-top:0;width:382.7pt;height:269.3pt;z-index:-251285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BTLD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9952" behindDoc="1" locked="0" layoutInCell="0" allowOverlap="1" wp14:anchorId="7EF664BA" wp14:editId="4D83268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7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84D93A1" id="AutoShape 4" o:spid="_x0000_s1026" style="position:absolute;margin-left:0;margin-top:0;width:382.7pt;height:269.3pt;z-index:-251286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8PNKg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DCDw80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1" locked="0" layoutInCell="0" allowOverlap="1" wp14:anchorId="3B693BA5" wp14:editId="4F21EA6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7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2AA3DF" id="AutoShape 3" o:spid="_x0000_s1026" style="position:absolute;margin-left:331.5pt;margin-top:0;width:382.7pt;height:269.3pt;z-index:-251287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zs9LAIAADk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NoM7PS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1" locked="0" layoutInCell="0" allowOverlap="1" wp14:anchorId="632B4E5B" wp14:editId="0F69F57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8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4EDD3B2" id="AutoShape 2" o:spid="_x0000_s1026" style="position:absolute;margin-left:0;margin-top:0;width:382.7pt;height:269.3pt;z-index:-251288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KpRWok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089C52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EF9B79B" wp14:editId="7D05A10D">
            <wp:extent cx="3130550" cy="2275840"/>
            <wp:effectExtent l="0" t="0" r="0" b="0"/>
            <wp:docPr id="581" name="Pictur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DCA7B" w14:textId="77777777" w:rsidR="004D462B" w:rsidRDefault="004D462B" w:rsidP="00263C9E">
      <w:pPr>
        <w:jc w:val="center"/>
      </w:pPr>
    </w:p>
    <w:p w14:paraId="492D8B94" w14:textId="77777777" w:rsidR="004D462B" w:rsidRDefault="004D462B" w:rsidP="00263C9E"/>
    <w:p w14:paraId="73507DC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C0077B7" wp14:editId="18FD9B66">
            <wp:extent cx="3130550" cy="2275840"/>
            <wp:effectExtent l="0" t="0" r="0" b="0"/>
            <wp:docPr id="582" name="Picture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5893D" w14:textId="77777777" w:rsidR="004D462B" w:rsidRDefault="004D462B" w:rsidP="00263C9E">
      <w:pPr>
        <w:jc w:val="center"/>
      </w:pPr>
    </w:p>
    <w:p w14:paraId="739EDC79" w14:textId="77777777" w:rsidR="004D462B" w:rsidRDefault="004D462B" w:rsidP="00263C9E">
      <w:pPr>
        <w:jc w:val="center"/>
      </w:pPr>
    </w:p>
    <w:p w14:paraId="307CFCC7" w14:textId="77777777" w:rsidR="004D462B" w:rsidRDefault="004D462B" w:rsidP="00263C9E">
      <w:pPr>
        <w:jc w:val="center"/>
      </w:pPr>
    </w:p>
    <w:p w14:paraId="45FA2AA5" w14:textId="77777777" w:rsidR="004D462B" w:rsidRDefault="004D462B" w:rsidP="006F3544"/>
    <w:p w14:paraId="2942D94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43F4B74" wp14:editId="1B3E9236">
            <wp:extent cx="3130550" cy="2275840"/>
            <wp:effectExtent l="0" t="0" r="0" b="0"/>
            <wp:docPr id="583" name="Picture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74541" w14:textId="77777777" w:rsidR="004D462B" w:rsidRDefault="004D462B" w:rsidP="00263C9E">
      <w:pPr>
        <w:jc w:val="center"/>
      </w:pPr>
    </w:p>
    <w:p w14:paraId="3A487FC4" w14:textId="77777777" w:rsidR="004D462B" w:rsidRDefault="004D462B" w:rsidP="00263C9E">
      <w:pPr>
        <w:jc w:val="center"/>
      </w:pPr>
    </w:p>
    <w:p w14:paraId="0A5A620A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A7BD8C4" wp14:editId="0C37A50F">
            <wp:extent cx="3130550" cy="2275840"/>
            <wp:effectExtent l="0" t="0" r="0" b="0"/>
            <wp:docPr id="584" name="Picture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FD952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36096" behindDoc="1" locked="0" layoutInCell="0" allowOverlap="1" wp14:anchorId="4DC3D95C" wp14:editId="6D767F0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8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E1A9051" id="AutoShape 5" o:spid="_x0000_s1026" style="position:absolute;margin-left:331.5pt;margin-top:0;width:382.7pt;height:269.3pt;z-index:-251280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c5+BZ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5072" behindDoc="1" locked="0" layoutInCell="0" allowOverlap="1" wp14:anchorId="75F3285F" wp14:editId="0C60AAA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8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73CE51" id="AutoShape 4" o:spid="_x0000_s1026" style="position:absolute;margin-left:0;margin-top:0;width:382.7pt;height:269.3pt;z-index:-251281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lQhKw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98lQ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1" locked="0" layoutInCell="0" allowOverlap="1" wp14:anchorId="737F1F3B" wp14:editId="6EDE097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8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F04E9D" id="AutoShape 3" o:spid="_x0000_s1026" style="position:absolute;margin-left:331.5pt;margin-top:0;width:382.7pt;height:269.3pt;z-index:-251282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78qz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3024" behindDoc="1" locked="0" layoutInCell="0" allowOverlap="1" wp14:anchorId="571E6EA7" wp14:editId="4587D4B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8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A9F232" id="AutoShape 2" o:spid="_x0000_s1026" style="position:absolute;margin-left:0;margin-top:0;width:382.7pt;height:269.3pt;z-index:-251283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d/JKgIAADk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o938k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5F107C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6F80E02" wp14:editId="753E0591">
            <wp:extent cx="3130550" cy="2275840"/>
            <wp:effectExtent l="0" t="0" r="0" b="0"/>
            <wp:docPr id="589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3B00A" w14:textId="77777777" w:rsidR="004D462B" w:rsidRDefault="004D462B" w:rsidP="00263C9E">
      <w:pPr>
        <w:jc w:val="center"/>
      </w:pPr>
    </w:p>
    <w:p w14:paraId="10452E34" w14:textId="77777777" w:rsidR="004D462B" w:rsidRDefault="004D462B" w:rsidP="00263C9E"/>
    <w:p w14:paraId="490A27B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7687745" wp14:editId="2DB48BFA">
            <wp:extent cx="3130550" cy="2275840"/>
            <wp:effectExtent l="0" t="0" r="0" b="0"/>
            <wp:docPr id="590" name="Pictur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201AE" w14:textId="77777777" w:rsidR="004D462B" w:rsidRDefault="004D462B" w:rsidP="00263C9E">
      <w:pPr>
        <w:jc w:val="center"/>
      </w:pPr>
    </w:p>
    <w:p w14:paraId="53272928" w14:textId="77777777" w:rsidR="004D462B" w:rsidRDefault="004D462B" w:rsidP="00263C9E">
      <w:pPr>
        <w:jc w:val="center"/>
      </w:pPr>
    </w:p>
    <w:p w14:paraId="2062BF2C" w14:textId="77777777" w:rsidR="004D462B" w:rsidRDefault="004D462B" w:rsidP="00263C9E">
      <w:pPr>
        <w:jc w:val="center"/>
      </w:pPr>
    </w:p>
    <w:p w14:paraId="074CB415" w14:textId="77777777" w:rsidR="004D462B" w:rsidRDefault="004D462B" w:rsidP="006F3544"/>
    <w:p w14:paraId="24A54CD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26ABD9B" wp14:editId="53F8973C">
            <wp:extent cx="3130550" cy="2275840"/>
            <wp:effectExtent l="0" t="0" r="0" b="0"/>
            <wp:docPr id="591" name="Picture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1AB52" w14:textId="77777777" w:rsidR="004D462B" w:rsidRDefault="004D462B" w:rsidP="00263C9E">
      <w:pPr>
        <w:jc w:val="center"/>
      </w:pPr>
    </w:p>
    <w:p w14:paraId="2D96531D" w14:textId="77777777" w:rsidR="004D462B" w:rsidRDefault="004D462B" w:rsidP="00263C9E">
      <w:pPr>
        <w:jc w:val="center"/>
      </w:pPr>
    </w:p>
    <w:p w14:paraId="7AFF4FC8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2CEADEC" wp14:editId="4DF2E809">
            <wp:extent cx="3130550" cy="2275840"/>
            <wp:effectExtent l="0" t="0" r="0" b="0"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49A1A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41216" behindDoc="1" locked="0" layoutInCell="0" allowOverlap="1" wp14:anchorId="7ABC8F0A" wp14:editId="2EC8677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59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690802" id="AutoShape 5" o:spid="_x0000_s1026" style="position:absolute;margin-left:331.5pt;margin-top:0;width:382.7pt;height:269.3pt;z-index:-251275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S1YWN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1" locked="0" layoutInCell="0" allowOverlap="1" wp14:anchorId="59356125" wp14:editId="6FDCB56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59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DFB862" id="AutoShape 4" o:spid="_x0000_s1026" style="position:absolute;margin-left:0;margin-top:0;width:382.7pt;height:269.3pt;z-index:-251276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DdnP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9168" behindDoc="1" locked="0" layoutInCell="0" allowOverlap="1" wp14:anchorId="012774DB" wp14:editId="61BA999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59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9C8DC80" id="AutoShape 3" o:spid="_x0000_s1026" style="position:absolute;margin-left:331.5pt;margin-top:0;width:382.7pt;height:269.3pt;z-index:-251277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Fdosl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1" locked="0" layoutInCell="0" allowOverlap="1" wp14:anchorId="4EA36A95" wp14:editId="6E3CBFE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59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81204A" id="AutoShape 2" o:spid="_x0000_s1026" style="position:absolute;margin-left:0;margin-top:0;width:382.7pt;height:269.3pt;z-index:-251278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kYz9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8B8A76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B9BD339" wp14:editId="1402E962">
            <wp:extent cx="3130550" cy="2275840"/>
            <wp:effectExtent l="0" t="0" r="0" b="0"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AA043" w14:textId="77777777" w:rsidR="004D462B" w:rsidRDefault="004D462B" w:rsidP="00263C9E">
      <w:pPr>
        <w:jc w:val="center"/>
      </w:pPr>
    </w:p>
    <w:p w14:paraId="2FE30AA0" w14:textId="77777777" w:rsidR="004D462B" w:rsidRDefault="004D462B" w:rsidP="00263C9E"/>
    <w:p w14:paraId="341B5F4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EC00681" wp14:editId="37C65BA7">
            <wp:extent cx="3130550" cy="2275840"/>
            <wp:effectExtent l="0" t="0" r="0" b="0"/>
            <wp:docPr id="598" name="Picture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25D97" w14:textId="77777777" w:rsidR="004D462B" w:rsidRDefault="004D462B" w:rsidP="00263C9E">
      <w:pPr>
        <w:jc w:val="center"/>
      </w:pPr>
    </w:p>
    <w:p w14:paraId="566D31EF" w14:textId="77777777" w:rsidR="004D462B" w:rsidRDefault="004D462B" w:rsidP="00263C9E">
      <w:pPr>
        <w:jc w:val="center"/>
      </w:pPr>
    </w:p>
    <w:p w14:paraId="362193FD" w14:textId="77777777" w:rsidR="004D462B" w:rsidRDefault="004D462B" w:rsidP="00263C9E">
      <w:pPr>
        <w:jc w:val="center"/>
      </w:pPr>
    </w:p>
    <w:p w14:paraId="4137158B" w14:textId="77777777" w:rsidR="004D462B" w:rsidRDefault="004D462B" w:rsidP="006F3544"/>
    <w:p w14:paraId="79425E0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FB6F8DF" wp14:editId="39766FBC">
            <wp:extent cx="3130550" cy="2275840"/>
            <wp:effectExtent l="0" t="0" r="0" b="0"/>
            <wp:docPr id="599" name="Picture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DCE92" w14:textId="77777777" w:rsidR="004D462B" w:rsidRDefault="004D462B" w:rsidP="00263C9E">
      <w:pPr>
        <w:jc w:val="center"/>
      </w:pPr>
    </w:p>
    <w:p w14:paraId="4C8A681E" w14:textId="77777777" w:rsidR="004D462B" w:rsidRDefault="004D462B" w:rsidP="00263C9E">
      <w:pPr>
        <w:jc w:val="center"/>
      </w:pPr>
    </w:p>
    <w:p w14:paraId="74C91FC3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FA94848" wp14:editId="6C46A27C">
            <wp:extent cx="3130550" cy="2275840"/>
            <wp:effectExtent l="0" t="0" r="0" b="0"/>
            <wp:docPr id="600" name="Picture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47D04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46336" behindDoc="1" locked="0" layoutInCell="0" allowOverlap="1" wp14:anchorId="6CD44EF4" wp14:editId="27E5D3A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0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3568A0" id="AutoShape 5" o:spid="_x0000_s1026" style="position:absolute;margin-left:331.5pt;margin-top:0;width:382.7pt;height:269.3pt;z-index:-251270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etaN1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5312" behindDoc="1" locked="0" layoutInCell="0" allowOverlap="1" wp14:anchorId="36F5DF53" wp14:editId="1185405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0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C4207A" id="AutoShape 4" o:spid="_x0000_s1026" style="position:absolute;margin-left:0;margin-top:0;width:382.7pt;height:269.3pt;z-index:-251271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+gFw0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4288" behindDoc="1" locked="0" layoutInCell="0" allowOverlap="1" wp14:anchorId="4001B3CD" wp14:editId="1C5B9EC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0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AFA88B" id="AutoShape 3" o:spid="_x0000_s1026" style="position:absolute;margin-left:331.5pt;margin-top:0;width:382.7pt;height:269.3pt;z-index:-251272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5oO/9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3264" behindDoc="1" locked="0" layoutInCell="0" allowOverlap="1" wp14:anchorId="01E73A4C" wp14:editId="1EB42EB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0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E419B2D" id="AutoShape 2" o:spid="_x0000_s1026" style="position:absolute;margin-left:0;margin-top:0;width:382.7pt;height:269.3pt;z-index:-251273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xmlKwIAADk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oAxml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CCCE1F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17098F9" wp14:editId="57A929F3">
            <wp:extent cx="3130550" cy="2275840"/>
            <wp:effectExtent l="0" t="0" r="0" b="0"/>
            <wp:docPr id="605" name="Pictur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67117" w14:textId="77777777" w:rsidR="004D462B" w:rsidRDefault="004D462B" w:rsidP="00263C9E">
      <w:pPr>
        <w:jc w:val="center"/>
      </w:pPr>
    </w:p>
    <w:p w14:paraId="312D5274" w14:textId="77777777" w:rsidR="004D462B" w:rsidRDefault="004D462B" w:rsidP="00263C9E"/>
    <w:p w14:paraId="32C0F07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FBB308A" wp14:editId="1B41D43C">
            <wp:extent cx="3130550" cy="2275840"/>
            <wp:effectExtent l="0" t="0" r="0" b="0"/>
            <wp:docPr id="60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644F9" w14:textId="77777777" w:rsidR="004D462B" w:rsidRDefault="004D462B" w:rsidP="00263C9E">
      <w:pPr>
        <w:jc w:val="center"/>
      </w:pPr>
    </w:p>
    <w:p w14:paraId="6D20D753" w14:textId="77777777" w:rsidR="004D462B" w:rsidRDefault="004D462B" w:rsidP="00263C9E">
      <w:pPr>
        <w:jc w:val="center"/>
      </w:pPr>
    </w:p>
    <w:p w14:paraId="1FF18750" w14:textId="77777777" w:rsidR="004D462B" w:rsidRDefault="004D462B" w:rsidP="00263C9E">
      <w:pPr>
        <w:jc w:val="center"/>
      </w:pPr>
    </w:p>
    <w:p w14:paraId="0FE0BACB" w14:textId="77777777" w:rsidR="004D462B" w:rsidRDefault="004D462B" w:rsidP="006F3544"/>
    <w:p w14:paraId="3B6AB01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777BAD1" wp14:editId="5746C688">
            <wp:extent cx="3130550" cy="2275840"/>
            <wp:effectExtent l="0" t="0" r="0" b="0"/>
            <wp:docPr id="607" name="Picture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28B53" w14:textId="77777777" w:rsidR="004D462B" w:rsidRDefault="004D462B" w:rsidP="00263C9E">
      <w:pPr>
        <w:jc w:val="center"/>
      </w:pPr>
    </w:p>
    <w:p w14:paraId="21D79345" w14:textId="77777777" w:rsidR="004D462B" w:rsidRDefault="004D462B" w:rsidP="00263C9E">
      <w:pPr>
        <w:jc w:val="center"/>
      </w:pPr>
    </w:p>
    <w:p w14:paraId="663986AB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13B2ABE" wp14:editId="65E3A4F8">
            <wp:extent cx="3130550" cy="2275840"/>
            <wp:effectExtent l="0" t="0" r="0" b="0"/>
            <wp:docPr id="608" name="Picture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04EB3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51456" behindDoc="1" locked="0" layoutInCell="0" allowOverlap="1" wp14:anchorId="693CB826" wp14:editId="597185E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0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95FD6A0" id="AutoShape 5" o:spid="_x0000_s1026" style="position:absolute;margin-left:331.5pt;margin-top:0;width:382.7pt;height:269.3pt;z-index:-251265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+2SY1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0432" behindDoc="1" locked="0" layoutInCell="0" allowOverlap="1" wp14:anchorId="732A2782" wp14:editId="333AA27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1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0DA1B29" id="AutoShape 4" o:spid="_x0000_s1026" style="position:absolute;margin-left:0;margin-top:0;width:382.7pt;height:269.3pt;z-index:-251266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QSQw+S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9408" behindDoc="1" locked="0" layoutInCell="0" allowOverlap="1" wp14:anchorId="6B7742A2" wp14:editId="594442C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1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0600951" id="AutoShape 3" o:spid="_x0000_s1026" style="position:absolute;margin-left:331.5pt;margin-top:0;width:382.7pt;height:269.3pt;z-index:-251267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MgJKwIAADk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HJMgJ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8384" behindDoc="1" locked="0" layoutInCell="0" allowOverlap="1" wp14:anchorId="2AC2A4EF" wp14:editId="083E3A1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EB8E5B3" id="AutoShape 2" o:spid="_x0000_s1026" style="position:absolute;margin-left:0;margin-top:0;width:382.7pt;height:269.3pt;z-index:-251268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mMXxx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907F72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6477951" wp14:editId="0F060706">
            <wp:extent cx="3130550" cy="2275840"/>
            <wp:effectExtent l="0" t="0" r="0" b="0"/>
            <wp:docPr id="613" name="Picture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2647E" w14:textId="77777777" w:rsidR="004D462B" w:rsidRDefault="004D462B" w:rsidP="00263C9E">
      <w:pPr>
        <w:jc w:val="center"/>
      </w:pPr>
    </w:p>
    <w:p w14:paraId="7DF62C3B" w14:textId="77777777" w:rsidR="004D462B" w:rsidRDefault="004D462B" w:rsidP="00263C9E"/>
    <w:p w14:paraId="680BDA6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548288C" wp14:editId="6C488BFA">
            <wp:extent cx="3130550" cy="2275840"/>
            <wp:effectExtent l="0" t="0" r="0" b="0"/>
            <wp:docPr id="614" name="Picture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59A53" w14:textId="77777777" w:rsidR="004D462B" w:rsidRDefault="004D462B" w:rsidP="00263C9E">
      <w:pPr>
        <w:jc w:val="center"/>
      </w:pPr>
    </w:p>
    <w:p w14:paraId="1CBE28E3" w14:textId="77777777" w:rsidR="004D462B" w:rsidRDefault="004D462B" w:rsidP="00263C9E">
      <w:pPr>
        <w:jc w:val="center"/>
      </w:pPr>
    </w:p>
    <w:p w14:paraId="463351EC" w14:textId="77777777" w:rsidR="004D462B" w:rsidRDefault="004D462B" w:rsidP="00263C9E">
      <w:pPr>
        <w:jc w:val="center"/>
      </w:pPr>
    </w:p>
    <w:p w14:paraId="39DAB32F" w14:textId="77777777" w:rsidR="004D462B" w:rsidRDefault="004D462B" w:rsidP="006F3544"/>
    <w:p w14:paraId="1618F3D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62EDF3F" wp14:editId="3F373D3E">
            <wp:extent cx="3130550" cy="2275840"/>
            <wp:effectExtent l="0" t="0" r="0" b="0"/>
            <wp:docPr id="615" name="Picture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FF3F8" w14:textId="77777777" w:rsidR="004D462B" w:rsidRDefault="004D462B" w:rsidP="00263C9E">
      <w:pPr>
        <w:jc w:val="center"/>
      </w:pPr>
    </w:p>
    <w:p w14:paraId="544F6203" w14:textId="77777777" w:rsidR="004D462B" w:rsidRDefault="004D462B" w:rsidP="00263C9E">
      <w:pPr>
        <w:jc w:val="center"/>
      </w:pPr>
    </w:p>
    <w:p w14:paraId="046FDCAB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53546B2" wp14:editId="27E5E5F8">
            <wp:extent cx="3130550" cy="2275840"/>
            <wp:effectExtent l="0" t="0" r="0" b="0"/>
            <wp:docPr id="616" name="Picture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13BDA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56576" behindDoc="1" locked="0" layoutInCell="0" allowOverlap="1" wp14:anchorId="39B423A0" wp14:editId="4EC7845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C007EA" id="AutoShape 5" o:spid="_x0000_s1026" style="position:absolute;margin-left:331.5pt;margin-top:0;width:382.7pt;height:269.3pt;z-index:-251259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Qh8a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1" locked="0" layoutInCell="0" allowOverlap="1" wp14:anchorId="572E02C8" wp14:editId="1B2D9D6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1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B33ADD" id="AutoShape 4" o:spid="_x0000_s1026" style="position:absolute;margin-left:0;margin-top:0;width:382.7pt;height:269.3pt;z-index:-251260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LW5KgIAADk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CFItbk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4528" behindDoc="1" locked="0" layoutInCell="0" allowOverlap="1" wp14:anchorId="3FFD5895" wp14:editId="753C1AE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F06231" id="AutoShape 3" o:spid="_x0000_s1026" style="position:absolute;margin-left:331.5pt;margin-top:0;width:382.7pt;height:269.3pt;z-index:-251261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E1JKwIAADk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nSE1J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3504" behindDoc="1" locked="0" layoutInCell="0" allowOverlap="1" wp14:anchorId="1DDFFFE9" wp14:editId="35693CE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E35E71" id="AutoShape 2" o:spid="_x0000_s1026" style="position:absolute;margin-left:0;margin-top:0;width:382.7pt;height:269.3pt;z-index:-251262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UMJ5Y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D11E8B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1531B2E" wp14:editId="0C466757">
            <wp:extent cx="3130550" cy="2275840"/>
            <wp:effectExtent l="0" t="0" r="0" b="0"/>
            <wp:docPr id="621" name="Picture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9C279" w14:textId="77777777" w:rsidR="004D462B" w:rsidRDefault="004D462B" w:rsidP="00263C9E">
      <w:pPr>
        <w:jc w:val="center"/>
      </w:pPr>
    </w:p>
    <w:p w14:paraId="5E465773" w14:textId="77777777" w:rsidR="004D462B" w:rsidRDefault="004D462B" w:rsidP="00263C9E"/>
    <w:p w14:paraId="4B95B92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3F72DDB" wp14:editId="3CA6D558">
            <wp:extent cx="3130550" cy="2275840"/>
            <wp:effectExtent l="0" t="0" r="0" b="0"/>
            <wp:docPr id="622" name="Picture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D2054" w14:textId="77777777" w:rsidR="004D462B" w:rsidRDefault="004D462B" w:rsidP="00263C9E">
      <w:pPr>
        <w:jc w:val="center"/>
      </w:pPr>
    </w:p>
    <w:p w14:paraId="28FE0677" w14:textId="77777777" w:rsidR="004D462B" w:rsidRDefault="004D462B" w:rsidP="00263C9E">
      <w:pPr>
        <w:jc w:val="center"/>
      </w:pPr>
    </w:p>
    <w:p w14:paraId="344AD5CD" w14:textId="77777777" w:rsidR="004D462B" w:rsidRDefault="004D462B" w:rsidP="00263C9E">
      <w:pPr>
        <w:jc w:val="center"/>
      </w:pPr>
    </w:p>
    <w:p w14:paraId="35F8F9C2" w14:textId="77777777" w:rsidR="004D462B" w:rsidRDefault="004D462B" w:rsidP="006F3544"/>
    <w:p w14:paraId="2B924A9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7535FF1" wp14:editId="04948BA1">
            <wp:extent cx="3130550" cy="2275840"/>
            <wp:effectExtent l="0" t="0" r="0" b="0"/>
            <wp:docPr id="623" name="Picture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53949" w14:textId="77777777" w:rsidR="004D462B" w:rsidRDefault="004D462B" w:rsidP="00263C9E">
      <w:pPr>
        <w:jc w:val="center"/>
      </w:pPr>
    </w:p>
    <w:p w14:paraId="48B36D9A" w14:textId="77777777" w:rsidR="004D462B" w:rsidRDefault="004D462B" w:rsidP="00263C9E">
      <w:pPr>
        <w:jc w:val="center"/>
      </w:pPr>
    </w:p>
    <w:p w14:paraId="26807CBF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1BD4241" wp14:editId="64A39C3D">
            <wp:extent cx="3130550" cy="2275840"/>
            <wp:effectExtent l="0" t="0" r="0" b="0"/>
            <wp:docPr id="624" name="Picture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E7006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61696" behindDoc="1" locked="0" layoutInCell="0" allowOverlap="1" wp14:anchorId="73ADCE30" wp14:editId="6DCBF53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2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0625A68" id="AutoShape 5" o:spid="_x0000_s1026" style="position:absolute;margin-left:331.5pt;margin-top:0;width:382.7pt;height:269.3pt;z-index:-251254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p1GKwIAADk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jup1G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0672" behindDoc="1" locked="0" layoutInCell="0" allowOverlap="1" wp14:anchorId="448AD024" wp14:editId="1C5FBF7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2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EA5A664" id="AutoShape 4" o:spid="_x0000_s1026" style="position:absolute;margin-left:0;margin-top:0;width:382.7pt;height:269.3pt;z-index:-251255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Cryk+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9648" behindDoc="1" locked="0" layoutInCell="0" allowOverlap="1" wp14:anchorId="2041B9B0" wp14:editId="147D4CE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2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63A827" id="AutoShape 3" o:spid="_x0000_s1026" style="position:absolute;margin-left:331.5pt;margin-top:0;width:382.7pt;height:269.3pt;z-index:-251256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Er9H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8624" behindDoc="1" locked="0" layoutInCell="0" allowOverlap="1" wp14:anchorId="25FC546C" wp14:editId="5C3F7B8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2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0606FB" id="AutoShape 2" o:spid="_x0000_s1026" style="position:absolute;margin-left:0;margin-top:0;width:382.7pt;height:269.3pt;z-index:-251257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VgotY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85C585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A7341D7" wp14:editId="02B18D61">
            <wp:extent cx="3130550" cy="2275840"/>
            <wp:effectExtent l="0" t="0" r="0" b="0"/>
            <wp:docPr id="629" name="Picture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5EA5B" w14:textId="77777777" w:rsidR="004D462B" w:rsidRDefault="004D462B" w:rsidP="00263C9E">
      <w:pPr>
        <w:jc w:val="center"/>
      </w:pPr>
    </w:p>
    <w:p w14:paraId="62EC7C59" w14:textId="77777777" w:rsidR="004D462B" w:rsidRDefault="004D462B" w:rsidP="00263C9E"/>
    <w:p w14:paraId="256B53A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0898585" wp14:editId="66D443DD">
            <wp:extent cx="3130550" cy="2275840"/>
            <wp:effectExtent l="0" t="0" r="0" b="0"/>
            <wp:docPr id="630" name="Picture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3ED2E" w14:textId="77777777" w:rsidR="004D462B" w:rsidRDefault="004D462B" w:rsidP="00263C9E">
      <w:pPr>
        <w:jc w:val="center"/>
      </w:pPr>
    </w:p>
    <w:p w14:paraId="775EBF32" w14:textId="77777777" w:rsidR="004D462B" w:rsidRDefault="004D462B" w:rsidP="00263C9E">
      <w:pPr>
        <w:jc w:val="center"/>
      </w:pPr>
    </w:p>
    <w:p w14:paraId="08D9D7EE" w14:textId="77777777" w:rsidR="004D462B" w:rsidRDefault="004D462B" w:rsidP="00263C9E">
      <w:pPr>
        <w:jc w:val="center"/>
      </w:pPr>
    </w:p>
    <w:p w14:paraId="283D7531" w14:textId="77777777" w:rsidR="004D462B" w:rsidRDefault="004D462B" w:rsidP="006F3544"/>
    <w:p w14:paraId="58C5A75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83C727D" wp14:editId="42011341">
            <wp:extent cx="3130550" cy="2275840"/>
            <wp:effectExtent l="0" t="0" r="0" b="0"/>
            <wp:docPr id="631" name="Picture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102C8" w14:textId="77777777" w:rsidR="004D462B" w:rsidRDefault="004D462B" w:rsidP="00263C9E">
      <w:pPr>
        <w:jc w:val="center"/>
      </w:pPr>
    </w:p>
    <w:p w14:paraId="6EC46E26" w14:textId="77777777" w:rsidR="004D462B" w:rsidRDefault="004D462B" w:rsidP="00263C9E">
      <w:pPr>
        <w:jc w:val="center"/>
      </w:pPr>
    </w:p>
    <w:p w14:paraId="00C28A31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E4C898B" wp14:editId="194566AD">
            <wp:extent cx="3130550" cy="2275840"/>
            <wp:effectExtent l="0" t="0" r="0" b="0"/>
            <wp:docPr id="632" name="Picture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C19F2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66816" behindDoc="1" locked="0" layoutInCell="0" allowOverlap="1" wp14:anchorId="1680B1C6" wp14:editId="6230B1E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3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A78883" id="AutoShape 5" o:spid="_x0000_s1026" style="position:absolute;margin-left:331.5pt;margin-top:0;width:382.7pt;height:269.3pt;z-index:-251249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LYj4ki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5792" behindDoc="1" locked="0" layoutInCell="0" allowOverlap="1" wp14:anchorId="0124BA04" wp14:editId="7900E48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3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B2DD74" id="AutoShape 4" o:spid="_x0000_s1026" style="position:absolute;margin-left:0;margin-top:0;width:382.7pt;height:269.3pt;z-index:-251250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w7K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8Kw7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4768" behindDoc="1" locked="0" layoutInCell="0" allowOverlap="1" wp14:anchorId="324CB870" wp14:editId="444C5D2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3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EB66AE" id="AutoShape 3" o:spid="_x0000_s1026" style="position:absolute;margin-left:331.5pt;margin-top:0;width:382.7pt;height:269.3pt;z-index:-251251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eiv2Oi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3744" behindDoc="1" locked="0" layoutInCell="0" allowOverlap="1" wp14:anchorId="409E9169" wp14:editId="1E3D46B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3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86203A0" id="AutoShape 2" o:spid="_x0000_s1026" style="position:absolute;margin-left:0;margin-top:0;width:382.7pt;height:269.3pt;z-index:-251252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bPkJC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6BC2FD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FCF48C1" wp14:editId="3E26DF44">
            <wp:extent cx="3130550" cy="2275840"/>
            <wp:effectExtent l="0" t="0" r="0" b="0"/>
            <wp:docPr id="637" name="Picture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D84B" w14:textId="77777777" w:rsidR="004D462B" w:rsidRDefault="004D462B" w:rsidP="00263C9E">
      <w:pPr>
        <w:jc w:val="center"/>
      </w:pPr>
    </w:p>
    <w:p w14:paraId="790D8DE2" w14:textId="77777777" w:rsidR="004D462B" w:rsidRDefault="004D462B" w:rsidP="00263C9E"/>
    <w:p w14:paraId="180912B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45014A8" wp14:editId="3F3572E2">
            <wp:extent cx="3130550" cy="2275840"/>
            <wp:effectExtent l="0" t="0" r="0" b="0"/>
            <wp:docPr id="638" name="Pictur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0850C" w14:textId="77777777" w:rsidR="004D462B" w:rsidRDefault="004D462B" w:rsidP="00263C9E">
      <w:pPr>
        <w:jc w:val="center"/>
      </w:pPr>
    </w:p>
    <w:p w14:paraId="0D9CF388" w14:textId="77777777" w:rsidR="004D462B" w:rsidRDefault="004D462B" w:rsidP="00263C9E">
      <w:pPr>
        <w:jc w:val="center"/>
      </w:pPr>
    </w:p>
    <w:p w14:paraId="59375789" w14:textId="77777777" w:rsidR="004D462B" w:rsidRDefault="004D462B" w:rsidP="00263C9E">
      <w:pPr>
        <w:jc w:val="center"/>
      </w:pPr>
    </w:p>
    <w:p w14:paraId="3B260646" w14:textId="77777777" w:rsidR="004D462B" w:rsidRDefault="004D462B" w:rsidP="006F3544"/>
    <w:p w14:paraId="3CCB8DA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08519B4" wp14:editId="0D37BA74">
            <wp:extent cx="3130550" cy="2275840"/>
            <wp:effectExtent l="0" t="0" r="0" b="0"/>
            <wp:docPr id="639" name="Picture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66B40" w14:textId="77777777" w:rsidR="004D462B" w:rsidRDefault="004D462B" w:rsidP="00263C9E">
      <w:pPr>
        <w:jc w:val="center"/>
      </w:pPr>
    </w:p>
    <w:p w14:paraId="594D74CD" w14:textId="77777777" w:rsidR="004D462B" w:rsidRDefault="004D462B" w:rsidP="00263C9E">
      <w:pPr>
        <w:jc w:val="center"/>
      </w:pPr>
    </w:p>
    <w:p w14:paraId="0B86D4A9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DF8A020" wp14:editId="3623C281">
            <wp:extent cx="3130550" cy="2275840"/>
            <wp:effectExtent l="0" t="0" r="0" b="0"/>
            <wp:docPr id="640" name="Pictur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9185B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71936" behindDoc="1" locked="0" layoutInCell="0" allowOverlap="1" wp14:anchorId="14E9AD03" wp14:editId="639F1BA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4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BC3024C" id="AutoShape 5" o:spid="_x0000_s1026" style="position:absolute;margin-left:331.5pt;margin-top:0;width:382.7pt;height:269.3pt;z-index:-251244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1pTKw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Ex1pT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1" locked="0" layoutInCell="0" allowOverlap="1" wp14:anchorId="69F51ED9" wp14:editId="7BAD5FB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4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07CDCB" id="AutoShape 4" o:spid="_x0000_s1026" style="position:absolute;margin-left:0;margin-top:0;width:382.7pt;height:269.3pt;z-index:-251245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u4rKwIAADk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l0u4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9888" behindDoc="1" locked="0" layoutInCell="0" allowOverlap="1" wp14:anchorId="453DFD78" wp14:editId="7631C68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4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A48A15" id="AutoShape 3" o:spid="_x0000_s1026" style="position:absolute;margin-left:331.5pt;margin-top:0;width:382.7pt;height:269.3pt;z-index:-251246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j0hbb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8864" behindDoc="1" locked="0" layoutInCell="0" allowOverlap="1" wp14:anchorId="6E99EC07" wp14:editId="2200B15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4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14D9B3" id="AutoShape 2" o:spid="_x0000_s1026" style="position:absolute;margin-left:0;margin-top:0;width:382.7pt;height:269.3pt;z-index:-251247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eCDKwIAADk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yceC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248476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FA1417D" wp14:editId="3859FFD3">
            <wp:extent cx="3130550" cy="2275840"/>
            <wp:effectExtent l="0" t="0" r="0" b="0"/>
            <wp:docPr id="645" name="Pictur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82D49" w14:textId="77777777" w:rsidR="004D462B" w:rsidRDefault="004D462B" w:rsidP="00263C9E">
      <w:pPr>
        <w:jc w:val="center"/>
      </w:pPr>
    </w:p>
    <w:p w14:paraId="2B1E0E75" w14:textId="77777777" w:rsidR="004D462B" w:rsidRDefault="004D462B" w:rsidP="00263C9E"/>
    <w:p w14:paraId="3B1D562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FB809F5" wp14:editId="0262E0B6">
            <wp:extent cx="3130550" cy="2275840"/>
            <wp:effectExtent l="0" t="0" r="0" b="0"/>
            <wp:docPr id="646" name="Picture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D49C" w14:textId="77777777" w:rsidR="004D462B" w:rsidRDefault="004D462B" w:rsidP="00263C9E">
      <w:pPr>
        <w:jc w:val="center"/>
      </w:pPr>
    </w:p>
    <w:p w14:paraId="160C63D4" w14:textId="77777777" w:rsidR="004D462B" w:rsidRDefault="004D462B" w:rsidP="00263C9E">
      <w:pPr>
        <w:jc w:val="center"/>
      </w:pPr>
    </w:p>
    <w:p w14:paraId="745E78EE" w14:textId="77777777" w:rsidR="004D462B" w:rsidRDefault="004D462B" w:rsidP="00263C9E">
      <w:pPr>
        <w:jc w:val="center"/>
      </w:pPr>
    </w:p>
    <w:p w14:paraId="67523626" w14:textId="77777777" w:rsidR="004D462B" w:rsidRDefault="004D462B" w:rsidP="006F3544"/>
    <w:p w14:paraId="57F43B0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6535E64" wp14:editId="6758E59D">
            <wp:extent cx="3130550" cy="2275840"/>
            <wp:effectExtent l="0" t="0" r="0" b="0"/>
            <wp:docPr id="647" name="Picture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9529C" w14:textId="77777777" w:rsidR="004D462B" w:rsidRDefault="004D462B" w:rsidP="00263C9E">
      <w:pPr>
        <w:jc w:val="center"/>
      </w:pPr>
    </w:p>
    <w:p w14:paraId="6233070F" w14:textId="77777777" w:rsidR="004D462B" w:rsidRDefault="004D462B" w:rsidP="00263C9E">
      <w:pPr>
        <w:jc w:val="center"/>
      </w:pPr>
    </w:p>
    <w:p w14:paraId="5AA2A2DD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86DAD39" wp14:editId="029B40D9">
            <wp:extent cx="3130550" cy="2275840"/>
            <wp:effectExtent l="0" t="0" r="0" b="0"/>
            <wp:docPr id="648" name="Picture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EDF03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77056" behindDoc="1" locked="0" layoutInCell="0" allowOverlap="1" wp14:anchorId="19136FD8" wp14:editId="19B66EF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4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B7169F" id="AutoShape 5" o:spid="_x0000_s1026" style="position:absolute;margin-left:331.5pt;margin-top:0;width:382.7pt;height:269.3pt;z-index:-251239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kq98T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1" locked="0" layoutInCell="0" allowOverlap="1" wp14:anchorId="06CCAF43" wp14:editId="756C5E8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5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FC5EC9" id="AutoShape 4" o:spid="_x0000_s1026" style="position:absolute;margin-left:0;margin-top:0;width:382.7pt;height:269.3pt;z-index:-251240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FtWyd8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5008" behindDoc="1" locked="0" layoutInCell="0" allowOverlap="1" wp14:anchorId="59733BEE" wp14:editId="34CF000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5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A77F54" id="AutoShape 3" o:spid="_x0000_s1026" style="position:absolute;margin-left:331.5pt;margin-top:0;width:382.7pt;height:269.3pt;z-index:-251241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dVjE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3984" behindDoc="1" locked="0" layoutInCell="0" allowOverlap="1" wp14:anchorId="04414CAA" wp14:editId="5826BEB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5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3563FF4" id="AutoShape 2" o:spid="_x0000_s1026" style="position:absolute;margin-left:0;margin-top:0;width:382.7pt;height:269.3pt;z-index:-251242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8Q4VX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8CE510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1706693" wp14:editId="301BF04B">
            <wp:extent cx="3130550" cy="2275840"/>
            <wp:effectExtent l="0" t="0" r="0" b="0"/>
            <wp:docPr id="653" name="Pictur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84D31" w14:textId="77777777" w:rsidR="004D462B" w:rsidRDefault="004D462B" w:rsidP="00263C9E">
      <w:pPr>
        <w:jc w:val="center"/>
      </w:pPr>
    </w:p>
    <w:p w14:paraId="2F86391A" w14:textId="77777777" w:rsidR="004D462B" w:rsidRDefault="004D462B" w:rsidP="00263C9E"/>
    <w:p w14:paraId="4B496E4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ADE2D63" wp14:editId="787FF505">
            <wp:extent cx="3130550" cy="2275840"/>
            <wp:effectExtent l="0" t="0" r="0" b="0"/>
            <wp:docPr id="654" name="Picture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8F089" w14:textId="77777777" w:rsidR="004D462B" w:rsidRDefault="004D462B" w:rsidP="00263C9E">
      <w:pPr>
        <w:jc w:val="center"/>
      </w:pPr>
    </w:p>
    <w:p w14:paraId="66D0A7EF" w14:textId="77777777" w:rsidR="004D462B" w:rsidRDefault="004D462B" w:rsidP="00263C9E">
      <w:pPr>
        <w:jc w:val="center"/>
      </w:pPr>
    </w:p>
    <w:p w14:paraId="6DC778CD" w14:textId="77777777" w:rsidR="004D462B" w:rsidRDefault="004D462B" w:rsidP="00263C9E">
      <w:pPr>
        <w:jc w:val="center"/>
      </w:pPr>
    </w:p>
    <w:p w14:paraId="18724FC7" w14:textId="77777777" w:rsidR="004D462B" w:rsidRDefault="004D462B" w:rsidP="006F3544"/>
    <w:p w14:paraId="746B502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FE7BAA6" wp14:editId="57F059A1">
            <wp:extent cx="3130550" cy="2275840"/>
            <wp:effectExtent l="0" t="0" r="0" b="0"/>
            <wp:docPr id="655" name="Picture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86E3" w14:textId="77777777" w:rsidR="004D462B" w:rsidRDefault="004D462B" w:rsidP="00263C9E">
      <w:pPr>
        <w:jc w:val="center"/>
      </w:pPr>
    </w:p>
    <w:p w14:paraId="00B99E97" w14:textId="77777777" w:rsidR="004D462B" w:rsidRDefault="004D462B" w:rsidP="00263C9E">
      <w:pPr>
        <w:jc w:val="center"/>
      </w:pPr>
    </w:p>
    <w:p w14:paraId="6C05BE73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AAB61D6" wp14:editId="5BD51B3E">
            <wp:extent cx="3130550" cy="2275840"/>
            <wp:effectExtent l="0" t="0" r="0" b="0"/>
            <wp:docPr id="656" name="Picture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83971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82176" behindDoc="1" locked="0" layoutInCell="0" allowOverlap="1" wp14:anchorId="198304D3" wp14:editId="525CCA5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5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FFADB1" id="AutoShape 5" o:spid="_x0000_s1026" style="position:absolute;margin-left:331.5pt;margin-top:0;width:382.7pt;height:269.3pt;z-index:-251234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K9T+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1152" behindDoc="1" locked="0" layoutInCell="0" allowOverlap="1" wp14:anchorId="4CCAAA6B" wp14:editId="15F8A3A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5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A2A4F0" id="AutoShape 4" o:spid="_x0000_s1026" style="position:absolute;margin-left:0;margin-top:0;width:382.7pt;height:269.3pt;z-index:-251235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kyfKg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Ds6TJ8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0128" behindDoc="1" locked="0" layoutInCell="0" allowOverlap="1" wp14:anchorId="7EAB6D99" wp14:editId="1198734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5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8DEAD7" id="AutoShape 3" o:spid="_x0000_s1026" style="position:absolute;margin-left:331.5pt;margin-top:0;width:382.7pt;height:269.3pt;z-index:-251236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rRvLAIAADk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PTq0by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9104" behindDoc="1" locked="0" layoutInCell="0" allowOverlap="1" wp14:anchorId="208C4065" wp14:editId="3F8F19F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6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3080C29" id="AutoShape 2" o:spid="_x0000_s1026" style="position:absolute;margin-left:0;margin-top:0;width:382.7pt;height:269.3pt;z-index:-251237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I9+3rA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070663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FE4DAB2" wp14:editId="39A6CC0F">
            <wp:extent cx="3130550" cy="2275840"/>
            <wp:effectExtent l="0" t="0" r="0" b="0"/>
            <wp:docPr id="661" name="Picture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E0E5E" w14:textId="77777777" w:rsidR="004D462B" w:rsidRDefault="004D462B" w:rsidP="00263C9E">
      <w:pPr>
        <w:jc w:val="center"/>
      </w:pPr>
    </w:p>
    <w:p w14:paraId="3D4A0371" w14:textId="77777777" w:rsidR="004D462B" w:rsidRDefault="004D462B" w:rsidP="00263C9E"/>
    <w:p w14:paraId="5B72D0F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EEF3CC8" wp14:editId="4AFB9C9F">
            <wp:extent cx="3130550" cy="2275840"/>
            <wp:effectExtent l="0" t="0" r="0" b="0"/>
            <wp:docPr id="662" name="Picture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7F93C" w14:textId="77777777" w:rsidR="004D462B" w:rsidRDefault="004D462B" w:rsidP="00263C9E">
      <w:pPr>
        <w:jc w:val="center"/>
      </w:pPr>
    </w:p>
    <w:p w14:paraId="38B15AA6" w14:textId="77777777" w:rsidR="004D462B" w:rsidRDefault="004D462B" w:rsidP="00263C9E">
      <w:pPr>
        <w:jc w:val="center"/>
      </w:pPr>
    </w:p>
    <w:p w14:paraId="06EF62B5" w14:textId="77777777" w:rsidR="004D462B" w:rsidRDefault="004D462B" w:rsidP="00263C9E">
      <w:pPr>
        <w:jc w:val="center"/>
      </w:pPr>
    </w:p>
    <w:p w14:paraId="28AA6969" w14:textId="77777777" w:rsidR="004D462B" w:rsidRDefault="004D462B" w:rsidP="006F3544"/>
    <w:p w14:paraId="2C9AA8B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1B4630B" wp14:editId="70486A52">
            <wp:extent cx="3130550" cy="2275840"/>
            <wp:effectExtent l="0" t="0" r="0" b="0"/>
            <wp:docPr id="663" name="Picture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6C6C6" w14:textId="77777777" w:rsidR="004D462B" w:rsidRDefault="004D462B" w:rsidP="00263C9E">
      <w:pPr>
        <w:jc w:val="center"/>
      </w:pPr>
    </w:p>
    <w:p w14:paraId="6A447B69" w14:textId="77777777" w:rsidR="004D462B" w:rsidRDefault="004D462B" w:rsidP="00263C9E">
      <w:pPr>
        <w:jc w:val="center"/>
      </w:pPr>
    </w:p>
    <w:p w14:paraId="603F510C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523B703" wp14:editId="6630C53B">
            <wp:extent cx="3130550" cy="2275840"/>
            <wp:effectExtent l="0" t="0" r="0" b="0"/>
            <wp:docPr id="664" name="Picture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51465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87296" behindDoc="1" locked="0" layoutInCell="0" allowOverlap="1" wp14:anchorId="780B4BC9" wp14:editId="646758A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6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9230CA" id="AutoShape 5" o:spid="_x0000_s1026" style="position:absolute;margin-left:331.5pt;margin-top:0;width:382.7pt;height:269.3pt;z-index:-251229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5yGRg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6272" behindDoc="1" locked="0" layoutInCell="0" allowOverlap="1" wp14:anchorId="6BC1CC06" wp14:editId="04BCE09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6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544B8E" id="AutoShape 4" o:spid="_x0000_s1026" style="position:absolute;margin-left:0;margin-top:0;width:382.7pt;height:269.3pt;z-index:-251230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Y3dAY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5248" behindDoc="1" locked="0" layoutInCell="0" allowOverlap="1" wp14:anchorId="5D00D599" wp14:editId="040F392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6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33E2F15" id="AutoShape 3" o:spid="_x0000_s1026" style="position:absolute;margin-left:331.5pt;margin-top:0;width:382.7pt;height:269.3pt;z-index:-251231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e3Sj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4224" behindDoc="1" locked="0" layoutInCell="0" allowOverlap="1" wp14:anchorId="570F8C11" wp14:editId="0A7D434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AE7213" id="AutoShape 2" o:spid="_x0000_s1026" style="position:absolute;margin-left:0;margin-top:0;width:382.7pt;height:269.3pt;z-index:-251232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8SW/A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BBC5B2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28B42EE" wp14:editId="33935E28">
            <wp:extent cx="3130550" cy="2275840"/>
            <wp:effectExtent l="0" t="0" r="0" b="0"/>
            <wp:docPr id="669" name="Picture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0E551" w14:textId="77777777" w:rsidR="004D462B" w:rsidRDefault="004D462B" w:rsidP="00263C9E">
      <w:pPr>
        <w:jc w:val="center"/>
      </w:pPr>
    </w:p>
    <w:p w14:paraId="116A3696" w14:textId="77777777" w:rsidR="004D462B" w:rsidRDefault="004D462B" w:rsidP="00263C9E"/>
    <w:p w14:paraId="32BCCA0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78FF921" wp14:editId="2955343E">
            <wp:extent cx="3130550" cy="2275840"/>
            <wp:effectExtent l="0" t="0" r="0" b="0"/>
            <wp:docPr id="670" name="Picture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EFE22" w14:textId="77777777" w:rsidR="004D462B" w:rsidRDefault="004D462B" w:rsidP="00263C9E">
      <w:pPr>
        <w:jc w:val="center"/>
      </w:pPr>
    </w:p>
    <w:p w14:paraId="6188096F" w14:textId="77777777" w:rsidR="004D462B" w:rsidRDefault="004D462B" w:rsidP="00263C9E">
      <w:pPr>
        <w:jc w:val="center"/>
      </w:pPr>
    </w:p>
    <w:p w14:paraId="3ADED22C" w14:textId="77777777" w:rsidR="004D462B" w:rsidRDefault="004D462B" w:rsidP="00263C9E">
      <w:pPr>
        <w:jc w:val="center"/>
      </w:pPr>
    </w:p>
    <w:p w14:paraId="1131BC93" w14:textId="77777777" w:rsidR="004D462B" w:rsidRDefault="004D462B" w:rsidP="006F3544"/>
    <w:p w14:paraId="3C1C1E0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4C1EC6A" wp14:editId="5E9779B2">
            <wp:extent cx="3130550" cy="2275840"/>
            <wp:effectExtent l="0" t="0" r="0" b="0"/>
            <wp:docPr id="671" name="Picture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8EF73" w14:textId="77777777" w:rsidR="004D462B" w:rsidRDefault="004D462B" w:rsidP="00263C9E">
      <w:pPr>
        <w:jc w:val="center"/>
      </w:pPr>
    </w:p>
    <w:p w14:paraId="5AC6E0BF" w14:textId="77777777" w:rsidR="004D462B" w:rsidRDefault="004D462B" w:rsidP="00263C9E">
      <w:pPr>
        <w:jc w:val="center"/>
      </w:pPr>
    </w:p>
    <w:p w14:paraId="1AA8F4A7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4247DAC" wp14:editId="36F631C9">
            <wp:extent cx="3130550" cy="2275840"/>
            <wp:effectExtent l="0" t="0" r="0" b="0"/>
            <wp:docPr id="672" name="Picture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E6868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92416" behindDoc="1" locked="0" layoutInCell="0" allowOverlap="1" wp14:anchorId="1DE0C111" wp14:editId="525B62D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7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B17909" id="AutoShape 5" o:spid="_x0000_s1026" style="position:absolute;margin-left:331.5pt;margin-top:0;width:382.7pt;height:269.3pt;z-index:-251224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N/oBtC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1392" behindDoc="1" locked="0" layoutInCell="0" allowOverlap="1" wp14:anchorId="16ECD99C" wp14:editId="1764EBE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7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9A9FAF" id="AutoShape 4" o:spid="_x0000_s1026" style="position:absolute;margin-left:0;margin-top:0;width:382.7pt;height:269.3pt;z-index:-251225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ffsKwIAADk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mWff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0368" behindDoc="1" locked="0" layoutInCell="0" allowOverlap="1" wp14:anchorId="15BB83B2" wp14:editId="55B7F7A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7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2885DB" id="AutoShape 3" o:spid="_x0000_s1026" style="position:absolute;margin-left:331.5pt;margin-top:0;width:382.7pt;height:269.3pt;z-index:-251226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Q8cKgIAADk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BZDxw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9344" behindDoc="1" locked="0" layoutInCell="0" allowOverlap="1" wp14:anchorId="0DA510D9" wp14:editId="1084116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7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545455" id="AutoShape 2" o:spid="_x0000_s1026" style="position:absolute;margin-left:0;margin-top:0;width:382.7pt;height:269.3pt;z-index:-251227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BTLt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9B8516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59B60B9" wp14:editId="24DA72AC">
            <wp:extent cx="3130550" cy="2275840"/>
            <wp:effectExtent l="0" t="0" r="0" b="0"/>
            <wp:docPr id="677" name="Picture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773F2" w14:textId="77777777" w:rsidR="004D462B" w:rsidRDefault="004D462B" w:rsidP="00263C9E">
      <w:pPr>
        <w:jc w:val="center"/>
      </w:pPr>
    </w:p>
    <w:p w14:paraId="01C7E61B" w14:textId="77777777" w:rsidR="004D462B" w:rsidRDefault="004D462B" w:rsidP="00263C9E"/>
    <w:p w14:paraId="6CD34F7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B6E05AD" wp14:editId="76DCABD7">
            <wp:extent cx="3130550" cy="2275840"/>
            <wp:effectExtent l="0" t="0" r="0" b="0"/>
            <wp:docPr id="678" name="Picture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C1773" w14:textId="77777777" w:rsidR="004D462B" w:rsidRDefault="004D462B" w:rsidP="00263C9E">
      <w:pPr>
        <w:jc w:val="center"/>
      </w:pPr>
    </w:p>
    <w:p w14:paraId="5C3C3605" w14:textId="77777777" w:rsidR="004D462B" w:rsidRDefault="004D462B" w:rsidP="00263C9E">
      <w:pPr>
        <w:jc w:val="center"/>
      </w:pPr>
    </w:p>
    <w:p w14:paraId="0CF15435" w14:textId="77777777" w:rsidR="004D462B" w:rsidRDefault="004D462B" w:rsidP="00263C9E">
      <w:pPr>
        <w:jc w:val="center"/>
      </w:pPr>
    </w:p>
    <w:p w14:paraId="213833E5" w14:textId="77777777" w:rsidR="004D462B" w:rsidRDefault="004D462B" w:rsidP="006F3544"/>
    <w:p w14:paraId="042BAC5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AB949D3" wp14:editId="0151DABB">
            <wp:extent cx="3130550" cy="2275840"/>
            <wp:effectExtent l="0" t="0" r="0" b="0"/>
            <wp:docPr id="679" name="Picture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F3869" w14:textId="77777777" w:rsidR="004D462B" w:rsidRDefault="004D462B" w:rsidP="00263C9E">
      <w:pPr>
        <w:jc w:val="center"/>
      </w:pPr>
    </w:p>
    <w:p w14:paraId="1DA3CD78" w14:textId="77777777" w:rsidR="004D462B" w:rsidRDefault="004D462B" w:rsidP="00263C9E">
      <w:pPr>
        <w:jc w:val="center"/>
      </w:pPr>
    </w:p>
    <w:p w14:paraId="300E2659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C40D874" wp14:editId="1EBCAD8A">
            <wp:extent cx="3130550" cy="2275840"/>
            <wp:effectExtent l="0" t="0" r="0" b="0"/>
            <wp:docPr id="680" name="Picture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1EF30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97536" behindDoc="1" locked="0" layoutInCell="0" allowOverlap="1" wp14:anchorId="475A4C71" wp14:editId="6E33659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8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F7F820" id="AutoShape 5" o:spid="_x0000_s1026" style="position:absolute;margin-left:331.5pt;margin-top:0;width:382.7pt;height:269.3pt;z-index:-251218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6512" behindDoc="1" locked="0" layoutInCell="0" allowOverlap="1" wp14:anchorId="44CC2F56" wp14:editId="6840D0F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8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486707" id="AutoShape 4" o:spid="_x0000_s1026" style="position:absolute;margin-left:0;margin-top:0;width:382.7pt;height:269.3pt;z-index:-251219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OVAKwIAADk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LROVA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5488" behindDoc="1" locked="0" layoutInCell="0" allowOverlap="1" wp14:anchorId="199E05C0" wp14:editId="5E4F650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AD056F" id="AutoShape 3" o:spid="_x0000_s1026" style="position:absolute;margin-left:331.5pt;margin-top:0;width:382.7pt;height:269.3pt;z-index:-251220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NRB2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4464" behindDoc="1" locked="0" layoutInCell="0" allowOverlap="1" wp14:anchorId="26E47672" wp14:editId="25A0BB4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8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DA9690" id="AutoShape 2" o:spid="_x0000_s1026" style="position:absolute;margin-left:0;margin-top:0;width:382.7pt;height:269.3pt;z-index:-251222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+voKwIAADk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c5+v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BA1C98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23D2753" wp14:editId="1F1A6C27">
            <wp:extent cx="3130550" cy="2275840"/>
            <wp:effectExtent l="0" t="0" r="0" b="0"/>
            <wp:docPr id="685" name="Picture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CDF49" w14:textId="77777777" w:rsidR="004D462B" w:rsidRDefault="004D462B" w:rsidP="00263C9E">
      <w:pPr>
        <w:jc w:val="center"/>
      </w:pPr>
    </w:p>
    <w:p w14:paraId="30CEE9E8" w14:textId="77777777" w:rsidR="004D462B" w:rsidRDefault="004D462B" w:rsidP="00263C9E"/>
    <w:p w14:paraId="0CF042D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3B3D534" wp14:editId="35071F35">
            <wp:extent cx="3130550" cy="2275840"/>
            <wp:effectExtent l="0" t="0" r="0" b="0"/>
            <wp:docPr id="686" name="Picture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04E73" w14:textId="77777777" w:rsidR="004D462B" w:rsidRDefault="004D462B" w:rsidP="00263C9E">
      <w:pPr>
        <w:jc w:val="center"/>
      </w:pPr>
    </w:p>
    <w:p w14:paraId="560E7BA6" w14:textId="77777777" w:rsidR="004D462B" w:rsidRDefault="004D462B" w:rsidP="00263C9E">
      <w:pPr>
        <w:jc w:val="center"/>
      </w:pPr>
    </w:p>
    <w:p w14:paraId="04AA8279" w14:textId="77777777" w:rsidR="004D462B" w:rsidRDefault="004D462B" w:rsidP="00263C9E">
      <w:pPr>
        <w:jc w:val="center"/>
      </w:pPr>
    </w:p>
    <w:p w14:paraId="1C5C1667" w14:textId="77777777" w:rsidR="004D462B" w:rsidRDefault="004D462B" w:rsidP="006F3544"/>
    <w:p w14:paraId="13D43AF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D44FCA2" wp14:editId="0A9CBE87">
            <wp:extent cx="3130550" cy="2275840"/>
            <wp:effectExtent l="0" t="0" r="0" b="0"/>
            <wp:docPr id="687" name="Picture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715DB" w14:textId="77777777" w:rsidR="004D462B" w:rsidRDefault="004D462B" w:rsidP="00263C9E">
      <w:pPr>
        <w:jc w:val="center"/>
      </w:pPr>
    </w:p>
    <w:p w14:paraId="6F3E639F" w14:textId="77777777" w:rsidR="004D462B" w:rsidRDefault="004D462B" w:rsidP="00263C9E">
      <w:pPr>
        <w:jc w:val="center"/>
      </w:pPr>
    </w:p>
    <w:p w14:paraId="4780CEA3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A45F545" wp14:editId="28DF22B2">
            <wp:extent cx="3130550" cy="2275840"/>
            <wp:effectExtent l="0" t="0" r="0" b="0"/>
            <wp:docPr id="688" name="Picture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41111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02656" behindDoc="1" locked="0" layoutInCell="0" allowOverlap="1" wp14:anchorId="1342DD36" wp14:editId="072D0C3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8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92104F8" id="AutoShape 5" o:spid="_x0000_s1026" style="position:absolute;margin-left:331.5pt;margin-top:0;width:382.7pt;height:269.3pt;z-index:-251213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KPdR4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1632" behindDoc="1" locked="0" layoutInCell="0" allowOverlap="1" wp14:anchorId="663ADBF8" wp14:editId="7B159D3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9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5FE817" id="AutoShape 4" o:spid="_x0000_s1026" style="position:absolute;margin-left:0;margin-top:0;width:382.7pt;height:269.3pt;z-index:-251214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dcDCtCkCAAA5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0608" behindDoc="1" locked="0" layoutInCell="0" allowOverlap="1" wp14:anchorId="073C7AC8" wp14:editId="363F089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9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774382" id="AutoShape 3" o:spid="_x0000_s1026" style="position:absolute;margin-left:331.5pt;margin-top:0;width:382.7pt;height:269.3pt;z-index:-251215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DpEKwIAADk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zwDpE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9584" behindDoc="1" locked="0" layoutInCell="0" allowOverlap="1" wp14:anchorId="2B3A9DEB" wp14:editId="02C9184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69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6CE1E5D" id="AutoShape 2" o:spid="_x0000_s1026" style="position:absolute;margin-left:0;margin-top:0;width:382.7pt;height:269.3pt;z-index:-251216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S1Y48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C8F887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7B49EA6" wp14:editId="67373E1E">
            <wp:extent cx="3130550" cy="2275840"/>
            <wp:effectExtent l="0" t="0" r="0" b="0"/>
            <wp:docPr id="693" name="Picture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2845C" w14:textId="77777777" w:rsidR="004D462B" w:rsidRDefault="004D462B" w:rsidP="00263C9E">
      <w:pPr>
        <w:jc w:val="center"/>
      </w:pPr>
    </w:p>
    <w:p w14:paraId="194C9C82" w14:textId="77777777" w:rsidR="004D462B" w:rsidRDefault="004D462B" w:rsidP="00263C9E"/>
    <w:p w14:paraId="2B1CEDF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D56E063" wp14:editId="18EB077D">
            <wp:extent cx="3130550" cy="2275840"/>
            <wp:effectExtent l="0" t="0" r="0" b="0"/>
            <wp:docPr id="694" name="Picture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BBD4" w14:textId="77777777" w:rsidR="004D462B" w:rsidRDefault="004D462B" w:rsidP="00263C9E">
      <w:pPr>
        <w:jc w:val="center"/>
      </w:pPr>
    </w:p>
    <w:p w14:paraId="61EF761A" w14:textId="77777777" w:rsidR="004D462B" w:rsidRDefault="004D462B" w:rsidP="00263C9E">
      <w:pPr>
        <w:jc w:val="center"/>
      </w:pPr>
    </w:p>
    <w:p w14:paraId="3A92A53A" w14:textId="77777777" w:rsidR="004D462B" w:rsidRDefault="004D462B" w:rsidP="00263C9E">
      <w:pPr>
        <w:jc w:val="center"/>
      </w:pPr>
    </w:p>
    <w:p w14:paraId="26D97D7C" w14:textId="77777777" w:rsidR="004D462B" w:rsidRDefault="004D462B" w:rsidP="006F3544"/>
    <w:p w14:paraId="00AFC89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B8B11DE" wp14:editId="713921C0">
            <wp:extent cx="3130550" cy="2275840"/>
            <wp:effectExtent l="0" t="0" r="0" b="0"/>
            <wp:docPr id="695" name="Picture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F8B84" w14:textId="77777777" w:rsidR="004D462B" w:rsidRDefault="004D462B" w:rsidP="00263C9E">
      <w:pPr>
        <w:jc w:val="center"/>
      </w:pPr>
    </w:p>
    <w:p w14:paraId="53884369" w14:textId="77777777" w:rsidR="004D462B" w:rsidRDefault="004D462B" w:rsidP="00263C9E">
      <w:pPr>
        <w:jc w:val="center"/>
      </w:pPr>
    </w:p>
    <w:p w14:paraId="2D8EED49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7D0B41E" wp14:editId="5C9AB5FE">
            <wp:extent cx="3130550" cy="2275840"/>
            <wp:effectExtent l="0" t="0" r="0" b="0"/>
            <wp:docPr id="696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1D0B3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07776" behindDoc="1" locked="0" layoutInCell="0" allowOverlap="1" wp14:anchorId="3644BBF9" wp14:editId="05EC0C1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69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794335" id="AutoShape 5" o:spid="_x0000_s1026" style="position:absolute;margin-left:331.5pt;margin-top:0;width:382.7pt;height:269.3pt;z-index:-251208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zTsKwIAADk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kYzT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6752" behindDoc="1" locked="0" layoutInCell="0" allowOverlap="1" wp14:anchorId="4B99610B" wp14:editId="562CB8C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69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B6A200" id="AutoShape 4" o:spid="_x0000_s1026" style="position:absolute;margin-left:0;margin-top:0;width:382.7pt;height:269.3pt;z-index:-251209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Ef0Kw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VrEf0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1" locked="0" layoutInCell="0" allowOverlap="1" wp14:anchorId="0CB9F667" wp14:editId="552E78C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69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3BD570A" id="AutoShape 3" o:spid="_x0000_s1026" style="position:absolute;margin-left:331.5pt;margin-top:0;width:382.7pt;height:269.3pt;z-index:-251210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TrL8E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4704" behindDoc="1" locked="0" layoutInCell="0" allowOverlap="1" wp14:anchorId="72DD30D4" wp14:editId="2AA7257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0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894A5B7" id="AutoShape 2" o:spid="_x0000_s1026" style="position:absolute;margin-left:0;margin-top:0;width:382.7pt;height:269.3pt;z-index:-251211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q1Cro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520524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955D23F" wp14:editId="1C6FB0AD">
            <wp:extent cx="3130550" cy="2275840"/>
            <wp:effectExtent l="0" t="0" r="0" b="0"/>
            <wp:docPr id="701" name="Picture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1FD56" w14:textId="77777777" w:rsidR="004D462B" w:rsidRDefault="004D462B" w:rsidP="00263C9E">
      <w:pPr>
        <w:jc w:val="center"/>
      </w:pPr>
    </w:p>
    <w:p w14:paraId="2B6089E9" w14:textId="77777777" w:rsidR="004D462B" w:rsidRDefault="004D462B" w:rsidP="00263C9E"/>
    <w:p w14:paraId="319775E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3D9A502" wp14:editId="4F9BEE21">
            <wp:extent cx="3130550" cy="2275840"/>
            <wp:effectExtent l="0" t="0" r="0" b="0"/>
            <wp:docPr id="702" name="Picture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3ED7A" w14:textId="77777777" w:rsidR="004D462B" w:rsidRDefault="004D462B" w:rsidP="00263C9E">
      <w:pPr>
        <w:jc w:val="center"/>
      </w:pPr>
    </w:p>
    <w:p w14:paraId="380A15C5" w14:textId="77777777" w:rsidR="004D462B" w:rsidRDefault="004D462B" w:rsidP="00263C9E">
      <w:pPr>
        <w:jc w:val="center"/>
      </w:pPr>
    </w:p>
    <w:p w14:paraId="75F20619" w14:textId="77777777" w:rsidR="004D462B" w:rsidRDefault="004D462B" w:rsidP="00263C9E">
      <w:pPr>
        <w:jc w:val="center"/>
      </w:pPr>
    </w:p>
    <w:p w14:paraId="60E0DD9F" w14:textId="77777777" w:rsidR="004D462B" w:rsidRDefault="004D462B" w:rsidP="006F3544"/>
    <w:p w14:paraId="2DA3165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C0B4EDE" wp14:editId="48DD5D2F">
            <wp:extent cx="3130550" cy="2275840"/>
            <wp:effectExtent l="0" t="0" r="0" b="0"/>
            <wp:docPr id="703" name="Picture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E0CC8" w14:textId="77777777" w:rsidR="004D462B" w:rsidRDefault="004D462B" w:rsidP="00263C9E">
      <w:pPr>
        <w:jc w:val="center"/>
      </w:pPr>
    </w:p>
    <w:p w14:paraId="1E5D3F6E" w14:textId="77777777" w:rsidR="004D462B" w:rsidRDefault="004D462B" w:rsidP="00263C9E">
      <w:pPr>
        <w:jc w:val="center"/>
      </w:pPr>
    </w:p>
    <w:p w14:paraId="7A573294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F4CB94D" wp14:editId="6D6DA805">
            <wp:extent cx="3130550" cy="2275840"/>
            <wp:effectExtent l="0" t="0" r="0" b="0"/>
            <wp:docPr id="704" name="Picture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C4CE0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12896" behindDoc="1" locked="0" layoutInCell="0" allowOverlap="1" wp14:anchorId="22D3BB22" wp14:editId="2FBECFC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0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05B1AA3" id="AutoShape 5" o:spid="_x0000_s1026" style="position:absolute;margin-left:331.5pt;margin-top:0;width:382.7pt;height:269.3pt;z-index:-251203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7BqKwIAADk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sA7Bq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1872" behindDoc="1" locked="0" layoutInCell="0" allowOverlap="1" wp14:anchorId="4637047A" wp14:editId="47B392B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0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6D0DB1" id="AutoShape 4" o:spid="_x0000_s1026" style="position:absolute;margin-left:0;margin-top:0;width:382.7pt;height:269.3pt;z-index:-251204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gQSKwIAADk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NFgQ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0848" behindDoc="1" locked="0" layoutInCell="0" allowOverlap="1" wp14:anchorId="4F103A84" wp14:editId="3CA1B11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255B59" id="AutoShape 3" o:spid="_x0000_s1026" style="position:absolute;margin-left:331.5pt;margin-top:0;width:382.7pt;height:269.3pt;z-index:-251205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LFvzi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9824" behindDoc="1" locked="0" layoutInCell="0" allowOverlap="1" wp14:anchorId="2213C913" wp14:editId="6C15B23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0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FAA360D" id="AutoShape 2" o:spid="_x0000_s1026" style="position:absolute;margin-left:0;margin-top:0;width:382.7pt;height:269.3pt;z-index:-251206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rZj/o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A5E29F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7620F45" wp14:editId="27F07B25">
            <wp:extent cx="3130550" cy="2275840"/>
            <wp:effectExtent l="0" t="0" r="0" b="0"/>
            <wp:docPr id="709" name="Picture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D5EB9" w14:textId="77777777" w:rsidR="004D462B" w:rsidRDefault="004D462B" w:rsidP="00263C9E">
      <w:pPr>
        <w:jc w:val="center"/>
      </w:pPr>
    </w:p>
    <w:p w14:paraId="19A79F33" w14:textId="77777777" w:rsidR="004D462B" w:rsidRDefault="004D462B" w:rsidP="00263C9E"/>
    <w:p w14:paraId="4E931FA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FB1134E" wp14:editId="573E8182">
            <wp:extent cx="3130550" cy="2275840"/>
            <wp:effectExtent l="0" t="0" r="0" b="0"/>
            <wp:docPr id="710" name="Picture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1FF03" w14:textId="77777777" w:rsidR="004D462B" w:rsidRDefault="004D462B" w:rsidP="00263C9E">
      <w:pPr>
        <w:jc w:val="center"/>
      </w:pPr>
    </w:p>
    <w:p w14:paraId="021122E2" w14:textId="77777777" w:rsidR="004D462B" w:rsidRDefault="004D462B" w:rsidP="00263C9E">
      <w:pPr>
        <w:jc w:val="center"/>
      </w:pPr>
    </w:p>
    <w:p w14:paraId="6673F744" w14:textId="77777777" w:rsidR="004D462B" w:rsidRDefault="004D462B" w:rsidP="00263C9E">
      <w:pPr>
        <w:jc w:val="center"/>
      </w:pPr>
    </w:p>
    <w:p w14:paraId="09E1CA45" w14:textId="77777777" w:rsidR="004D462B" w:rsidRDefault="004D462B" w:rsidP="006F3544"/>
    <w:p w14:paraId="3619660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3FB40D4" wp14:editId="28F2CE5F">
            <wp:extent cx="3130550" cy="2275840"/>
            <wp:effectExtent l="0" t="0" r="0" b="0"/>
            <wp:docPr id="711" name="Picture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BCD6C" w14:textId="77777777" w:rsidR="004D462B" w:rsidRDefault="004D462B" w:rsidP="00263C9E">
      <w:pPr>
        <w:jc w:val="center"/>
      </w:pPr>
    </w:p>
    <w:p w14:paraId="4DB46886" w14:textId="77777777" w:rsidR="004D462B" w:rsidRDefault="004D462B" w:rsidP="00263C9E">
      <w:pPr>
        <w:jc w:val="center"/>
      </w:pPr>
    </w:p>
    <w:p w14:paraId="1D1AB0AD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5E3E5B0" wp14:editId="12EF35E1">
            <wp:extent cx="3130550" cy="2275840"/>
            <wp:effectExtent l="0" t="0" r="0" b="0"/>
            <wp:docPr id="712" name="Picture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8A814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18016" behindDoc="1" locked="0" layoutInCell="0" allowOverlap="1" wp14:anchorId="7DF2C144" wp14:editId="64ED474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FC79244" id="AutoShape 5" o:spid="_x0000_s1026" style="position:absolute;margin-left:331.5pt;margin-top:0;width:382.7pt;height:269.3pt;z-index:-251198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dW+KwIAADk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iMdW+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6992" behindDoc="1" locked="0" layoutInCell="0" allowOverlap="1" wp14:anchorId="7DD59A68" wp14:editId="0691798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5DBD6E" id="AutoShape 4" o:spid="_x0000_s1026" style="position:absolute;margin-left:0;margin-top:0;width:382.7pt;height:269.3pt;z-index:-251199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iPmKgIAADk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OSI+Y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5968" behindDoc="1" locked="0" layoutInCell="0" allowOverlap="1" wp14:anchorId="15EFD955" wp14:editId="2D71489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1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1D89B6" id="AutoShape 3" o:spid="_x0000_s1026" style="position:absolute;margin-left:331.5pt;margin-top:0;width:382.7pt;height:269.3pt;z-index:-251200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tsWKwIAADk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1kts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4944" behindDoc="1" locked="0" layoutInCell="0" allowOverlap="1" wp14:anchorId="6DFA202B" wp14:editId="2FB0F99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CB1CB0" id="AutoShape 2" o:spid="_x0000_s1026" style="position:absolute;margin-left:0;margin-top:0;width:382.7pt;height:269.3pt;z-index:-251201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29uKw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Uh29u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554C8D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3652719" wp14:editId="4A99B7DB">
            <wp:extent cx="3130550" cy="2275840"/>
            <wp:effectExtent l="0" t="0" r="0" b="0"/>
            <wp:docPr id="717" name="Picture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94461" w14:textId="77777777" w:rsidR="004D462B" w:rsidRDefault="004D462B" w:rsidP="00263C9E">
      <w:pPr>
        <w:jc w:val="center"/>
      </w:pPr>
    </w:p>
    <w:p w14:paraId="28B13580" w14:textId="77777777" w:rsidR="004D462B" w:rsidRDefault="004D462B" w:rsidP="00263C9E"/>
    <w:p w14:paraId="315E378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62F3B3B" wp14:editId="5D0004C6">
            <wp:extent cx="3130550" cy="2275840"/>
            <wp:effectExtent l="0" t="0" r="0" b="0"/>
            <wp:docPr id="718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43F10" w14:textId="77777777" w:rsidR="004D462B" w:rsidRDefault="004D462B" w:rsidP="00263C9E">
      <w:pPr>
        <w:jc w:val="center"/>
      </w:pPr>
    </w:p>
    <w:p w14:paraId="1A73EB35" w14:textId="77777777" w:rsidR="004D462B" w:rsidRDefault="004D462B" w:rsidP="00263C9E">
      <w:pPr>
        <w:jc w:val="center"/>
      </w:pPr>
    </w:p>
    <w:p w14:paraId="6C13120A" w14:textId="77777777" w:rsidR="004D462B" w:rsidRDefault="004D462B" w:rsidP="00263C9E">
      <w:pPr>
        <w:jc w:val="center"/>
      </w:pPr>
    </w:p>
    <w:p w14:paraId="32A7F5E8" w14:textId="77777777" w:rsidR="004D462B" w:rsidRDefault="004D462B" w:rsidP="006F3544"/>
    <w:p w14:paraId="70918AE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4C3FE90" wp14:editId="4E09C3F6">
            <wp:extent cx="3130550" cy="2275840"/>
            <wp:effectExtent l="0" t="0" r="0" b="0"/>
            <wp:docPr id="719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A1CDB" w14:textId="77777777" w:rsidR="004D462B" w:rsidRDefault="004D462B" w:rsidP="00263C9E">
      <w:pPr>
        <w:jc w:val="center"/>
      </w:pPr>
    </w:p>
    <w:p w14:paraId="3F81B0BC" w14:textId="77777777" w:rsidR="004D462B" w:rsidRDefault="004D462B" w:rsidP="00263C9E">
      <w:pPr>
        <w:jc w:val="center"/>
      </w:pPr>
    </w:p>
    <w:p w14:paraId="6D65F875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7AF928D" wp14:editId="5596116D">
            <wp:extent cx="3130550" cy="2275840"/>
            <wp:effectExtent l="0" t="0" r="0" b="0"/>
            <wp:docPr id="720" name="Picture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98A60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23136" behindDoc="1" locked="0" layoutInCell="0" allowOverlap="1" wp14:anchorId="79275324" wp14:editId="74AD966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2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B0EF44" id="AutoShape 5" o:spid="_x0000_s1026" style="position:absolute;margin-left:331.5pt;margin-top:0;width:382.7pt;height:269.3pt;z-index:-251193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I5ZKwIAADk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RDI5Z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2112" behindDoc="1" locked="0" layoutInCell="0" allowOverlap="1" wp14:anchorId="426F8685" wp14:editId="4B88707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2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199597" id="AutoShape 4" o:spid="_x0000_s1026" style="position:absolute;margin-left:0;margin-top:0;width:382.7pt;height:269.3pt;z-index:-251194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TohKw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wGTo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1088" behindDoc="1" locked="0" layoutInCell="0" allowOverlap="1" wp14:anchorId="4C4F3808" wp14:editId="16256A9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2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BADD1CA" id="AutoShape 3" o:spid="_x0000_s1026" style="position:absolute;margin-left:331.5pt;margin-top:0;width:382.7pt;height:269.3pt;z-index:-251195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2GcL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0064" behindDoc="1" locked="0" layoutInCell="0" allowOverlap="1" wp14:anchorId="3476FAF9" wp14:editId="5386ED4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DA4A9C" id="AutoShape 2" o:spid="_x0000_s1026" style="position:absolute;margin-left:0;margin-top:0;width:382.7pt;height:269.3pt;z-index:-251196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jSJKwIAADk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nujSJ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F3E780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A4ADB25" wp14:editId="24C6066A">
            <wp:extent cx="3130550" cy="2275840"/>
            <wp:effectExtent l="0" t="0" r="0" b="0"/>
            <wp:docPr id="725" name="Picture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FF885" w14:textId="77777777" w:rsidR="004D462B" w:rsidRDefault="004D462B" w:rsidP="00263C9E">
      <w:pPr>
        <w:jc w:val="center"/>
      </w:pPr>
    </w:p>
    <w:p w14:paraId="503DB479" w14:textId="77777777" w:rsidR="004D462B" w:rsidRDefault="004D462B" w:rsidP="00263C9E"/>
    <w:p w14:paraId="6A415B9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BF0E09B" wp14:editId="42E57AD1">
            <wp:extent cx="3130550" cy="2275840"/>
            <wp:effectExtent l="0" t="0" r="0" b="0"/>
            <wp:docPr id="726" name="Picture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3EE05" w14:textId="77777777" w:rsidR="004D462B" w:rsidRDefault="004D462B" w:rsidP="00263C9E">
      <w:pPr>
        <w:jc w:val="center"/>
      </w:pPr>
    </w:p>
    <w:p w14:paraId="5CAF362B" w14:textId="77777777" w:rsidR="004D462B" w:rsidRDefault="004D462B" w:rsidP="00263C9E">
      <w:pPr>
        <w:jc w:val="center"/>
      </w:pPr>
    </w:p>
    <w:p w14:paraId="48BDEF3B" w14:textId="77777777" w:rsidR="004D462B" w:rsidRDefault="004D462B" w:rsidP="00263C9E">
      <w:pPr>
        <w:jc w:val="center"/>
      </w:pPr>
    </w:p>
    <w:p w14:paraId="398F7B95" w14:textId="77777777" w:rsidR="004D462B" w:rsidRDefault="004D462B" w:rsidP="006F3544"/>
    <w:p w14:paraId="5084D21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8A57BF7" wp14:editId="7F919CFA">
            <wp:extent cx="3130550" cy="2275840"/>
            <wp:effectExtent l="0" t="0" r="0" b="0"/>
            <wp:docPr id="727" name="Picture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D1A85" w14:textId="77777777" w:rsidR="004D462B" w:rsidRDefault="004D462B" w:rsidP="00263C9E">
      <w:pPr>
        <w:jc w:val="center"/>
      </w:pPr>
    </w:p>
    <w:p w14:paraId="646F2972" w14:textId="77777777" w:rsidR="004D462B" w:rsidRDefault="004D462B" w:rsidP="00263C9E">
      <w:pPr>
        <w:jc w:val="center"/>
      </w:pPr>
    </w:p>
    <w:p w14:paraId="1795DF0C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040128B" wp14:editId="05140B62">
            <wp:extent cx="3130550" cy="2275840"/>
            <wp:effectExtent l="0" t="0" r="0" b="0"/>
            <wp:docPr id="728" name="Picture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80A9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28256" behindDoc="1" locked="0" layoutInCell="0" allowOverlap="1" wp14:anchorId="6D055A82" wp14:editId="016E180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2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90C80F" id="AutoShape 5" o:spid="_x0000_s1026" style="position:absolute;margin-left:331.5pt;margin-top:0;width:382.7pt;height:269.3pt;z-index:-251188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xYAsZ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7232" behindDoc="1" locked="0" layoutInCell="0" allowOverlap="1" wp14:anchorId="779B8BB1" wp14:editId="254B016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818637" id="AutoShape 4" o:spid="_x0000_s1026" style="position:absolute;margin-left:0;margin-top:0;width:382.7pt;height:269.3pt;z-index:-251189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OnR3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6208" behindDoc="1" locked="0" layoutInCell="0" allowOverlap="1" wp14:anchorId="4980EA30" wp14:editId="71A5084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3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1F6D9F" id="AutoShape 3" o:spid="_x0000_s1026" style="position:absolute;margin-left:331.5pt;margin-top:0;width:382.7pt;height:269.3pt;z-index:-251190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IneUl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5184" behindDoc="1" locked="0" layoutInCell="0" allowOverlap="1" wp14:anchorId="633A9721" wp14:editId="59C4AE0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3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F1B64B" id="AutoShape 2" o:spid="_x0000_s1026" style="position:absolute;margin-left:0;margin-top:0;width:382.7pt;height:269.3pt;z-index:-251191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FFdKwIAADk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piFF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146C12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954D845" wp14:editId="76F9C2D4">
            <wp:extent cx="3130550" cy="2275840"/>
            <wp:effectExtent l="0" t="0" r="0" b="0"/>
            <wp:docPr id="733" name="Picture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D4625" w14:textId="77777777" w:rsidR="004D462B" w:rsidRDefault="004D462B" w:rsidP="00263C9E">
      <w:pPr>
        <w:jc w:val="center"/>
      </w:pPr>
    </w:p>
    <w:p w14:paraId="2528C3C6" w14:textId="77777777" w:rsidR="004D462B" w:rsidRDefault="004D462B" w:rsidP="00263C9E"/>
    <w:p w14:paraId="27EB3D9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6B43134" wp14:editId="29D09134">
            <wp:extent cx="3130550" cy="2275840"/>
            <wp:effectExtent l="0" t="0" r="0" b="0"/>
            <wp:docPr id="734" name="Picture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6F90B" w14:textId="77777777" w:rsidR="004D462B" w:rsidRDefault="004D462B" w:rsidP="00263C9E">
      <w:pPr>
        <w:jc w:val="center"/>
      </w:pPr>
    </w:p>
    <w:p w14:paraId="4EACC208" w14:textId="77777777" w:rsidR="004D462B" w:rsidRDefault="004D462B" w:rsidP="00263C9E">
      <w:pPr>
        <w:jc w:val="center"/>
      </w:pPr>
    </w:p>
    <w:p w14:paraId="549C9F19" w14:textId="77777777" w:rsidR="004D462B" w:rsidRDefault="004D462B" w:rsidP="00263C9E">
      <w:pPr>
        <w:jc w:val="center"/>
      </w:pPr>
    </w:p>
    <w:p w14:paraId="17905508" w14:textId="77777777" w:rsidR="004D462B" w:rsidRDefault="004D462B" w:rsidP="006F3544"/>
    <w:p w14:paraId="171ACA4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15F2E4A" wp14:editId="7B7FA1C6">
            <wp:extent cx="3130550" cy="2275840"/>
            <wp:effectExtent l="0" t="0" r="0" b="0"/>
            <wp:docPr id="735" name="Picture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FE73A" w14:textId="77777777" w:rsidR="004D462B" w:rsidRDefault="004D462B" w:rsidP="00263C9E">
      <w:pPr>
        <w:jc w:val="center"/>
      </w:pPr>
    </w:p>
    <w:p w14:paraId="37E6948E" w14:textId="77777777" w:rsidR="004D462B" w:rsidRDefault="004D462B" w:rsidP="00263C9E">
      <w:pPr>
        <w:jc w:val="center"/>
      </w:pPr>
    </w:p>
    <w:p w14:paraId="23DDE86D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A6E216A" wp14:editId="1E04BC59">
            <wp:extent cx="3130550" cy="2275840"/>
            <wp:effectExtent l="0" t="0" r="0" b="0"/>
            <wp:docPr id="736" name="Picture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A5319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33376" behindDoc="1" locked="0" layoutInCell="0" allowOverlap="1" wp14:anchorId="36BA57D5" wp14:editId="25C8546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3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C02CF2" id="AutoShape 5" o:spid="_x0000_s1026" style="position:absolute;margin-left:331.5pt;margin-top:0;width:382.7pt;height:269.3pt;z-index:-251183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fPuuN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1" locked="0" layoutInCell="0" allowOverlap="1" wp14:anchorId="1159EA74" wp14:editId="4184161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3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2EFC62" id="AutoShape 4" o:spid="_x0000_s1026" style="position:absolute;margin-left:0;margin-top:0;width:382.7pt;height:269.3pt;z-index:-251184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ZiVKwIAADk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u8Zi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1328" behindDoc="1" locked="0" layoutInCell="0" allowOverlap="1" wp14:anchorId="03515CA9" wp14:editId="635C781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3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6D877E" id="AutoShape 3" o:spid="_x0000_s1026" style="position:absolute;margin-left:331.5pt;margin-top:0;width:382.7pt;height:269.3pt;z-index:-251185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KPFgZS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0304" behindDoc="1" locked="0" layoutInCell="0" allowOverlap="1" wp14:anchorId="6D78DDA1" wp14:editId="50DB6C5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34ABC4" id="AutoShape 2" o:spid="_x0000_s1026" style="position:absolute;margin-left:0;margin-top:0;width:382.7pt;height:269.3pt;z-index:-251186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IDH85w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9C2B41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CD71899" wp14:editId="32D76FC3">
            <wp:extent cx="3130550" cy="2275840"/>
            <wp:effectExtent l="0" t="0" r="0" b="0"/>
            <wp:docPr id="741" name="Picture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/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66D8" w14:textId="77777777" w:rsidR="004D462B" w:rsidRDefault="004D462B" w:rsidP="00263C9E">
      <w:pPr>
        <w:jc w:val="center"/>
      </w:pPr>
    </w:p>
    <w:p w14:paraId="550D1E72" w14:textId="77777777" w:rsidR="004D462B" w:rsidRDefault="004D462B" w:rsidP="00263C9E"/>
    <w:p w14:paraId="7355DB2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DE75EF0" wp14:editId="0031E187">
            <wp:extent cx="3130550" cy="2275840"/>
            <wp:effectExtent l="0" t="0" r="0" b="0"/>
            <wp:docPr id="742" name="Picture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3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60612" w14:textId="77777777" w:rsidR="004D462B" w:rsidRDefault="004D462B" w:rsidP="00263C9E">
      <w:pPr>
        <w:jc w:val="center"/>
      </w:pPr>
    </w:p>
    <w:p w14:paraId="2AE3A759" w14:textId="77777777" w:rsidR="004D462B" w:rsidRDefault="004D462B" w:rsidP="00263C9E">
      <w:pPr>
        <w:jc w:val="center"/>
      </w:pPr>
    </w:p>
    <w:p w14:paraId="7A97CDC1" w14:textId="77777777" w:rsidR="004D462B" w:rsidRDefault="004D462B" w:rsidP="00263C9E">
      <w:pPr>
        <w:jc w:val="center"/>
      </w:pPr>
    </w:p>
    <w:p w14:paraId="2CBD6FCF" w14:textId="77777777" w:rsidR="004D462B" w:rsidRDefault="004D462B" w:rsidP="006F3544"/>
    <w:p w14:paraId="7A77141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4A59E56" wp14:editId="30B7F5C1">
            <wp:extent cx="3130550" cy="2275840"/>
            <wp:effectExtent l="0" t="0" r="0" b="0"/>
            <wp:docPr id="743" name="Picture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9AF09" w14:textId="77777777" w:rsidR="004D462B" w:rsidRDefault="004D462B" w:rsidP="00263C9E">
      <w:pPr>
        <w:jc w:val="center"/>
      </w:pPr>
    </w:p>
    <w:p w14:paraId="36CCC49C" w14:textId="77777777" w:rsidR="004D462B" w:rsidRDefault="004D462B" w:rsidP="00263C9E">
      <w:pPr>
        <w:jc w:val="center"/>
      </w:pPr>
    </w:p>
    <w:p w14:paraId="689F746E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C5BAAEA" wp14:editId="03B888BC">
            <wp:extent cx="3130550" cy="2275840"/>
            <wp:effectExtent l="0" t="0" r="0" b="0"/>
            <wp:docPr id="744" name="Picture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/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27F0B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38496" behindDoc="1" locked="0" layoutInCell="0" allowOverlap="1" wp14:anchorId="596250D6" wp14:editId="2BC418F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4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408C3D" id="AutoShape 5" o:spid="_x0000_s1026" style="position:absolute;margin-left:331.5pt;margin-top:0;width:382.7pt;height:269.3pt;z-index:-251177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UlMKwIAADk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2cUlM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1" locked="0" layoutInCell="0" allowOverlap="1" wp14:anchorId="1CFE221C" wp14:editId="5C6F3B0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4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3E422B" id="AutoShape 4" o:spid="_x0000_s1026" style="position:absolute;margin-left:0;margin-top:0;width:382.7pt;height:269.3pt;z-index:-251179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P00KwIAADk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XZP00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6448" behindDoc="1" locked="0" layoutInCell="0" allowOverlap="1" wp14:anchorId="32375CFF" wp14:editId="10F76EF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4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4387F4" id="AutoShape 3" o:spid="_x0000_s1026" style="position:absolute;margin-left:331.5pt;margin-top:0;width:382.7pt;height:269.3pt;z-index:-251180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RZAXE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1" locked="0" layoutInCell="0" allowOverlap="1" wp14:anchorId="7F69BD44" wp14:editId="168EE65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4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FFC4C1" id="AutoShape 2" o:spid="_x0000_s1026" style="position:absolute;margin-left:0;margin-top:0;width:382.7pt;height:269.3pt;z-index:-251181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3bcKgIAADk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Crdtw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A10B61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3279590" wp14:editId="20A175C1">
            <wp:extent cx="3130550" cy="2275840"/>
            <wp:effectExtent l="0" t="0" r="0" b="0"/>
            <wp:docPr id="749" name="Picture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67C2E" w14:textId="77777777" w:rsidR="004D462B" w:rsidRDefault="004D462B" w:rsidP="00263C9E">
      <w:pPr>
        <w:jc w:val="center"/>
      </w:pPr>
    </w:p>
    <w:p w14:paraId="1576B2CD" w14:textId="77777777" w:rsidR="004D462B" w:rsidRDefault="004D462B" w:rsidP="00263C9E"/>
    <w:p w14:paraId="05B61DE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D2F28AE" wp14:editId="45389B90">
            <wp:extent cx="3130550" cy="2275840"/>
            <wp:effectExtent l="0" t="0" r="0" b="0"/>
            <wp:docPr id="750" name="Picture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/>
                    <pic:cNvPicPr>
                      <a:picLocks noChangeAspect="1" noChangeArrowheads="1"/>
                    </pic:cNvPicPr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58F3E" w14:textId="77777777" w:rsidR="004D462B" w:rsidRDefault="004D462B" w:rsidP="00263C9E">
      <w:pPr>
        <w:jc w:val="center"/>
      </w:pPr>
    </w:p>
    <w:p w14:paraId="08750815" w14:textId="77777777" w:rsidR="004D462B" w:rsidRDefault="004D462B" w:rsidP="00263C9E">
      <w:pPr>
        <w:jc w:val="center"/>
      </w:pPr>
    </w:p>
    <w:p w14:paraId="0CC3B6D8" w14:textId="77777777" w:rsidR="004D462B" w:rsidRDefault="004D462B" w:rsidP="00263C9E">
      <w:pPr>
        <w:jc w:val="center"/>
      </w:pPr>
    </w:p>
    <w:p w14:paraId="4B4A2C33" w14:textId="77777777" w:rsidR="004D462B" w:rsidRDefault="004D462B" w:rsidP="006F3544"/>
    <w:p w14:paraId="778E6F0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7B4C2FF" wp14:editId="5CA988C0">
            <wp:extent cx="3130550" cy="2275840"/>
            <wp:effectExtent l="0" t="0" r="0" b="0"/>
            <wp:docPr id="751" name="Picture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72D5A" w14:textId="77777777" w:rsidR="004D462B" w:rsidRDefault="004D462B" w:rsidP="00263C9E">
      <w:pPr>
        <w:jc w:val="center"/>
      </w:pPr>
    </w:p>
    <w:p w14:paraId="7BA39143" w14:textId="77777777" w:rsidR="004D462B" w:rsidRDefault="004D462B" w:rsidP="00263C9E">
      <w:pPr>
        <w:jc w:val="center"/>
      </w:pPr>
    </w:p>
    <w:p w14:paraId="4D08A0B0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EF01EF7" wp14:editId="0CE0D52E">
            <wp:extent cx="3130550" cy="2275840"/>
            <wp:effectExtent l="0" t="0" r="0" b="0"/>
            <wp:docPr id="752" name="Picture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968C3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43616" behindDoc="1" locked="0" layoutInCell="0" allowOverlap="1" wp14:anchorId="285F0B79" wp14:editId="6147D88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5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894FD3" id="AutoShape 5" o:spid="_x0000_s1026" style="position:absolute;margin-left:331.5pt;margin-top:0;width:382.7pt;height:269.3pt;z-index:-251172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4QyyY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2592" behindDoc="1" locked="0" layoutInCell="0" allowOverlap="1" wp14:anchorId="1C4B90E3" wp14:editId="1A020B0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5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CF87A3" id="AutoShape 4" o:spid="_x0000_s1026" style="position:absolute;margin-left:0;margin-top:0;width:382.7pt;height:269.3pt;z-index:-251173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NrAKw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p4NrA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1568" behindDoc="1" locked="0" layoutInCell="0" allowOverlap="1" wp14:anchorId="5B6D54EB" wp14:editId="0C5FAB9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5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043A92" id="AutoShape 3" o:spid="_x0000_s1026" style="position:absolute;margin-left:331.5pt;margin-top:0;width:382.7pt;height:269.3pt;z-index:-251174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v4CI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1" locked="0" layoutInCell="0" allowOverlap="1" wp14:anchorId="4D47839F" wp14:editId="4B913F9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5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29092C" id="AutoShape 2" o:spid="_x0000_s1026" style="position:absolute;margin-left:0;margin-top:0;width:382.7pt;height:269.3pt;z-index:-251175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O9ZZI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704DF1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E410249" wp14:editId="3F01651D">
            <wp:extent cx="3130550" cy="2275840"/>
            <wp:effectExtent l="0" t="0" r="0" b="0"/>
            <wp:docPr id="757" name="Picture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/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FAF40" w14:textId="77777777" w:rsidR="004D462B" w:rsidRDefault="004D462B" w:rsidP="00263C9E">
      <w:pPr>
        <w:jc w:val="center"/>
      </w:pPr>
    </w:p>
    <w:p w14:paraId="66231D0A" w14:textId="77777777" w:rsidR="004D462B" w:rsidRDefault="004D462B" w:rsidP="00263C9E"/>
    <w:p w14:paraId="6C1DECF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390E506" wp14:editId="58AEE8B3">
            <wp:extent cx="3130550" cy="2275840"/>
            <wp:effectExtent l="0" t="0" r="0" b="0"/>
            <wp:docPr id="758" name="Picture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7B86" w14:textId="77777777" w:rsidR="004D462B" w:rsidRDefault="004D462B" w:rsidP="00263C9E">
      <w:pPr>
        <w:jc w:val="center"/>
      </w:pPr>
    </w:p>
    <w:p w14:paraId="6D479BB8" w14:textId="77777777" w:rsidR="004D462B" w:rsidRDefault="004D462B" w:rsidP="00263C9E">
      <w:pPr>
        <w:jc w:val="center"/>
      </w:pPr>
    </w:p>
    <w:p w14:paraId="6F2DCC17" w14:textId="77777777" w:rsidR="004D462B" w:rsidRDefault="004D462B" w:rsidP="00263C9E">
      <w:pPr>
        <w:jc w:val="center"/>
      </w:pPr>
    </w:p>
    <w:p w14:paraId="4AFB7E13" w14:textId="77777777" w:rsidR="004D462B" w:rsidRDefault="004D462B" w:rsidP="006F3544"/>
    <w:p w14:paraId="2D20722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9220CD8" wp14:editId="3A5390F0">
            <wp:extent cx="3130550" cy="2275840"/>
            <wp:effectExtent l="0" t="0" r="0" b="0"/>
            <wp:docPr id="759" name="Picture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7EE13" w14:textId="77777777" w:rsidR="004D462B" w:rsidRDefault="004D462B" w:rsidP="00263C9E">
      <w:pPr>
        <w:jc w:val="center"/>
      </w:pPr>
    </w:p>
    <w:p w14:paraId="210539AD" w14:textId="77777777" w:rsidR="004D462B" w:rsidRDefault="004D462B" w:rsidP="00263C9E">
      <w:pPr>
        <w:jc w:val="center"/>
      </w:pPr>
    </w:p>
    <w:p w14:paraId="60827577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2EC1231" wp14:editId="2582B4D3">
            <wp:extent cx="3130550" cy="2275840"/>
            <wp:effectExtent l="0" t="0" r="0" b="0"/>
            <wp:docPr id="760" name="Picture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14B59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48736" behindDoc="1" locked="0" layoutInCell="0" allowOverlap="1" wp14:anchorId="225FC005" wp14:editId="4E56509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6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EB11E57" id="AutoShape 5" o:spid="_x0000_s1026" style="position:absolute;margin-left:331.5pt;margin-top:0;width:382.7pt;height:269.3pt;z-index:-251167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Lfnd/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7712" behindDoc="1" locked="0" layoutInCell="0" allowOverlap="1" wp14:anchorId="605E835A" wp14:editId="24E1ED0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6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50FDC76" id="AutoShape 4" o:spid="_x0000_s1026" style="position:absolute;margin-left:0;margin-top:0;width:382.7pt;height:269.3pt;z-index:-251168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8MHKwIAADk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qa8M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6688" behindDoc="1" locked="0" layoutInCell="0" allowOverlap="1" wp14:anchorId="0A4E535A" wp14:editId="79E04D3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4A9649" id="AutoShape 3" o:spid="_x0000_s1026" style="position:absolute;margin-left:331.5pt;margin-top:0;width:382.7pt;height:269.3pt;z-index:-251169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7Gs79y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5664" behindDoc="1" locked="0" layoutInCell="0" allowOverlap="1" wp14:anchorId="2CFEB5DC" wp14:editId="4293770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A7D496" id="AutoShape 2" o:spid="_x0000_s1026" style="position:absolute;margin-left:0;margin-top:0;width:382.7pt;height:269.3pt;z-index:-251170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M2vKwIAADk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9yM2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914452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E4A845D" wp14:editId="7BC4B36E">
            <wp:extent cx="3130550" cy="2275840"/>
            <wp:effectExtent l="0" t="0" r="0" b="0"/>
            <wp:docPr id="765" name="Picture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D2535" w14:textId="77777777" w:rsidR="004D462B" w:rsidRDefault="004D462B" w:rsidP="00263C9E">
      <w:pPr>
        <w:jc w:val="center"/>
      </w:pPr>
    </w:p>
    <w:p w14:paraId="127945C3" w14:textId="77777777" w:rsidR="004D462B" w:rsidRDefault="004D462B" w:rsidP="00263C9E"/>
    <w:p w14:paraId="517605B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4248663" wp14:editId="48444E85">
            <wp:extent cx="3130550" cy="2275840"/>
            <wp:effectExtent l="0" t="0" r="0" b="0"/>
            <wp:docPr id="766" name="Picture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CF9D" w14:textId="77777777" w:rsidR="004D462B" w:rsidRDefault="004D462B" w:rsidP="00263C9E">
      <w:pPr>
        <w:jc w:val="center"/>
      </w:pPr>
    </w:p>
    <w:p w14:paraId="3ABA923A" w14:textId="77777777" w:rsidR="004D462B" w:rsidRDefault="004D462B" w:rsidP="00263C9E">
      <w:pPr>
        <w:jc w:val="center"/>
      </w:pPr>
    </w:p>
    <w:p w14:paraId="22888CE5" w14:textId="77777777" w:rsidR="004D462B" w:rsidRDefault="004D462B" w:rsidP="00263C9E">
      <w:pPr>
        <w:jc w:val="center"/>
      </w:pPr>
    </w:p>
    <w:p w14:paraId="6B91EE27" w14:textId="77777777" w:rsidR="004D462B" w:rsidRDefault="004D462B" w:rsidP="006F3544"/>
    <w:p w14:paraId="586A3A8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F8513E3" wp14:editId="2F58E7EC">
            <wp:extent cx="3130550" cy="2275840"/>
            <wp:effectExtent l="0" t="0" r="0" b="0"/>
            <wp:docPr id="767" name="Picture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/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A69A" w14:textId="77777777" w:rsidR="004D462B" w:rsidRDefault="004D462B" w:rsidP="00263C9E">
      <w:pPr>
        <w:jc w:val="center"/>
      </w:pPr>
    </w:p>
    <w:p w14:paraId="6A2B5B2D" w14:textId="77777777" w:rsidR="004D462B" w:rsidRDefault="004D462B" w:rsidP="00263C9E">
      <w:pPr>
        <w:jc w:val="center"/>
      </w:pPr>
    </w:p>
    <w:p w14:paraId="1C55C9A8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0C61757" wp14:editId="4A7A0679">
            <wp:extent cx="3130550" cy="2275840"/>
            <wp:effectExtent l="0" t="0" r="0" b="0"/>
            <wp:docPr id="768" name="Picture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5F29F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53856" behindDoc="1" locked="0" layoutInCell="0" allowOverlap="1" wp14:anchorId="46572DB2" wp14:editId="1980CD8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6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44FF7B" id="AutoShape 5" o:spid="_x0000_s1026" style="position:absolute;margin-left:331.5pt;margin-top:0;width:382.7pt;height:269.3pt;z-index:-251162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vI/KwIAADk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rEvI/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2832" behindDoc="1" locked="0" layoutInCell="0" allowOverlap="1" wp14:anchorId="7D594892" wp14:editId="6542006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7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A4164FD" id="AutoShape 4" o:spid="_x0000_s1026" style="position:absolute;margin-left:0;margin-top:0;width:382.7pt;height:269.3pt;z-index:-251163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FTv5PM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1808" behindDoc="1" locked="0" layoutInCell="0" allowOverlap="1" wp14:anchorId="30163088" wp14:editId="5E50A55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7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DD25B0" id="AutoShape 3" o:spid="_x0000_s1026" style="position:absolute;margin-left:331.5pt;margin-top:0;width:382.7pt;height:269.3pt;z-index:-251164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S7xw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1" locked="0" layoutInCell="0" allowOverlap="1" wp14:anchorId="56E34BC6" wp14:editId="68DED6F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7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0FAEB9" id="AutoShape 2" o:spid="_x0000_s1026" style="position:absolute;margin-left:0;margin-top:0;width:382.7pt;height:269.3pt;z-index:-251165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z+qh7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4D9874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7EA0BD0" wp14:editId="78D3FFFA">
            <wp:extent cx="3130550" cy="2275840"/>
            <wp:effectExtent l="0" t="0" r="0" b="0"/>
            <wp:docPr id="773" name="Picture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71CCF" w14:textId="77777777" w:rsidR="004D462B" w:rsidRDefault="004D462B" w:rsidP="00263C9E">
      <w:pPr>
        <w:jc w:val="center"/>
      </w:pPr>
    </w:p>
    <w:p w14:paraId="1F891AA0" w14:textId="77777777" w:rsidR="004D462B" w:rsidRDefault="004D462B" w:rsidP="00263C9E"/>
    <w:p w14:paraId="69CF356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8101CB8" wp14:editId="1D2AA546">
            <wp:extent cx="3130550" cy="2275840"/>
            <wp:effectExtent l="0" t="0" r="0" b="0"/>
            <wp:docPr id="774" name="Picture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0A2FC" w14:textId="77777777" w:rsidR="004D462B" w:rsidRDefault="004D462B" w:rsidP="00263C9E">
      <w:pPr>
        <w:jc w:val="center"/>
      </w:pPr>
    </w:p>
    <w:p w14:paraId="43B96CF9" w14:textId="77777777" w:rsidR="004D462B" w:rsidRDefault="004D462B" w:rsidP="00263C9E">
      <w:pPr>
        <w:jc w:val="center"/>
      </w:pPr>
    </w:p>
    <w:p w14:paraId="3B96549D" w14:textId="77777777" w:rsidR="004D462B" w:rsidRDefault="004D462B" w:rsidP="00263C9E">
      <w:pPr>
        <w:jc w:val="center"/>
      </w:pPr>
    </w:p>
    <w:p w14:paraId="1138E1CE" w14:textId="77777777" w:rsidR="004D462B" w:rsidRDefault="004D462B" w:rsidP="006F3544"/>
    <w:p w14:paraId="4E3B5C5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8132D99" wp14:editId="62C8FEC7">
            <wp:extent cx="3130550" cy="2275840"/>
            <wp:effectExtent l="0" t="0" r="0" b="0"/>
            <wp:docPr id="775" name="Picture 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2AB3B" w14:textId="77777777" w:rsidR="004D462B" w:rsidRDefault="004D462B" w:rsidP="00263C9E">
      <w:pPr>
        <w:jc w:val="center"/>
      </w:pPr>
    </w:p>
    <w:p w14:paraId="3C7FDBAA" w14:textId="77777777" w:rsidR="004D462B" w:rsidRDefault="004D462B" w:rsidP="00263C9E">
      <w:pPr>
        <w:jc w:val="center"/>
      </w:pPr>
    </w:p>
    <w:p w14:paraId="101ACB72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3E2FAF9" wp14:editId="45C304C3">
            <wp:extent cx="3130550" cy="2275840"/>
            <wp:effectExtent l="0" t="0" r="0" b="0"/>
            <wp:docPr id="776" name="Picture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BA137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58976" behindDoc="1" locked="0" layoutInCell="0" allowOverlap="1" wp14:anchorId="659A92AA" wp14:editId="75F97E3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7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D1E37A" id="AutoShape 5" o:spid="_x0000_s1026" style="position:absolute;margin-left:331.5pt;margin-top:0;width:382.7pt;height:269.3pt;z-index:-251157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FTBK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7952" behindDoc="1" locked="0" layoutInCell="0" allowOverlap="1" wp14:anchorId="7F6AEFFE" wp14:editId="4485ED8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7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FC66473" id="AutoShape 4" o:spid="_x0000_s1026" style="position:absolute;margin-left:0;margin-top:0;width:382.7pt;height:269.3pt;z-index:-251158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DSDYbM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6928" behindDoc="1" locked="0" layoutInCell="0" allowOverlap="1" wp14:anchorId="60F5BFBC" wp14:editId="4EC986E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7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E9034B8" id="AutoShape 3" o:spid="_x0000_s1026" style="position:absolute;margin-left:331.5pt;margin-top:0;width:382.7pt;height:269.3pt;z-index:-251159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yg5l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5904" behindDoc="1" locked="0" layoutInCell="0" allowOverlap="1" wp14:anchorId="2448620C" wp14:editId="07E626F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8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C12A58" id="AutoShape 2" o:spid="_x0000_s1026" style="position:absolute;margin-left:0;margin-top:0;width:382.7pt;height:269.3pt;z-index:-251160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K5R+Pc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6649BC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37101C9" wp14:editId="415E36C3">
            <wp:extent cx="3130550" cy="2275840"/>
            <wp:effectExtent l="0" t="0" r="0" b="0"/>
            <wp:docPr id="781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961F0" w14:textId="77777777" w:rsidR="004D462B" w:rsidRDefault="004D462B" w:rsidP="00263C9E">
      <w:pPr>
        <w:jc w:val="center"/>
      </w:pPr>
    </w:p>
    <w:p w14:paraId="0EEEE797" w14:textId="77777777" w:rsidR="004D462B" w:rsidRDefault="004D462B" w:rsidP="00263C9E"/>
    <w:p w14:paraId="7E37568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667C043" wp14:editId="6547B9FB">
            <wp:extent cx="3130550" cy="2275840"/>
            <wp:effectExtent l="0" t="0" r="0" b="0"/>
            <wp:docPr id="782" name="Picture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08976" w14:textId="77777777" w:rsidR="004D462B" w:rsidRDefault="004D462B" w:rsidP="00263C9E">
      <w:pPr>
        <w:jc w:val="center"/>
      </w:pPr>
    </w:p>
    <w:p w14:paraId="2BA641B8" w14:textId="77777777" w:rsidR="004D462B" w:rsidRDefault="004D462B" w:rsidP="00263C9E">
      <w:pPr>
        <w:jc w:val="center"/>
      </w:pPr>
    </w:p>
    <w:p w14:paraId="2433FF1F" w14:textId="77777777" w:rsidR="004D462B" w:rsidRDefault="004D462B" w:rsidP="00263C9E">
      <w:pPr>
        <w:jc w:val="center"/>
      </w:pPr>
    </w:p>
    <w:p w14:paraId="79CF027A" w14:textId="77777777" w:rsidR="004D462B" w:rsidRDefault="004D462B" w:rsidP="006F3544"/>
    <w:p w14:paraId="159F07B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BB6C4C1" wp14:editId="7DA6C92C">
            <wp:extent cx="3130550" cy="2275840"/>
            <wp:effectExtent l="0" t="0" r="0" b="0"/>
            <wp:docPr id="783" name="Picture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F76E" w14:textId="77777777" w:rsidR="004D462B" w:rsidRDefault="004D462B" w:rsidP="00263C9E">
      <w:pPr>
        <w:jc w:val="center"/>
      </w:pPr>
    </w:p>
    <w:p w14:paraId="6D7F008A" w14:textId="77777777" w:rsidR="004D462B" w:rsidRDefault="004D462B" w:rsidP="00263C9E">
      <w:pPr>
        <w:jc w:val="center"/>
      </w:pPr>
    </w:p>
    <w:p w14:paraId="3C449635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2808B82" wp14:editId="1874AAB5">
            <wp:extent cx="3130550" cy="2275840"/>
            <wp:effectExtent l="0" t="0" r="0" b="0"/>
            <wp:docPr id="784" name="Picture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354A2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64096" behindDoc="1" locked="0" layoutInCell="0" allowOverlap="1" wp14:anchorId="4EC5A93D" wp14:editId="0FFA5E9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8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E516D4" id="AutoShape 5" o:spid="_x0000_s1026" style="position:absolute;margin-left:331.5pt;margin-top:0;width:382.7pt;height:269.3pt;z-index:-251152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Y50In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3072" behindDoc="1" locked="0" layoutInCell="0" allowOverlap="1" wp14:anchorId="130B304E" wp14:editId="2F48E05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8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DD53F0" id="AutoShape 4" o:spid="_x0000_s1026" style="position:absolute;margin-left:0;margin-top:0;width:382.7pt;height:269.3pt;z-index:-251153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vZfKwIAADk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58vZf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2048" behindDoc="1" locked="0" layoutInCell="0" allowOverlap="1" wp14:anchorId="19D2AEA4" wp14:editId="42827EE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8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4E6190" id="AutoShape 3" o:spid="_x0000_s1026" style="position:absolute;margin-left:331.5pt;margin-top:0;width:382.7pt;height:269.3pt;z-index:-251154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/8g6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1024" behindDoc="1" locked="0" layoutInCell="0" allowOverlap="1" wp14:anchorId="234C3087" wp14:editId="3CEE6A2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8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2D4799" id="AutoShape 2" o:spid="_x0000_s1026" style="position:absolute;margin-left:0;margin-top:0;width:382.7pt;height:269.3pt;z-index:-251155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49fbc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8129B7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16A71F2" wp14:editId="0BA2115B">
            <wp:extent cx="3130550" cy="2275840"/>
            <wp:effectExtent l="0" t="0" r="0" b="0"/>
            <wp:docPr id="789" name="Picture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35BE2" w14:textId="77777777" w:rsidR="004D462B" w:rsidRDefault="004D462B" w:rsidP="00263C9E">
      <w:pPr>
        <w:jc w:val="center"/>
      </w:pPr>
    </w:p>
    <w:p w14:paraId="2948A84C" w14:textId="77777777" w:rsidR="004D462B" w:rsidRDefault="004D462B" w:rsidP="00263C9E"/>
    <w:p w14:paraId="636D321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3808BA0" wp14:editId="55796279">
            <wp:extent cx="3130550" cy="2275840"/>
            <wp:effectExtent l="0" t="0" r="0" b="0"/>
            <wp:docPr id="790" name="Picture 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87FD0" w14:textId="77777777" w:rsidR="004D462B" w:rsidRDefault="004D462B" w:rsidP="00263C9E">
      <w:pPr>
        <w:jc w:val="center"/>
      </w:pPr>
    </w:p>
    <w:p w14:paraId="7FBC435F" w14:textId="77777777" w:rsidR="004D462B" w:rsidRDefault="004D462B" w:rsidP="00263C9E">
      <w:pPr>
        <w:jc w:val="center"/>
      </w:pPr>
    </w:p>
    <w:p w14:paraId="74719A9B" w14:textId="77777777" w:rsidR="004D462B" w:rsidRDefault="004D462B" w:rsidP="00263C9E">
      <w:pPr>
        <w:jc w:val="center"/>
      </w:pPr>
    </w:p>
    <w:p w14:paraId="45451954" w14:textId="77777777" w:rsidR="004D462B" w:rsidRDefault="004D462B" w:rsidP="006F3544"/>
    <w:p w14:paraId="06E9907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CC3A4A2" wp14:editId="688FAB2C">
            <wp:extent cx="3130550" cy="2275840"/>
            <wp:effectExtent l="0" t="0" r="0" b="0"/>
            <wp:docPr id="791" name="Picture 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3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73297" w14:textId="77777777" w:rsidR="004D462B" w:rsidRDefault="004D462B" w:rsidP="00263C9E">
      <w:pPr>
        <w:jc w:val="center"/>
      </w:pPr>
    </w:p>
    <w:p w14:paraId="313CA824" w14:textId="77777777" w:rsidR="004D462B" w:rsidRDefault="004D462B" w:rsidP="00263C9E">
      <w:pPr>
        <w:jc w:val="center"/>
      </w:pPr>
    </w:p>
    <w:p w14:paraId="7F0B4C62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AA6AC65" wp14:editId="173090BC">
            <wp:extent cx="3130550" cy="2275840"/>
            <wp:effectExtent l="0" t="0" r="0" b="0"/>
            <wp:docPr id="792" name="Picture 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E4D99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69216" behindDoc="1" locked="0" layoutInCell="0" allowOverlap="1" wp14:anchorId="3D2D414E" wp14:editId="0C2F325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79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931DDF9" id="AutoShape 5" o:spid="_x0000_s1026" style="position:absolute;margin-left:331.5pt;margin-top:0;width:382.7pt;height:269.3pt;z-index:-251147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fzLAIAADk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FtUn8y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8192" behindDoc="1" locked="0" layoutInCell="0" allowOverlap="1" wp14:anchorId="09AB07C1" wp14:editId="015529E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79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3BA3B3" id="AutoShape 4" o:spid="_x0000_s1026" style="position:absolute;margin-left:0;margin-top:0;width:382.7pt;height:269.3pt;z-index:-251148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tGrKw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HdtG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7168" behindDoc="1" locked="0" layoutInCell="0" allowOverlap="1" wp14:anchorId="3B35D5B1" wp14:editId="1B53BF6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79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973ED7" id="AutoShape 3" o:spid="_x0000_s1026" style="position:absolute;margin-left:331.5pt;margin-top:0;width:382.7pt;height:269.3pt;z-index:-251149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ilbLAIAADk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QXYpWy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6144" behindDoc="1" locked="0" layoutInCell="0" allowOverlap="1" wp14:anchorId="76E3422F" wp14:editId="076F0ED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79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BF2E73" id="AutoShape 2" o:spid="_x0000_s1026" style="position:absolute;margin-left:0;margin-top:0;width:382.7pt;height:269.3pt;z-index:-251150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gY50j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B73EC7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A9A35FC" wp14:editId="1915EE80">
            <wp:extent cx="3130550" cy="2275840"/>
            <wp:effectExtent l="0" t="0" r="0" b="0"/>
            <wp:docPr id="797" name="Picture 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3F4F1" w14:textId="77777777" w:rsidR="004D462B" w:rsidRDefault="004D462B" w:rsidP="00263C9E">
      <w:pPr>
        <w:jc w:val="center"/>
      </w:pPr>
    </w:p>
    <w:p w14:paraId="0F187541" w14:textId="77777777" w:rsidR="004D462B" w:rsidRDefault="004D462B" w:rsidP="00263C9E"/>
    <w:p w14:paraId="3856FED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96B51D4" wp14:editId="252F2E19">
            <wp:extent cx="3130550" cy="2275840"/>
            <wp:effectExtent l="0" t="0" r="0" b="0"/>
            <wp:docPr id="798" name="Picture 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/>
                    <pic:cNvPicPr>
                      <a:picLocks noChangeAspect="1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AD80A" w14:textId="77777777" w:rsidR="004D462B" w:rsidRDefault="004D462B" w:rsidP="00263C9E">
      <w:pPr>
        <w:jc w:val="center"/>
      </w:pPr>
    </w:p>
    <w:p w14:paraId="0FBEED59" w14:textId="77777777" w:rsidR="004D462B" w:rsidRDefault="004D462B" w:rsidP="00263C9E">
      <w:pPr>
        <w:jc w:val="center"/>
      </w:pPr>
    </w:p>
    <w:p w14:paraId="2AA43099" w14:textId="77777777" w:rsidR="004D462B" w:rsidRDefault="004D462B" w:rsidP="00263C9E">
      <w:pPr>
        <w:jc w:val="center"/>
      </w:pPr>
    </w:p>
    <w:p w14:paraId="77E91912" w14:textId="77777777" w:rsidR="004D462B" w:rsidRDefault="004D462B" w:rsidP="006F3544"/>
    <w:p w14:paraId="4473D04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E084722" wp14:editId="3E9D92DB">
            <wp:extent cx="3130550" cy="2275840"/>
            <wp:effectExtent l="0" t="0" r="0" b="0"/>
            <wp:docPr id="799" name="Picture 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A4707" w14:textId="77777777" w:rsidR="004D462B" w:rsidRDefault="004D462B" w:rsidP="00263C9E">
      <w:pPr>
        <w:jc w:val="center"/>
      </w:pPr>
    </w:p>
    <w:p w14:paraId="6753AE75" w14:textId="77777777" w:rsidR="004D462B" w:rsidRDefault="004D462B" w:rsidP="00263C9E">
      <w:pPr>
        <w:jc w:val="center"/>
      </w:pPr>
    </w:p>
    <w:p w14:paraId="1058B352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E17BB8B" wp14:editId="2F829120">
            <wp:extent cx="3130550" cy="2275840"/>
            <wp:effectExtent l="0" t="0" r="0" b="0"/>
            <wp:docPr id="800" name="Picture 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4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40B16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74336" behindDoc="1" locked="0" layoutInCell="0" allowOverlap="1" wp14:anchorId="3F0632FF" wp14:editId="6BDF273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0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4F50AB" id="AutoShape 5" o:spid="_x0000_s1026" style="position:absolute;margin-left:331.5pt;margin-top:0;width:382.7pt;height:269.3pt;z-index:-251142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7zXKwIAADk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Ds7zX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3312" behindDoc="1" locked="0" layoutInCell="0" allowOverlap="1" wp14:anchorId="6AF06D3A" wp14:editId="249B3AD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0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94AC24D" id="AutoShape 4" o:spid="_x0000_s1026" style="position:absolute;margin-left:0;margin-top:0;width:382.7pt;height:269.3pt;z-index:-251143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ipgiv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2288" behindDoc="1" locked="0" layoutInCell="0" allowOverlap="1" wp14:anchorId="722D0BD1" wp14:editId="452B363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0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78D340" id="AutoShape 3" o:spid="_x0000_s1026" style="position:absolute;margin-left:331.5pt;margin-top:0;width:382.7pt;height:269.3pt;z-index:-251144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kpvBf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1264" behindDoc="1" locked="0" layoutInCell="0" allowOverlap="1" wp14:anchorId="25CC3F17" wp14:editId="279D1E0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0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0890F56" id="AutoShape 2" o:spid="_x0000_s1026" style="position:absolute;margin-left:0;margin-top:0;width:382.7pt;height:269.3pt;z-index:-251145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1BQY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88A0A9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1962073" wp14:editId="0767CC2C">
            <wp:extent cx="3130550" cy="2275840"/>
            <wp:effectExtent l="0" t="0" r="0" b="0"/>
            <wp:docPr id="805" name="Picture 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5BE51" w14:textId="77777777" w:rsidR="004D462B" w:rsidRDefault="004D462B" w:rsidP="00263C9E">
      <w:pPr>
        <w:jc w:val="center"/>
      </w:pPr>
    </w:p>
    <w:p w14:paraId="6722F361" w14:textId="77777777" w:rsidR="004D462B" w:rsidRDefault="004D462B" w:rsidP="00263C9E"/>
    <w:p w14:paraId="42DFB4C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4107925" wp14:editId="77044D04">
            <wp:extent cx="3130550" cy="2275840"/>
            <wp:effectExtent l="0" t="0" r="0" b="0"/>
            <wp:docPr id="806" name="Picture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7A072" w14:textId="77777777" w:rsidR="004D462B" w:rsidRDefault="004D462B" w:rsidP="00263C9E">
      <w:pPr>
        <w:jc w:val="center"/>
      </w:pPr>
    </w:p>
    <w:p w14:paraId="5A4300F1" w14:textId="77777777" w:rsidR="004D462B" w:rsidRDefault="004D462B" w:rsidP="00263C9E">
      <w:pPr>
        <w:jc w:val="center"/>
      </w:pPr>
    </w:p>
    <w:p w14:paraId="5787FAFC" w14:textId="77777777" w:rsidR="004D462B" w:rsidRDefault="004D462B" w:rsidP="00263C9E">
      <w:pPr>
        <w:jc w:val="center"/>
      </w:pPr>
    </w:p>
    <w:p w14:paraId="16B482CC" w14:textId="77777777" w:rsidR="004D462B" w:rsidRDefault="004D462B" w:rsidP="006F3544"/>
    <w:p w14:paraId="260A792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B0B84B7" wp14:editId="03EF60D6">
            <wp:extent cx="3130550" cy="2275840"/>
            <wp:effectExtent l="0" t="0" r="0" b="0"/>
            <wp:docPr id="807" name="Picture 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4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63A48" w14:textId="77777777" w:rsidR="004D462B" w:rsidRDefault="004D462B" w:rsidP="00263C9E">
      <w:pPr>
        <w:jc w:val="center"/>
      </w:pPr>
    </w:p>
    <w:p w14:paraId="0786E50E" w14:textId="77777777" w:rsidR="004D462B" w:rsidRDefault="004D462B" w:rsidP="00263C9E">
      <w:pPr>
        <w:jc w:val="center"/>
      </w:pPr>
    </w:p>
    <w:p w14:paraId="5D0DF82A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162AB11" wp14:editId="11495CEE">
            <wp:extent cx="3130550" cy="2275840"/>
            <wp:effectExtent l="0" t="0" r="0" b="0"/>
            <wp:docPr id="808" name="Picture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4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6584B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79456" behindDoc="1" locked="0" layoutInCell="0" allowOverlap="1" wp14:anchorId="467EE150" wp14:editId="0C96A58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0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9E1CB7" id="AutoShape 5" o:spid="_x0000_s1026" style="position:absolute;margin-left:331.5pt;margin-top:0;width:382.7pt;height:269.3pt;z-index:-251137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zmXKwIAADk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j3zmX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8432" behindDoc="1" locked="0" layoutInCell="0" allowOverlap="1" wp14:anchorId="0A585834" wp14:editId="7A3C6C8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1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4F7FFE" id="AutoShape 4" o:spid="_x0000_s1026" style="position:absolute;margin-left:0;margin-top:0;width:382.7pt;height:269.3pt;z-index:-251138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HCIvWy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7408" behindDoc="1" locked="0" layoutInCell="0" allowOverlap="1" wp14:anchorId="7B1D36C2" wp14:editId="2ACAB31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1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A03180" id="AutoShape 3" o:spid="_x0000_s1026" style="position:absolute;margin-left:331.5pt;margin-top:0;width:382.7pt;height:269.3pt;z-index:-251139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aIte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1" locked="0" layoutInCell="0" allowOverlap="1" wp14:anchorId="3D44D0D2" wp14:editId="140BD7D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8C07039" id="AutoShape 2" o:spid="_x0000_s1026" style="position:absolute;margin-left:0;margin-top:0;width:382.7pt;height:269.3pt;z-index:-251140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s3Y9M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4A62AC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5650F61" wp14:editId="310BCAC4">
            <wp:extent cx="3130550" cy="2275840"/>
            <wp:effectExtent l="0" t="0" r="0" b="0"/>
            <wp:docPr id="813" name="Picture 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520E3" w14:textId="77777777" w:rsidR="004D462B" w:rsidRDefault="004D462B" w:rsidP="00263C9E">
      <w:pPr>
        <w:jc w:val="center"/>
      </w:pPr>
    </w:p>
    <w:p w14:paraId="568B8E90" w14:textId="77777777" w:rsidR="004D462B" w:rsidRDefault="004D462B" w:rsidP="00263C9E"/>
    <w:p w14:paraId="42E90BF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C6E8278" wp14:editId="268FF117">
            <wp:extent cx="3130550" cy="2275840"/>
            <wp:effectExtent l="0" t="0" r="0" b="0"/>
            <wp:docPr id="814" name="Picture 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C1065" w14:textId="77777777" w:rsidR="004D462B" w:rsidRDefault="004D462B" w:rsidP="00263C9E">
      <w:pPr>
        <w:jc w:val="center"/>
      </w:pPr>
    </w:p>
    <w:p w14:paraId="0F8D9F21" w14:textId="77777777" w:rsidR="004D462B" w:rsidRDefault="004D462B" w:rsidP="00263C9E">
      <w:pPr>
        <w:jc w:val="center"/>
      </w:pPr>
    </w:p>
    <w:p w14:paraId="471E5D73" w14:textId="77777777" w:rsidR="004D462B" w:rsidRDefault="004D462B" w:rsidP="00263C9E">
      <w:pPr>
        <w:jc w:val="center"/>
      </w:pPr>
    </w:p>
    <w:p w14:paraId="72F3ED69" w14:textId="77777777" w:rsidR="004D462B" w:rsidRDefault="004D462B" w:rsidP="006F3544"/>
    <w:p w14:paraId="12E7DB9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B20BB5F" wp14:editId="31C1184F">
            <wp:extent cx="3130550" cy="2275840"/>
            <wp:effectExtent l="0" t="0" r="0" b="0"/>
            <wp:docPr id="815" name="Picture 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/>
                    <pic:cNvPicPr>
                      <a:picLocks noChangeAspect="1"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F1E6B" w14:textId="77777777" w:rsidR="004D462B" w:rsidRDefault="004D462B" w:rsidP="00263C9E">
      <w:pPr>
        <w:jc w:val="center"/>
      </w:pPr>
    </w:p>
    <w:p w14:paraId="019ED96C" w14:textId="77777777" w:rsidR="004D462B" w:rsidRDefault="004D462B" w:rsidP="00263C9E">
      <w:pPr>
        <w:jc w:val="center"/>
      </w:pPr>
    </w:p>
    <w:p w14:paraId="4607C2F3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7CE5EA6" wp14:editId="2311D8E1">
            <wp:extent cx="3130550" cy="2275840"/>
            <wp:effectExtent l="0" t="0" r="0" b="0"/>
            <wp:docPr id="816" name="Picture 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/>
                    <pic:cNvPicPr>
                      <a:picLocks noChangeAspect="1" noChangeArrowheads="1"/>
                    </pic:cNvPicPr>
                  </pic:nvPicPr>
                  <pic:blipFill>
                    <a:blip r:embed="rId4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EBF64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84576" behindDoc="1" locked="0" layoutInCell="0" allowOverlap="1" wp14:anchorId="7EB9E9A8" wp14:editId="3D45BB8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C57F90" id="AutoShape 5" o:spid="_x0000_s1026" style="position:absolute;margin-left:331.5pt;margin-top:0;width:382.7pt;height:269.3pt;z-index:-251131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dkDKwIAADk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Ngdk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3552" behindDoc="1" locked="0" layoutInCell="0" allowOverlap="1" wp14:anchorId="373820A8" wp14:editId="7F49951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1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EFA2DB" id="AutoShape 4" o:spid="_x0000_s1026" style="position:absolute;margin-left:0;margin-top:0;width:382.7pt;height:269.3pt;z-index:-251132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xOqhs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2528" behindDoc="1" locked="0" layoutInCell="0" allowOverlap="1" wp14:anchorId="44EA4955" wp14:editId="6B0C2CF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1B30C14" id="AutoShape 3" o:spid="_x0000_s1026" style="position:absolute;margin-left:331.5pt;margin-top:0;width:382.7pt;height:269.3pt;z-index:-251133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6TlL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1504" behindDoc="1" locked="0" layoutInCell="0" allowOverlap="1" wp14:anchorId="4D2555C5" wp14:editId="2C584B3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AD43D7" id="AutoShape 2" o:spid="_x0000_s1026" style="position:absolute;margin-left:0;margin-top:0;width:382.7pt;height:269.3pt;z-index:-251134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gKODQ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0913FD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24994D4" wp14:editId="6BDF76C9">
            <wp:extent cx="3130550" cy="2275840"/>
            <wp:effectExtent l="0" t="0" r="0" b="0"/>
            <wp:docPr id="821" name="Picture 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ACCC9" w14:textId="77777777" w:rsidR="004D462B" w:rsidRDefault="004D462B" w:rsidP="00263C9E">
      <w:pPr>
        <w:jc w:val="center"/>
      </w:pPr>
    </w:p>
    <w:p w14:paraId="139EFEE8" w14:textId="77777777" w:rsidR="004D462B" w:rsidRDefault="004D462B" w:rsidP="00263C9E"/>
    <w:p w14:paraId="55A5D37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6DCDAD4" wp14:editId="11C3E0BE">
            <wp:extent cx="3130550" cy="2275840"/>
            <wp:effectExtent l="0" t="0" r="0" b="0"/>
            <wp:docPr id="822" name="Picture 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/>
                    <pic:cNvPicPr>
                      <a:picLocks noChangeAspect="1" noChangeArrowheads="1"/>
                    </pic:cNvPicPr>
                  </pic:nvPicPr>
                  <pic:blipFill>
                    <a:blip r:embed="rId4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F27A5" w14:textId="77777777" w:rsidR="004D462B" w:rsidRDefault="004D462B" w:rsidP="00263C9E">
      <w:pPr>
        <w:jc w:val="center"/>
      </w:pPr>
    </w:p>
    <w:p w14:paraId="3B90B87D" w14:textId="77777777" w:rsidR="004D462B" w:rsidRDefault="004D462B" w:rsidP="00263C9E">
      <w:pPr>
        <w:jc w:val="center"/>
      </w:pPr>
    </w:p>
    <w:p w14:paraId="3A025B31" w14:textId="77777777" w:rsidR="004D462B" w:rsidRDefault="004D462B" w:rsidP="00263C9E">
      <w:pPr>
        <w:jc w:val="center"/>
      </w:pPr>
    </w:p>
    <w:p w14:paraId="07714118" w14:textId="77777777" w:rsidR="004D462B" w:rsidRDefault="004D462B" w:rsidP="006F3544"/>
    <w:p w14:paraId="1EDAE47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29197E4" wp14:editId="467CC884">
            <wp:extent cx="3130550" cy="2275840"/>
            <wp:effectExtent l="0" t="0" r="0" b="0"/>
            <wp:docPr id="823" name="Picture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BDCFC" w14:textId="77777777" w:rsidR="004D462B" w:rsidRDefault="004D462B" w:rsidP="00263C9E">
      <w:pPr>
        <w:jc w:val="center"/>
      </w:pPr>
    </w:p>
    <w:p w14:paraId="00D98006" w14:textId="77777777" w:rsidR="004D462B" w:rsidRDefault="004D462B" w:rsidP="00263C9E">
      <w:pPr>
        <w:jc w:val="center"/>
      </w:pPr>
    </w:p>
    <w:p w14:paraId="33111CCE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C253CC1" wp14:editId="7B9898EB">
            <wp:extent cx="3130550" cy="2275840"/>
            <wp:effectExtent l="0" t="0" r="0" b="0"/>
            <wp:docPr id="824" name="Picture 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ACE46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89696" behindDoc="1" locked="0" layoutInCell="0" allowOverlap="1" wp14:anchorId="282F6349" wp14:editId="3D00C15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2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5E8188" id="AutoShape 5" o:spid="_x0000_s1026" style="position:absolute;margin-left:331.5pt;margin-top:0;width:382.7pt;height:269.3pt;z-index:-251126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+vIL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8672" behindDoc="1" locked="0" layoutInCell="0" allowOverlap="1" wp14:anchorId="6106B818" wp14:editId="59D14A1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2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5AAB7D2" id="AutoShape 4" o:spid="_x0000_s1026" style="position:absolute;margin-left:0;margin-top:0;width:382.7pt;height:269.3pt;z-index:-251127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TacKwIAADk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fqTac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7648" behindDoc="1" locked="0" layoutInCell="0" allowOverlap="1" wp14:anchorId="4D14E266" wp14:editId="353E2EC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2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F7BE29B" id="AutoShape 3" o:spid="_x0000_s1026" style="position:absolute;margin-left:331.5pt;margin-top:0;width:382.7pt;height:269.3pt;z-index:-251128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c5sKwIAADk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Zqc5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6624" behindDoc="1" locked="0" layoutInCell="0" allowOverlap="1" wp14:anchorId="2D96872E" wp14:editId="02CCAA3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2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85E6E9" id="AutoShape 2" o:spid="_x0000_s1026" style="position:absolute;margin-left:0;margin-top:0;width:382.7pt;height:269.3pt;z-index:-251129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KhmvXQ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21824B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0AB6DF5" wp14:editId="4BA5FF49">
            <wp:extent cx="3130550" cy="2275840"/>
            <wp:effectExtent l="0" t="0" r="0" b="0"/>
            <wp:docPr id="829" name="Picture 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/>
                    <pic:cNvPicPr>
                      <a:picLocks noChangeAspect="1" noChangeArrowheads="1"/>
                    </pic:cNvPicPr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608C" w14:textId="77777777" w:rsidR="004D462B" w:rsidRDefault="004D462B" w:rsidP="00263C9E">
      <w:pPr>
        <w:jc w:val="center"/>
      </w:pPr>
    </w:p>
    <w:p w14:paraId="3138AC92" w14:textId="77777777" w:rsidR="004D462B" w:rsidRDefault="004D462B" w:rsidP="00263C9E"/>
    <w:p w14:paraId="664126C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A3F7598" wp14:editId="2F8F2C66">
            <wp:extent cx="3130550" cy="2275840"/>
            <wp:effectExtent l="0" t="0" r="0" b="0"/>
            <wp:docPr id="830" name="Picture 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92336" w14:textId="77777777" w:rsidR="004D462B" w:rsidRDefault="004D462B" w:rsidP="00263C9E">
      <w:pPr>
        <w:jc w:val="center"/>
      </w:pPr>
    </w:p>
    <w:p w14:paraId="7E48D20A" w14:textId="77777777" w:rsidR="004D462B" w:rsidRDefault="004D462B" w:rsidP="00263C9E">
      <w:pPr>
        <w:jc w:val="center"/>
      </w:pPr>
    </w:p>
    <w:p w14:paraId="4AAEBA8D" w14:textId="77777777" w:rsidR="004D462B" w:rsidRDefault="004D462B" w:rsidP="00263C9E">
      <w:pPr>
        <w:jc w:val="center"/>
      </w:pPr>
    </w:p>
    <w:p w14:paraId="2C3782DF" w14:textId="77777777" w:rsidR="004D462B" w:rsidRDefault="004D462B" w:rsidP="006F3544"/>
    <w:p w14:paraId="68A4821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2A71947" wp14:editId="7F81728F">
            <wp:extent cx="3130550" cy="2275840"/>
            <wp:effectExtent l="0" t="0" r="0" b="0"/>
            <wp:docPr id="831" name="Picture 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4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EDD4F" w14:textId="77777777" w:rsidR="004D462B" w:rsidRDefault="004D462B" w:rsidP="00263C9E">
      <w:pPr>
        <w:jc w:val="center"/>
      </w:pPr>
    </w:p>
    <w:p w14:paraId="5D1CE156" w14:textId="77777777" w:rsidR="004D462B" w:rsidRDefault="004D462B" w:rsidP="00263C9E">
      <w:pPr>
        <w:jc w:val="center"/>
      </w:pPr>
    </w:p>
    <w:p w14:paraId="37FD7E94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414D9E0" wp14:editId="4EF73F04">
            <wp:extent cx="3130550" cy="2275840"/>
            <wp:effectExtent l="0" t="0" r="0" b="0"/>
            <wp:docPr id="832" name="Picture 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/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DC18B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94816" behindDoc="1" locked="0" layoutInCell="0" allowOverlap="1" wp14:anchorId="7E3951B8" wp14:editId="7800F4C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3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4BC6CC1" id="AutoShape 5" o:spid="_x0000_s1026" style="position:absolute;margin-left:331.5pt;margin-top:0;width:382.7pt;height:269.3pt;z-index:-251121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wjuc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3792" behindDoc="1" locked="0" layoutInCell="0" allowOverlap="1" wp14:anchorId="57BC7181" wp14:editId="735B46A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3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8E157A" id="AutoShape 4" o:spid="_x0000_s1026" style="position:absolute;margin-left:0;margin-top:0;width:382.7pt;height:269.3pt;z-index:-251122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hLRF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1" locked="0" layoutInCell="0" allowOverlap="1" wp14:anchorId="0FB1E72F" wp14:editId="36FEB53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3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CFA7C5B" id="AutoShape 3" o:spid="_x0000_s1026" style="position:absolute;margin-left:331.5pt;margin-top:0;width:382.7pt;height:269.3pt;z-index:-251123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nLemY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1744" behindDoc="1" locked="0" layoutInCell="0" allowOverlap="1" wp14:anchorId="647BC3B8" wp14:editId="7B104C8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3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8A7720" id="AutoShape 2" o:spid="_x0000_s1026" style="position:absolute;margin-left:0;margin-top:0;width:382.7pt;height:269.3pt;z-index:-251124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F3gKwIAADk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GOF3g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626B9C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B5492FC" wp14:editId="3697B360">
            <wp:extent cx="3130550" cy="2275840"/>
            <wp:effectExtent l="0" t="0" r="0" b="0"/>
            <wp:docPr id="837" name="Picture 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/>
                    <pic:cNvPicPr>
                      <a:picLocks noChangeAspect="1" noChangeArrowheads="1"/>
                    </pic:cNvPicPr>
                  </pic:nvPicPr>
                  <pic:blipFill>
                    <a:blip r:embed="rId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2D22D" w14:textId="77777777" w:rsidR="004D462B" w:rsidRDefault="004D462B" w:rsidP="00263C9E">
      <w:pPr>
        <w:jc w:val="center"/>
      </w:pPr>
    </w:p>
    <w:p w14:paraId="2535E6FC" w14:textId="77777777" w:rsidR="004D462B" w:rsidRDefault="004D462B" w:rsidP="00263C9E"/>
    <w:p w14:paraId="1FEB14D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4C93DF1" wp14:editId="675A3F1C">
            <wp:extent cx="3130550" cy="2275840"/>
            <wp:effectExtent l="0" t="0" r="0" b="0"/>
            <wp:docPr id="838" name="Picture 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/>
                    <pic:cNvPicPr>
                      <a:picLocks noChangeAspect="1" noChangeArrowheads="1"/>
                    </pic:cNvPicPr>
                  </pic:nvPicPr>
                  <pic:blipFill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B0D91" w14:textId="77777777" w:rsidR="004D462B" w:rsidRDefault="004D462B" w:rsidP="00263C9E">
      <w:pPr>
        <w:jc w:val="center"/>
      </w:pPr>
    </w:p>
    <w:p w14:paraId="29943384" w14:textId="77777777" w:rsidR="004D462B" w:rsidRDefault="004D462B" w:rsidP="00263C9E">
      <w:pPr>
        <w:jc w:val="center"/>
      </w:pPr>
    </w:p>
    <w:p w14:paraId="35891F81" w14:textId="77777777" w:rsidR="004D462B" w:rsidRDefault="004D462B" w:rsidP="00263C9E">
      <w:pPr>
        <w:jc w:val="center"/>
      </w:pPr>
    </w:p>
    <w:p w14:paraId="688A5574" w14:textId="77777777" w:rsidR="004D462B" w:rsidRDefault="004D462B" w:rsidP="006F3544"/>
    <w:p w14:paraId="1DFD28D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C33F90E" wp14:editId="40E6466F">
            <wp:extent cx="3130550" cy="2275840"/>
            <wp:effectExtent l="0" t="0" r="0" b="0"/>
            <wp:docPr id="839" name="Picture 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 noChangeAspect="1" noChangeArrowheads="1"/>
                    </pic:cNvPicPr>
                  </pic:nvPicPr>
                  <pic:blipFill>
                    <a:blip r:embed="rId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3C66D" w14:textId="77777777" w:rsidR="004D462B" w:rsidRDefault="004D462B" w:rsidP="00263C9E">
      <w:pPr>
        <w:jc w:val="center"/>
      </w:pPr>
    </w:p>
    <w:p w14:paraId="55AFF7AC" w14:textId="77777777" w:rsidR="004D462B" w:rsidRDefault="004D462B" w:rsidP="00263C9E">
      <w:pPr>
        <w:jc w:val="center"/>
      </w:pPr>
    </w:p>
    <w:p w14:paraId="5ABD648A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D28DA94" wp14:editId="035639D5">
            <wp:extent cx="3130550" cy="2275840"/>
            <wp:effectExtent l="0" t="0" r="0" b="0"/>
            <wp:docPr id="840" name="Picture 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/>
                    <pic:cNvPicPr>
                      <a:picLocks noChangeAspect="1" noChangeArrowheads="1"/>
                    </pic:cNvPicPr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6E0EB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99936" behindDoc="1" locked="0" layoutInCell="0" allowOverlap="1" wp14:anchorId="1DF56098" wp14:editId="6987743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4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3A921D" id="AutoShape 5" o:spid="_x0000_s1026" style="position:absolute;margin-left:331.5pt;margin-top:0;width:382.7pt;height:269.3pt;z-index:-251116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UXxKw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ZwUXx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1" locked="0" layoutInCell="0" allowOverlap="1" wp14:anchorId="0C83643D" wp14:editId="27A9395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4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9AA9ABB" id="AutoShape 4" o:spid="_x0000_s1026" style="position:absolute;margin-left:0;margin-top:0;width:382.7pt;height:269.3pt;z-index:-251117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PGJKgIAADk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LjU8Yk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7888" behindDoc="1" locked="0" layoutInCell="0" allowOverlap="1" wp14:anchorId="2209E639" wp14:editId="70D1D8D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4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5BDAA3" id="AutoShape 3" o:spid="_x0000_s1026" style="position:absolute;margin-left:331.5pt;margin-top:0;width:382.7pt;height:269.3pt;z-index:-251118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+1Al5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1" locked="0" layoutInCell="0" allowOverlap="1" wp14:anchorId="3D78C2E4" wp14:editId="5CD9785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4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A7B20F" id="AutoShape 2" o:spid="_x0000_s1026" style="position:absolute;margin-left:0;margin-top:0;width:382.7pt;height:269.3pt;z-index:-251119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/8hKgIAADk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93/yE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EAF689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DEBC2A9" wp14:editId="78978151">
            <wp:extent cx="3130550" cy="2275840"/>
            <wp:effectExtent l="0" t="0" r="0" b="0"/>
            <wp:docPr id="845" name="Picture 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C6529" w14:textId="77777777" w:rsidR="004D462B" w:rsidRDefault="004D462B" w:rsidP="00263C9E">
      <w:pPr>
        <w:jc w:val="center"/>
      </w:pPr>
    </w:p>
    <w:p w14:paraId="6FD1BCD8" w14:textId="77777777" w:rsidR="004D462B" w:rsidRDefault="004D462B" w:rsidP="00263C9E"/>
    <w:p w14:paraId="5C469A5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748FBE8" wp14:editId="75F4DA4E">
            <wp:extent cx="3130550" cy="2275840"/>
            <wp:effectExtent l="0" t="0" r="0" b="0"/>
            <wp:docPr id="846" name="Picture 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/>
                    <pic:cNvPicPr>
                      <a:picLocks noChangeAspect="1" noChangeArrowheads="1"/>
                    </pic:cNvPicPr>
                  </pic:nvPicPr>
                  <pic:blipFill>
                    <a:blip r:embed="rId4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BB66D" w14:textId="77777777" w:rsidR="004D462B" w:rsidRDefault="004D462B" w:rsidP="00263C9E">
      <w:pPr>
        <w:jc w:val="center"/>
      </w:pPr>
    </w:p>
    <w:p w14:paraId="3FB23DA1" w14:textId="77777777" w:rsidR="004D462B" w:rsidRDefault="004D462B" w:rsidP="00263C9E">
      <w:pPr>
        <w:jc w:val="center"/>
      </w:pPr>
    </w:p>
    <w:p w14:paraId="33F30EA6" w14:textId="77777777" w:rsidR="004D462B" w:rsidRDefault="004D462B" w:rsidP="00263C9E">
      <w:pPr>
        <w:jc w:val="center"/>
      </w:pPr>
    </w:p>
    <w:p w14:paraId="0E85C2E2" w14:textId="77777777" w:rsidR="004D462B" w:rsidRDefault="004D462B" w:rsidP="006F3544"/>
    <w:p w14:paraId="3C92240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D67D92C" wp14:editId="24034A1F">
            <wp:extent cx="3130550" cy="2275840"/>
            <wp:effectExtent l="0" t="0" r="0" b="0"/>
            <wp:docPr id="847" name="Picture 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/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C1447" w14:textId="77777777" w:rsidR="004D462B" w:rsidRDefault="004D462B" w:rsidP="00263C9E">
      <w:pPr>
        <w:jc w:val="center"/>
      </w:pPr>
    </w:p>
    <w:p w14:paraId="2C22C06F" w14:textId="77777777" w:rsidR="004D462B" w:rsidRDefault="004D462B" w:rsidP="00263C9E">
      <w:pPr>
        <w:jc w:val="center"/>
      </w:pPr>
    </w:p>
    <w:p w14:paraId="4C3D3798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D3F58A3" wp14:editId="723822BA">
            <wp:extent cx="3130550" cy="2275840"/>
            <wp:effectExtent l="0" t="0" r="0" b="0"/>
            <wp:docPr id="848" name="Picture 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/>
                    <pic:cNvPicPr>
                      <a:picLocks noChangeAspect="1" noChangeArrowheads="1"/>
                    </pic:cNvPicPr>
                  </pic:nvPicPr>
                  <pic:blipFill>
                    <a:blip r:embed="rId4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A90D1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05056" behindDoc="1" locked="0" layoutInCell="0" allowOverlap="1" wp14:anchorId="6E993EA4" wp14:editId="08050A3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4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0BBE2D" id="AutoShape 5" o:spid="_x0000_s1026" style="position:absolute;margin-left:331.5pt;margin-top:0;width:382.7pt;height:269.3pt;z-index:-251111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5rcCx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1" locked="0" layoutInCell="0" allowOverlap="1" wp14:anchorId="4464FA4E" wp14:editId="70E3498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5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519C5A" id="AutoShape 4" o:spid="_x0000_s1026" style="position:absolute;margin-left:0;margin-top:0;width:382.7pt;height:269.3pt;z-index:-251112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AZQ1n0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1" locked="0" layoutInCell="0" allowOverlap="1" wp14:anchorId="5A883C38" wp14:editId="377B268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5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9A9D29" id="AutoShape 3" o:spid="_x0000_s1026" style="position:absolute;margin-left:331.5pt;margin-top:0;width:382.7pt;height:269.3pt;z-index:-251113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AUC6N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1" locked="0" layoutInCell="0" allowOverlap="1" wp14:anchorId="0A810DDD" wp14:editId="13FD997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5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6CA2D3" id="AutoShape 2" o:spid="_x0000_s1026" style="position:absolute;margin-left:0;margin-top:0;width:382.7pt;height:269.3pt;z-index:-251114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hRZr1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5E2908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2F4932B" wp14:editId="7BBE898C">
            <wp:extent cx="3130550" cy="2275840"/>
            <wp:effectExtent l="0" t="0" r="0" b="0"/>
            <wp:docPr id="853" name="Picture 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/>
                    <pic:cNvPicPr>
                      <a:picLocks noChangeAspect="1" noChangeArrowheads="1"/>
                    </pic:cNvPicPr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F1C0D" w14:textId="77777777" w:rsidR="004D462B" w:rsidRDefault="004D462B" w:rsidP="00263C9E">
      <w:pPr>
        <w:jc w:val="center"/>
      </w:pPr>
    </w:p>
    <w:p w14:paraId="7774017A" w14:textId="77777777" w:rsidR="004D462B" w:rsidRDefault="004D462B" w:rsidP="00263C9E"/>
    <w:p w14:paraId="38698EB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7AFB127" wp14:editId="0A2C084D">
            <wp:extent cx="3130550" cy="2275840"/>
            <wp:effectExtent l="0" t="0" r="0" b="0"/>
            <wp:docPr id="854" name="Picture 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 noChangeAspect="1" noChangeArrowheads="1"/>
                    </pic:cNvPicPr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5FEBE" w14:textId="77777777" w:rsidR="004D462B" w:rsidRDefault="004D462B" w:rsidP="00263C9E">
      <w:pPr>
        <w:jc w:val="center"/>
      </w:pPr>
    </w:p>
    <w:p w14:paraId="495A9232" w14:textId="77777777" w:rsidR="004D462B" w:rsidRDefault="004D462B" w:rsidP="00263C9E">
      <w:pPr>
        <w:jc w:val="center"/>
      </w:pPr>
    </w:p>
    <w:p w14:paraId="32A75378" w14:textId="77777777" w:rsidR="004D462B" w:rsidRDefault="004D462B" w:rsidP="00263C9E">
      <w:pPr>
        <w:jc w:val="center"/>
      </w:pPr>
    </w:p>
    <w:p w14:paraId="5839EB20" w14:textId="77777777" w:rsidR="004D462B" w:rsidRDefault="004D462B" w:rsidP="006F3544"/>
    <w:p w14:paraId="40FDFDD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647315C" wp14:editId="043D89E4">
            <wp:extent cx="3130550" cy="2275840"/>
            <wp:effectExtent l="0" t="0" r="0" b="0"/>
            <wp:docPr id="855" name="Picture 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12648" w14:textId="77777777" w:rsidR="004D462B" w:rsidRDefault="004D462B" w:rsidP="00263C9E">
      <w:pPr>
        <w:jc w:val="center"/>
      </w:pPr>
    </w:p>
    <w:p w14:paraId="262682EE" w14:textId="77777777" w:rsidR="004D462B" w:rsidRDefault="004D462B" w:rsidP="00263C9E">
      <w:pPr>
        <w:jc w:val="center"/>
      </w:pPr>
    </w:p>
    <w:p w14:paraId="2E79B828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7DF9FC8" wp14:editId="69019F15">
            <wp:extent cx="3130550" cy="2275840"/>
            <wp:effectExtent l="0" t="0" r="0" b="0"/>
            <wp:docPr id="856" name="Picture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/>
                    <pic:cNvPicPr>
                      <a:picLocks noChangeAspect="1" noChangeArrowheads="1"/>
                    </pic:cNvPicPr>
                  </pic:nvPicPr>
                  <pic:blipFill>
                    <a:blip r:embed="rId4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AAC41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10176" behindDoc="1" locked="0" layoutInCell="0" allowOverlap="1" wp14:anchorId="7E40EA40" wp14:editId="1B67A29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5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6B70CA" id="AutoShape 5" o:spid="_x0000_s1026" style="position:absolute;margin-left:331.5pt;margin-top:0;width:382.7pt;height:269.3pt;z-index:-251106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X8yAl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1" locked="0" layoutInCell="0" allowOverlap="1" wp14:anchorId="71D5791B" wp14:editId="2594037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5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53919D" id="AutoShape 4" o:spid="_x0000_s1026" style="position:absolute;margin-left:0;margin-top:0;width:382.7pt;height:269.3pt;z-index:-251107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FM9KgIAADk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Y8Uz0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1" locked="0" layoutInCell="0" allowOverlap="1" wp14:anchorId="3A567D7F" wp14:editId="231935A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5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54D298" id="AutoShape 3" o:spid="_x0000_s1026" style="position:absolute;margin-left:331.5pt;margin-top:0;width:382.7pt;height:269.3pt;z-index:-251108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gPKvN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7104" behindDoc="1" locked="0" layoutInCell="0" allowOverlap="1" wp14:anchorId="192AEF5A" wp14:editId="1F2D1A5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6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A09953" id="AutoShape 2" o:spid="_x0000_s1026" style="position:absolute;margin-left:0;margin-top:0;width:382.7pt;height:269.3pt;z-index:-251109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0njBEikCAAA5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ECEE54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057B8B2" wp14:editId="605556A2">
            <wp:extent cx="3130550" cy="2275840"/>
            <wp:effectExtent l="0" t="0" r="0" b="0"/>
            <wp:docPr id="861" name="Picture 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F6A7A" w14:textId="77777777" w:rsidR="004D462B" w:rsidRDefault="004D462B" w:rsidP="00263C9E">
      <w:pPr>
        <w:jc w:val="center"/>
      </w:pPr>
    </w:p>
    <w:p w14:paraId="15E4AA4E" w14:textId="77777777" w:rsidR="004D462B" w:rsidRDefault="004D462B" w:rsidP="00263C9E"/>
    <w:p w14:paraId="00663FF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4E97A1D" wp14:editId="4BFE8EA4">
            <wp:extent cx="3130550" cy="2275840"/>
            <wp:effectExtent l="0" t="0" r="0" b="0"/>
            <wp:docPr id="862" name="Picture 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0A119" w14:textId="77777777" w:rsidR="004D462B" w:rsidRDefault="004D462B" w:rsidP="00263C9E">
      <w:pPr>
        <w:jc w:val="center"/>
      </w:pPr>
    </w:p>
    <w:p w14:paraId="2C212908" w14:textId="77777777" w:rsidR="004D462B" w:rsidRDefault="004D462B" w:rsidP="00263C9E">
      <w:pPr>
        <w:jc w:val="center"/>
      </w:pPr>
    </w:p>
    <w:p w14:paraId="0F2FDDD1" w14:textId="77777777" w:rsidR="004D462B" w:rsidRDefault="004D462B" w:rsidP="00263C9E">
      <w:pPr>
        <w:jc w:val="center"/>
      </w:pPr>
    </w:p>
    <w:p w14:paraId="3A5D6076" w14:textId="77777777" w:rsidR="004D462B" w:rsidRDefault="004D462B" w:rsidP="006F3544"/>
    <w:p w14:paraId="2B4A57E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FB2F6D3" wp14:editId="0FB40746">
            <wp:extent cx="3130550" cy="2275840"/>
            <wp:effectExtent l="0" t="0" r="0" b="0"/>
            <wp:docPr id="863" name="Picture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/>
                    <pic:cNvPicPr>
                      <a:picLocks noChangeAspect="1" noChangeArrowheads="1"/>
                    </pic:cNvPicPr>
                  </pic:nvPicPr>
                  <pic:blipFill>
                    <a:blip r:embed="rId4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BD665" w14:textId="77777777" w:rsidR="004D462B" w:rsidRDefault="004D462B" w:rsidP="00263C9E">
      <w:pPr>
        <w:jc w:val="center"/>
      </w:pPr>
    </w:p>
    <w:p w14:paraId="6CFCBC7A" w14:textId="77777777" w:rsidR="004D462B" w:rsidRDefault="004D462B" w:rsidP="00263C9E">
      <w:pPr>
        <w:jc w:val="center"/>
      </w:pPr>
    </w:p>
    <w:p w14:paraId="36D781B7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887BD68" wp14:editId="5A7A025E">
            <wp:extent cx="3130550" cy="2275840"/>
            <wp:effectExtent l="0" t="0" r="0" b="0"/>
            <wp:docPr id="864" name="Picture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/>
                    <pic:cNvPicPr>
                      <a:picLocks noChangeAspect="1" noChangeArrowheads="1"/>
                    </pic:cNvPicPr>
                  </pic:nvPicPr>
                  <pic:blipFill>
                    <a:blip r:embed="rId4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82AD1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15296" behindDoc="1" locked="0" layoutInCell="0" allowOverlap="1" wp14:anchorId="15B9A3D9" wp14:editId="0DCF6B3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6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CEFB1B2" id="AutoShape 5" o:spid="_x0000_s1026" style="position:absolute;margin-left:331.5pt;margin-top:0;width:382.7pt;height:269.3pt;z-index:-251101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kznvC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1" locked="0" layoutInCell="0" allowOverlap="1" wp14:anchorId="694FE27B" wp14:editId="38B084E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6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725E7A" id="AutoShape 4" o:spid="_x0000_s1026" style="position:absolute;margin-left:0;margin-top:0;width:382.7pt;height:269.3pt;z-index:-251102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F28+6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3248" behindDoc="1" locked="0" layoutInCell="0" allowOverlap="1" wp14:anchorId="66E7E4FD" wp14:editId="6948B1E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6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906DD6" id="AutoShape 3" o:spid="_x0000_s1026" style="position:absolute;margin-left:331.5pt;margin-top:0;width:382.7pt;height:269.3pt;z-index:-251103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D2zd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1" locked="0" layoutInCell="0" allowOverlap="1" wp14:anchorId="24DDA54A" wp14:editId="661ACE7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9A0188C" id="AutoShape 2" o:spid="_x0000_s1026" style="position:absolute;margin-left:0;margin-top:0;width:382.7pt;height:269.3pt;z-index:-251104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LIURFI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CAF458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D6F891E" wp14:editId="2AEC0E3B">
            <wp:extent cx="3130550" cy="2275840"/>
            <wp:effectExtent l="0" t="0" r="0" b="0"/>
            <wp:docPr id="869" name="Picture 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B2F53" w14:textId="77777777" w:rsidR="004D462B" w:rsidRDefault="004D462B" w:rsidP="00263C9E">
      <w:pPr>
        <w:jc w:val="center"/>
      </w:pPr>
    </w:p>
    <w:p w14:paraId="0723507B" w14:textId="77777777" w:rsidR="004D462B" w:rsidRDefault="004D462B" w:rsidP="00263C9E"/>
    <w:p w14:paraId="70D3438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CEAA81A" wp14:editId="113FCFE7">
            <wp:extent cx="3130550" cy="2275840"/>
            <wp:effectExtent l="0" t="0" r="0" b="0"/>
            <wp:docPr id="870" name="Picture 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>
                    <a:blip r:embed="rId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3028F" w14:textId="77777777" w:rsidR="004D462B" w:rsidRDefault="004D462B" w:rsidP="00263C9E">
      <w:pPr>
        <w:jc w:val="center"/>
      </w:pPr>
    </w:p>
    <w:p w14:paraId="01162ADA" w14:textId="77777777" w:rsidR="004D462B" w:rsidRDefault="004D462B" w:rsidP="00263C9E">
      <w:pPr>
        <w:jc w:val="center"/>
      </w:pPr>
    </w:p>
    <w:p w14:paraId="4A76AD42" w14:textId="77777777" w:rsidR="004D462B" w:rsidRDefault="004D462B" w:rsidP="00263C9E">
      <w:pPr>
        <w:jc w:val="center"/>
      </w:pPr>
    </w:p>
    <w:p w14:paraId="45E1A26E" w14:textId="77777777" w:rsidR="004D462B" w:rsidRDefault="004D462B" w:rsidP="006F3544"/>
    <w:p w14:paraId="7C21390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8179E51" wp14:editId="1D217B9E">
            <wp:extent cx="3130550" cy="2275840"/>
            <wp:effectExtent l="0" t="0" r="0" b="0"/>
            <wp:docPr id="871" name="Picture 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/>
                    <pic:cNvPicPr>
                      <a:picLocks noChangeAspect="1" noChangeArrowheads="1"/>
                    </pic:cNvPicPr>
                  </pic:nvPicPr>
                  <pic:blipFill>
                    <a:blip r:embed="rId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52D3D" w14:textId="77777777" w:rsidR="004D462B" w:rsidRDefault="004D462B" w:rsidP="00263C9E">
      <w:pPr>
        <w:jc w:val="center"/>
      </w:pPr>
    </w:p>
    <w:p w14:paraId="72F54E74" w14:textId="77777777" w:rsidR="004D462B" w:rsidRDefault="004D462B" w:rsidP="00263C9E">
      <w:pPr>
        <w:jc w:val="center"/>
      </w:pPr>
    </w:p>
    <w:p w14:paraId="47CFBB6A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8902F59" wp14:editId="3E751FBB">
            <wp:extent cx="3130550" cy="2275840"/>
            <wp:effectExtent l="0" t="0" r="0" b="0"/>
            <wp:docPr id="872" name="Picture 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5B458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20416" behindDoc="1" locked="0" layoutInCell="0" allowOverlap="1" wp14:anchorId="2E4F1DD4" wp14:editId="2C38202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7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CDDAD8" id="AutoShape 5" o:spid="_x0000_s1026" style="position:absolute;margin-left:331.5pt;margin-top:0;width:382.7pt;height:269.3pt;z-index:-251096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q/B4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9392" behindDoc="1" locked="0" layoutInCell="0" allowOverlap="1" wp14:anchorId="0035BB8E" wp14:editId="2868EC1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7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96FA72" id="AutoShape 4" o:spid="_x0000_s1026" style="position:absolute;margin-left:0;margin-top:0;width:382.7pt;height:269.3pt;z-index:-251097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7X+h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8368" behindDoc="1" locked="0" layoutInCell="0" allowOverlap="1" wp14:anchorId="5C35D5FE" wp14:editId="185F5CE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7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5ACD5D" id="AutoShape 3" o:spid="_x0000_s1026" style="position:absolute;margin-left:331.5pt;margin-top:0;width:382.7pt;height:269.3pt;z-index:-251098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D1fEL4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7344" behindDoc="1" locked="0" layoutInCell="0" allowOverlap="1" wp14:anchorId="1D7AAA8F" wp14:editId="05EDF7B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7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F688CD" id="AutoShape 2" o:spid="_x0000_s1026" style="position:absolute;margin-left:0;margin-top:0;width:382.7pt;height:269.3pt;z-index:-251099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cSqTG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DF4377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5459B3A" wp14:editId="2A60AED4">
            <wp:extent cx="3130550" cy="2275840"/>
            <wp:effectExtent l="0" t="0" r="0" b="0"/>
            <wp:docPr id="877" name="Picture 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>
                    <a:blip r:embed="rId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16DA3" w14:textId="77777777" w:rsidR="004D462B" w:rsidRDefault="004D462B" w:rsidP="00263C9E">
      <w:pPr>
        <w:jc w:val="center"/>
      </w:pPr>
    </w:p>
    <w:p w14:paraId="5AD7B4BE" w14:textId="77777777" w:rsidR="004D462B" w:rsidRDefault="004D462B" w:rsidP="00263C9E"/>
    <w:p w14:paraId="203DD58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A1FBBAD" wp14:editId="0E6FD2B0">
            <wp:extent cx="3130550" cy="2275840"/>
            <wp:effectExtent l="0" t="0" r="0" b="0"/>
            <wp:docPr id="878" name="Picture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4B90F" w14:textId="77777777" w:rsidR="004D462B" w:rsidRDefault="004D462B" w:rsidP="00263C9E">
      <w:pPr>
        <w:jc w:val="center"/>
      </w:pPr>
    </w:p>
    <w:p w14:paraId="24AC76AD" w14:textId="77777777" w:rsidR="004D462B" w:rsidRDefault="004D462B" w:rsidP="00263C9E">
      <w:pPr>
        <w:jc w:val="center"/>
      </w:pPr>
    </w:p>
    <w:p w14:paraId="07519900" w14:textId="77777777" w:rsidR="004D462B" w:rsidRDefault="004D462B" w:rsidP="00263C9E">
      <w:pPr>
        <w:jc w:val="center"/>
      </w:pPr>
    </w:p>
    <w:p w14:paraId="606759C8" w14:textId="77777777" w:rsidR="004D462B" w:rsidRDefault="004D462B" w:rsidP="006F3544"/>
    <w:p w14:paraId="77EC441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2F2608F" wp14:editId="576F37BF">
            <wp:extent cx="3130550" cy="2275840"/>
            <wp:effectExtent l="0" t="0" r="0" b="0"/>
            <wp:docPr id="879" name="Picture 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E1368" w14:textId="77777777" w:rsidR="004D462B" w:rsidRDefault="004D462B" w:rsidP="00263C9E">
      <w:pPr>
        <w:jc w:val="center"/>
      </w:pPr>
    </w:p>
    <w:p w14:paraId="573B54D2" w14:textId="77777777" w:rsidR="004D462B" w:rsidRDefault="004D462B" w:rsidP="00263C9E">
      <w:pPr>
        <w:jc w:val="center"/>
      </w:pPr>
    </w:p>
    <w:p w14:paraId="1A31E68A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0BA8682" wp14:editId="6EC7072F">
            <wp:extent cx="3130550" cy="2275840"/>
            <wp:effectExtent l="0" t="0" r="0" b="0"/>
            <wp:docPr id="880" name="Picture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60557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25536" behindDoc="1" locked="0" layoutInCell="0" allowOverlap="1" wp14:anchorId="646B8DBC" wp14:editId="0D29424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8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25E038" id="AutoShape 5" o:spid="_x0000_s1026" style="position:absolute;margin-left:331.5pt;margin-top:0;width:382.7pt;height:269.3pt;z-index:-251090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4512" behindDoc="1" locked="0" layoutInCell="0" allowOverlap="1" wp14:anchorId="02E0ADF6" wp14:editId="007E55C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8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26F9CC" id="AutoShape 4" o:spid="_x0000_s1026" style="position:absolute;margin-left:0;margin-top:0;width:382.7pt;height:269.3pt;z-index:-251091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vriKwIAADk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WQvri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3488" behindDoc="1" locked="0" layoutInCell="0" allowOverlap="1" wp14:anchorId="09ACF7CE" wp14:editId="4BAB5BC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A95011" id="AutoShape 3" o:spid="_x0000_s1026" style="position:absolute;margin-left:331.5pt;margin-top:0;width:382.7pt;height:269.3pt;z-index:-251092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QQgI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2464" behindDoc="1" locked="0" layoutInCell="0" allowOverlap="1" wp14:anchorId="07EC554A" wp14:editId="1090B0D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8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537D5E" id="AutoShape 2" o:spid="_x0000_s1026" style="position:absolute;margin-left:0;margin-top:0;width:382.7pt;height:269.3pt;z-index:-251094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fRKKwIAADk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B4fRK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FE79FD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9DC90A8" wp14:editId="3DA63621">
            <wp:extent cx="3130550" cy="2275840"/>
            <wp:effectExtent l="0" t="0" r="0" b="0"/>
            <wp:docPr id="885" name="Picture 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/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BCEA7" w14:textId="77777777" w:rsidR="004D462B" w:rsidRDefault="004D462B" w:rsidP="00263C9E">
      <w:pPr>
        <w:jc w:val="center"/>
      </w:pPr>
    </w:p>
    <w:p w14:paraId="2863A487" w14:textId="77777777" w:rsidR="004D462B" w:rsidRDefault="004D462B" w:rsidP="00263C9E"/>
    <w:p w14:paraId="11AB89F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C775333" wp14:editId="78BFA2BE">
            <wp:extent cx="3130550" cy="2275840"/>
            <wp:effectExtent l="0" t="0" r="0" b="0"/>
            <wp:docPr id="886" name="Picture 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78D2E" w14:textId="77777777" w:rsidR="004D462B" w:rsidRDefault="004D462B" w:rsidP="00263C9E">
      <w:pPr>
        <w:jc w:val="center"/>
      </w:pPr>
    </w:p>
    <w:p w14:paraId="74502B79" w14:textId="77777777" w:rsidR="004D462B" w:rsidRDefault="004D462B" w:rsidP="00263C9E">
      <w:pPr>
        <w:jc w:val="center"/>
      </w:pPr>
    </w:p>
    <w:p w14:paraId="42A0B446" w14:textId="77777777" w:rsidR="004D462B" w:rsidRDefault="004D462B" w:rsidP="00263C9E">
      <w:pPr>
        <w:jc w:val="center"/>
      </w:pPr>
    </w:p>
    <w:p w14:paraId="2A30A9E3" w14:textId="77777777" w:rsidR="004D462B" w:rsidRDefault="004D462B" w:rsidP="006F3544"/>
    <w:p w14:paraId="27F235B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AD33D58" wp14:editId="44E54F95">
            <wp:extent cx="3130550" cy="2275840"/>
            <wp:effectExtent l="0" t="0" r="0" b="0"/>
            <wp:docPr id="887" name="Picture 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906B" w14:textId="77777777" w:rsidR="004D462B" w:rsidRDefault="004D462B" w:rsidP="00263C9E">
      <w:pPr>
        <w:jc w:val="center"/>
      </w:pPr>
    </w:p>
    <w:p w14:paraId="54251CE8" w14:textId="77777777" w:rsidR="004D462B" w:rsidRDefault="004D462B" w:rsidP="00263C9E">
      <w:pPr>
        <w:jc w:val="center"/>
      </w:pPr>
    </w:p>
    <w:p w14:paraId="2ED2C76D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C2ACF49" wp14:editId="015EFA4A">
            <wp:extent cx="3130550" cy="2275840"/>
            <wp:effectExtent l="0" t="0" r="0" b="0"/>
            <wp:docPr id="888" name="Picture 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/>
                    <pic:cNvPicPr>
                      <a:picLocks noChangeAspect="1" noChangeArrowheads="1"/>
                    </pic:cNvPicPr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95D96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30656" behindDoc="1" locked="0" layoutInCell="0" allowOverlap="1" wp14:anchorId="33B4A966" wp14:editId="34D3709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8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BE308E" id="AutoShape 5" o:spid="_x0000_s1026" style="position:absolute;margin-left:331.5pt;margin-top:0;width:382.7pt;height:269.3pt;z-index:-251085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8vaKwIAADk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XO8va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9632" behindDoc="1" locked="0" layoutInCell="0" allowOverlap="1" wp14:anchorId="2E934196" wp14:editId="6247E8D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9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23A849" id="AutoShape 4" o:spid="_x0000_s1026" style="position:absolute;margin-left:0;margin-top:0;width:382.7pt;height:269.3pt;z-index:-251086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KMbdFikCAAA5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8608" behindDoc="1" locked="0" layoutInCell="0" allowOverlap="1" wp14:anchorId="7BBBDA3A" wp14:editId="70AFD70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9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741601" id="AutoShape 3" o:spid="_x0000_s1026" style="position:absolute;margin-left:331.5pt;margin-top:0;width:382.7pt;height:269.3pt;z-index:-251087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uxiXm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7584" behindDoc="1" locked="0" layoutInCell="0" allowOverlap="1" wp14:anchorId="24DA3B2F" wp14:editId="631D40B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89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C6DE47" id="AutoShape 2" o:spid="_x0000_s1026" style="position:absolute;margin-left:0;margin-top:0;width:382.7pt;height:269.3pt;z-index:-251088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P05Ge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EC83E2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4492AC9" wp14:editId="35FB4D97">
            <wp:extent cx="3130550" cy="2275840"/>
            <wp:effectExtent l="0" t="0" r="0" b="0"/>
            <wp:docPr id="893" name="Picture 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/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51EE9" w14:textId="77777777" w:rsidR="004D462B" w:rsidRDefault="004D462B" w:rsidP="00263C9E">
      <w:pPr>
        <w:jc w:val="center"/>
      </w:pPr>
    </w:p>
    <w:p w14:paraId="767F81B8" w14:textId="77777777" w:rsidR="004D462B" w:rsidRDefault="004D462B" w:rsidP="00263C9E"/>
    <w:p w14:paraId="14A06F1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4DC7B57" wp14:editId="19747826">
            <wp:extent cx="3130550" cy="2275840"/>
            <wp:effectExtent l="0" t="0" r="0" b="0"/>
            <wp:docPr id="894" name="Picture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/>
                    <pic:cNvPicPr>
                      <a:picLocks noChangeAspect="1" noChangeArrowheads="1"/>
                    </pic:cNvPicPr>
                  </pic:nvPicPr>
                  <pic:blipFill>
                    <a:blip r:embed="rId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206CA" w14:textId="77777777" w:rsidR="004D462B" w:rsidRDefault="004D462B" w:rsidP="00263C9E">
      <w:pPr>
        <w:jc w:val="center"/>
      </w:pPr>
    </w:p>
    <w:p w14:paraId="395B59E3" w14:textId="77777777" w:rsidR="004D462B" w:rsidRDefault="004D462B" w:rsidP="00263C9E">
      <w:pPr>
        <w:jc w:val="center"/>
      </w:pPr>
    </w:p>
    <w:p w14:paraId="00941F87" w14:textId="77777777" w:rsidR="004D462B" w:rsidRDefault="004D462B" w:rsidP="00263C9E">
      <w:pPr>
        <w:jc w:val="center"/>
      </w:pPr>
    </w:p>
    <w:p w14:paraId="4D8A2B26" w14:textId="77777777" w:rsidR="004D462B" w:rsidRDefault="004D462B" w:rsidP="006F3544"/>
    <w:p w14:paraId="48A637F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431FE7B" wp14:editId="2CFC82C3">
            <wp:extent cx="3130550" cy="2275840"/>
            <wp:effectExtent l="0" t="0" r="0" b="0"/>
            <wp:docPr id="895" name="Picture 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/>
                    <pic:cNvPicPr>
                      <a:picLocks noChangeAspect="1" noChangeArrowheads="1"/>
                    </pic:cNvPicPr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E820F" w14:textId="77777777" w:rsidR="004D462B" w:rsidRDefault="004D462B" w:rsidP="00263C9E">
      <w:pPr>
        <w:jc w:val="center"/>
      </w:pPr>
    </w:p>
    <w:p w14:paraId="4690462D" w14:textId="77777777" w:rsidR="004D462B" w:rsidRDefault="004D462B" w:rsidP="00263C9E">
      <w:pPr>
        <w:jc w:val="center"/>
      </w:pPr>
    </w:p>
    <w:p w14:paraId="27E10630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E3130A7" wp14:editId="7024713F">
            <wp:extent cx="3130550" cy="2275840"/>
            <wp:effectExtent l="0" t="0" r="0" b="0"/>
            <wp:docPr id="896" name="Picture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/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7311B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35776" behindDoc="1" locked="0" layoutInCell="0" allowOverlap="1" wp14:anchorId="41198462" wp14:editId="0AF87F3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89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1A9C22" id="AutoShape 5" o:spid="_x0000_s1026" style="position:absolute;margin-left:331.5pt;margin-top:0;width:382.7pt;height:269.3pt;z-index:-251080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5ZStO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4752" behindDoc="1" locked="0" layoutInCell="0" allowOverlap="1" wp14:anchorId="7A36269E" wp14:editId="0A7464F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89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BE7AB7" id="AutoShape 4" o:spid="_x0000_s1026" style="position:absolute;margin-left:0;margin-top:0;width:382.7pt;height:269.3pt;z-index:-251081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EiqWFY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3728" behindDoc="1" locked="0" layoutInCell="0" allowOverlap="1" wp14:anchorId="2E527BC0" wp14:editId="2D623FA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89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D313A2B" id="AutoShape 3" o:spid="_x0000_s1026" style="position:absolute;margin-left:331.5pt;margin-top:0;width:382.7pt;height:269.3pt;z-index:-251082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OqqCm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1" locked="0" layoutInCell="0" allowOverlap="1" wp14:anchorId="2D31C244" wp14:editId="68F66C3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0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15A7659" id="AutoShape 2" o:spid="_x0000_s1026" style="position:absolute;margin-left:0;margin-top:0;width:382.7pt;height:269.3pt;z-index:-251083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ezFRg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4E3D88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0A16433" wp14:editId="5A8DCE8B">
            <wp:extent cx="3130550" cy="2275840"/>
            <wp:effectExtent l="0" t="0" r="0" b="0"/>
            <wp:docPr id="901" name="Picture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/>
                    <pic:cNvPicPr>
                      <a:picLocks noChangeAspect="1" noChangeArrowheads="1"/>
                    </pic:cNvPicPr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7DA9D" w14:textId="77777777" w:rsidR="004D462B" w:rsidRDefault="004D462B" w:rsidP="00263C9E">
      <w:pPr>
        <w:jc w:val="center"/>
      </w:pPr>
    </w:p>
    <w:p w14:paraId="168A8BC2" w14:textId="77777777" w:rsidR="004D462B" w:rsidRDefault="004D462B" w:rsidP="00263C9E"/>
    <w:p w14:paraId="5C20595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D39986B" wp14:editId="75990640">
            <wp:extent cx="3130550" cy="2275840"/>
            <wp:effectExtent l="0" t="0" r="0" b="0"/>
            <wp:docPr id="902" name="Picture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/>
                    <pic:cNvPicPr>
                      <a:picLocks noChangeAspect="1" noChangeArrowheads="1"/>
                    </pic:cNvPicPr>
                  </pic:nvPicPr>
                  <pic:blipFill>
                    <a:blip r:embed="rId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FF322" w14:textId="77777777" w:rsidR="004D462B" w:rsidRDefault="004D462B" w:rsidP="00263C9E">
      <w:pPr>
        <w:jc w:val="center"/>
      </w:pPr>
    </w:p>
    <w:p w14:paraId="5EEF56B6" w14:textId="77777777" w:rsidR="004D462B" w:rsidRDefault="004D462B" w:rsidP="00263C9E">
      <w:pPr>
        <w:jc w:val="center"/>
      </w:pPr>
    </w:p>
    <w:p w14:paraId="1EDE6B85" w14:textId="77777777" w:rsidR="004D462B" w:rsidRDefault="004D462B" w:rsidP="00263C9E">
      <w:pPr>
        <w:jc w:val="center"/>
      </w:pPr>
    </w:p>
    <w:p w14:paraId="55CF9A44" w14:textId="77777777" w:rsidR="004D462B" w:rsidRDefault="004D462B" w:rsidP="006F3544"/>
    <w:p w14:paraId="185E117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A91CD19" wp14:editId="1675F7B3">
            <wp:extent cx="3130550" cy="2275840"/>
            <wp:effectExtent l="0" t="0" r="0" b="0"/>
            <wp:docPr id="903" name="Picture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02E15" w14:textId="77777777" w:rsidR="004D462B" w:rsidRDefault="004D462B" w:rsidP="00263C9E">
      <w:pPr>
        <w:jc w:val="center"/>
      </w:pPr>
    </w:p>
    <w:p w14:paraId="2C84DC82" w14:textId="77777777" w:rsidR="004D462B" w:rsidRDefault="004D462B" w:rsidP="00263C9E">
      <w:pPr>
        <w:jc w:val="center"/>
      </w:pPr>
    </w:p>
    <w:p w14:paraId="000C2AE4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6AC49AC" wp14:editId="5A931570">
            <wp:extent cx="3130550" cy="2275840"/>
            <wp:effectExtent l="0" t="0" r="0" b="0"/>
            <wp:docPr id="904" name="Picture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/>
                    <pic:cNvPicPr>
                      <a:picLocks noChangeAspect="1" noChangeArrowheads="1"/>
                    </pic:cNvPicPr>
                  </pic:nvPicPr>
                  <pic:blipFill>
                    <a:blip r:embed="rId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62120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40896" behindDoc="1" locked="0" layoutInCell="0" allowOverlap="1" wp14:anchorId="57AA4E3D" wp14:editId="3B88713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0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E9E368" id="AutoShape 5" o:spid="_x0000_s1026" style="position:absolute;margin-left:331.5pt;margin-top:0;width:382.7pt;height:269.3pt;z-index:-251075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xBa/I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9872" behindDoc="1" locked="0" layoutInCell="0" allowOverlap="1" wp14:anchorId="7C6C633B" wp14:editId="6527D23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0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801108" id="AutoShape 4" o:spid="_x0000_s1026" style="position:absolute;margin-left:0;margin-top:0;width:382.7pt;height:269.3pt;z-index:-251076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BuwKw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QEBu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8848" behindDoc="1" locked="0" layoutInCell="0" allowOverlap="1" wp14:anchorId="43B90EC1" wp14:editId="2D77DC7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DCAEC5" id="AutoShape 3" o:spid="_x0000_s1026" style="position:absolute;margin-left:331.5pt;margin-top:0;width:382.7pt;height:269.3pt;z-index:-251077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ONAKwIAADk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WEONA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1" locked="0" layoutInCell="0" allowOverlap="1" wp14:anchorId="6A521068" wp14:editId="694C48A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0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D937594" id="AutoShape 2" o:spid="_x0000_s1026" style="position:absolute;margin-left:0;margin-top:0;width:382.7pt;height:269.3pt;z-index:-251078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5BYKgIAADk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KffkFg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AC1C09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E8D58C9" wp14:editId="7F93F07B">
            <wp:extent cx="3130550" cy="2275840"/>
            <wp:effectExtent l="0" t="0" r="0" b="0"/>
            <wp:docPr id="909" name="Picture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/>
                    <pic:cNvPicPr>
                      <a:picLocks noChangeAspect="1" noChangeArrowheads="1"/>
                    </pic:cNvPicPr>
                  </pic:nvPicPr>
                  <pic:blipFill>
                    <a:blip r:embed="rId4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61AA1" w14:textId="77777777" w:rsidR="004D462B" w:rsidRDefault="004D462B" w:rsidP="00263C9E">
      <w:pPr>
        <w:jc w:val="center"/>
      </w:pPr>
    </w:p>
    <w:p w14:paraId="333847B0" w14:textId="77777777" w:rsidR="004D462B" w:rsidRDefault="004D462B" w:rsidP="00263C9E"/>
    <w:p w14:paraId="1123036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97D9A3D" wp14:editId="1293043C">
            <wp:extent cx="3130550" cy="2275840"/>
            <wp:effectExtent l="0" t="0" r="0" b="0"/>
            <wp:docPr id="910" name="Picture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75A4C" w14:textId="77777777" w:rsidR="004D462B" w:rsidRDefault="004D462B" w:rsidP="00263C9E">
      <w:pPr>
        <w:jc w:val="center"/>
      </w:pPr>
    </w:p>
    <w:p w14:paraId="575FC616" w14:textId="77777777" w:rsidR="004D462B" w:rsidRDefault="004D462B" w:rsidP="00263C9E">
      <w:pPr>
        <w:jc w:val="center"/>
      </w:pPr>
    </w:p>
    <w:p w14:paraId="103F27D7" w14:textId="77777777" w:rsidR="004D462B" w:rsidRDefault="004D462B" w:rsidP="00263C9E">
      <w:pPr>
        <w:jc w:val="center"/>
      </w:pPr>
    </w:p>
    <w:p w14:paraId="61E82185" w14:textId="77777777" w:rsidR="004D462B" w:rsidRDefault="004D462B" w:rsidP="006F3544"/>
    <w:p w14:paraId="215AD0E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D161EC1" wp14:editId="44A6AB5A">
            <wp:extent cx="3130550" cy="2275840"/>
            <wp:effectExtent l="0" t="0" r="0" b="0"/>
            <wp:docPr id="911" name="Picture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/>
                    <pic:cNvPicPr>
                      <a:picLocks noChangeAspect="1" noChangeArrowheads="1"/>
                    </pic:cNvPicPr>
                  </pic:nvPicPr>
                  <pic:blipFill>
                    <a:blip r:embed="rId4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DACE6" w14:textId="77777777" w:rsidR="004D462B" w:rsidRDefault="004D462B" w:rsidP="00263C9E">
      <w:pPr>
        <w:jc w:val="center"/>
      </w:pPr>
    </w:p>
    <w:p w14:paraId="0BAED21E" w14:textId="77777777" w:rsidR="004D462B" w:rsidRDefault="004D462B" w:rsidP="00263C9E">
      <w:pPr>
        <w:jc w:val="center"/>
      </w:pPr>
    </w:p>
    <w:p w14:paraId="4CBF8537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9088259" wp14:editId="667D6453">
            <wp:extent cx="3130550" cy="2275840"/>
            <wp:effectExtent l="0" t="0" r="0" b="0"/>
            <wp:docPr id="912" name="Picture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>
                    <a:blip r:embed="rId4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67149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46016" behindDoc="1" locked="0" layoutInCell="0" allowOverlap="1" wp14:anchorId="737EB5BE" wp14:editId="5F0F21F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B4F8A71" id="AutoShape 5" o:spid="_x0000_s1026" style="position:absolute;margin-left:331.5pt;margin-top:0;width:382.7pt;height:269.3pt;z-index:-251070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8ocKwIAADk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/N8oc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4992" behindDoc="1" locked="0" layoutInCell="0" allowOverlap="1" wp14:anchorId="62963EB8" wp14:editId="38F0F1B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5DB148" id="AutoShape 4" o:spid="_x0000_s1026" style="position:absolute;margin-left:0;margin-top:0;width:382.7pt;height:269.3pt;z-index:-251071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C6UPEQ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3968" behindDoc="1" locked="0" layoutInCell="0" allowOverlap="1" wp14:anchorId="0E7596EE" wp14:editId="502BEAB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1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A03F2DC" id="AutoShape 3" o:spid="_x0000_s1026" style="position:absolute;margin-left:331.5pt;margin-top:0;width:382.7pt;height:269.3pt;z-index:-251072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MS0KwIAADk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olMS0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2944" behindDoc="1" locked="0" layoutInCell="0" allowOverlap="1" wp14:anchorId="3FD79E62" wp14:editId="4DE3E8C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00DACD" id="AutoShape 2" o:spid="_x0000_s1026" style="position:absolute;margin-left:0;margin-top:0;width:382.7pt;height:269.3pt;z-index:-251073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XDMKwIAADk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JgXDM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714E35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B65BF3C" wp14:editId="49662954">
            <wp:extent cx="3130550" cy="2275840"/>
            <wp:effectExtent l="0" t="0" r="0" b="0"/>
            <wp:docPr id="917" name="Picture 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4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2A166" w14:textId="77777777" w:rsidR="004D462B" w:rsidRDefault="004D462B" w:rsidP="00263C9E">
      <w:pPr>
        <w:jc w:val="center"/>
      </w:pPr>
    </w:p>
    <w:p w14:paraId="1DD6BEC4" w14:textId="77777777" w:rsidR="004D462B" w:rsidRDefault="004D462B" w:rsidP="00263C9E"/>
    <w:p w14:paraId="526130A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F4C4EC2" wp14:editId="5D76611C">
            <wp:extent cx="3130550" cy="2275840"/>
            <wp:effectExtent l="0" t="0" r="0" b="0"/>
            <wp:docPr id="918" name="Picture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/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4737F" w14:textId="77777777" w:rsidR="004D462B" w:rsidRDefault="004D462B" w:rsidP="00263C9E">
      <w:pPr>
        <w:jc w:val="center"/>
      </w:pPr>
    </w:p>
    <w:p w14:paraId="5B1FC080" w14:textId="77777777" w:rsidR="004D462B" w:rsidRDefault="004D462B" w:rsidP="00263C9E">
      <w:pPr>
        <w:jc w:val="center"/>
      </w:pPr>
    </w:p>
    <w:p w14:paraId="6C28E7F5" w14:textId="77777777" w:rsidR="004D462B" w:rsidRDefault="004D462B" w:rsidP="00263C9E">
      <w:pPr>
        <w:jc w:val="center"/>
      </w:pPr>
    </w:p>
    <w:p w14:paraId="78578CB3" w14:textId="77777777" w:rsidR="004D462B" w:rsidRDefault="004D462B" w:rsidP="006F3544"/>
    <w:p w14:paraId="51BDA20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1785A19" wp14:editId="21252C47">
            <wp:extent cx="3130550" cy="2275840"/>
            <wp:effectExtent l="0" t="0" r="0" b="0"/>
            <wp:docPr id="919" name="Picture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/>
                    <pic:cNvPicPr>
                      <a:picLocks noChangeAspect="1" noChangeArrowheads="1"/>
                    </pic:cNvPicPr>
                  </pic:nvPicPr>
                  <pic:blipFill>
                    <a:blip r:embed="rId4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E52F0" w14:textId="77777777" w:rsidR="004D462B" w:rsidRDefault="004D462B" w:rsidP="00263C9E">
      <w:pPr>
        <w:jc w:val="center"/>
      </w:pPr>
    </w:p>
    <w:p w14:paraId="21C0C450" w14:textId="77777777" w:rsidR="004D462B" w:rsidRDefault="004D462B" w:rsidP="00263C9E">
      <w:pPr>
        <w:jc w:val="center"/>
      </w:pPr>
    </w:p>
    <w:p w14:paraId="7B38061A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A20664D" wp14:editId="38016EE4">
            <wp:extent cx="3130550" cy="2275840"/>
            <wp:effectExtent l="0" t="0" r="0" b="0"/>
            <wp:docPr id="920" name="Picture 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/>
                    <pic:cNvPicPr>
                      <a:picLocks noChangeAspect="1" noChangeArrowheads="1"/>
                    </pic:cNvPicPr>
                  </pic:nvPicPr>
                  <pic:blipFill>
                    <a:blip r:embed="rId4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F19DE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51136" behindDoc="1" locked="0" layoutInCell="0" allowOverlap="1" wp14:anchorId="2A07EF48" wp14:editId="0D73577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2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FBEA71" id="AutoShape 5" o:spid="_x0000_s1026" style="position:absolute;margin-left:331.5pt;margin-top:0;width:382.7pt;height:269.3pt;z-index:-251065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MCpH7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0112" behindDoc="1" locked="0" layoutInCell="0" allowOverlap="1" wp14:anchorId="1CEEBCC2" wp14:editId="0DCC1A1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2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85B312D" id="AutoShape 4" o:spid="_x0000_s1026" style="position:absolute;margin-left:0;margin-top:0;width:382.7pt;height:269.3pt;z-index:-25106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tHyW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9088" behindDoc="1" locked="0" layoutInCell="0" allowOverlap="1" wp14:anchorId="6A12E137" wp14:editId="7156DF8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2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CF3AE5" id="AutoShape 3" o:spid="_x0000_s1026" style="position:absolute;margin-left:331.5pt;margin-top:0;width:382.7pt;height:269.3pt;z-index:-251067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rH91z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8064" behindDoc="1" locked="0" layoutInCell="0" allowOverlap="1" wp14:anchorId="2CCA5B78" wp14:editId="6A23D63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4546FB" id="AutoShape 2" o:spid="_x0000_s1026" style="position:absolute;margin-left:0;margin-top:0;width:382.7pt;height:269.3pt;z-index:-251068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6vCs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8A02E6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BDD2091" wp14:editId="6D3743CC">
            <wp:extent cx="3130550" cy="2275840"/>
            <wp:effectExtent l="0" t="0" r="0" b="0"/>
            <wp:docPr id="925" name="Picture 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/>
                    <pic:cNvPicPr>
                      <a:picLocks noChangeAspect="1" noChangeArrowheads="1"/>
                    </pic:cNvPicPr>
                  </pic:nvPicPr>
                  <pic:blipFill>
                    <a:blip r:embed="rId4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09CE1" w14:textId="77777777" w:rsidR="004D462B" w:rsidRDefault="004D462B" w:rsidP="00263C9E">
      <w:pPr>
        <w:jc w:val="center"/>
      </w:pPr>
    </w:p>
    <w:p w14:paraId="722F2273" w14:textId="77777777" w:rsidR="004D462B" w:rsidRDefault="004D462B" w:rsidP="00263C9E"/>
    <w:p w14:paraId="1549974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C30E350" wp14:editId="7A8D7E27">
            <wp:extent cx="3130550" cy="2275840"/>
            <wp:effectExtent l="0" t="0" r="0" b="0"/>
            <wp:docPr id="926" name="Picture 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/>
                    <pic:cNvPicPr>
                      <a:picLocks noChangeAspect="1" noChangeArrowheads="1"/>
                    </pic:cNvPicPr>
                  </pic:nvPicPr>
                  <pic:blipFill>
                    <a:blip r:embed="rId4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C6DA8" w14:textId="77777777" w:rsidR="004D462B" w:rsidRDefault="004D462B" w:rsidP="00263C9E">
      <w:pPr>
        <w:jc w:val="center"/>
      </w:pPr>
    </w:p>
    <w:p w14:paraId="0047A618" w14:textId="77777777" w:rsidR="004D462B" w:rsidRDefault="004D462B" w:rsidP="00263C9E">
      <w:pPr>
        <w:jc w:val="center"/>
      </w:pPr>
    </w:p>
    <w:p w14:paraId="57BB94F3" w14:textId="77777777" w:rsidR="004D462B" w:rsidRDefault="004D462B" w:rsidP="00263C9E">
      <w:pPr>
        <w:jc w:val="center"/>
      </w:pPr>
    </w:p>
    <w:p w14:paraId="524E0AE4" w14:textId="77777777" w:rsidR="004D462B" w:rsidRDefault="004D462B" w:rsidP="006F3544"/>
    <w:p w14:paraId="1704A22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12D9562" wp14:editId="6CC883C6">
            <wp:extent cx="3130550" cy="2275840"/>
            <wp:effectExtent l="0" t="0" r="0" b="0"/>
            <wp:docPr id="927" name="Picture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E478E" w14:textId="77777777" w:rsidR="004D462B" w:rsidRDefault="004D462B" w:rsidP="00263C9E">
      <w:pPr>
        <w:jc w:val="center"/>
      </w:pPr>
    </w:p>
    <w:p w14:paraId="2F9BD6B2" w14:textId="77777777" w:rsidR="004D462B" w:rsidRDefault="004D462B" w:rsidP="00263C9E">
      <w:pPr>
        <w:jc w:val="center"/>
      </w:pPr>
    </w:p>
    <w:p w14:paraId="088848C7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3744574" wp14:editId="7E995D29">
            <wp:extent cx="3130550" cy="2275840"/>
            <wp:effectExtent l="0" t="0" r="0" b="0"/>
            <wp:docPr id="928" name="Picture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/>
                    <pic:cNvPicPr>
                      <a:picLocks noChangeAspect="1" noChangeArrowheads="1"/>
                    </pic:cNvPicPr>
                  </pic:nvPicPr>
                  <pic:blipFill>
                    <a:blip r:embed="rId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CB329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56256" behindDoc="1" locked="0" layoutInCell="0" allowOverlap="1" wp14:anchorId="5C97EEEB" wp14:editId="4BB5A57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2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17223D" id="AutoShape 5" o:spid="_x0000_s1026" style="position:absolute;margin-left:331.5pt;margin-top:0;width:382.7pt;height:269.3pt;z-index:-25106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hS7KwIAADk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sZhS7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5232" behindDoc="1" locked="0" layoutInCell="0" allowOverlap="1" wp14:anchorId="129A400B" wp14:editId="4297B01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624FD3" id="AutoShape 4" o:spid="_x0000_s1026" style="position:absolute;margin-left:0;margin-top:0;width:382.7pt;height:269.3pt;z-index:-25106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TmwJ3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4208" behindDoc="1" locked="0" layoutInCell="0" allowOverlap="1" wp14:anchorId="504BA192" wp14:editId="00824CD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3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B209C0" id="AutoShape 3" o:spid="_x0000_s1026" style="position:absolute;margin-left:331.5pt;margin-top:0;width:382.7pt;height:269.3pt;z-index:-25106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Vm/q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3184" behindDoc="1" locked="0" layoutInCell="0" allowOverlap="1" wp14:anchorId="21CB6033" wp14:editId="12365AE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3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3E6C2D" id="AutoShape 2" o:spid="_x0000_s1026" style="position:absolute;margin-left:0;margin-top:0;width:382.7pt;height:269.3pt;z-index:-25106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0jk7/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25226E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A4ADF45" wp14:editId="35643FDC">
            <wp:extent cx="3130550" cy="2275840"/>
            <wp:effectExtent l="0" t="0" r="0" b="0"/>
            <wp:docPr id="933" name="Picture 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/>
                    <pic:cNvPicPr>
                      <a:picLocks noChangeAspect="1" noChangeArrowheads="1"/>
                    </pic:cNvPicPr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C35D4" w14:textId="77777777" w:rsidR="004D462B" w:rsidRDefault="004D462B" w:rsidP="00263C9E">
      <w:pPr>
        <w:jc w:val="center"/>
      </w:pPr>
    </w:p>
    <w:p w14:paraId="4D99D6CA" w14:textId="77777777" w:rsidR="004D462B" w:rsidRDefault="004D462B" w:rsidP="00263C9E"/>
    <w:p w14:paraId="21D1D5E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1F2985D" wp14:editId="32CBFF87">
            <wp:extent cx="3130550" cy="2275840"/>
            <wp:effectExtent l="0" t="0" r="0" b="0"/>
            <wp:docPr id="934" name="Picture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/>
                    <pic:cNvPicPr>
                      <a:picLocks noChangeAspect="1" noChangeArrowheads="1"/>
                    </pic:cNvPicPr>
                  </pic:nvPicPr>
                  <pic:blipFill>
                    <a:blip r:embed="rId4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6F20E" w14:textId="77777777" w:rsidR="004D462B" w:rsidRDefault="004D462B" w:rsidP="00263C9E">
      <w:pPr>
        <w:jc w:val="center"/>
      </w:pPr>
    </w:p>
    <w:p w14:paraId="4780CA58" w14:textId="77777777" w:rsidR="004D462B" w:rsidRDefault="004D462B" w:rsidP="00263C9E">
      <w:pPr>
        <w:jc w:val="center"/>
      </w:pPr>
    </w:p>
    <w:p w14:paraId="32DF61D8" w14:textId="77777777" w:rsidR="004D462B" w:rsidRDefault="004D462B" w:rsidP="00263C9E">
      <w:pPr>
        <w:jc w:val="center"/>
      </w:pPr>
    </w:p>
    <w:p w14:paraId="3EB96712" w14:textId="77777777" w:rsidR="004D462B" w:rsidRDefault="004D462B" w:rsidP="006F3544"/>
    <w:p w14:paraId="69B401F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716AC6B" wp14:editId="1BE15E90">
            <wp:extent cx="3130550" cy="2275840"/>
            <wp:effectExtent l="0" t="0" r="0" b="0"/>
            <wp:docPr id="935" name="Picture 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/>
                    <pic:cNvPicPr>
                      <a:picLocks noChangeAspect="1" noChangeArrowheads="1"/>
                    </pic:cNvPicPr>
                  </pic:nvPicPr>
                  <pic:blipFill>
                    <a:blip r:embed="rId4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B63AD" w14:textId="77777777" w:rsidR="004D462B" w:rsidRDefault="004D462B" w:rsidP="00263C9E">
      <w:pPr>
        <w:jc w:val="center"/>
      </w:pPr>
    </w:p>
    <w:p w14:paraId="64EBB79E" w14:textId="77777777" w:rsidR="004D462B" w:rsidRDefault="004D462B" w:rsidP="00263C9E">
      <w:pPr>
        <w:jc w:val="center"/>
      </w:pPr>
    </w:p>
    <w:p w14:paraId="41F00516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FF57E0D" wp14:editId="77F173FD">
            <wp:extent cx="3130550" cy="2275840"/>
            <wp:effectExtent l="0" t="0" r="0" b="0"/>
            <wp:docPr id="936" name="Picture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/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FEAEB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61376" behindDoc="1" locked="0" layoutInCell="0" allowOverlap="1" wp14:anchorId="04FBA4C1" wp14:editId="44EC2CB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3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0ECCA0" id="AutoShape 5" o:spid="_x0000_s1026" style="position:absolute;margin-left:331.5pt;margin-top:0;width:382.7pt;height:269.3pt;z-index:-251055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PQvLAIAADk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Qjj0Ly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0352" behindDoc="1" locked="0" layoutInCell="0" allowOverlap="1" wp14:anchorId="337B856D" wp14:editId="24BA7B7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3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00CB94" id="AutoShape 4" o:spid="_x0000_s1026" style="position:absolute;margin-left:0;margin-top:0;width:382.7pt;height:269.3pt;z-index:-25105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z94c3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9328" behindDoc="1" locked="0" layoutInCell="0" allowOverlap="1" wp14:anchorId="212062E6" wp14:editId="727EC80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3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FFC52A3" id="AutoShape 3" o:spid="_x0000_s1026" style="position:absolute;margin-left:331.5pt;margin-top:0;width:382.7pt;height:269.3pt;z-index:-251057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193/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8304" behindDoc="1" locked="0" layoutInCell="0" allowOverlap="1" wp14:anchorId="04CC9069" wp14:editId="36CCB3E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B0675B" id="AutoShape 2" o:spid="_x0000_s1026" style="position:absolute;margin-left:0;margin-top:0;width:382.7pt;height:269.3pt;z-index:-251058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N3B7D4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7E40F9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61F9C9B" wp14:editId="65C7DCC5">
            <wp:extent cx="3130550" cy="2275840"/>
            <wp:effectExtent l="0" t="0" r="0" b="0"/>
            <wp:docPr id="941" name="Picture 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/>
                    <pic:cNvPicPr>
                      <a:picLocks noChangeAspect="1" noChangeArrowheads="1"/>
                    </pic:cNvPicPr>
                  </pic:nvPicPr>
                  <pic:blipFill>
                    <a:blip r:embed="rId4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7D67F" w14:textId="77777777" w:rsidR="004D462B" w:rsidRDefault="004D462B" w:rsidP="00263C9E">
      <w:pPr>
        <w:jc w:val="center"/>
      </w:pPr>
    </w:p>
    <w:p w14:paraId="202CA586" w14:textId="77777777" w:rsidR="004D462B" w:rsidRDefault="004D462B" w:rsidP="00263C9E"/>
    <w:p w14:paraId="6BD6C1E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F6D5213" wp14:editId="5FF27AF1">
            <wp:extent cx="3130550" cy="2275840"/>
            <wp:effectExtent l="0" t="0" r="0" b="0"/>
            <wp:docPr id="942" name="Picture 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/>
                    <pic:cNvPicPr>
                      <a:picLocks noChangeAspect="1" noChangeArrowheads="1"/>
                    </pic:cNvPicPr>
                  </pic:nvPicPr>
                  <pic:blipFill>
                    <a:blip r:embed="rId4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A5613" w14:textId="77777777" w:rsidR="004D462B" w:rsidRDefault="004D462B" w:rsidP="00263C9E">
      <w:pPr>
        <w:jc w:val="center"/>
      </w:pPr>
    </w:p>
    <w:p w14:paraId="5B24DA90" w14:textId="77777777" w:rsidR="004D462B" w:rsidRDefault="004D462B" w:rsidP="00263C9E">
      <w:pPr>
        <w:jc w:val="center"/>
      </w:pPr>
    </w:p>
    <w:p w14:paraId="2FE1A0FA" w14:textId="77777777" w:rsidR="004D462B" w:rsidRDefault="004D462B" w:rsidP="00263C9E">
      <w:pPr>
        <w:jc w:val="center"/>
      </w:pPr>
    </w:p>
    <w:p w14:paraId="7DE9686A" w14:textId="77777777" w:rsidR="004D462B" w:rsidRDefault="004D462B" w:rsidP="006F3544"/>
    <w:p w14:paraId="7E57A34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46359CC" wp14:editId="2278D6AE">
            <wp:extent cx="3130550" cy="2275840"/>
            <wp:effectExtent l="0" t="0" r="0" b="0"/>
            <wp:docPr id="943" name="Picture 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/>
                    <pic:cNvPicPr>
                      <a:picLocks noChangeAspect="1" noChangeArrowheads="1"/>
                    </pic:cNvPicPr>
                  </pic:nvPicPr>
                  <pic:blipFill>
                    <a:blip r:embed="rId4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04699" w14:textId="77777777" w:rsidR="004D462B" w:rsidRDefault="004D462B" w:rsidP="00263C9E">
      <w:pPr>
        <w:jc w:val="center"/>
      </w:pPr>
    </w:p>
    <w:p w14:paraId="084100AD" w14:textId="77777777" w:rsidR="004D462B" w:rsidRDefault="004D462B" w:rsidP="00263C9E">
      <w:pPr>
        <w:jc w:val="center"/>
      </w:pPr>
    </w:p>
    <w:p w14:paraId="40C39CF4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0D09686" wp14:editId="2D2B46D5">
            <wp:extent cx="3130550" cy="2275840"/>
            <wp:effectExtent l="0" t="0" r="0" b="0"/>
            <wp:docPr id="944" name="Picture 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/>
                    <pic:cNvPicPr>
                      <a:picLocks noChangeAspect="1" noChangeArrowheads="1"/>
                    </pic:cNvPicPr>
                  </pic:nvPicPr>
                  <pic:blipFill>
                    <a:blip r:embed="rId4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91EA4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66496" behindDoc="1" locked="0" layoutInCell="0" allowOverlap="1" wp14:anchorId="70491D09" wp14:editId="3FEBE34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4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CDD927" id="AutoShape 5" o:spid="_x0000_s1026" style="position:absolute;margin-left:331.5pt;margin-top:0;width:382.7pt;height:269.3pt;z-index:-25104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rd1bu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5472" behindDoc="1" locked="0" layoutInCell="0" allowOverlap="1" wp14:anchorId="577BAC5B" wp14:editId="3E8FFF6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4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E7021A" id="AutoShape 4" o:spid="_x0000_s1026" style="position:absolute;margin-left:0;margin-top:0;width:382.7pt;height:269.3pt;z-index:-25105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uKWKw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KYuKW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4448" behindDoc="1" locked="0" layoutInCell="0" allowOverlap="1" wp14:anchorId="354675FA" wp14:editId="6B28C3F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4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1F1E64" id="AutoShape 3" o:spid="_x0000_s1026" style="position:absolute;margin-left:331.5pt;margin-top:0;width:382.7pt;height:269.3pt;z-index:-25105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MYhpm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3424" behindDoc="1" locked="0" layoutInCell="0" allowOverlap="1" wp14:anchorId="15F209BC" wp14:editId="016C3DA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4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5B1F45" id="AutoShape 2" o:spid="_x0000_s1026" style="position:absolute;margin-left:0;margin-top:0;width:382.7pt;height:269.3pt;z-index:-25105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Wl+Kw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9rWl+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AC9343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085E6AB" wp14:editId="1BEEEE0A">
            <wp:extent cx="3130550" cy="2275840"/>
            <wp:effectExtent l="0" t="0" r="0" b="0"/>
            <wp:docPr id="949" name="Picture 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/>
                    <pic:cNvPicPr>
                      <a:picLocks noChangeAspect="1" noChangeArrowheads="1"/>
                    </pic:cNvPicPr>
                  </pic:nvPicPr>
                  <pic:blipFill>
                    <a:blip r:embed="rId4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63758" w14:textId="77777777" w:rsidR="004D462B" w:rsidRDefault="004D462B" w:rsidP="00263C9E">
      <w:pPr>
        <w:jc w:val="center"/>
      </w:pPr>
    </w:p>
    <w:p w14:paraId="01E5F886" w14:textId="77777777" w:rsidR="004D462B" w:rsidRDefault="004D462B" w:rsidP="00263C9E"/>
    <w:p w14:paraId="6E7BE01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82EB24A" wp14:editId="727A8900">
            <wp:extent cx="3130550" cy="2275840"/>
            <wp:effectExtent l="0" t="0" r="0" b="0"/>
            <wp:docPr id="950" name="Picture 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/>
                    <pic:cNvPicPr>
                      <a:picLocks noChangeAspect="1" noChangeArrowheads="1"/>
                    </pic:cNvPicPr>
                  </pic:nvPicPr>
                  <pic:blipFill>
                    <a:blip r:embed="rId4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05056" w14:textId="77777777" w:rsidR="004D462B" w:rsidRDefault="004D462B" w:rsidP="00263C9E">
      <w:pPr>
        <w:jc w:val="center"/>
      </w:pPr>
    </w:p>
    <w:p w14:paraId="2126C165" w14:textId="77777777" w:rsidR="004D462B" w:rsidRDefault="004D462B" w:rsidP="00263C9E">
      <w:pPr>
        <w:jc w:val="center"/>
      </w:pPr>
    </w:p>
    <w:p w14:paraId="66D60479" w14:textId="77777777" w:rsidR="004D462B" w:rsidRDefault="004D462B" w:rsidP="00263C9E">
      <w:pPr>
        <w:jc w:val="center"/>
      </w:pPr>
    </w:p>
    <w:p w14:paraId="3B768C6B" w14:textId="77777777" w:rsidR="004D462B" w:rsidRDefault="004D462B" w:rsidP="006F3544"/>
    <w:p w14:paraId="4DF5C56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1E6AB80" wp14:editId="694E39EB">
            <wp:extent cx="3130550" cy="2275840"/>
            <wp:effectExtent l="0" t="0" r="0" b="0"/>
            <wp:docPr id="951" name="Picture 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1F247" w14:textId="77777777" w:rsidR="004D462B" w:rsidRDefault="004D462B" w:rsidP="00263C9E">
      <w:pPr>
        <w:jc w:val="center"/>
      </w:pPr>
    </w:p>
    <w:p w14:paraId="27D8780B" w14:textId="77777777" w:rsidR="004D462B" w:rsidRDefault="004D462B" w:rsidP="00263C9E">
      <w:pPr>
        <w:jc w:val="center"/>
      </w:pPr>
    </w:p>
    <w:p w14:paraId="36820734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910E634" wp14:editId="185C4012">
            <wp:extent cx="3130550" cy="2275840"/>
            <wp:effectExtent l="0" t="0" r="0" b="0"/>
            <wp:docPr id="952" name="Picture 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/>
                    <pic:cNvPicPr>
                      <a:picLocks noChangeAspect="1" noChangeArrowheads="1"/>
                    </pic:cNvPicPr>
                  </pic:nvPicPr>
                  <pic:blipFill>
                    <a:blip r:embed="rId4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B1B20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71616" behindDoc="1" locked="0" layoutInCell="0" allowOverlap="1" wp14:anchorId="2612AAAA" wp14:editId="3529F11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5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1D3F94" id="AutoShape 5" o:spid="_x0000_s1026" style="position:absolute;margin-left:331.5pt;margin-top:0;width:382.7pt;height:269.3pt;z-index:-25104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lRTM6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0592" behindDoc="1" locked="0" layoutInCell="0" allowOverlap="1" wp14:anchorId="25137F3D" wp14:editId="7805063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5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68EC9A" id="AutoShape 4" o:spid="_x0000_s1026" style="position:absolute;margin-left:0;margin-top:0;width:382.7pt;height:269.3pt;z-index:-25104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05sVi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9568" behindDoc="1" locked="0" layoutInCell="0" allowOverlap="1" wp14:anchorId="73CD9CD7" wp14:editId="3206CAF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5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FD5674" id="AutoShape 3" o:spid="_x0000_s1026" style="position:absolute;margin-left:331.5pt;margin-top:0;width:382.7pt;height:269.3pt;z-index:-251046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y5j2S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8544" behindDoc="1" locked="0" layoutInCell="0" allowOverlap="1" wp14:anchorId="49A5E828" wp14:editId="7CC832B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5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DEF213" id="AutoShape 2" o:spid="_x0000_s1026" style="position:absolute;margin-left:0;margin-top:0;width:382.7pt;height:269.3pt;z-index:-25104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T84nq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32C6E2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74EEE80" wp14:editId="1A2071C1">
            <wp:extent cx="3130550" cy="2275840"/>
            <wp:effectExtent l="0" t="0" r="0" b="0"/>
            <wp:docPr id="957" name="Picture 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B55C4" w14:textId="77777777" w:rsidR="004D462B" w:rsidRDefault="004D462B" w:rsidP="00263C9E">
      <w:pPr>
        <w:jc w:val="center"/>
      </w:pPr>
    </w:p>
    <w:p w14:paraId="2E661A7F" w14:textId="77777777" w:rsidR="004D462B" w:rsidRDefault="004D462B" w:rsidP="00263C9E"/>
    <w:p w14:paraId="1E133FE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9B8B700" wp14:editId="6E517C8C">
            <wp:extent cx="3130550" cy="2275840"/>
            <wp:effectExtent l="0" t="0" r="0" b="0"/>
            <wp:docPr id="958" name="Picture 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/>
                    <pic:cNvPicPr>
                      <a:picLocks noChangeAspect="1" noChangeArrowheads="1"/>
                    </pic:cNvPicPr>
                  </pic:nvPicPr>
                  <pic:blipFill>
                    <a:blip r:embed="rId4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71226" w14:textId="77777777" w:rsidR="004D462B" w:rsidRDefault="004D462B" w:rsidP="00263C9E">
      <w:pPr>
        <w:jc w:val="center"/>
      </w:pPr>
    </w:p>
    <w:p w14:paraId="4FD03377" w14:textId="77777777" w:rsidR="004D462B" w:rsidRDefault="004D462B" w:rsidP="00263C9E">
      <w:pPr>
        <w:jc w:val="center"/>
      </w:pPr>
    </w:p>
    <w:p w14:paraId="01533925" w14:textId="77777777" w:rsidR="004D462B" w:rsidRDefault="004D462B" w:rsidP="00263C9E">
      <w:pPr>
        <w:jc w:val="center"/>
      </w:pPr>
    </w:p>
    <w:p w14:paraId="70C3FCE8" w14:textId="77777777" w:rsidR="004D462B" w:rsidRDefault="004D462B" w:rsidP="006F3544"/>
    <w:p w14:paraId="29CA408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724093C" wp14:editId="4C831EBC">
            <wp:extent cx="3130550" cy="2275840"/>
            <wp:effectExtent l="0" t="0" r="0" b="0"/>
            <wp:docPr id="959" name="Picture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>
                    <a:blip r:embed="rId4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3DCE" w14:textId="77777777" w:rsidR="004D462B" w:rsidRDefault="004D462B" w:rsidP="00263C9E">
      <w:pPr>
        <w:jc w:val="center"/>
      </w:pPr>
    </w:p>
    <w:p w14:paraId="3CC1DB9B" w14:textId="77777777" w:rsidR="004D462B" w:rsidRDefault="004D462B" w:rsidP="00263C9E">
      <w:pPr>
        <w:jc w:val="center"/>
      </w:pPr>
    </w:p>
    <w:p w14:paraId="7412A5FE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D3EE744" wp14:editId="513AF4CB">
            <wp:extent cx="3130550" cy="2275840"/>
            <wp:effectExtent l="0" t="0" r="0" b="0"/>
            <wp:docPr id="960" name="Picture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6F591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76736" behindDoc="1" locked="0" layoutInCell="0" allowOverlap="1" wp14:anchorId="5DCDE876" wp14:editId="3F5BD31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6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9D574B" id="AutoShape 5" o:spid="_x0000_s1026" style="position:absolute;margin-left:331.5pt;margin-top:0;width:382.7pt;height:269.3pt;z-index:-25103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WeGj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5712" behindDoc="1" locked="0" layoutInCell="0" allowOverlap="1" wp14:anchorId="40BE7D4A" wp14:editId="66D9487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6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F0BF675" id="AutoShape 4" o:spid="_x0000_s1026" style="position:absolute;margin-left:0;margin-top:0;width:382.7pt;height:269.3pt;z-index:-25104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dylKw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3bdyl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4688" behindDoc="1" locked="0" layoutInCell="0" allowOverlap="1" wp14:anchorId="38BEBDA0" wp14:editId="087D714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CEB0A0" id="AutoShape 3" o:spid="_x0000_s1026" style="position:absolute;margin-left:331.5pt;margin-top:0;width:382.7pt;height:269.3pt;z-index:-25104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sW0kVSwCAAA5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3664" behindDoc="1" locked="0" layoutInCell="0" allowOverlap="1" wp14:anchorId="4F6F7594" wp14:editId="01FE7ED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FBB4F4" id="AutoShape 2" o:spid="_x0000_s1026" style="position:absolute;margin-left:0;margin-top:0;width:382.7pt;height:269.3pt;z-index:-25104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tINKw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gztIN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0B76B8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B55C4CC" wp14:editId="446B77CA">
            <wp:extent cx="3130550" cy="2275840"/>
            <wp:effectExtent l="0" t="0" r="0" b="0"/>
            <wp:docPr id="965" name="Picture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/>
                    <pic:cNvPicPr>
                      <a:picLocks noChangeAspect="1" noChangeArrowheads="1"/>
                    </pic:cNvPicPr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6030C" w14:textId="77777777" w:rsidR="004D462B" w:rsidRDefault="004D462B" w:rsidP="00263C9E">
      <w:pPr>
        <w:jc w:val="center"/>
      </w:pPr>
    </w:p>
    <w:p w14:paraId="66CFC2BE" w14:textId="77777777" w:rsidR="004D462B" w:rsidRDefault="004D462B" w:rsidP="00263C9E"/>
    <w:p w14:paraId="4B6ED5A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9DF5B45" wp14:editId="38BD4C92">
            <wp:extent cx="3130550" cy="2275840"/>
            <wp:effectExtent l="0" t="0" r="0" b="0"/>
            <wp:docPr id="966" name="Picture 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/>
                    <pic:cNvPicPr>
                      <a:picLocks noChangeAspect="1" noChangeArrowheads="1"/>
                    </pic:cNvPicPr>
                  </pic:nvPicPr>
                  <pic:blipFill>
                    <a:blip r:embed="rId4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65CD3" w14:textId="77777777" w:rsidR="004D462B" w:rsidRDefault="004D462B" w:rsidP="00263C9E">
      <w:pPr>
        <w:jc w:val="center"/>
      </w:pPr>
    </w:p>
    <w:p w14:paraId="6D23F499" w14:textId="77777777" w:rsidR="004D462B" w:rsidRDefault="004D462B" w:rsidP="00263C9E">
      <w:pPr>
        <w:jc w:val="center"/>
      </w:pPr>
    </w:p>
    <w:p w14:paraId="176B8BCB" w14:textId="77777777" w:rsidR="004D462B" w:rsidRDefault="004D462B" w:rsidP="00263C9E">
      <w:pPr>
        <w:jc w:val="center"/>
      </w:pPr>
    </w:p>
    <w:p w14:paraId="13DEA81E" w14:textId="77777777" w:rsidR="004D462B" w:rsidRDefault="004D462B" w:rsidP="006F3544"/>
    <w:p w14:paraId="5FE4314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12F4319" wp14:editId="1D2DE98E">
            <wp:extent cx="3130550" cy="2275840"/>
            <wp:effectExtent l="0" t="0" r="0" b="0"/>
            <wp:docPr id="967" name="Picture 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/>
                    <pic:cNvPicPr>
                      <a:picLocks noChangeAspect="1" noChangeArrowheads="1"/>
                    </pic:cNvPicPr>
                  </pic:nvPicPr>
                  <pic:blipFill>
                    <a:blip r:embed="rId4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47632" w14:textId="77777777" w:rsidR="004D462B" w:rsidRDefault="004D462B" w:rsidP="00263C9E">
      <w:pPr>
        <w:jc w:val="center"/>
      </w:pPr>
    </w:p>
    <w:p w14:paraId="6D77357A" w14:textId="77777777" w:rsidR="004D462B" w:rsidRDefault="004D462B" w:rsidP="00263C9E">
      <w:pPr>
        <w:jc w:val="center"/>
      </w:pPr>
    </w:p>
    <w:p w14:paraId="114B76F2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565AD67" wp14:editId="28BA0077">
            <wp:extent cx="3130550" cy="2275840"/>
            <wp:effectExtent l="0" t="0" r="0" b="0"/>
            <wp:docPr id="968" name="Picture 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/>
                    <pic:cNvPicPr>
                      <a:picLocks noChangeAspect="1" noChangeArrowheads="1"/>
                    </pic:cNvPicPr>
                  </pic:nvPicPr>
                  <pic:blipFill>
                    <a:blip r:embed="rId4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CB81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81856" behindDoc="1" locked="0" layoutInCell="0" allowOverlap="1" wp14:anchorId="02B0A9FA" wp14:editId="4E75A00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6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5C39BF" id="AutoShape 5" o:spid="_x0000_s1026" style="position:absolute;margin-left:331.5pt;margin-top:0;width:382.7pt;height:269.3pt;z-index:-25103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2FO2d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0832" behindDoc="1" locked="0" layoutInCell="0" allowOverlap="1" wp14:anchorId="11882B72" wp14:editId="2FF7802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7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C9E38C5" id="AutoShape 4" o:spid="_x0000_s1026" style="position:absolute;margin-left:0;margin-top:0;width:382.7pt;height:269.3pt;z-index:-25103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J6ft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9808" behindDoc="1" locked="0" layoutInCell="0" allowOverlap="1" wp14:anchorId="44FCBD99" wp14:editId="2F02777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7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F7EEF6" id="AutoShape 3" o:spid="_x0000_s1026" style="position:absolute;margin-left:331.5pt;margin-top:0;width:382.7pt;height:269.3pt;z-index:-25103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QOhKwIAADk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P6QO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8784" behindDoc="1" locked="0" layoutInCell="0" allowOverlap="1" wp14:anchorId="0CADE4C1" wp14:editId="062D6F6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7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D5A387" id="AutoShape 2" o:spid="_x0000_s1026" style="position:absolute;margin-left:0;margin-top:0;width:382.7pt;height:269.3pt;z-index:-25103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u/LfZ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371C01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81740C6" wp14:editId="4F1C9F8E">
            <wp:extent cx="3130550" cy="2275840"/>
            <wp:effectExtent l="0" t="0" r="0" b="0"/>
            <wp:docPr id="973" name="Picture 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/>
                    <pic:cNvPicPr>
                      <a:picLocks noChangeAspect="1" noChangeArrowheads="1"/>
                    </pic:cNvPicPr>
                  </pic:nvPicPr>
                  <pic:blipFill>
                    <a:blip r:embed="rId4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252D3" w14:textId="77777777" w:rsidR="004D462B" w:rsidRDefault="004D462B" w:rsidP="00263C9E">
      <w:pPr>
        <w:jc w:val="center"/>
      </w:pPr>
    </w:p>
    <w:p w14:paraId="3E902BCA" w14:textId="77777777" w:rsidR="004D462B" w:rsidRDefault="004D462B" w:rsidP="00263C9E"/>
    <w:p w14:paraId="3BECB4A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821EA32" wp14:editId="6822514F">
            <wp:extent cx="3130550" cy="2275840"/>
            <wp:effectExtent l="0" t="0" r="0" b="0"/>
            <wp:docPr id="974" name="Picture 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/>
                    <pic:cNvPicPr>
                      <a:picLocks noChangeAspect="1" noChangeArrowheads="1"/>
                    </pic:cNvPicPr>
                  </pic:nvPicPr>
                  <pic:blipFill>
                    <a:blip r:embed="rId4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A72F0" w14:textId="77777777" w:rsidR="004D462B" w:rsidRDefault="004D462B" w:rsidP="00263C9E">
      <w:pPr>
        <w:jc w:val="center"/>
      </w:pPr>
    </w:p>
    <w:p w14:paraId="11780AA0" w14:textId="77777777" w:rsidR="004D462B" w:rsidRDefault="004D462B" w:rsidP="00263C9E">
      <w:pPr>
        <w:jc w:val="center"/>
      </w:pPr>
    </w:p>
    <w:p w14:paraId="453C60C3" w14:textId="77777777" w:rsidR="004D462B" w:rsidRDefault="004D462B" w:rsidP="00263C9E">
      <w:pPr>
        <w:jc w:val="center"/>
      </w:pPr>
    </w:p>
    <w:p w14:paraId="3858F201" w14:textId="77777777" w:rsidR="004D462B" w:rsidRDefault="004D462B" w:rsidP="006F3544"/>
    <w:p w14:paraId="4748F00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796390A" wp14:editId="2916F958">
            <wp:extent cx="3130550" cy="2275840"/>
            <wp:effectExtent l="0" t="0" r="0" b="0"/>
            <wp:docPr id="975" name="Picture 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>
                    <a:blip r:embed="rId4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DD479" w14:textId="77777777" w:rsidR="004D462B" w:rsidRDefault="004D462B" w:rsidP="00263C9E">
      <w:pPr>
        <w:jc w:val="center"/>
      </w:pPr>
    </w:p>
    <w:p w14:paraId="7D3D172C" w14:textId="77777777" w:rsidR="004D462B" w:rsidRDefault="004D462B" w:rsidP="00263C9E">
      <w:pPr>
        <w:jc w:val="center"/>
      </w:pPr>
    </w:p>
    <w:p w14:paraId="2BAEDE6F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1686E19" wp14:editId="4E5499B6">
            <wp:extent cx="3130550" cy="2275840"/>
            <wp:effectExtent l="0" t="0" r="0" b="0"/>
            <wp:docPr id="976" name="Picture 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/>
                    <pic:cNvPicPr>
                      <a:picLocks noChangeAspect="1" noChangeArrowheads="1"/>
                    </pic:cNvPicPr>
                  </pic:nvPicPr>
                  <pic:blipFill>
                    <a:blip r:embed="rId4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80E14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86976" behindDoc="1" locked="0" layoutInCell="0" allowOverlap="1" wp14:anchorId="1E99B2DC" wp14:editId="096F704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7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47F1E3" id="AutoShape 5" o:spid="_x0000_s1026" style="position:absolute;margin-left:331.5pt;margin-top:0;width:382.7pt;height:269.3pt;z-index:-25102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YSg0J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5952" behindDoc="1" locked="0" layoutInCell="0" allowOverlap="1" wp14:anchorId="1333ED4D" wp14:editId="4A2366B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7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BCD623" id="AutoShape 4" o:spid="_x0000_s1026" style="position:absolute;margin-left:0;margin-top:0;width:382.7pt;height:269.3pt;z-index:-25103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X4RKw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phX4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4928" behindDoc="1" locked="0" layoutInCell="0" allowOverlap="1" wp14:anchorId="4B280F63" wp14:editId="5AE3167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7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A99134" id="AutoShape 3" o:spid="_x0000_s1026" style="position:absolute;margin-left:331.5pt;margin-top:0;width:382.7pt;height:269.3pt;z-index:-25103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vhYbh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3904" behindDoc="1" locked="0" layoutInCell="0" allowOverlap="1" wp14:anchorId="54E0BFD8" wp14:editId="4D2CB6A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8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227538" id="AutoShape 2" o:spid="_x0000_s1026" style="position:absolute;margin-left:0;margin-top:0;width:382.7pt;height:269.3pt;z-index:-25103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PNX51U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A61199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768282B" wp14:editId="01D9CAFF">
            <wp:extent cx="3130550" cy="2275840"/>
            <wp:effectExtent l="0" t="0" r="0" b="0"/>
            <wp:docPr id="981" name="Picture 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/>
                    <pic:cNvPicPr>
                      <a:picLocks noChangeAspect="1" noChangeArrowheads="1"/>
                    </pic:cNvPicPr>
                  </pic:nvPicPr>
                  <pic:blipFill>
                    <a:blip r:embed="rId4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F874D" w14:textId="77777777" w:rsidR="004D462B" w:rsidRDefault="004D462B" w:rsidP="00263C9E">
      <w:pPr>
        <w:jc w:val="center"/>
      </w:pPr>
    </w:p>
    <w:p w14:paraId="06967FD3" w14:textId="77777777" w:rsidR="004D462B" w:rsidRDefault="004D462B" w:rsidP="00263C9E"/>
    <w:p w14:paraId="56B275E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B4D5628" wp14:editId="00EEF4E2">
            <wp:extent cx="3130550" cy="2275840"/>
            <wp:effectExtent l="0" t="0" r="0" b="0"/>
            <wp:docPr id="982" name="Picture 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/>
                    <pic:cNvPicPr>
                      <a:picLocks noChangeAspect="1" noChangeArrowheads="1"/>
                    </pic:cNvPicPr>
                  </pic:nvPicPr>
                  <pic:blipFill>
                    <a:blip r:embed="rId4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1035F" w14:textId="77777777" w:rsidR="004D462B" w:rsidRDefault="004D462B" w:rsidP="00263C9E">
      <w:pPr>
        <w:jc w:val="center"/>
      </w:pPr>
    </w:p>
    <w:p w14:paraId="7FCB03B0" w14:textId="77777777" w:rsidR="004D462B" w:rsidRDefault="004D462B" w:rsidP="00263C9E">
      <w:pPr>
        <w:jc w:val="center"/>
      </w:pPr>
    </w:p>
    <w:p w14:paraId="2A596F46" w14:textId="77777777" w:rsidR="004D462B" w:rsidRDefault="004D462B" w:rsidP="00263C9E">
      <w:pPr>
        <w:jc w:val="center"/>
      </w:pPr>
    </w:p>
    <w:p w14:paraId="440E9F7B" w14:textId="77777777" w:rsidR="004D462B" w:rsidRDefault="004D462B" w:rsidP="006F3544"/>
    <w:p w14:paraId="0008FD5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A353CFE" wp14:editId="1771D3A3">
            <wp:extent cx="3130550" cy="2275840"/>
            <wp:effectExtent l="0" t="0" r="0" b="0"/>
            <wp:docPr id="983" name="Picture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/>
                    <pic:cNvPicPr>
                      <a:picLocks noChangeAspect="1" noChangeArrowheads="1"/>
                    </pic:cNvPicPr>
                  </pic:nvPicPr>
                  <pic:blipFill>
                    <a:blip r:embed="rId4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9DCB" w14:textId="77777777" w:rsidR="004D462B" w:rsidRDefault="004D462B" w:rsidP="00263C9E">
      <w:pPr>
        <w:jc w:val="center"/>
      </w:pPr>
    </w:p>
    <w:p w14:paraId="576E59C0" w14:textId="77777777" w:rsidR="004D462B" w:rsidRDefault="004D462B" w:rsidP="00263C9E">
      <w:pPr>
        <w:jc w:val="center"/>
      </w:pPr>
    </w:p>
    <w:p w14:paraId="3F75FCAE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4D0E0B8" wp14:editId="5C49B7C7">
            <wp:extent cx="3130550" cy="2275840"/>
            <wp:effectExtent l="0" t="0" r="0" b="0"/>
            <wp:docPr id="984" name="Picture 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/>
                    <pic:cNvPicPr>
                      <a:picLocks noChangeAspect="1" noChangeArrowheads="1"/>
                    </pic:cNvPicPr>
                  </pic:nvPicPr>
                  <pic:blipFill>
                    <a:blip r:embed="rId4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B8890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92096" behindDoc="1" locked="0" layoutInCell="0" allowOverlap="1" wp14:anchorId="131C2B55" wp14:editId="3AB70DC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8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E59B91" id="AutoShape 5" o:spid="_x0000_s1026" style="position:absolute;margin-left:331.5pt;margin-top:0;width:382.7pt;height:269.3pt;z-index:-25102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F4V2F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1072" behindDoc="1" locked="0" layoutInCell="0" allowOverlap="1" wp14:anchorId="1B988A73" wp14:editId="46041A9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8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878F8E" id="AutoShape 4" o:spid="_x0000_s1026" style="position:absolute;margin-left:0;margin-top:0;width:382.7pt;height:269.3pt;z-index:-25102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k9On9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0048" behindDoc="1" locked="0" layoutInCell="0" allowOverlap="1" wp14:anchorId="267E0C1F" wp14:editId="4CA3CA3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8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33614F" id="AutoShape 3" o:spid="_x0000_s1026" style="position:absolute;margin-left:331.5pt;margin-top:0;width:382.7pt;height:269.3pt;z-index:-25102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i9BEN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9024" behindDoc="1" locked="0" layoutInCell="0" allowOverlap="1" wp14:anchorId="42928337" wp14:editId="09C0B4E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8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7A4DB4" id="AutoShape 2" o:spid="_x0000_s1026" style="position:absolute;margin-left:0;margin-top:0;width:382.7pt;height:269.3pt;z-index:-25102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2IVKgIAADk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M7YhUqAgAAOQ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462BEA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0E8557C" wp14:editId="2C245AE7">
            <wp:extent cx="3130550" cy="2275840"/>
            <wp:effectExtent l="0" t="0" r="0" b="0"/>
            <wp:docPr id="989" name="Picture 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/>
                    <pic:cNvPicPr>
                      <a:picLocks noChangeAspect="1" noChangeArrowheads="1"/>
                    </pic:cNvPicPr>
                  </pic:nvPicPr>
                  <pic:blipFill>
                    <a:blip r:embed="rId4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7D073" w14:textId="77777777" w:rsidR="004D462B" w:rsidRDefault="004D462B" w:rsidP="00263C9E">
      <w:pPr>
        <w:jc w:val="center"/>
      </w:pPr>
    </w:p>
    <w:p w14:paraId="37449AD4" w14:textId="77777777" w:rsidR="004D462B" w:rsidRDefault="004D462B" w:rsidP="00263C9E"/>
    <w:p w14:paraId="5DF482B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9C01621" wp14:editId="291DAB09">
            <wp:extent cx="3130550" cy="2275840"/>
            <wp:effectExtent l="0" t="0" r="0" b="0"/>
            <wp:docPr id="990" name="Picture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/>
                    <pic:cNvPicPr>
                      <a:picLocks noChangeAspect="1" noChangeArrowheads="1"/>
                    </pic:cNvPicPr>
                  </pic:nvPicPr>
                  <pic:blipFill>
                    <a:blip r:embed="rId4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6ABAD" w14:textId="77777777" w:rsidR="004D462B" w:rsidRDefault="004D462B" w:rsidP="00263C9E">
      <w:pPr>
        <w:jc w:val="center"/>
      </w:pPr>
    </w:p>
    <w:p w14:paraId="1A34CA7E" w14:textId="77777777" w:rsidR="004D462B" w:rsidRDefault="004D462B" w:rsidP="00263C9E">
      <w:pPr>
        <w:jc w:val="center"/>
      </w:pPr>
    </w:p>
    <w:p w14:paraId="7648F18D" w14:textId="77777777" w:rsidR="004D462B" w:rsidRDefault="004D462B" w:rsidP="00263C9E">
      <w:pPr>
        <w:jc w:val="center"/>
      </w:pPr>
    </w:p>
    <w:p w14:paraId="6767ADC0" w14:textId="77777777" w:rsidR="004D462B" w:rsidRDefault="004D462B" w:rsidP="006F3544"/>
    <w:p w14:paraId="0F817E9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23730D6" wp14:editId="4A598744">
            <wp:extent cx="3130550" cy="2275840"/>
            <wp:effectExtent l="0" t="0" r="0" b="0"/>
            <wp:docPr id="991" name="Picture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/>
                    <pic:cNvPicPr>
                      <a:picLocks noChangeAspect="1" noChangeArrowheads="1"/>
                    </pic:cNvPicPr>
                  </pic:nvPicPr>
                  <pic:blipFill>
                    <a:blip r:embed="rId4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2002E" w14:textId="77777777" w:rsidR="004D462B" w:rsidRDefault="004D462B" w:rsidP="00263C9E">
      <w:pPr>
        <w:jc w:val="center"/>
      </w:pPr>
    </w:p>
    <w:p w14:paraId="7A2DCDAF" w14:textId="77777777" w:rsidR="004D462B" w:rsidRDefault="004D462B" w:rsidP="00263C9E">
      <w:pPr>
        <w:jc w:val="center"/>
      </w:pPr>
    </w:p>
    <w:p w14:paraId="4A389ED8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7A7098D" wp14:editId="0E265BDD">
            <wp:extent cx="3130550" cy="2275840"/>
            <wp:effectExtent l="0" t="0" r="0" b="0"/>
            <wp:docPr id="992" name="Picture 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/>
                    <pic:cNvPicPr>
                      <a:picLocks noChangeAspect="1" noChangeArrowheads="1"/>
                    </pic:cNvPicPr>
                  </pic:nvPicPr>
                  <pic:blipFill>
                    <a:blip r:embed="rId5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2B070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97216" behindDoc="1" locked="0" layoutInCell="0" allowOverlap="1" wp14:anchorId="709EE780" wp14:editId="1B241EE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99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E9B6CD7" id="AutoShape 5" o:spid="_x0000_s1026" style="position:absolute;margin-left:331.5pt;margin-top:0;width:382.7pt;height:269.3pt;z-index:-25101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L0zhR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6192" behindDoc="1" locked="0" layoutInCell="0" allowOverlap="1" wp14:anchorId="53C13723" wp14:editId="366D29A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99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06F7D6" id="AutoShape 4" o:spid="_x0000_s1026" style="position:absolute;margin-left:0;margin-top:0;width:382.7pt;height:269.3pt;z-index:-25102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M4JKwIAADk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acM4J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5168" behindDoc="1" locked="0" layoutInCell="0" allowOverlap="1" wp14:anchorId="14E3FA1C" wp14:editId="08FEC31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99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CBB67A" id="AutoShape 3" o:spid="_x0000_s1026" style="position:absolute;margin-left:331.5pt;margin-top:0;width:382.7pt;height:269.3pt;z-index:-25102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ccDb5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4144" behindDoc="1" locked="0" layoutInCell="0" allowOverlap="1" wp14:anchorId="308FF931" wp14:editId="1E57957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99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A1DF000" id="AutoShape 2" o:spid="_x0000_s1026" style="position:absolute;margin-left:0;margin-top:0;width:382.7pt;height:269.3pt;z-index:-25102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9ZYKBKwIAADk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8A7AF1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10E70DE" wp14:editId="420CBEAE">
            <wp:extent cx="3130550" cy="2275840"/>
            <wp:effectExtent l="0" t="0" r="0" b="0"/>
            <wp:docPr id="997" name="Picture 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/>
                    <pic:cNvPicPr>
                      <a:picLocks noChangeAspect="1" noChangeArrowheads="1"/>
                    </pic:cNvPicPr>
                  </pic:nvPicPr>
                  <pic:blipFill>
                    <a:blip r:embed="rId5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44571" w14:textId="77777777" w:rsidR="004D462B" w:rsidRDefault="004D462B" w:rsidP="00263C9E">
      <w:pPr>
        <w:jc w:val="center"/>
      </w:pPr>
    </w:p>
    <w:p w14:paraId="0D18DC37" w14:textId="77777777" w:rsidR="004D462B" w:rsidRDefault="004D462B" w:rsidP="00263C9E"/>
    <w:p w14:paraId="0DC4ED7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DFBDE5E" wp14:editId="428EAF17">
            <wp:extent cx="3130550" cy="2275840"/>
            <wp:effectExtent l="0" t="0" r="0" b="0"/>
            <wp:docPr id="998" name="Picture 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/>
                    <pic:cNvPicPr>
                      <a:picLocks noChangeAspect="1" noChangeArrowheads="1"/>
                    </pic:cNvPicPr>
                  </pic:nvPicPr>
                  <pic:blipFill>
                    <a:blip r:embed="rId5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7C780" w14:textId="77777777" w:rsidR="004D462B" w:rsidRDefault="004D462B" w:rsidP="00263C9E">
      <w:pPr>
        <w:jc w:val="center"/>
      </w:pPr>
    </w:p>
    <w:p w14:paraId="2F0D5357" w14:textId="77777777" w:rsidR="004D462B" w:rsidRDefault="004D462B" w:rsidP="00263C9E">
      <w:pPr>
        <w:jc w:val="center"/>
      </w:pPr>
    </w:p>
    <w:p w14:paraId="2D430247" w14:textId="77777777" w:rsidR="004D462B" w:rsidRDefault="004D462B" w:rsidP="00263C9E">
      <w:pPr>
        <w:jc w:val="center"/>
      </w:pPr>
    </w:p>
    <w:p w14:paraId="7EBB372E" w14:textId="77777777" w:rsidR="004D462B" w:rsidRDefault="004D462B" w:rsidP="006F3544"/>
    <w:p w14:paraId="6F40D44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6DFD168" wp14:editId="03716AA3">
            <wp:extent cx="3130550" cy="2275840"/>
            <wp:effectExtent l="0" t="0" r="0" b="0"/>
            <wp:docPr id="999" name="Picture 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/>
                    <pic:cNvPicPr>
                      <a:picLocks noChangeAspect="1" noChangeArrowheads="1"/>
                    </pic:cNvPicPr>
                  </pic:nvPicPr>
                  <pic:blipFill>
                    <a:blip r:embed="rId5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D59BA" w14:textId="77777777" w:rsidR="004D462B" w:rsidRDefault="004D462B" w:rsidP="00263C9E">
      <w:pPr>
        <w:jc w:val="center"/>
      </w:pPr>
    </w:p>
    <w:p w14:paraId="7208009F" w14:textId="77777777" w:rsidR="004D462B" w:rsidRDefault="004D462B" w:rsidP="00263C9E">
      <w:pPr>
        <w:jc w:val="center"/>
      </w:pPr>
    </w:p>
    <w:p w14:paraId="380CBB9D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1149967" wp14:editId="7E4DC201">
            <wp:extent cx="3130550" cy="2275840"/>
            <wp:effectExtent l="0" t="0" r="0" b="0"/>
            <wp:docPr id="1000" name="Picture 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/>
                    <pic:cNvPicPr>
                      <a:picLocks noChangeAspect="1" noChangeArrowheads="1"/>
                    </pic:cNvPicPr>
                  </pic:nvPicPr>
                  <pic:blipFill>
                    <a:blip r:embed="rId5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64695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02336" behindDoc="1" locked="0" layoutInCell="0" allowOverlap="1" wp14:anchorId="0818AC68" wp14:editId="359AD7F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0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A7D58E" id="AutoShape 5" o:spid="_x0000_s1026" style="position:absolute;margin-left:331.5pt;margin-top:0;width:382.7pt;height:269.3pt;z-index:-251014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2rw9G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1312" behindDoc="1" locked="0" layoutInCell="0" allowOverlap="1" wp14:anchorId="105CE652" wp14:editId="56FC905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0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3F9ADC" id="AutoShape 4" o:spid="_x0000_s1026" style="position:absolute;margin-left:0;margin-top:0;width:382.7pt;height:269.3pt;z-index:-251015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Xurs+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0288" behindDoc="1" locked="0" layoutInCell="0" allowOverlap="1" wp14:anchorId="323AF895" wp14:editId="1B5F39D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0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84CB5DE" id="AutoShape 3" o:spid="_x0000_s1026" style="position:absolute;margin-left:331.5pt;margin-top:0;width:382.7pt;height:269.3pt;z-index:-251016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EbpDz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9264" behindDoc="1" locked="0" layoutInCell="0" allowOverlap="1" wp14:anchorId="2F3A61B8" wp14:editId="6DC3924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0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39BE15" id="AutoShape 2" o:spid="_x0000_s1026" style="position:absolute;margin-left:0;margin-top:0;width:382.7pt;height:269.3pt;z-index:-25101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AGbWW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94EA61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2D0989A" wp14:editId="177AEC8B">
            <wp:extent cx="3130550" cy="2275840"/>
            <wp:effectExtent l="0" t="0" r="0" b="0"/>
            <wp:docPr id="1005" name="Picture 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/>
                    <pic:cNvPicPr>
                      <a:picLocks noChangeAspect="1" noChangeArrowheads="1"/>
                    </pic:cNvPicPr>
                  </pic:nvPicPr>
                  <pic:blipFill>
                    <a:blip r:embed="rId5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6594E" w14:textId="77777777" w:rsidR="004D462B" w:rsidRDefault="004D462B" w:rsidP="00263C9E">
      <w:pPr>
        <w:jc w:val="center"/>
      </w:pPr>
    </w:p>
    <w:p w14:paraId="4ADCF1D5" w14:textId="77777777" w:rsidR="004D462B" w:rsidRDefault="004D462B" w:rsidP="00263C9E"/>
    <w:p w14:paraId="193652D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1D1447F" wp14:editId="343DAF3A">
            <wp:extent cx="3130550" cy="2275840"/>
            <wp:effectExtent l="0" t="0" r="0" b="0"/>
            <wp:docPr id="1006" name="Picture 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/>
                    <pic:cNvPicPr>
                      <a:picLocks noChangeAspect="1" noChangeArrowheads="1"/>
                    </pic:cNvPicPr>
                  </pic:nvPicPr>
                  <pic:blipFill>
                    <a:blip r:embed="rId5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3FEFB" w14:textId="77777777" w:rsidR="004D462B" w:rsidRDefault="004D462B" w:rsidP="00263C9E">
      <w:pPr>
        <w:jc w:val="center"/>
      </w:pPr>
    </w:p>
    <w:p w14:paraId="1E29C1F8" w14:textId="77777777" w:rsidR="004D462B" w:rsidRDefault="004D462B" w:rsidP="00263C9E">
      <w:pPr>
        <w:jc w:val="center"/>
      </w:pPr>
    </w:p>
    <w:p w14:paraId="43031851" w14:textId="77777777" w:rsidR="004D462B" w:rsidRDefault="004D462B" w:rsidP="00263C9E">
      <w:pPr>
        <w:jc w:val="center"/>
      </w:pPr>
    </w:p>
    <w:p w14:paraId="68C8B15E" w14:textId="77777777" w:rsidR="004D462B" w:rsidRDefault="004D462B" w:rsidP="006F3544"/>
    <w:p w14:paraId="76494A1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D781DE9" wp14:editId="44204551">
            <wp:extent cx="3130550" cy="2275840"/>
            <wp:effectExtent l="0" t="0" r="0" b="0"/>
            <wp:docPr id="1007" name="Picture 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/>
                    <pic:cNvPicPr>
                      <a:picLocks noChangeAspect="1"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C90F2" w14:textId="77777777" w:rsidR="004D462B" w:rsidRDefault="004D462B" w:rsidP="00263C9E">
      <w:pPr>
        <w:jc w:val="center"/>
      </w:pPr>
    </w:p>
    <w:p w14:paraId="1B419B76" w14:textId="77777777" w:rsidR="004D462B" w:rsidRDefault="004D462B" w:rsidP="00263C9E">
      <w:pPr>
        <w:jc w:val="center"/>
      </w:pPr>
    </w:p>
    <w:p w14:paraId="3EF5C7F9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5100DD1" wp14:editId="73EED926">
            <wp:extent cx="3130550" cy="2275840"/>
            <wp:effectExtent l="0" t="0" r="0" b="0"/>
            <wp:docPr id="1008" name="Picture 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/>
                    <pic:cNvPicPr>
                      <a:picLocks noChangeAspect="1" noChangeArrowheads="1"/>
                    </pic:cNvPicPr>
                  </pic:nvPicPr>
                  <pic:blipFill>
                    <a:blip r:embed="rId5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56795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07456" behindDoc="1" locked="0" layoutInCell="0" allowOverlap="1" wp14:anchorId="2D0D78EC" wp14:editId="78E4C1C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0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A0913A3" id="AutoShape 5" o:spid="_x0000_s1026" style="position:absolute;margin-left:331.5pt;margin-top:0;width:382.7pt;height:269.3pt;z-index:-251009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Ww4oG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6432" behindDoc="1" locked="0" layoutInCell="0" allowOverlap="1" wp14:anchorId="7AEB23DE" wp14:editId="29CBF29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1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EB37AD" id="AutoShape 4" o:spid="_x0000_s1026" style="position:absolute;margin-left:0;margin-top:0;width:382.7pt;height:269.3pt;z-index:-251010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qT6cy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5408" behindDoc="1" locked="0" layoutInCell="0" allowOverlap="1" wp14:anchorId="10253BFB" wp14:editId="7F7AD27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1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7A43AF" id="AutoShape 3" o:spid="_x0000_s1026" style="position:absolute;margin-left:331.5pt;margin-top:0;width:382.7pt;height:269.3pt;z-index:-251011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mQ6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vPmQ6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4384" behindDoc="1" locked="0" layoutInCell="0" allowOverlap="1" wp14:anchorId="25E9079C" wp14:editId="77D5A03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F28C05A" id="AutoShape 2" o:spid="_x0000_s1026" style="position:absolute;margin-left:0;margin-top:0;width:382.7pt;height:269.3pt;z-index:-251012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OK9BC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863ADF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96F84AA" wp14:editId="26415A2E">
            <wp:extent cx="3130550" cy="2275840"/>
            <wp:effectExtent l="0" t="0" r="0" b="0"/>
            <wp:docPr id="1013" name="Picture 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/>
                    <pic:cNvPicPr>
                      <a:picLocks noChangeAspect="1" noChangeArrowheads="1"/>
                    </pic:cNvPicPr>
                  </pic:nvPicPr>
                  <pic:blipFill>
                    <a:blip r:embed="rId5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50FA1" w14:textId="77777777" w:rsidR="004D462B" w:rsidRDefault="004D462B" w:rsidP="00263C9E">
      <w:pPr>
        <w:jc w:val="center"/>
      </w:pPr>
    </w:p>
    <w:p w14:paraId="4A0570D9" w14:textId="77777777" w:rsidR="004D462B" w:rsidRDefault="004D462B" w:rsidP="00263C9E"/>
    <w:p w14:paraId="4DC71B1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42D6A2F" wp14:editId="4D4F4DE3">
            <wp:extent cx="3130550" cy="2275840"/>
            <wp:effectExtent l="0" t="0" r="0" b="0"/>
            <wp:docPr id="1014" name="Picture 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/>
                    <pic:cNvPicPr>
                      <a:picLocks noChangeAspect="1" noChangeArrowheads="1"/>
                    </pic:cNvPicPr>
                  </pic:nvPicPr>
                  <pic:blipFill>
                    <a:blip r:embed="rId5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7D8B0" w14:textId="77777777" w:rsidR="004D462B" w:rsidRDefault="004D462B" w:rsidP="00263C9E">
      <w:pPr>
        <w:jc w:val="center"/>
      </w:pPr>
    </w:p>
    <w:p w14:paraId="2CF0B7C6" w14:textId="77777777" w:rsidR="004D462B" w:rsidRDefault="004D462B" w:rsidP="00263C9E">
      <w:pPr>
        <w:jc w:val="center"/>
      </w:pPr>
    </w:p>
    <w:p w14:paraId="29C6E69F" w14:textId="77777777" w:rsidR="004D462B" w:rsidRDefault="004D462B" w:rsidP="00263C9E">
      <w:pPr>
        <w:jc w:val="center"/>
      </w:pPr>
    </w:p>
    <w:p w14:paraId="4E8A245F" w14:textId="77777777" w:rsidR="004D462B" w:rsidRDefault="004D462B" w:rsidP="006F3544"/>
    <w:p w14:paraId="24A23CB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66BDBDF" wp14:editId="22DEF51F">
            <wp:extent cx="3130550" cy="2275840"/>
            <wp:effectExtent l="0" t="0" r="0" b="0"/>
            <wp:docPr id="1015" name="Picture 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/>
                    <pic:cNvPicPr>
                      <a:picLocks noChangeAspect="1" noChangeArrowheads="1"/>
                    </pic:cNvPicPr>
                  </pic:nvPicPr>
                  <pic:blipFill>
                    <a:blip r:embed="rId5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FD0AE" w14:textId="77777777" w:rsidR="004D462B" w:rsidRDefault="004D462B" w:rsidP="00263C9E">
      <w:pPr>
        <w:jc w:val="center"/>
      </w:pPr>
    </w:p>
    <w:p w14:paraId="36F596C0" w14:textId="77777777" w:rsidR="004D462B" w:rsidRDefault="004D462B" w:rsidP="00263C9E">
      <w:pPr>
        <w:jc w:val="center"/>
      </w:pPr>
    </w:p>
    <w:p w14:paraId="06A52130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E6E6A85" wp14:editId="4CF95C5D">
            <wp:extent cx="3130550" cy="2275840"/>
            <wp:effectExtent l="0" t="0" r="0" b="0"/>
            <wp:docPr id="1016" name="Picture 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/>
                    <pic:cNvPicPr>
                      <a:picLocks noChangeAspect="1" noChangeArrowheads="1"/>
                    </pic:cNvPicPr>
                  </pic:nvPicPr>
                  <pic:blipFill>
                    <a:blip r:embed="rId5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6F553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12576" behindDoc="1" locked="0" layoutInCell="0" allowOverlap="1" wp14:anchorId="155932C8" wp14:editId="19FDD1B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E949CF3" id="AutoShape 5" o:spid="_x0000_s1026" style="position:absolute;margin-left:331.5pt;margin-top:0;width:382.7pt;height:269.3pt;z-index:-251003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4nWq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1552" behindDoc="1" locked="0" layoutInCell="0" allowOverlap="1" wp14:anchorId="39630FA8" wp14:editId="285C600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1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E1426D" id="AutoShape 4" o:spid="_x0000_s1026" style="position:absolute;margin-left:0;margin-top:0;width:382.7pt;height:269.3pt;z-index:-251004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lSGYo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0528" behindDoc="1" locked="0" layoutInCell="0" allowOverlap="1" wp14:anchorId="7ADC7E4C" wp14:editId="77E62BA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7B34A8" id="AutoShape 3" o:spid="_x0000_s1026" style="position:absolute;margin-left:331.5pt;margin-top:0;width:382.7pt;height:269.3pt;z-index:-251005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z1Lhe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9504" behindDoc="1" locked="0" layoutInCell="0" allowOverlap="1" wp14:anchorId="5426BF00" wp14:editId="6D7A488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7667CF" id="AutoShape 2" o:spid="_x0000_s1026" style="position:absolute;margin-left:0;margin-top:0;width:382.7pt;height:269.3pt;z-index:-251006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0Wi6U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82E1E3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73D419B" wp14:editId="540A93C6">
            <wp:extent cx="3130550" cy="2275840"/>
            <wp:effectExtent l="0" t="0" r="0" b="0"/>
            <wp:docPr id="1021" name="Picture 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/>
                    <pic:cNvPicPr>
                      <a:picLocks noChangeAspect="1" noChangeArrowheads="1"/>
                    </pic:cNvPicPr>
                  </pic:nvPicPr>
                  <pic:blipFill>
                    <a:blip r:embed="rId5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8D149" w14:textId="77777777" w:rsidR="004D462B" w:rsidRDefault="004D462B" w:rsidP="00263C9E">
      <w:pPr>
        <w:jc w:val="center"/>
      </w:pPr>
    </w:p>
    <w:p w14:paraId="609199AF" w14:textId="77777777" w:rsidR="004D462B" w:rsidRDefault="004D462B" w:rsidP="00263C9E"/>
    <w:p w14:paraId="4CC1C94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4D4032C" wp14:editId="448A8C92">
            <wp:extent cx="3130550" cy="2275840"/>
            <wp:effectExtent l="0" t="0" r="0" b="0"/>
            <wp:docPr id="1022" name="Picture 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/>
                    <pic:cNvPicPr>
                      <a:picLocks noChangeAspect="1" noChangeArrowheads="1"/>
                    </pic:cNvPicPr>
                  </pic:nvPicPr>
                  <pic:blipFill>
                    <a:blip r:embed="rId5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4A368" w14:textId="77777777" w:rsidR="004D462B" w:rsidRDefault="004D462B" w:rsidP="00263C9E">
      <w:pPr>
        <w:jc w:val="center"/>
      </w:pPr>
    </w:p>
    <w:p w14:paraId="670DA019" w14:textId="77777777" w:rsidR="004D462B" w:rsidRDefault="004D462B" w:rsidP="00263C9E">
      <w:pPr>
        <w:jc w:val="center"/>
      </w:pPr>
    </w:p>
    <w:p w14:paraId="10C3DEB0" w14:textId="77777777" w:rsidR="004D462B" w:rsidRDefault="004D462B" w:rsidP="00263C9E">
      <w:pPr>
        <w:jc w:val="center"/>
      </w:pPr>
    </w:p>
    <w:p w14:paraId="4542C63A" w14:textId="77777777" w:rsidR="004D462B" w:rsidRDefault="004D462B" w:rsidP="006F3544"/>
    <w:p w14:paraId="2DBB731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23F91DC" wp14:editId="2BCB7014">
            <wp:extent cx="3130550" cy="2275840"/>
            <wp:effectExtent l="0" t="0" r="0" b="0"/>
            <wp:docPr id="1023" name="Picture 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/>
                    <pic:cNvPicPr>
                      <a:picLocks noChangeAspect="1" noChangeArrowheads="1"/>
                    </pic:cNvPicPr>
                  </pic:nvPicPr>
                  <pic:blipFill>
                    <a:blip r:embed="rId5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A1E68" w14:textId="77777777" w:rsidR="004D462B" w:rsidRDefault="004D462B" w:rsidP="00263C9E">
      <w:pPr>
        <w:jc w:val="center"/>
      </w:pPr>
    </w:p>
    <w:p w14:paraId="4FAD3D58" w14:textId="77777777" w:rsidR="004D462B" w:rsidRDefault="004D462B" w:rsidP="00263C9E">
      <w:pPr>
        <w:jc w:val="center"/>
      </w:pPr>
    </w:p>
    <w:p w14:paraId="44173056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69769DC" wp14:editId="69C4F868">
            <wp:extent cx="3130550" cy="2275840"/>
            <wp:effectExtent l="0" t="0" r="0" b="0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/>
                    <pic:cNvPicPr>
                      <a:picLocks noChangeAspect="1" noChangeArrowheads="1"/>
                    </pic:cNvPicPr>
                  </pic:nvPicPr>
                  <pic:blipFill>
                    <a:blip r:embed="rId5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62523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17696" behindDoc="1" locked="0" layoutInCell="0" allowOverlap="1" wp14:anchorId="447AA5AB" wp14:editId="30325C9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2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B50F03" id="AutoShape 5" o:spid="_x0000_s1026" style="position:absolute;margin-left:331.5pt;margin-top:0;width:382.7pt;height:269.3pt;z-index:-250998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DF1KwIAADo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LoDF1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6672" behindDoc="1" locked="0" layoutInCell="0" allowOverlap="1" wp14:anchorId="171649DF" wp14:editId="4D1CBB0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2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8C24A4" id="AutoShape 4" o:spid="_x0000_s1026" style="position:absolute;margin-left:0;margin-top:0;width:382.7pt;height:269.3pt;z-index:-250999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YUN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qtYUN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5648" behindDoc="1" locked="0" layoutInCell="0" allowOverlap="1" wp14:anchorId="623F5B79" wp14:editId="33A514B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2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8EE902" id="AutoShape 3" o:spid="_x0000_s1026" style="position:absolute;margin-left:331.5pt;margin-top:0;width:382.7pt;height:269.3pt;z-index:-251000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X39LA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LLV9/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4624" behindDoc="1" locked="0" layoutInCell="0" allowOverlap="1" wp14:anchorId="5F1774B5" wp14:editId="21E53C9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2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44D6CD" id="AutoShape 2" o:spid="_x0000_s1026" style="position:absolute;margin-left:0;margin-top:0;width:382.7pt;height:269.3pt;z-index:-251001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B16DuU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8EB9E0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2532C59" wp14:editId="7BD93FF3">
            <wp:extent cx="3130550" cy="2275840"/>
            <wp:effectExtent l="0" t="0" r="0" b="0"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/>
                    <pic:cNvPicPr>
                      <a:picLocks noChangeAspect="1" noChangeArrowheads="1"/>
                    </pic:cNvPicPr>
                  </pic:nvPicPr>
                  <pic:blipFill>
                    <a:blip r:embed="rId5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99AF3" w14:textId="77777777" w:rsidR="004D462B" w:rsidRDefault="004D462B" w:rsidP="00263C9E">
      <w:pPr>
        <w:jc w:val="center"/>
      </w:pPr>
    </w:p>
    <w:p w14:paraId="5B5A4F84" w14:textId="77777777" w:rsidR="004D462B" w:rsidRDefault="004D462B" w:rsidP="00263C9E"/>
    <w:p w14:paraId="32A962E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8774397" wp14:editId="7268CA80">
            <wp:extent cx="3130550" cy="2275840"/>
            <wp:effectExtent l="0" t="0" r="0" b="0"/>
            <wp:docPr id="1030" name="Picture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/>
                    <pic:cNvPicPr>
                      <a:picLocks noChangeAspect="1" noChangeArrowheads="1"/>
                    </pic:cNvPicPr>
                  </pic:nvPicPr>
                  <pic:blipFill>
                    <a:blip r:embed="rId5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3291B" w14:textId="77777777" w:rsidR="004D462B" w:rsidRDefault="004D462B" w:rsidP="00263C9E">
      <w:pPr>
        <w:jc w:val="center"/>
      </w:pPr>
    </w:p>
    <w:p w14:paraId="568CC2B4" w14:textId="77777777" w:rsidR="004D462B" w:rsidRDefault="004D462B" w:rsidP="00263C9E">
      <w:pPr>
        <w:jc w:val="center"/>
      </w:pPr>
    </w:p>
    <w:p w14:paraId="711661AF" w14:textId="77777777" w:rsidR="004D462B" w:rsidRDefault="004D462B" w:rsidP="00263C9E">
      <w:pPr>
        <w:jc w:val="center"/>
      </w:pPr>
    </w:p>
    <w:p w14:paraId="02AE5ECE" w14:textId="77777777" w:rsidR="004D462B" w:rsidRDefault="004D462B" w:rsidP="006F3544"/>
    <w:p w14:paraId="7677AB6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92D77C0" wp14:editId="2057E648">
            <wp:extent cx="3130550" cy="2275840"/>
            <wp:effectExtent l="0" t="0" r="0" b="0"/>
            <wp:docPr id="1031" name="Pictur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5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83CFB" w14:textId="77777777" w:rsidR="004D462B" w:rsidRDefault="004D462B" w:rsidP="00263C9E">
      <w:pPr>
        <w:jc w:val="center"/>
      </w:pPr>
    </w:p>
    <w:p w14:paraId="39484592" w14:textId="77777777" w:rsidR="004D462B" w:rsidRDefault="004D462B" w:rsidP="00263C9E">
      <w:pPr>
        <w:jc w:val="center"/>
      </w:pPr>
    </w:p>
    <w:p w14:paraId="24A1CA75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72A105A" wp14:editId="53C22F60">
            <wp:extent cx="3130550" cy="2275840"/>
            <wp:effectExtent l="0" t="0" r="0" b="0"/>
            <wp:docPr id="1032" name="Picture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5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0AADD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22816" behindDoc="1" locked="0" layoutInCell="0" allowOverlap="1" wp14:anchorId="5BA0582E" wp14:editId="3163C28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3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AB5E480" id="AutoShape 5" o:spid="_x0000_s1026" style="position:absolute;margin-left:331.5pt;margin-top:0;width:382.7pt;height:269.3pt;z-index:-250993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lShLAIAADo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xZJUo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1792" behindDoc="1" locked="0" layoutInCell="0" allowOverlap="1" wp14:anchorId="5B2AFC33" wp14:editId="1B1A291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3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B677968" id="AutoShape 4" o:spid="_x0000_s1026" style="position:absolute;margin-left:0;margin-top:0;width:382.7pt;height:269.3pt;z-index:-250994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aL5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UMaL5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0768" behindDoc="1" locked="0" layoutInCell="0" allowOverlap="1" wp14:anchorId="55A714CC" wp14:editId="05D5ADD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3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928217" id="AutoShape 3" o:spid="_x0000_s1026" style="position:absolute;margin-left:331.5pt;margin-top:0;width:382.7pt;height:269.3pt;z-index:-250995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VoJLAIAADo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kjFaC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9744" behindDoc="1" locked="0" layoutInCell="0" allowOverlap="1" wp14:anchorId="717B5291" wp14:editId="231B84B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3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0E3FF40" id="AutoShape 2" o:spid="_x0000_s1026" style="position:absolute;margin-left:0;margin-top:0;width:382.7pt;height:269.3pt;z-index:-250996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O5xLA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8yTuc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F07E19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1BFBDBE" wp14:editId="63DF0A9F">
            <wp:extent cx="3130550" cy="2275840"/>
            <wp:effectExtent l="0" t="0" r="0" b="0"/>
            <wp:docPr id="1037" name="Picture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5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70B4B" w14:textId="77777777" w:rsidR="004D462B" w:rsidRDefault="004D462B" w:rsidP="00263C9E">
      <w:pPr>
        <w:jc w:val="center"/>
      </w:pPr>
    </w:p>
    <w:p w14:paraId="28290C1F" w14:textId="77777777" w:rsidR="004D462B" w:rsidRDefault="004D462B" w:rsidP="00263C9E"/>
    <w:p w14:paraId="49C2CCD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EA7657A" wp14:editId="76ECF2DA">
            <wp:extent cx="3130550" cy="2275840"/>
            <wp:effectExtent l="0" t="0" r="0" b="0"/>
            <wp:docPr id="1038" name="Picture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/>
                    <pic:cNvPicPr>
                      <a:picLocks noChangeAspect="1" noChangeArrowheads="1"/>
                    </pic:cNvPicPr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A1EB0" w14:textId="77777777" w:rsidR="004D462B" w:rsidRDefault="004D462B" w:rsidP="00263C9E">
      <w:pPr>
        <w:jc w:val="center"/>
      </w:pPr>
    </w:p>
    <w:p w14:paraId="3DB82F10" w14:textId="77777777" w:rsidR="004D462B" w:rsidRDefault="004D462B" w:rsidP="00263C9E">
      <w:pPr>
        <w:jc w:val="center"/>
      </w:pPr>
    </w:p>
    <w:p w14:paraId="5DF24C95" w14:textId="77777777" w:rsidR="004D462B" w:rsidRDefault="004D462B" w:rsidP="00263C9E">
      <w:pPr>
        <w:jc w:val="center"/>
      </w:pPr>
    </w:p>
    <w:p w14:paraId="3370CCD1" w14:textId="77777777" w:rsidR="004D462B" w:rsidRDefault="004D462B" w:rsidP="006F3544"/>
    <w:p w14:paraId="096E3BD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B2D8702" wp14:editId="1CA154A2">
            <wp:extent cx="3130550" cy="2275840"/>
            <wp:effectExtent l="0" t="0" r="0" b="0"/>
            <wp:docPr id="1039" name="Picture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/>
                    <pic:cNvPicPr>
                      <a:picLocks noChangeAspect="1" noChangeArrowheads="1"/>
                    </pic:cNvPicPr>
                  </pic:nvPicPr>
                  <pic:blipFill>
                    <a:blip r:embed="rId5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AF070" w14:textId="77777777" w:rsidR="004D462B" w:rsidRDefault="004D462B" w:rsidP="00263C9E">
      <w:pPr>
        <w:jc w:val="center"/>
      </w:pPr>
    </w:p>
    <w:p w14:paraId="09E6D527" w14:textId="77777777" w:rsidR="004D462B" w:rsidRDefault="004D462B" w:rsidP="00263C9E">
      <w:pPr>
        <w:jc w:val="center"/>
      </w:pPr>
    </w:p>
    <w:p w14:paraId="778BF22F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4389CE5" wp14:editId="3AE7F96C">
            <wp:extent cx="3130550" cy="2275840"/>
            <wp:effectExtent l="0" t="0" r="0" b="0"/>
            <wp:docPr id="1040" name="Picture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/>
                    <pic:cNvPicPr>
                      <a:picLocks noChangeAspect="1" noChangeArrowheads="1"/>
                    </pic:cNvPicPr>
                  </pic:nvPicPr>
                  <pic:blipFill>
                    <a:blip r:embed="rId5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6FE0B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27936" behindDoc="1" locked="0" layoutInCell="0" allowOverlap="1" wp14:anchorId="7058845D" wp14:editId="0EDAE5B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4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E551B59" id="AutoShape 5" o:spid="_x0000_s1026" style="position:absolute;margin-left:331.5pt;margin-top:0;width:382.7pt;height:269.3pt;z-index:-250988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fZg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s3fZg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6912" behindDoc="1" locked="0" layoutInCell="0" allowOverlap="1" wp14:anchorId="7EAB4FC1" wp14:editId="0D1F9AC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4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8AB380C" id="AutoShape 4" o:spid="_x0000_s1026" style="position:absolute;margin-left:0;margin-top:0;width:382.7pt;height:269.3pt;z-index:-250989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NyEIY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5888" behindDoc="1" locked="0" layoutInCell="0" allowOverlap="1" wp14:anchorId="10806024" wp14:editId="27F4F4E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4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040B1C" id="AutoShape 3" o:spid="_x0000_s1026" style="position:absolute;margin-left:331.5pt;margin-top:0;width:382.7pt;height:269.3pt;z-index:-250990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C8i66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4864" behindDoc="1" locked="0" layoutInCell="0" allowOverlap="1" wp14:anchorId="7B635797" wp14:editId="2D2445B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4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C0358B" id="AutoShape 2" o:spid="_x0000_s1026" style="position:absolute;margin-left:0;margin-top:0;width:382.7pt;height:269.3pt;z-index:-250991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aa0yw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8DCC75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393AC70" wp14:editId="334B238C">
            <wp:extent cx="3130550" cy="2275840"/>
            <wp:effectExtent l="0" t="0" r="0" b="0"/>
            <wp:docPr id="1045" name="Picture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/>
                    <pic:cNvPicPr>
                      <a:picLocks noChangeAspect="1" noChangeArrowheads="1"/>
                    </pic:cNvPicPr>
                  </pic:nvPicPr>
                  <pic:blipFill>
                    <a:blip r:embed="rId5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7F1D4" w14:textId="77777777" w:rsidR="004D462B" w:rsidRDefault="004D462B" w:rsidP="00263C9E">
      <w:pPr>
        <w:jc w:val="center"/>
      </w:pPr>
    </w:p>
    <w:p w14:paraId="4F6525B6" w14:textId="77777777" w:rsidR="004D462B" w:rsidRDefault="004D462B" w:rsidP="00263C9E"/>
    <w:p w14:paraId="76648CD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49F8A0C" wp14:editId="577FE68B">
            <wp:extent cx="3130550" cy="2275840"/>
            <wp:effectExtent l="0" t="0" r="0" b="0"/>
            <wp:docPr id="1046" name="Picture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/>
                    <pic:cNvPicPr>
                      <a:picLocks noChangeAspect="1" noChangeArrowheads="1"/>
                    </pic:cNvPicPr>
                  </pic:nvPicPr>
                  <pic:blipFill>
                    <a:blip r:embed="rId5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BBFCB" w14:textId="77777777" w:rsidR="004D462B" w:rsidRDefault="004D462B" w:rsidP="00263C9E">
      <w:pPr>
        <w:jc w:val="center"/>
      </w:pPr>
    </w:p>
    <w:p w14:paraId="48797E53" w14:textId="77777777" w:rsidR="004D462B" w:rsidRDefault="004D462B" w:rsidP="00263C9E">
      <w:pPr>
        <w:jc w:val="center"/>
      </w:pPr>
    </w:p>
    <w:p w14:paraId="77F01D1A" w14:textId="77777777" w:rsidR="004D462B" w:rsidRDefault="004D462B" w:rsidP="00263C9E">
      <w:pPr>
        <w:jc w:val="center"/>
      </w:pPr>
    </w:p>
    <w:p w14:paraId="51995E50" w14:textId="77777777" w:rsidR="004D462B" w:rsidRDefault="004D462B" w:rsidP="006F3544"/>
    <w:p w14:paraId="03C4044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0BC49D2" wp14:editId="3268E9A3">
            <wp:extent cx="3130550" cy="2275840"/>
            <wp:effectExtent l="0" t="0" r="0" b="0"/>
            <wp:docPr id="1047" name="Picture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/>
                    <pic:cNvPicPr>
                      <a:picLocks noChangeAspect="1" noChangeArrowheads="1"/>
                    </pic:cNvPicPr>
                  </pic:nvPicPr>
                  <pic:blipFill>
                    <a:blip r:embed="rId5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3AEEB" w14:textId="77777777" w:rsidR="004D462B" w:rsidRDefault="004D462B" w:rsidP="00263C9E">
      <w:pPr>
        <w:jc w:val="center"/>
      </w:pPr>
    </w:p>
    <w:p w14:paraId="66BA3287" w14:textId="77777777" w:rsidR="004D462B" w:rsidRDefault="004D462B" w:rsidP="00263C9E">
      <w:pPr>
        <w:jc w:val="center"/>
      </w:pPr>
    </w:p>
    <w:p w14:paraId="103157FC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DD7DEB7" wp14:editId="5D87FDC7">
            <wp:extent cx="3130550" cy="2275840"/>
            <wp:effectExtent l="0" t="0" r="0" b="0"/>
            <wp:docPr id="1048" name="Picture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/>
                    <pic:cNvPicPr>
                      <a:picLocks noChangeAspect="1" noChangeArrowheads="1"/>
                    </pic:cNvPicPr>
                  </pic:nvPicPr>
                  <pic:blipFill>
                    <a:blip r:embed="rId5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92A73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33056" behindDoc="1" locked="0" layoutInCell="0" allowOverlap="1" wp14:anchorId="451F9954" wp14:editId="684A03C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4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C440A5" id="AutoShape 5" o:spid="_x0000_s1026" style="position:absolute;margin-left:331.5pt;margin-top:0;width:382.7pt;height:269.3pt;z-index:-250983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MsXMg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2032" behindDoc="1" locked="0" layoutInCell="0" allowOverlap="1" wp14:anchorId="7A7FE871" wp14:editId="1805409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5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EF0A86" id="AutoShape 4" o:spid="_x0000_s1026" style="position:absolute;margin-left:0;margin-top:0;width:382.7pt;height:269.3pt;z-index:-250984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GXs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zTGX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1008" behindDoc="1" locked="0" layoutInCell="0" allowOverlap="1" wp14:anchorId="1C8CDA1F" wp14:editId="6298A03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5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A4B3BFB" id="AutoShape 3" o:spid="_x0000_s1026" style="position:absolute;margin-left:331.5pt;margin-top:0;width:382.7pt;height:269.3pt;z-index:-250985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tUydH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9984" behindDoc="1" locked="0" layoutInCell="0" allowOverlap="1" wp14:anchorId="14484138" wp14:editId="32FABAE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5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CC92C6" id="AutoShape 2" o:spid="_x0000_s1026" style="position:absolute;margin-left:0;margin-top:0;width:382.7pt;height:269.3pt;z-index:-250986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UWSlk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AAE57B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7E0837C" wp14:editId="5B2110E6">
            <wp:extent cx="3130550" cy="2275840"/>
            <wp:effectExtent l="0" t="0" r="0" b="0"/>
            <wp:docPr id="1053" name="Picture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/>
                    <pic:cNvPicPr>
                      <a:picLocks noChangeAspect="1" noChangeArrowheads="1"/>
                    </pic:cNvPicPr>
                  </pic:nvPicPr>
                  <pic:blipFill>
                    <a:blip r:embed="rId5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6F9F1" w14:textId="77777777" w:rsidR="004D462B" w:rsidRDefault="004D462B" w:rsidP="00263C9E">
      <w:pPr>
        <w:jc w:val="center"/>
      </w:pPr>
    </w:p>
    <w:p w14:paraId="528F67D2" w14:textId="77777777" w:rsidR="004D462B" w:rsidRDefault="004D462B" w:rsidP="00263C9E"/>
    <w:p w14:paraId="628EB1E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E923421" wp14:editId="69E69108">
            <wp:extent cx="3130550" cy="2275840"/>
            <wp:effectExtent l="0" t="0" r="0" b="0"/>
            <wp:docPr id="1054" name="Picture 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/>
                    <pic:cNvPicPr>
                      <a:picLocks noChangeAspect="1" noChangeArrowheads="1"/>
                    </pic:cNvPicPr>
                  </pic:nvPicPr>
                  <pic:blipFill>
                    <a:blip r:embed="rId5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B4010" w14:textId="77777777" w:rsidR="004D462B" w:rsidRDefault="004D462B" w:rsidP="00263C9E">
      <w:pPr>
        <w:jc w:val="center"/>
      </w:pPr>
    </w:p>
    <w:p w14:paraId="3CE55D2F" w14:textId="77777777" w:rsidR="004D462B" w:rsidRDefault="004D462B" w:rsidP="00263C9E">
      <w:pPr>
        <w:jc w:val="center"/>
      </w:pPr>
    </w:p>
    <w:p w14:paraId="4634B6D4" w14:textId="77777777" w:rsidR="004D462B" w:rsidRDefault="004D462B" w:rsidP="00263C9E">
      <w:pPr>
        <w:jc w:val="center"/>
      </w:pPr>
    </w:p>
    <w:p w14:paraId="6F56CC4A" w14:textId="77777777" w:rsidR="004D462B" w:rsidRDefault="004D462B" w:rsidP="006F3544"/>
    <w:p w14:paraId="6FE8149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D56BED7" wp14:editId="13E41D44">
            <wp:extent cx="3130550" cy="2275840"/>
            <wp:effectExtent l="0" t="0" r="0" b="0"/>
            <wp:docPr id="1055" name="Picture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/>
                    <pic:cNvPicPr>
                      <a:picLocks noChangeAspect="1" noChangeArrowheads="1"/>
                    </pic:cNvPicPr>
                  </pic:nvPicPr>
                  <pic:blipFill>
                    <a:blip r:embed="rId5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AB94D" w14:textId="77777777" w:rsidR="004D462B" w:rsidRDefault="004D462B" w:rsidP="00263C9E">
      <w:pPr>
        <w:jc w:val="center"/>
      </w:pPr>
    </w:p>
    <w:p w14:paraId="5A538DB9" w14:textId="77777777" w:rsidR="004D462B" w:rsidRDefault="004D462B" w:rsidP="00263C9E">
      <w:pPr>
        <w:jc w:val="center"/>
      </w:pPr>
    </w:p>
    <w:p w14:paraId="5270C860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1438768" wp14:editId="06AE621F">
            <wp:extent cx="3130550" cy="2275840"/>
            <wp:effectExtent l="0" t="0" r="0" b="0"/>
            <wp:docPr id="1056" name="Picture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/>
                    <pic:cNvPicPr>
                      <a:picLocks noChangeAspect="1" noChangeArrowheads="1"/>
                    </pic:cNvPicPr>
                  </pic:nvPicPr>
                  <pic:blipFill>
                    <a:blip r:embed="rId5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3E05E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38176" behindDoc="1" locked="0" layoutInCell="0" allowOverlap="1" wp14:anchorId="6AF701B9" wp14:editId="2109F47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5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F11DB6" id="AutoShape 5" o:spid="_x0000_s1026" style="position:absolute;margin-left:331.5pt;margin-top:0;width:382.7pt;height:269.3pt;z-index:-250978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5O0KwIAADo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i75O0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7152" behindDoc="1" locked="0" layoutInCell="0" allowOverlap="1" wp14:anchorId="15F4668E" wp14:editId="5C0F099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5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975C09" id="AutoShape 4" o:spid="_x0000_s1026" style="position:absolute;margin-left:0;margin-top:0;width:382.7pt;height:269.3pt;z-index:-250979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OCs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TIOC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6128" behindDoc="1" locked="0" layoutInCell="0" allowOverlap="1" wp14:anchorId="47EF9B94" wp14:editId="4E305FA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5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B68E97" id="AutoShape 3" o:spid="_x0000_s1026" style="position:absolute;margin-left:331.5pt;margin-top:0;width:382.7pt;height:269.3pt;z-index:-250980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BhcLAIAADo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1SAYX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5104" behindDoc="1" locked="0" layoutInCell="0" allowOverlap="1" wp14:anchorId="30D31A55" wp14:editId="2DA6085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6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C50C6F" id="AutoShape 2" o:spid="_x0000_s1026" style="position:absolute;margin-left:0;margin-top:0;width:382.7pt;height:269.3pt;z-index:-250981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nZHKD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48359A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59AED29" wp14:editId="33892BE4">
            <wp:extent cx="3130550" cy="2275840"/>
            <wp:effectExtent l="0" t="0" r="0" b="0"/>
            <wp:docPr id="1061" name="Picture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/>
                    <pic:cNvPicPr>
                      <a:picLocks noChangeAspect="1" noChangeArrowheads="1"/>
                    </pic:cNvPicPr>
                  </pic:nvPicPr>
                  <pic:blipFill>
                    <a:blip r:embed="rId5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33DE6" w14:textId="77777777" w:rsidR="004D462B" w:rsidRDefault="004D462B" w:rsidP="00263C9E">
      <w:pPr>
        <w:jc w:val="center"/>
      </w:pPr>
    </w:p>
    <w:p w14:paraId="333A7F6A" w14:textId="77777777" w:rsidR="004D462B" w:rsidRDefault="004D462B" w:rsidP="00263C9E"/>
    <w:p w14:paraId="6636DDB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065962E" wp14:editId="443F4012">
            <wp:extent cx="3130550" cy="2275840"/>
            <wp:effectExtent l="0" t="0" r="0" b="0"/>
            <wp:docPr id="1062" name="Picture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/>
                    <pic:cNvPicPr>
                      <a:picLocks noChangeAspect="1" noChangeArrowheads="1"/>
                    </pic:cNvPicPr>
                  </pic:nvPicPr>
                  <pic:blipFill>
                    <a:blip r:embed="rId5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DD9" w14:textId="77777777" w:rsidR="004D462B" w:rsidRDefault="004D462B" w:rsidP="00263C9E">
      <w:pPr>
        <w:jc w:val="center"/>
      </w:pPr>
    </w:p>
    <w:p w14:paraId="0028852A" w14:textId="77777777" w:rsidR="004D462B" w:rsidRDefault="004D462B" w:rsidP="00263C9E">
      <w:pPr>
        <w:jc w:val="center"/>
      </w:pPr>
    </w:p>
    <w:p w14:paraId="2D893BE1" w14:textId="77777777" w:rsidR="004D462B" w:rsidRDefault="004D462B" w:rsidP="00263C9E">
      <w:pPr>
        <w:jc w:val="center"/>
      </w:pPr>
    </w:p>
    <w:p w14:paraId="04CAF33F" w14:textId="77777777" w:rsidR="004D462B" w:rsidRDefault="004D462B" w:rsidP="006F3544"/>
    <w:p w14:paraId="78E264D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989D8D1" wp14:editId="484FA171">
            <wp:extent cx="3130550" cy="2275840"/>
            <wp:effectExtent l="0" t="0" r="0" b="0"/>
            <wp:docPr id="1063" name="Picture 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/>
                    <pic:cNvPicPr>
                      <a:picLocks noChangeAspect="1" noChangeArrowheads="1"/>
                    </pic:cNvPicPr>
                  </pic:nvPicPr>
                  <pic:blipFill>
                    <a:blip r:embed="rId5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38BB6" w14:textId="77777777" w:rsidR="004D462B" w:rsidRDefault="004D462B" w:rsidP="00263C9E">
      <w:pPr>
        <w:jc w:val="center"/>
      </w:pPr>
    </w:p>
    <w:p w14:paraId="5A53857B" w14:textId="77777777" w:rsidR="004D462B" w:rsidRDefault="004D462B" w:rsidP="00263C9E">
      <w:pPr>
        <w:jc w:val="center"/>
      </w:pPr>
    </w:p>
    <w:p w14:paraId="51349AA5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1F14BE3" wp14:editId="10F90328">
            <wp:extent cx="3130550" cy="2275840"/>
            <wp:effectExtent l="0" t="0" r="0" b="0"/>
            <wp:docPr id="1064" name="Picture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/>
                    <pic:cNvPicPr>
                      <a:picLocks noChangeAspect="1" noChangeArrowheads="1"/>
                    </pic:cNvPicPr>
                  </pic:nvPicPr>
                  <pic:blipFill>
                    <a:blip r:embed="rId5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D9969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43296" behindDoc="1" locked="0" layoutInCell="0" allowOverlap="1" wp14:anchorId="3BFAD825" wp14:editId="2142C94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6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10BE433" id="AutoShape 5" o:spid="_x0000_s1026" style="position:absolute;margin-left:331.5pt;margin-top:0;width:382.7pt;height:269.3pt;z-index:-250973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shTKwIAADo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R0shT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2272" behindDoc="1" locked="0" layoutInCell="0" allowOverlap="1" wp14:anchorId="1A30675C" wp14:editId="4DFA019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6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A0FBC0" id="AutoShape 4" o:spid="_x0000_s1026" style="position:absolute;margin-left:0;margin-top:0;width:382.7pt;height:269.3pt;z-index:-250974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wx3w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1248" behindDoc="1" locked="0" layoutInCell="0" allowOverlap="1" wp14:anchorId="0B1C27DF" wp14:editId="52324EF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6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2B5564" id="AutoShape 3" o:spid="_x0000_s1026" style="position:absolute;margin-left:331.5pt;margin-top:0;width:382.7pt;height:269.3pt;z-index:-250975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NseE2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0224" behindDoc="1" locked="0" layoutInCell="0" allowOverlap="1" wp14:anchorId="6F0BE8A3" wp14:editId="36E8BB0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266F9A" id="AutoShape 2" o:spid="_x0000_s1026" style="position:absolute;margin-left:0;margin-top:0;width:382.7pt;height:269.3pt;z-index:-250976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HCPfD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C93397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95C31FF" wp14:editId="00F6C26E">
            <wp:extent cx="3130550" cy="2275840"/>
            <wp:effectExtent l="0" t="0" r="0" b="0"/>
            <wp:docPr id="1069" name="Picture 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/>
                    <pic:cNvPicPr>
                      <a:picLocks noChangeAspect="1" noChangeArrowheads="1"/>
                    </pic:cNvPicPr>
                  </pic:nvPicPr>
                  <pic:blipFill>
                    <a:blip r:embed="rId5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F9E43" w14:textId="77777777" w:rsidR="004D462B" w:rsidRDefault="004D462B" w:rsidP="00263C9E">
      <w:pPr>
        <w:jc w:val="center"/>
      </w:pPr>
    </w:p>
    <w:p w14:paraId="7D372DA1" w14:textId="77777777" w:rsidR="004D462B" w:rsidRDefault="004D462B" w:rsidP="00263C9E"/>
    <w:p w14:paraId="48DE69A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58DB1AF" wp14:editId="77E63122">
            <wp:extent cx="3130550" cy="2275840"/>
            <wp:effectExtent l="0" t="0" r="0" b="0"/>
            <wp:docPr id="1070" name="Picture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/>
                    <pic:cNvPicPr>
                      <a:picLocks noChangeAspect="1" noChangeArrowheads="1"/>
                    </pic:cNvPicPr>
                  </pic:nvPicPr>
                  <pic:blipFill>
                    <a:blip r:embed="rId5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828BA" w14:textId="77777777" w:rsidR="004D462B" w:rsidRDefault="004D462B" w:rsidP="00263C9E">
      <w:pPr>
        <w:jc w:val="center"/>
      </w:pPr>
    </w:p>
    <w:p w14:paraId="5D8F211D" w14:textId="77777777" w:rsidR="004D462B" w:rsidRDefault="004D462B" w:rsidP="00263C9E">
      <w:pPr>
        <w:jc w:val="center"/>
      </w:pPr>
    </w:p>
    <w:p w14:paraId="56F6428E" w14:textId="77777777" w:rsidR="004D462B" w:rsidRDefault="004D462B" w:rsidP="00263C9E">
      <w:pPr>
        <w:jc w:val="center"/>
      </w:pPr>
    </w:p>
    <w:p w14:paraId="40642671" w14:textId="77777777" w:rsidR="004D462B" w:rsidRDefault="004D462B" w:rsidP="006F3544"/>
    <w:p w14:paraId="5D23834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4F7D149" wp14:editId="4224BD5A">
            <wp:extent cx="3130550" cy="2275840"/>
            <wp:effectExtent l="0" t="0" r="0" b="0"/>
            <wp:docPr id="1071" name="Picture 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/>
                    <pic:cNvPicPr>
                      <a:picLocks noChangeAspect="1" noChangeArrowheads="1"/>
                    </pic:cNvPicPr>
                  </pic:nvPicPr>
                  <pic:blipFill>
                    <a:blip r:embed="rId5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F5C62" w14:textId="77777777" w:rsidR="004D462B" w:rsidRDefault="004D462B" w:rsidP="00263C9E">
      <w:pPr>
        <w:jc w:val="center"/>
      </w:pPr>
    </w:p>
    <w:p w14:paraId="6937FA89" w14:textId="77777777" w:rsidR="004D462B" w:rsidRDefault="004D462B" w:rsidP="00263C9E">
      <w:pPr>
        <w:jc w:val="center"/>
      </w:pPr>
    </w:p>
    <w:p w14:paraId="239338EE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6810BC0" wp14:editId="6FAC875C">
            <wp:extent cx="3130550" cy="2275840"/>
            <wp:effectExtent l="0" t="0" r="0" b="0"/>
            <wp:docPr id="1072" name="Picture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/>
                    <pic:cNvPicPr>
                      <a:picLocks noChangeAspect="1" noChangeArrowheads="1"/>
                    </pic:cNvPicPr>
                  </pic:nvPicPr>
                  <pic:blipFill>
                    <a:blip r:embed="rId5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BD029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48416" behindDoc="1" locked="0" layoutInCell="0" allowOverlap="1" wp14:anchorId="48D1C09E" wp14:editId="31D7525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7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7CF0DF" id="AutoShape 5" o:spid="_x0000_s1026" style="position:absolute;margin-left:331.5pt;margin-top:0;width:382.7pt;height:269.3pt;z-index:-250968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K2HLAIAADo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3+Cth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7392" behindDoc="1" locked="0" layoutInCell="0" allowOverlap="1" wp14:anchorId="2C7E2DB1" wp14:editId="7FABBC9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7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39D7CE" id="AutoShape 4" o:spid="_x0000_s1026" style="position:absolute;margin-left:0;margin-top:0;width:382.7pt;height:269.3pt;z-index:-250969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1vfKwIAADo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OQ1vf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6368" behindDoc="1" locked="0" layoutInCell="0" allowOverlap="1" wp14:anchorId="7A6EA5CC" wp14:editId="01DB851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7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A3847A" id="AutoShape 3" o:spid="_x0000_s1026" style="position:absolute;margin-left:331.5pt;margin-top:0;width:382.7pt;height:269.3pt;z-index:-250970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6Mv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IQ6Mv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5344" behindDoc="1" locked="0" layoutInCell="0" allowOverlap="1" wp14:anchorId="5D8E62B4" wp14:editId="3A6D83F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7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872A78" id="AutoShape 2" o:spid="_x0000_s1026" style="position:absolute;margin-left:0;margin-top:0;width:382.7pt;height:269.3pt;z-index:-250971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pVhdX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46D9C9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66B51ED" wp14:editId="2E32AC5E">
            <wp:extent cx="3130550" cy="2275840"/>
            <wp:effectExtent l="0" t="0" r="0" b="0"/>
            <wp:docPr id="1077" name="Picture 1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/>
                    <pic:cNvPicPr>
                      <a:picLocks noChangeAspect="1" noChangeArrowheads="1"/>
                    </pic:cNvPicPr>
                  </pic:nvPicPr>
                  <pic:blipFill>
                    <a:blip r:embed="rId5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D5C0B" w14:textId="77777777" w:rsidR="004D462B" w:rsidRDefault="004D462B" w:rsidP="00263C9E">
      <w:pPr>
        <w:jc w:val="center"/>
      </w:pPr>
    </w:p>
    <w:p w14:paraId="1D60F042" w14:textId="77777777" w:rsidR="004D462B" w:rsidRDefault="004D462B" w:rsidP="00263C9E"/>
    <w:p w14:paraId="2AEDDAC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90B5F9F" wp14:editId="74604FEB">
            <wp:extent cx="3130550" cy="2275840"/>
            <wp:effectExtent l="0" t="0" r="0" b="0"/>
            <wp:docPr id="1078" name="Picture 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/>
                    <pic:cNvPicPr>
                      <a:picLocks noChangeAspect="1" noChangeArrowheads="1"/>
                    </pic:cNvPicPr>
                  </pic:nvPicPr>
                  <pic:blipFill>
                    <a:blip r:embed="rId5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F1D73" w14:textId="77777777" w:rsidR="004D462B" w:rsidRDefault="004D462B" w:rsidP="00263C9E">
      <w:pPr>
        <w:jc w:val="center"/>
      </w:pPr>
    </w:p>
    <w:p w14:paraId="4D4982BE" w14:textId="77777777" w:rsidR="004D462B" w:rsidRDefault="004D462B" w:rsidP="00263C9E">
      <w:pPr>
        <w:jc w:val="center"/>
      </w:pPr>
    </w:p>
    <w:p w14:paraId="1829952F" w14:textId="77777777" w:rsidR="004D462B" w:rsidRDefault="004D462B" w:rsidP="00263C9E">
      <w:pPr>
        <w:jc w:val="center"/>
      </w:pPr>
    </w:p>
    <w:p w14:paraId="0E4CF49C" w14:textId="77777777" w:rsidR="004D462B" w:rsidRDefault="004D462B" w:rsidP="006F3544"/>
    <w:p w14:paraId="3950B18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DE6DF8F" wp14:editId="0D1B4E17">
            <wp:extent cx="3130550" cy="2275840"/>
            <wp:effectExtent l="0" t="0" r="0" b="0"/>
            <wp:docPr id="1079" name="Picture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/>
                    <pic:cNvPicPr>
                      <a:picLocks noChangeAspect="1" noChangeArrowheads="1"/>
                    </pic:cNvPicPr>
                  </pic:nvPicPr>
                  <pic:blipFill>
                    <a:blip r:embed="rId5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866DB" w14:textId="77777777" w:rsidR="004D462B" w:rsidRDefault="004D462B" w:rsidP="00263C9E">
      <w:pPr>
        <w:jc w:val="center"/>
      </w:pPr>
    </w:p>
    <w:p w14:paraId="284ECA55" w14:textId="77777777" w:rsidR="004D462B" w:rsidRDefault="004D462B" w:rsidP="00263C9E">
      <w:pPr>
        <w:jc w:val="center"/>
      </w:pPr>
    </w:p>
    <w:p w14:paraId="71B4F27F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B8F735D" wp14:editId="79499AA9">
            <wp:extent cx="3130550" cy="2275840"/>
            <wp:effectExtent l="0" t="0" r="0" b="0"/>
            <wp:docPr id="1080" name="Picture 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/>
                    <pic:cNvPicPr>
                      <a:picLocks noChangeAspect="1" noChangeArrowheads="1"/>
                    </pic:cNvPicPr>
                  </pic:nvPicPr>
                  <pic:blipFill>
                    <a:blip r:embed="rId5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7E740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53536" behindDoc="1" locked="0" layoutInCell="0" allowOverlap="1" wp14:anchorId="17BF4A8B" wp14:editId="209B87C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8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CDDD33" id="AutoShape 5" o:spid="_x0000_s1026" style="position:absolute;margin-left:331.5pt;margin-top:0;width:382.7pt;height:269.3pt;z-index:-250962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2512" behindDoc="1" locked="0" layoutInCell="0" allowOverlap="1" wp14:anchorId="09B553A9" wp14:editId="0C5736D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8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5A000D" id="AutoShape 4" o:spid="_x0000_s1026" style="position:absolute;margin-left:0;margin-top:0;width:382.7pt;height:269.3pt;z-index:-250963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jXklz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1488" behindDoc="1" locked="0" layoutInCell="0" allowOverlap="1" wp14:anchorId="08E0862B" wp14:editId="2887D6D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04E24F" id="AutoShape 3" o:spid="_x0000_s1026" style="position:absolute;margin-left:331.5pt;margin-top:0;width:382.7pt;height:269.3pt;z-index:-250964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JV6xg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0464" behindDoc="1" locked="0" layoutInCell="0" allowOverlap="1" wp14:anchorId="7E49F149" wp14:editId="75BA6F0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8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EF1D03" id="AutoShape 2" o:spid="_x0000_s1026" style="position:absolute;margin-left:0;margin-top:0;width:382.7pt;height:269.3pt;z-index:-250966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0/Ufb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0FF587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C428D4E" wp14:editId="7033A580">
            <wp:extent cx="3130550" cy="2275840"/>
            <wp:effectExtent l="0" t="0" r="0" b="0"/>
            <wp:docPr id="1085" name="Picture 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/>
                    <pic:cNvPicPr>
                      <a:picLocks noChangeAspect="1" noChangeArrowheads="1"/>
                    </pic:cNvPicPr>
                  </pic:nvPicPr>
                  <pic:blipFill>
                    <a:blip r:embed="rId5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2B63B" w14:textId="77777777" w:rsidR="004D462B" w:rsidRDefault="004D462B" w:rsidP="00263C9E">
      <w:pPr>
        <w:jc w:val="center"/>
      </w:pPr>
    </w:p>
    <w:p w14:paraId="4045FB2E" w14:textId="77777777" w:rsidR="004D462B" w:rsidRDefault="004D462B" w:rsidP="00263C9E"/>
    <w:p w14:paraId="57C1F66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8611A3C" wp14:editId="103837A8">
            <wp:extent cx="3130550" cy="2275840"/>
            <wp:effectExtent l="0" t="0" r="0" b="0"/>
            <wp:docPr id="1086" name="Picture 1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/>
                    <pic:cNvPicPr>
                      <a:picLocks noChangeAspect="1" noChangeArrowheads="1"/>
                    </pic:cNvPicPr>
                  </pic:nvPicPr>
                  <pic:blipFill>
                    <a:blip r:embed="rId5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63CA2" w14:textId="77777777" w:rsidR="004D462B" w:rsidRDefault="004D462B" w:rsidP="00263C9E">
      <w:pPr>
        <w:jc w:val="center"/>
      </w:pPr>
    </w:p>
    <w:p w14:paraId="3B20F8AE" w14:textId="77777777" w:rsidR="004D462B" w:rsidRDefault="004D462B" w:rsidP="00263C9E">
      <w:pPr>
        <w:jc w:val="center"/>
      </w:pPr>
    </w:p>
    <w:p w14:paraId="7AF0FF47" w14:textId="77777777" w:rsidR="004D462B" w:rsidRDefault="004D462B" w:rsidP="00263C9E">
      <w:pPr>
        <w:jc w:val="center"/>
      </w:pPr>
    </w:p>
    <w:p w14:paraId="0A7E3F5B" w14:textId="77777777" w:rsidR="004D462B" w:rsidRDefault="004D462B" w:rsidP="006F3544"/>
    <w:p w14:paraId="2851439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7BBE2EC" wp14:editId="5DFD6F18">
            <wp:extent cx="3130550" cy="2275840"/>
            <wp:effectExtent l="0" t="0" r="0" b="0"/>
            <wp:docPr id="1087" name="Picture 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/>
                    <pic:cNvPicPr>
                      <a:picLocks noChangeAspect="1" noChangeArrowheads="1"/>
                    </pic:cNvPicPr>
                  </pic:nvPicPr>
                  <pic:blipFill>
                    <a:blip r:embed="rId5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A3D1C" w14:textId="77777777" w:rsidR="004D462B" w:rsidRDefault="004D462B" w:rsidP="00263C9E">
      <w:pPr>
        <w:jc w:val="center"/>
      </w:pPr>
    </w:p>
    <w:p w14:paraId="48274BCA" w14:textId="77777777" w:rsidR="004D462B" w:rsidRDefault="004D462B" w:rsidP="00263C9E">
      <w:pPr>
        <w:jc w:val="center"/>
      </w:pPr>
    </w:p>
    <w:p w14:paraId="26935E73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E9BD31E" wp14:editId="1AFF1937">
            <wp:extent cx="3130550" cy="2275840"/>
            <wp:effectExtent l="0" t="0" r="0" b="0"/>
            <wp:docPr id="1088" name="Picture 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/>
                    <pic:cNvPicPr>
                      <a:picLocks noChangeAspect="1" noChangeArrowheads="1"/>
                    </pic:cNvPicPr>
                  </pic:nvPicPr>
                  <pic:blipFill>
                    <a:blip r:embed="rId5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B21FD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58656" behindDoc="1" locked="0" layoutInCell="0" allowOverlap="1" wp14:anchorId="47771B5C" wp14:editId="3F61841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8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E01A3C" id="AutoShape 5" o:spid="_x0000_s1026" style="position:absolute;margin-left:331.5pt;margin-top:0;width:382.7pt;height:269.3pt;z-index:-250957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3hL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iJ3h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7632" behindDoc="1" locked="0" layoutInCell="0" allowOverlap="1" wp14:anchorId="1B15673C" wp14:editId="1F262C7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9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A5590E" id="AutoShape 4" o:spid="_x0000_s1026" style="position:absolute;margin-left:0;margin-top:0;width:382.7pt;height:269.3pt;z-index:-250958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3aboc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6608" behindDoc="1" locked="0" layoutInCell="0" allowOverlap="1" wp14:anchorId="16845F2C" wp14:editId="6F43C63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9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65A39A" id="AutoShape 3" o:spid="_x0000_s1026" style="position:absolute;margin-left:331.5pt;margin-top:0;width:382.7pt;height:269.3pt;z-index:-250959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m9qWd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5584" behindDoc="1" locked="0" layoutInCell="0" allowOverlap="1" wp14:anchorId="161824C5" wp14:editId="3747458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09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EF8871" id="AutoShape 2" o:spid="_x0000_s1026" style="position:absolute;margin-left:0;margin-top:0;width:382.7pt;height:269.3pt;z-index:-250960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6zyIP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073DA4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443FD9A" wp14:editId="7F64CC71">
            <wp:extent cx="3130550" cy="2275840"/>
            <wp:effectExtent l="0" t="0" r="0" b="0"/>
            <wp:docPr id="1093" name="Picture 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/>
                    <pic:cNvPicPr>
                      <a:picLocks noChangeAspect="1" noChangeArrowheads="1"/>
                    </pic:cNvPicPr>
                  </pic:nvPicPr>
                  <pic:blipFill>
                    <a:blip r:embed="rId5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A8B53" w14:textId="77777777" w:rsidR="004D462B" w:rsidRDefault="004D462B" w:rsidP="00263C9E">
      <w:pPr>
        <w:jc w:val="center"/>
      </w:pPr>
    </w:p>
    <w:p w14:paraId="390FB057" w14:textId="77777777" w:rsidR="004D462B" w:rsidRDefault="004D462B" w:rsidP="00263C9E"/>
    <w:p w14:paraId="29ECD47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904008A" wp14:editId="099580C8">
            <wp:extent cx="3130550" cy="2275840"/>
            <wp:effectExtent l="0" t="0" r="0" b="0"/>
            <wp:docPr id="1094" name="Picture 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/>
                    <pic:cNvPicPr>
                      <a:picLocks noChangeAspect="1" noChangeArrowheads="1"/>
                    </pic:cNvPicPr>
                  </pic:nvPicPr>
                  <pic:blipFill>
                    <a:blip r:embed="rId5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0CC46" w14:textId="77777777" w:rsidR="004D462B" w:rsidRDefault="004D462B" w:rsidP="00263C9E">
      <w:pPr>
        <w:jc w:val="center"/>
      </w:pPr>
    </w:p>
    <w:p w14:paraId="1CC985DA" w14:textId="77777777" w:rsidR="004D462B" w:rsidRDefault="004D462B" w:rsidP="00263C9E">
      <w:pPr>
        <w:jc w:val="center"/>
      </w:pPr>
    </w:p>
    <w:p w14:paraId="7A20CFBD" w14:textId="77777777" w:rsidR="004D462B" w:rsidRDefault="004D462B" w:rsidP="00263C9E">
      <w:pPr>
        <w:jc w:val="center"/>
      </w:pPr>
    </w:p>
    <w:p w14:paraId="57CE73CE" w14:textId="77777777" w:rsidR="004D462B" w:rsidRDefault="004D462B" w:rsidP="006F3544"/>
    <w:p w14:paraId="263D804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77A398B" wp14:editId="36FE6EE0">
            <wp:extent cx="3130550" cy="2275840"/>
            <wp:effectExtent l="0" t="0" r="0" b="0"/>
            <wp:docPr id="1095" name="Picture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/>
                    <pic:cNvPicPr>
                      <a:picLocks noChangeAspect="1" noChangeArrowheads="1"/>
                    </pic:cNvPicPr>
                  </pic:nvPicPr>
                  <pic:blipFill>
                    <a:blip r:embed="rId5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EE07D" w14:textId="77777777" w:rsidR="004D462B" w:rsidRDefault="004D462B" w:rsidP="00263C9E">
      <w:pPr>
        <w:jc w:val="center"/>
      </w:pPr>
    </w:p>
    <w:p w14:paraId="58A6D3D4" w14:textId="77777777" w:rsidR="004D462B" w:rsidRDefault="004D462B" w:rsidP="00263C9E">
      <w:pPr>
        <w:jc w:val="center"/>
      </w:pPr>
    </w:p>
    <w:p w14:paraId="1319639B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9F057FF" wp14:editId="746CBC8E">
            <wp:extent cx="3130550" cy="2275840"/>
            <wp:effectExtent l="0" t="0" r="0" b="0"/>
            <wp:docPr id="1096" name="Picture 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/>
                    <pic:cNvPicPr>
                      <a:picLocks noChangeAspect="1" noChangeArrowheads="1"/>
                    </pic:cNvPicPr>
                  </pic:nvPicPr>
                  <pic:blipFill>
                    <a:blip r:embed="rId5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EE0E3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63776" behindDoc="1" locked="0" layoutInCell="0" allowOverlap="1" wp14:anchorId="0A8A9B82" wp14:editId="027C90E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09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D4CB3F" id="AutoShape 5" o:spid="_x0000_s1026" style="position:absolute;margin-left:331.5pt;margin-top:0;width:382.7pt;height:269.3pt;z-index:-250952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MeZjf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2752" behindDoc="1" locked="0" layoutInCell="0" allowOverlap="1" wp14:anchorId="7FCF12F4" wp14:editId="4617073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09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DA1A4F" id="AutoShape 4" o:spid="_x0000_s1026" style="position:absolute;margin-left:0;margin-top:0;width:382.7pt;height:269.3pt;z-index:-250953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uvH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9tuv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1728" behindDoc="1" locked="0" layoutInCell="0" allowOverlap="1" wp14:anchorId="7C7C9B06" wp14:editId="5354316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09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D9511D" id="AutoShape 3" o:spid="_x0000_s1026" style="position:absolute;margin-left:331.5pt;margin-top:0;width:382.7pt;height:269.3pt;z-index:-250954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+7YTN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0704" behindDoc="1" locked="0" layoutInCell="0" allowOverlap="1" wp14:anchorId="5FF86947" wp14:editId="57EBA45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0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FBE761" id="AutoShape 2" o:spid="_x0000_s1026" style="position:absolute;margin-left:0;margin-top:0;width:382.7pt;height:269.3pt;z-index:-250955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6aJKw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yr6aJ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5D64B6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60D0F8E" wp14:editId="3E1A5B8E">
            <wp:extent cx="3130550" cy="2275840"/>
            <wp:effectExtent l="0" t="0" r="0" b="0"/>
            <wp:docPr id="1101" name="Picture 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/>
                    <pic:cNvPicPr>
                      <a:picLocks noChangeAspect="1" noChangeArrowheads="1"/>
                    </pic:cNvPicPr>
                  </pic:nvPicPr>
                  <pic:blipFill>
                    <a:blip r:embed="rId5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81160" w14:textId="77777777" w:rsidR="004D462B" w:rsidRDefault="004D462B" w:rsidP="00263C9E">
      <w:pPr>
        <w:jc w:val="center"/>
      </w:pPr>
    </w:p>
    <w:p w14:paraId="5B5F70FB" w14:textId="77777777" w:rsidR="004D462B" w:rsidRDefault="004D462B" w:rsidP="00263C9E"/>
    <w:p w14:paraId="777E369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4372D6E" wp14:editId="23D69C72">
            <wp:extent cx="3130550" cy="2275840"/>
            <wp:effectExtent l="0" t="0" r="0" b="0"/>
            <wp:docPr id="1102" name="Picture 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/>
                    <pic:cNvPicPr>
                      <a:picLocks noChangeAspect="1" noChangeArrowheads="1"/>
                    </pic:cNvPicPr>
                  </pic:nvPicPr>
                  <pic:blipFill>
                    <a:blip r:embed="rId5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1C7F4" w14:textId="77777777" w:rsidR="004D462B" w:rsidRDefault="004D462B" w:rsidP="00263C9E">
      <w:pPr>
        <w:jc w:val="center"/>
      </w:pPr>
    </w:p>
    <w:p w14:paraId="1F60A7FF" w14:textId="77777777" w:rsidR="004D462B" w:rsidRDefault="004D462B" w:rsidP="00263C9E">
      <w:pPr>
        <w:jc w:val="center"/>
      </w:pPr>
    </w:p>
    <w:p w14:paraId="5A1998A2" w14:textId="77777777" w:rsidR="004D462B" w:rsidRDefault="004D462B" w:rsidP="00263C9E">
      <w:pPr>
        <w:jc w:val="center"/>
      </w:pPr>
    </w:p>
    <w:p w14:paraId="23016521" w14:textId="77777777" w:rsidR="004D462B" w:rsidRDefault="004D462B" w:rsidP="006F3544"/>
    <w:p w14:paraId="07917A8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B3C7FD3" wp14:editId="5B00CD9E">
            <wp:extent cx="3130550" cy="2275840"/>
            <wp:effectExtent l="0" t="0" r="0" b="0"/>
            <wp:docPr id="1103" name="Picture 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/>
                    <pic:cNvPicPr>
                      <a:picLocks noChangeAspect="1" noChangeArrowheads="1"/>
                    </pic:cNvPicPr>
                  </pic:nvPicPr>
                  <pic:blipFill>
                    <a:blip r:embed="rId5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586B2" w14:textId="77777777" w:rsidR="004D462B" w:rsidRDefault="004D462B" w:rsidP="00263C9E">
      <w:pPr>
        <w:jc w:val="center"/>
      </w:pPr>
    </w:p>
    <w:p w14:paraId="1BDD40B8" w14:textId="77777777" w:rsidR="004D462B" w:rsidRDefault="004D462B" w:rsidP="00263C9E">
      <w:pPr>
        <w:jc w:val="center"/>
      </w:pPr>
    </w:p>
    <w:p w14:paraId="1208959C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8DD0BED" wp14:editId="631F61A8">
            <wp:extent cx="3130550" cy="2275840"/>
            <wp:effectExtent l="0" t="0" r="0" b="0"/>
            <wp:docPr id="1104" name="Picture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/>
                    <pic:cNvPicPr>
                      <a:picLocks noChangeAspect="1" noChangeArrowheads="1"/>
                    </pic:cNvPicPr>
                  </pic:nvPicPr>
                  <pic:blipFill>
                    <a:blip r:embed="rId5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02F13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68896" behindDoc="1" locked="0" layoutInCell="0" allowOverlap="1" wp14:anchorId="45F24CB6" wp14:editId="7B75C46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0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89F517D" id="AutoShape 5" o:spid="_x0000_s1026" style="position:absolute;margin-left:331.5pt;margin-top:0;width:382.7pt;height:269.3pt;z-index:-250947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RxZKwIAADo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EGRxZ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7872" behindDoc="1" locked="0" layoutInCell="0" allowOverlap="1" wp14:anchorId="6FFD490F" wp14:editId="62E8BEF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0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524692E" id="AutoShape 4" o:spid="_x0000_s1026" style="position:absolute;margin-left:0;margin-top:0;width:382.7pt;height:269.3pt;z-index:-250948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Kgh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lDKg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6848" behindDoc="1" locked="0" layoutInCell="0" allowOverlap="1" wp14:anchorId="15F2963F" wp14:editId="167AAF2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CCE45E" id="AutoShape 3" o:spid="_x0000_s1026" style="position:absolute;margin-left:331.5pt;margin-top:0;width:382.7pt;height:269.3pt;z-index:-250949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FDR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jDFD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5824" behindDoc="1" locked="0" layoutInCell="0" allowOverlap="1" wp14:anchorId="7B9F2557" wp14:editId="23686C3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0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B70FB0" id="AutoShape 2" o:spid="_x0000_s1026" style="position:absolute;margin-left:0;margin-top:0;width:382.7pt;height:269.3pt;z-index:-250950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yPJKw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SwyPJ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AFAEEF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80BA216" wp14:editId="715623B8">
            <wp:extent cx="3130550" cy="2275840"/>
            <wp:effectExtent l="0" t="0" r="0" b="0"/>
            <wp:docPr id="1109" name="Picture 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/>
                    <pic:cNvPicPr>
                      <a:picLocks noChangeAspect="1" noChangeArrowheads="1"/>
                    </pic:cNvPicPr>
                  </pic:nvPicPr>
                  <pic:blipFill>
                    <a:blip r:embed="rId5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DD4A5" w14:textId="77777777" w:rsidR="004D462B" w:rsidRDefault="004D462B" w:rsidP="00263C9E">
      <w:pPr>
        <w:jc w:val="center"/>
      </w:pPr>
    </w:p>
    <w:p w14:paraId="32C374DD" w14:textId="77777777" w:rsidR="004D462B" w:rsidRDefault="004D462B" w:rsidP="00263C9E"/>
    <w:p w14:paraId="0F67219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0A54242" wp14:editId="2EEB8D8F">
            <wp:extent cx="3130550" cy="2275840"/>
            <wp:effectExtent l="0" t="0" r="0" b="0"/>
            <wp:docPr id="1110" name="Picture 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/>
                    <pic:cNvPicPr>
                      <a:picLocks noChangeAspect="1" noChangeArrowheads="1"/>
                    </pic:cNvPicPr>
                  </pic:nvPicPr>
                  <pic:blipFill>
                    <a:blip r:embed="rId5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09FDC" w14:textId="77777777" w:rsidR="004D462B" w:rsidRDefault="004D462B" w:rsidP="00263C9E">
      <w:pPr>
        <w:jc w:val="center"/>
      </w:pPr>
    </w:p>
    <w:p w14:paraId="1B817405" w14:textId="77777777" w:rsidR="004D462B" w:rsidRDefault="004D462B" w:rsidP="00263C9E">
      <w:pPr>
        <w:jc w:val="center"/>
      </w:pPr>
    </w:p>
    <w:p w14:paraId="504CA707" w14:textId="77777777" w:rsidR="004D462B" w:rsidRDefault="004D462B" w:rsidP="00263C9E">
      <w:pPr>
        <w:jc w:val="center"/>
      </w:pPr>
    </w:p>
    <w:p w14:paraId="27B0A5C4" w14:textId="77777777" w:rsidR="004D462B" w:rsidRDefault="004D462B" w:rsidP="006F3544"/>
    <w:p w14:paraId="3ED40B1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DA2678A" wp14:editId="7A6AE2A2">
            <wp:extent cx="3130550" cy="2275840"/>
            <wp:effectExtent l="0" t="0" r="0" b="0"/>
            <wp:docPr id="1111" name="Picture 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/>
                    <pic:cNvPicPr>
                      <a:picLocks noChangeAspect="1" noChangeArrowheads="1"/>
                    </pic:cNvPicPr>
                  </pic:nvPicPr>
                  <pic:blipFill>
                    <a:blip r:embed="rId5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A8F14" w14:textId="77777777" w:rsidR="004D462B" w:rsidRDefault="004D462B" w:rsidP="00263C9E">
      <w:pPr>
        <w:jc w:val="center"/>
      </w:pPr>
    </w:p>
    <w:p w14:paraId="7B0FD9AA" w14:textId="77777777" w:rsidR="004D462B" w:rsidRDefault="004D462B" w:rsidP="00263C9E">
      <w:pPr>
        <w:jc w:val="center"/>
      </w:pPr>
    </w:p>
    <w:p w14:paraId="2A1E4213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1856852" wp14:editId="25FFFB37">
            <wp:extent cx="3130550" cy="2275840"/>
            <wp:effectExtent l="0" t="0" r="0" b="0"/>
            <wp:docPr id="1112" name="Picture 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/>
                    <pic:cNvPicPr>
                      <a:picLocks noChangeAspect="1" noChangeArrowheads="1"/>
                    </pic:cNvPicPr>
                  </pic:nvPicPr>
                  <pic:blipFill>
                    <a:blip r:embed="rId5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99B5B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74016" behindDoc="1" locked="0" layoutInCell="0" allowOverlap="1" wp14:anchorId="68553655" wp14:editId="2812546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FE4105" id="AutoShape 5" o:spid="_x0000_s1026" style="position:absolute;margin-left:331.5pt;margin-top:0;width:382.7pt;height:269.3pt;z-index:-250942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yit5j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2992" behindDoc="1" locked="0" layoutInCell="0" allowOverlap="1" wp14:anchorId="623D31CF" wp14:editId="60ACC11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F04C8FE" id="AutoShape 4" o:spid="_x0000_s1026" style="position:absolute;margin-left:0;margin-top:0;width:382.7pt;height:269.3pt;z-index:-250943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uIj9U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1968" behindDoc="1" locked="0" layoutInCell="0" allowOverlap="1" wp14:anchorId="5E7888F6" wp14:editId="512B3E0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1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88756ED" id="AutoShape 3" o:spid="_x0000_s1026" style="position:absolute;margin-left:331.5pt;margin-top:0;width:382.7pt;height:269.3pt;z-index:-250944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nYh3J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0944" behindDoc="1" locked="0" layoutInCell="0" allowOverlap="1" wp14:anchorId="02F670C7" wp14:editId="43512F8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5B1ED3" id="AutoShape 2" o:spid="_x0000_s1026" style="position:absolute;margin-left:0;margin-top:0;width:382.7pt;height:269.3pt;z-index:-250945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8ncNd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829E4B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C9A02FA" wp14:editId="5B70F7A0">
            <wp:extent cx="3130550" cy="2275840"/>
            <wp:effectExtent l="0" t="0" r="0" b="0"/>
            <wp:docPr id="1117" name="Picture 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/>
                    <pic:cNvPicPr>
                      <a:picLocks noChangeAspect="1" noChangeArrowheads="1"/>
                    </pic:cNvPicPr>
                  </pic:nvPicPr>
                  <pic:blipFill>
                    <a:blip r:embed="rId5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77D6C" w14:textId="77777777" w:rsidR="004D462B" w:rsidRDefault="004D462B" w:rsidP="00263C9E">
      <w:pPr>
        <w:jc w:val="center"/>
      </w:pPr>
    </w:p>
    <w:p w14:paraId="2DD35C45" w14:textId="77777777" w:rsidR="004D462B" w:rsidRDefault="004D462B" w:rsidP="00263C9E"/>
    <w:p w14:paraId="20879A3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7D8A7EB" wp14:editId="6DAEA056">
            <wp:extent cx="3130550" cy="2275840"/>
            <wp:effectExtent l="0" t="0" r="0" b="0"/>
            <wp:docPr id="1118" name="Picture 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/>
                    <pic:cNvPicPr>
                      <a:picLocks noChangeAspect="1" noChangeArrowheads="1"/>
                    </pic:cNvPicPr>
                  </pic:nvPicPr>
                  <pic:blipFill>
                    <a:blip r:embed="rId5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3C69D" w14:textId="77777777" w:rsidR="004D462B" w:rsidRDefault="004D462B" w:rsidP="00263C9E">
      <w:pPr>
        <w:jc w:val="center"/>
      </w:pPr>
    </w:p>
    <w:p w14:paraId="165722F8" w14:textId="77777777" w:rsidR="004D462B" w:rsidRDefault="004D462B" w:rsidP="00263C9E">
      <w:pPr>
        <w:jc w:val="center"/>
      </w:pPr>
    </w:p>
    <w:p w14:paraId="27E544D5" w14:textId="77777777" w:rsidR="004D462B" w:rsidRDefault="004D462B" w:rsidP="00263C9E">
      <w:pPr>
        <w:jc w:val="center"/>
      </w:pPr>
    </w:p>
    <w:p w14:paraId="218E76D3" w14:textId="77777777" w:rsidR="004D462B" w:rsidRDefault="004D462B" w:rsidP="006F3544"/>
    <w:p w14:paraId="71712F2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F49E566" wp14:editId="30F25219">
            <wp:extent cx="3130550" cy="2275840"/>
            <wp:effectExtent l="0" t="0" r="0" b="0"/>
            <wp:docPr id="1119" name="Picture 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/>
                    <pic:cNvPicPr>
                      <a:picLocks noChangeAspect="1" noChangeArrowheads="1"/>
                    </pic:cNvPicPr>
                  </pic:nvPicPr>
                  <pic:blipFill>
                    <a:blip r:embed="rId5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AD558" w14:textId="77777777" w:rsidR="004D462B" w:rsidRDefault="004D462B" w:rsidP="00263C9E">
      <w:pPr>
        <w:jc w:val="center"/>
      </w:pPr>
    </w:p>
    <w:p w14:paraId="6C475347" w14:textId="77777777" w:rsidR="004D462B" w:rsidRDefault="004D462B" w:rsidP="00263C9E">
      <w:pPr>
        <w:jc w:val="center"/>
      </w:pPr>
    </w:p>
    <w:p w14:paraId="0752C17C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B444CF7" wp14:editId="66498F4C">
            <wp:extent cx="3130550" cy="2275840"/>
            <wp:effectExtent l="0" t="0" r="0" b="0"/>
            <wp:docPr id="1120" name="Picture 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/>
                    <pic:cNvPicPr>
                      <a:picLocks noChangeAspect="1" noChangeArrowheads="1"/>
                    </pic:cNvPicPr>
                  </pic:nvPicPr>
                  <pic:blipFill>
                    <a:blip r:embed="rId5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55ABD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79136" behindDoc="1" locked="0" layoutInCell="0" allowOverlap="1" wp14:anchorId="2F0B4235" wp14:editId="5DF7BEC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2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07BA035" id="AutoShape 5" o:spid="_x0000_s1026" style="position:absolute;margin-left:331.5pt;margin-top:0;width:382.7pt;height:269.3pt;z-index:-250937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iJqKw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5FiJq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8112" behindDoc="1" locked="0" layoutInCell="0" allowOverlap="1" wp14:anchorId="045F8642" wp14:editId="5FAE45E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2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341F27" id="AutoShape 4" o:spid="_x0000_s1026" style="position:absolute;margin-left:0;margin-top:0;width:382.7pt;height:269.3pt;z-index:-250938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5YS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YA5Y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7088" behindDoc="1" locked="0" layoutInCell="0" allowOverlap="1" wp14:anchorId="3BBC8409" wp14:editId="4A22344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2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941CE6" id="AutoShape 3" o:spid="_x0000_s1026" style="position:absolute;margin-left:331.5pt;margin-top:0;width:382.7pt;height:269.3pt;z-index:-250939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HgNu4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6064" behindDoc="1" locked="0" layoutInCell="0" allowOverlap="1" wp14:anchorId="1D3D1816" wp14:editId="4BD1BA9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725745" id="AutoShape 2" o:spid="_x0000_s1026" style="position:absolute;margin-left:0;margin-top:0;width:382.7pt;height:269.3pt;z-index:-250940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Ji6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PoJi6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006A9F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7F102D5" wp14:editId="04069181">
            <wp:extent cx="3130550" cy="2275840"/>
            <wp:effectExtent l="0" t="0" r="0" b="0"/>
            <wp:docPr id="1125" name="Picture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/>
                    <pic:cNvPicPr>
                      <a:picLocks noChangeAspect="1" noChangeArrowheads="1"/>
                    </pic:cNvPicPr>
                  </pic:nvPicPr>
                  <pic:blipFill>
                    <a:blip r:embed="rId5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3A0D4" w14:textId="77777777" w:rsidR="004D462B" w:rsidRDefault="004D462B" w:rsidP="00263C9E">
      <w:pPr>
        <w:jc w:val="center"/>
      </w:pPr>
    </w:p>
    <w:p w14:paraId="682DCA17" w14:textId="77777777" w:rsidR="004D462B" w:rsidRDefault="004D462B" w:rsidP="00263C9E"/>
    <w:p w14:paraId="3FAED5D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B08B977" wp14:editId="68BFB52A">
            <wp:extent cx="3130550" cy="2275840"/>
            <wp:effectExtent l="0" t="0" r="0" b="0"/>
            <wp:docPr id="1126" name="Picture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/>
                    <pic:cNvPicPr>
                      <a:picLocks noChangeAspect="1" noChangeArrowheads="1"/>
                    </pic:cNvPicPr>
                  </pic:nvPicPr>
                  <pic:blipFill>
                    <a:blip r:embed="rId5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E216C" w14:textId="77777777" w:rsidR="004D462B" w:rsidRDefault="004D462B" w:rsidP="00263C9E">
      <w:pPr>
        <w:jc w:val="center"/>
      </w:pPr>
    </w:p>
    <w:p w14:paraId="1D650C4B" w14:textId="77777777" w:rsidR="004D462B" w:rsidRDefault="004D462B" w:rsidP="00263C9E">
      <w:pPr>
        <w:jc w:val="center"/>
      </w:pPr>
    </w:p>
    <w:p w14:paraId="48956DD7" w14:textId="77777777" w:rsidR="004D462B" w:rsidRDefault="004D462B" w:rsidP="00263C9E">
      <w:pPr>
        <w:jc w:val="center"/>
      </w:pPr>
    </w:p>
    <w:p w14:paraId="27A3ADB8" w14:textId="77777777" w:rsidR="004D462B" w:rsidRDefault="004D462B" w:rsidP="006F3544"/>
    <w:p w14:paraId="4D4C32C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D95E92C" wp14:editId="1B1EF974">
            <wp:extent cx="3130550" cy="2275840"/>
            <wp:effectExtent l="0" t="0" r="0" b="0"/>
            <wp:docPr id="1127" name="Picture 1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/>
                    <pic:cNvPicPr>
                      <a:picLocks noChangeAspect="1" noChangeArrowheads="1"/>
                    </pic:cNvPicPr>
                  </pic:nvPicPr>
                  <pic:blipFill>
                    <a:blip r:embed="rId5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5BCD5" w14:textId="77777777" w:rsidR="004D462B" w:rsidRDefault="004D462B" w:rsidP="00263C9E">
      <w:pPr>
        <w:jc w:val="center"/>
      </w:pPr>
    </w:p>
    <w:p w14:paraId="316A39D5" w14:textId="77777777" w:rsidR="004D462B" w:rsidRDefault="004D462B" w:rsidP="00263C9E">
      <w:pPr>
        <w:jc w:val="center"/>
      </w:pPr>
    </w:p>
    <w:p w14:paraId="53395CFF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E54A106" wp14:editId="5FB21A66">
            <wp:extent cx="3130550" cy="2275840"/>
            <wp:effectExtent l="0" t="0" r="0" b="0"/>
            <wp:docPr id="1128" name="Picture 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4"/>
                    <pic:cNvPicPr>
                      <a:picLocks noChangeAspect="1" noChangeArrowheads="1"/>
                    </pic:cNvPicPr>
                  </pic:nvPicPr>
                  <pic:blipFill>
                    <a:blip r:embed="rId5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17A74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84256" behindDoc="1" locked="0" layoutInCell="0" allowOverlap="1" wp14:anchorId="4EABB63C" wp14:editId="2C7B0D5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2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577ED2" id="AutoShape 5" o:spid="_x0000_s1026" style="position:absolute;margin-left:331.5pt;margin-top:0;width:382.7pt;height:269.3pt;z-index:-250932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qcq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Zeqcq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3232" behindDoc="1" locked="0" layoutInCell="0" allowOverlap="1" wp14:anchorId="07BA9706" wp14:editId="1C40764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5F42D06" id="AutoShape 4" o:spid="_x0000_s1026" style="position:absolute;margin-left:0;margin-top:0;width:382.7pt;height:269.3pt;z-index:-250933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7Hm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mh7Hm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2208" behindDoc="1" locked="0" layoutInCell="0" allowOverlap="1" wp14:anchorId="70075FDB" wp14:editId="65F5465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3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B45005" id="AutoShape 3" o:spid="_x0000_s1026" style="position:absolute;margin-left:331.5pt;margin-top:0;width:382.7pt;height:269.3pt;z-index:-250934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gh0kW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1184" behindDoc="1" locked="0" layoutInCell="0" allowOverlap="1" wp14:anchorId="0D99A76C" wp14:editId="5AB885D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3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033F82" id="AutoShape 2" o:spid="_x0000_s1026" style="position:absolute;margin-left:0;margin-top:0;width:382.7pt;height:269.3pt;z-index:-250935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Bkv1u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5B3897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3F37E5E" wp14:editId="5F43C040">
            <wp:extent cx="3130550" cy="2275840"/>
            <wp:effectExtent l="0" t="0" r="0" b="0"/>
            <wp:docPr id="1133" name="Picture 1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pic:blipFill>
                    <a:blip r:embed="rId5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E2F9E" w14:textId="77777777" w:rsidR="004D462B" w:rsidRDefault="004D462B" w:rsidP="00263C9E">
      <w:pPr>
        <w:jc w:val="center"/>
      </w:pPr>
    </w:p>
    <w:p w14:paraId="3C658482" w14:textId="77777777" w:rsidR="004D462B" w:rsidRDefault="004D462B" w:rsidP="00263C9E"/>
    <w:p w14:paraId="1D994D5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5334ADD" wp14:editId="5BCBE48A">
            <wp:extent cx="3130550" cy="2275840"/>
            <wp:effectExtent l="0" t="0" r="0" b="0"/>
            <wp:docPr id="1134" name="Picture 1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/>
                    <pic:cNvPicPr>
                      <a:picLocks noChangeAspect="1" noChangeArrowheads="1"/>
                    </pic:cNvPicPr>
                  </pic:nvPicPr>
                  <pic:blipFill>
                    <a:blip r:embed="rId5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8BB7A" w14:textId="77777777" w:rsidR="004D462B" w:rsidRDefault="004D462B" w:rsidP="00263C9E">
      <w:pPr>
        <w:jc w:val="center"/>
      </w:pPr>
    </w:p>
    <w:p w14:paraId="247D0BFE" w14:textId="77777777" w:rsidR="004D462B" w:rsidRDefault="004D462B" w:rsidP="00263C9E">
      <w:pPr>
        <w:jc w:val="center"/>
      </w:pPr>
    </w:p>
    <w:p w14:paraId="6C41CC7D" w14:textId="77777777" w:rsidR="004D462B" w:rsidRDefault="004D462B" w:rsidP="00263C9E">
      <w:pPr>
        <w:jc w:val="center"/>
      </w:pPr>
    </w:p>
    <w:p w14:paraId="334EC09C" w14:textId="77777777" w:rsidR="004D462B" w:rsidRDefault="004D462B" w:rsidP="006F3544"/>
    <w:p w14:paraId="6F3FFB6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80B5D52" wp14:editId="2707EECE">
            <wp:extent cx="3130550" cy="2275840"/>
            <wp:effectExtent l="0" t="0" r="0" b="0"/>
            <wp:docPr id="1135" name="Picture 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/>
                    <pic:cNvPicPr>
                      <a:picLocks noChangeAspect="1" noChangeArrowheads="1"/>
                    </pic:cNvPicPr>
                  </pic:nvPicPr>
                  <pic:blipFill>
                    <a:blip r:embed="rId5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C3B7" w14:textId="77777777" w:rsidR="004D462B" w:rsidRDefault="004D462B" w:rsidP="00263C9E">
      <w:pPr>
        <w:jc w:val="center"/>
      </w:pPr>
    </w:p>
    <w:p w14:paraId="0D0CEB92" w14:textId="77777777" w:rsidR="004D462B" w:rsidRDefault="004D462B" w:rsidP="00263C9E">
      <w:pPr>
        <w:jc w:val="center"/>
      </w:pPr>
    </w:p>
    <w:p w14:paraId="43B5FA55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6610A68" wp14:editId="03D9331E">
            <wp:extent cx="3130550" cy="2275840"/>
            <wp:effectExtent l="0" t="0" r="0" b="0"/>
            <wp:docPr id="1136" name="Picture 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/>
                    <pic:cNvPicPr>
                      <a:picLocks noChangeAspect="1" noChangeArrowheads="1"/>
                    </pic:cNvPicPr>
                  </pic:nvPicPr>
                  <pic:blipFill>
                    <a:blip r:embed="rId5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174DB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89376" behindDoc="1" locked="0" layoutInCell="0" allowOverlap="1" wp14:anchorId="3E8AB8C6" wp14:editId="6ADF6A9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3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B31631" id="AutoShape 5" o:spid="_x0000_s1026" style="position:absolute;margin-left:331.5pt;margin-top:0;width:382.7pt;height:269.3pt;z-index:-250927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Ee+LAIAADo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9yRHv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8352" behindDoc="1" locked="0" layoutInCell="0" allowOverlap="1" wp14:anchorId="1808AA20" wp14:editId="1F7358E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3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CD8F20" id="AutoShape 4" o:spid="_x0000_s1026" style="position:absolute;margin-left:0;margin-top:0;width:382.7pt;height:269.3pt;z-index:-250928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zSm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G6zSm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7328" behindDoc="1" locked="0" layoutInCell="0" allowOverlap="1" wp14:anchorId="27276AFE" wp14:editId="2E40658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3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328782C" id="AutoShape 3" o:spid="_x0000_s1026" style="position:absolute;margin-left:331.5pt;margin-top:0;width:382.7pt;height:269.3pt;z-index:-250929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wOvMV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6304" behindDoc="1" locked="0" layoutInCell="0" allowOverlap="1" wp14:anchorId="77837196" wp14:editId="08A9724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46531B" id="AutoShape 2" o:spid="_x0000_s1026" style="position:absolute;margin-left:0;margin-top:0;width:382.7pt;height:269.3pt;z-index:-250930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V+vKg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jdX68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AFCD79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7916E65" wp14:editId="514514C6">
            <wp:extent cx="3130550" cy="2275840"/>
            <wp:effectExtent l="0" t="0" r="0" b="0"/>
            <wp:docPr id="1141" name="Picture 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5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69FA1" w14:textId="77777777" w:rsidR="004D462B" w:rsidRDefault="004D462B" w:rsidP="00263C9E">
      <w:pPr>
        <w:jc w:val="center"/>
      </w:pPr>
    </w:p>
    <w:p w14:paraId="0A86C80C" w14:textId="77777777" w:rsidR="004D462B" w:rsidRDefault="004D462B" w:rsidP="00263C9E"/>
    <w:p w14:paraId="6FB51EB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23AC1F9" wp14:editId="033069B1">
            <wp:extent cx="3130550" cy="2275840"/>
            <wp:effectExtent l="0" t="0" r="0" b="0"/>
            <wp:docPr id="1142" name="Picture 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/>
                    <pic:cNvPicPr>
                      <a:picLocks noChangeAspect="1" noChangeArrowheads="1"/>
                    </pic:cNvPicPr>
                  </pic:nvPicPr>
                  <pic:blipFill>
                    <a:blip r:embed="rId5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75E32" w14:textId="77777777" w:rsidR="004D462B" w:rsidRDefault="004D462B" w:rsidP="00263C9E">
      <w:pPr>
        <w:jc w:val="center"/>
      </w:pPr>
    </w:p>
    <w:p w14:paraId="22955B3D" w14:textId="77777777" w:rsidR="004D462B" w:rsidRDefault="004D462B" w:rsidP="00263C9E">
      <w:pPr>
        <w:jc w:val="center"/>
      </w:pPr>
    </w:p>
    <w:p w14:paraId="56D9FA0B" w14:textId="77777777" w:rsidR="004D462B" w:rsidRDefault="004D462B" w:rsidP="00263C9E">
      <w:pPr>
        <w:jc w:val="center"/>
      </w:pPr>
    </w:p>
    <w:p w14:paraId="035A4B65" w14:textId="77777777" w:rsidR="004D462B" w:rsidRDefault="004D462B" w:rsidP="006F3544"/>
    <w:p w14:paraId="3A0B1B8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35364EB" wp14:editId="61537F5C">
            <wp:extent cx="3130550" cy="2275840"/>
            <wp:effectExtent l="0" t="0" r="0" b="0"/>
            <wp:docPr id="1143" name="Picture 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>
                      <a:picLocks noChangeAspect="1" noChangeArrowheads="1"/>
                    </pic:cNvPicPr>
                  </pic:nvPicPr>
                  <pic:blipFill>
                    <a:blip r:embed="rId5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C394D" w14:textId="77777777" w:rsidR="004D462B" w:rsidRDefault="004D462B" w:rsidP="00263C9E">
      <w:pPr>
        <w:jc w:val="center"/>
      </w:pPr>
    </w:p>
    <w:p w14:paraId="569F1357" w14:textId="77777777" w:rsidR="004D462B" w:rsidRDefault="004D462B" w:rsidP="00263C9E">
      <w:pPr>
        <w:jc w:val="center"/>
      </w:pPr>
    </w:p>
    <w:p w14:paraId="2FB5DEAD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B49E43B" wp14:editId="3CC59648">
            <wp:extent cx="3130550" cy="2275840"/>
            <wp:effectExtent l="0" t="0" r="0" b="0"/>
            <wp:docPr id="1144" name="Picture 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/>
                    <pic:cNvPicPr>
                      <a:picLocks noChangeAspect="1" noChangeArrowheads="1"/>
                    </pic:cNvPicPr>
                  </pic:nvPicPr>
                  <pic:blipFill>
                    <a:blip r:embed="rId5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C662A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94496" behindDoc="1" locked="0" layoutInCell="0" allowOverlap="1" wp14:anchorId="032322C0" wp14:editId="75F8C40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4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C88F432" id="AutoShape 5" o:spid="_x0000_s1026" style="position:absolute;margin-left:331.5pt;margin-top:0;width:382.7pt;height:269.3pt;z-index:-250921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+V/KwIAADo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ea+V/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3472" behindDoc="1" locked="0" layoutInCell="0" allowOverlap="1" wp14:anchorId="6384A3FF" wp14:editId="7294569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4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4AE3DE2" id="AutoShape 4" o:spid="_x0000_s1026" style="position:absolute;margin-left:0;margin-top:0;width:382.7pt;height:269.3pt;z-index:-250923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lEH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/flE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2448" behindDoc="1" locked="0" layoutInCell="0" allowOverlap="1" wp14:anchorId="3FCB8ADE" wp14:editId="7E9B4B9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4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96292D" id="AutoShape 3" o:spid="_x0000_s1026" style="position:absolute;margin-left:331.5pt;margin-top:0;width:382.7pt;height:269.3pt;z-index:-250924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qn3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5fqn3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1424" behindDoc="1" locked="0" layoutInCell="0" allowOverlap="1" wp14:anchorId="26AF39F2" wp14:editId="2B4EAFF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4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587379" id="AutoShape 2" o:spid="_x0000_s1026" style="position:absolute;margin-left:0;margin-top:0;width:382.7pt;height:269.3pt;z-index:-250925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Aix2u8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55858D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4C243CC" wp14:editId="2BAF9625">
            <wp:extent cx="3130550" cy="2275840"/>
            <wp:effectExtent l="0" t="0" r="0" b="0"/>
            <wp:docPr id="1149" name="Picture 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5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5D6A5" w14:textId="77777777" w:rsidR="004D462B" w:rsidRDefault="004D462B" w:rsidP="00263C9E">
      <w:pPr>
        <w:jc w:val="center"/>
      </w:pPr>
    </w:p>
    <w:p w14:paraId="6D187944" w14:textId="77777777" w:rsidR="004D462B" w:rsidRDefault="004D462B" w:rsidP="00263C9E"/>
    <w:p w14:paraId="5EF1135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A1FC34A" wp14:editId="7F93AA0C">
            <wp:extent cx="3130550" cy="2275840"/>
            <wp:effectExtent l="0" t="0" r="0" b="0"/>
            <wp:docPr id="1150" name="Picture 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/>
                    <pic:cNvPicPr>
                      <a:picLocks noChangeAspect="1" noChangeArrowheads="1"/>
                    </pic:cNvPicPr>
                  </pic:nvPicPr>
                  <pic:blipFill>
                    <a:blip r:embed="rId5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F2719" w14:textId="77777777" w:rsidR="004D462B" w:rsidRDefault="004D462B" w:rsidP="00263C9E">
      <w:pPr>
        <w:jc w:val="center"/>
      </w:pPr>
    </w:p>
    <w:p w14:paraId="660BE304" w14:textId="77777777" w:rsidR="004D462B" w:rsidRDefault="004D462B" w:rsidP="00263C9E">
      <w:pPr>
        <w:jc w:val="center"/>
      </w:pPr>
    </w:p>
    <w:p w14:paraId="7110F0BC" w14:textId="77777777" w:rsidR="004D462B" w:rsidRDefault="004D462B" w:rsidP="00263C9E">
      <w:pPr>
        <w:jc w:val="center"/>
      </w:pPr>
    </w:p>
    <w:p w14:paraId="31F045CC" w14:textId="77777777" w:rsidR="004D462B" w:rsidRDefault="004D462B" w:rsidP="006F3544"/>
    <w:p w14:paraId="69B2735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EEF8917" wp14:editId="266B2594">
            <wp:extent cx="3130550" cy="2275840"/>
            <wp:effectExtent l="0" t="0" r="0" b="0"/>
            <wp:docPr id="1151" name="Picture 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/>
                    <pic:cNvPicPr>
                      <a:picLocks noChangeAspect="1" noChangeArrowheads="1"/>
                    </pic:cNvPicPr>
                  </pic:nvPicPr>
                  <pic:blipFill>
                    <a:blip r:embed="rId5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05880" w14:textId="77777777" w:rsidR="004D462B" w:rsidRDefault="004D462B" w:rsidP="00263C9E">
      <w:pPr>
        <w:jc w:val="center"/>
      </w:pPr>
    </w:p>
    <w:p w14:paraId="6E501CA9" w14:textId="77777777" w:rsidR="004D462B" w:rsidRDefault="004D462B" w:rsidP="00263C9E">
      <w:pPr>
        <w:jc w:val="center"/>
      </w:pPr>
    </w:p>
    <w:p w14:paraId="12686A78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78D59A8" wp14:editId="04B57965">
            <wp:extent cx="3130550" cy="2275840"/>
            <wp:effectExtent l="0" t="0" r="0" b="0"/>
            <wp:docPr id="1152" name="Picture 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/>
                    <pic:cNvPicPr>
                      <a:picLocks noChangeAspect="1" noChangeArrowheads="1"/>
                    </pic:cNvPicPr>
                  </pic:nvPicPr>
                  <pic:blipFill>
                    <a:blip r:embed="rId5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946CC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99616" behindDoc="1" locked="0" layoutInCell="0" allowOverlap="1" wp14:anchorId="40FED8CE" wp14:editId="0BD02AC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5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7B3052" id="AutoShape 5" o:spid="_x0000_s1026" style="position:absolute;margin-left:331.5pt;margin-top:0;width:382.7pt;height:269.3pt;z-index:-250916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YCrLAIAADo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0FmAq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8592" behindDoc="1" locked="0" layoutInCell="0" allowOverlap="1" wp14:anchorId="4C0518BC" wp14:editId="7A92D05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5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29268E" id="AutoShape 4" o:spid="_x0000_s1026" style="position:absolute;margin-left:0;margin-top:0;width:382.7pt;height:269.3pt;z-index:-250917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nbz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B+nbz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7568" behindDoc="1" locked="0" layoutInCell="0" allowOverlap="1" wp14:anchorId="6D4F96F5" wp14:editId="215F30D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5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BA409DE" id="AutoShape 3" o:spid="_x0000_s1026" style="position:absolute;margin-left:331.5pt;margin-top:0;width:382.7pt;height:269.3pt;z-index:-250918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o4DLAIAADo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h/qOA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6544" behindDoc="1" locked="0" layoutInCell="0" allowOverlap="1" wp14:anchorId="5BE24B80" wp14:editId="137756B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5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CE879E2" id="AutoShape 2" o:spid="_x0000_s1026" style="position:absolute;margin-left:0;margin-top:0;width:382.7pt;height:269.3pt;z-index:-250919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zp7Kw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m7zp7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6ADEBB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445EBC3" wp14:editId="697296C4">
            <wp:extent cx="3130550" cy="2275840"/>
            <wp:effectExtent l="0" t="0" r="0" b="0"/>
            <wp:docPr id="1157" name="Picture 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/>
                    <pic:cNvPicPr>
                      <a:picLocks noChangeAspect="1" noChangeArrowheads="1"/>
                    </pic:cNvPicPr>
                  </pic:nvPicPr>
                  <pic:blipFill>
                    <a:blip r:embed="rId5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8524C" w14:textId="77777777" w:rsidR="004D462B" w:rsidRDefault="004D462B" w:rsidP="00263C9E">
      <w:pPr>
        <w:jc w:val="center"/>
      </w:pPr>
    </w:p>
    <w:p w14:paraId="00BA1BC2" w14:textId="77777777" w:rsidR="004D462B" w:rsidRDefault="004D462B" w:rsidP="00263C9E"/>
    <w:p w14:paraId="7EC7958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C0ED1DD" wp14:editId="0F96045F">
            <wp:extent cx="3130550" cy="2275840"/>
            <wp:effectExtent l="0" t="0" r="0" b="0"/>
            <wp:docPr id="1158" name="Picture 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5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12547" w14:textId="77777777" w:rsidR="004D462B" w:rsidRDefault="004D462B" w:rsidP="00263C9E">
      <w:pPr>
        <w:jc w:val="center"/>
      </w:pPr>
    </w:p>
    <w:p w14:paraId="11BFFF1F" w14:textId="77777777" w:rsidR="004D462B" w:rsidRDefault="004D462B" w:rsidP="00263C9E">
      <w:pPr>
        <w:jc w:val="center"/>
      </w:pPr>
    </w:p>
    <w:p w14:paraId="0DAAF213" w14:textId="77777777" w:rsidR="004D462B" w:rsidRDefault="004D462B" w:rsidP="00263C9E">
      <w:pPr>
        <w:jc w:val="center"/>
      </w:pPr>
    </w:p>
    <w:p w14:paraId="72158403" w14:textId="77777777" w:rsidR="004D462B" w:rsidRDefault="004D462B" w:rsidP="006F3544"/>
    <w:p w14:paraId="3E76616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932785F" wp14:editId="70408F67">
            <wp:extent cx="3130550" cy="2275840"/>
            <wp:effectExtent l="0" t="0" r="0" b="0"/>
            <wp:docPr id="1159" name="Picture 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/>
                    <pic:cNvPicPr>
                      <a:picLocks noChangeAspect="1" noChangeArrowheads="1"/>
                    </pic:cNvPicPr>
                  </pic:nvPicPr>
                  <pic:blipFill>
                    <a:blip r:embed="rId5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26422" w14:textId="77777777" w:rsidR="004D462B" w:rsidRDefault="004D462B" w:rsidP="00263C9E">
      <w:pPr>
        <w:jc w:val="center"/>
      </w:pPr>
    </w:p>
    <w:p w14:paraId="4B485866" w14:textId="77777777" w:rsidR="004D462B" w:rsidRDefault="004D462B" w:rsidP="00263C9E">
      <w:pPr>
        <w:jc w:val="center"/>
      </w:pPr>
    </w:p>
    <w:p w14:paraId="3174180C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7CA59C7" wp14:editId="28E30EC5">
            <wp:extent cx="3130550" cy="2275840"/>
            <wp:effectExtent l="0" t="0" r="0" b="0"/>
            <wp:docPr id="1160" name="Picture 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/>
                    <pic:cNvPicPr>
                      <a:picLocks noChangeAspect="1" noChangeArrowheads="1"/>
                    </pic:cNvPicPr>
                  </pic:nvPicPr>
                  <pic:blipFill>
                    <a:blip r:embed="rId5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B59C7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04736" behindDoc="1" locked="0" layoutInCell="0" allowOverlap="1" wp14:anchorId="29BA6F90" wp14:editId="7056B28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6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27D568" id="AutoShape 5" o:spid="_x0000_s1026" style="position:absolute;margin-left:331.5pt;margin-top:0;width:382.7pt;height:269.3pt;z-index:-250911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NtMKw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jZNtM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3712" behindDoc="1" locked="0" layoutInCell="0" allowOverlap="1" wp14:anchorId="490C400F" wp14:editId="760256E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6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9E7DE6" id="AutoShape 4" o:spid="_x0000_s1026" style="position:absolute;margin-left:0;margin-top:0;width:382.7pt;height:269.3pt;z-index:-250912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W80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CcW80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2688" behindDoc="1" locked="0" layoutInCell="0" allowOverlap="1" wp14:anchorId="52CC41B1" wp14:editId="01010DA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A176DD1" id="AutoShape 3" o:spid="_x0000_s1026" style="position:absolute;margin-left:331.5pt;margin-top:0;width:382.7pt;height:269.3pt;z-index:-250913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BHGXx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1664" behindDoc="1" locked="0" layoutInCell="0" allowOverlap="1" wp14:anchorId="2074834D" wp14:editId="30DDE21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891F71B" id="AutoShape 2" o:spid="_x0000_s1026" style="position:absolute;margin-left:0;margin-top:0;width:382.7pt;height:269.3pt;z-index:-250914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mGc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V0mGc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D4003D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B37456A" wp14:editId="226EC66B">
            <wp:extent cx="3130550" cy="2275840"/>
            <wp:effectExtent l="0" t="0" r="0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/>
                    <pic:cNvPicPr>
                      <a:picLocks noChangeAspect="1" noChangeArrowheads="1"/>
                    </pic:cNvPicPr>
                  </pic:nvPicPr>
                  <pic:blipFill>
                    <a:blip r:embed="rId5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FC25E" w14:textId="77777777" w:rsidR="004D462B" w:rsidRDefault="004D462B" w:rsidP="00263C9E">
      <w:pPr>
        <w:jc w:val="center"/>
      </w:pPr>
    </w:p>
    <w:p w14:paraId="02306EA3" w14:textId="77777777" w:rsidR="004D462B" w:rsidRDefault="004D462B" w:rsidP="00263C9E"/>
    <w:p w14:paraId="171118A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EBEBD02" wp14:editId="4665A9CD">
            <wp:extent cx="3130550" cy="2275840"/>
            <wp:effectExtent l="0" t="0" r="0" b="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/>
                    <pic:cNvPicPr>
                      <a:picLocks noChangeAspect="1" noChangeArrowheads="1"/>
                    </pic:cNvPicPr>
                  </pic:nvPicPr>
                  <pic:blipFill>
                    <a:blip r:embed="rId5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B129E" w14:textId="77777777" w:rsidR="004D462B" w:rsidRDefault="004D462B" w:rsidP="00263C9E">
      <w:pPr>
        <w:jc w:val="center"/>
      </w:pPr>
    </w:p>
    <w:p w14:paraId="2635E302" w14:textId="77777777" w:rsidR="004D462B" w:rsidRDefault="004D462B" w:rsidP="00263C9E">
      <w:pPr>
        <w:jc w:val="center"/>
      </w:pPr>
    </w:p>
    <w:p w14:paraId="7C52929F" w14:textId="77777777" w:rsidR="004D462B" w:rsidRDefault="004D462B" w:rsidP="00263C9E">
      <w:pPr>
        <w:jc w:val="center"/>
      </w:pPr>
    </w:p>
    <w:p w14:paraId="06CFE83C" w14:textId="77777777" w:rsidR="004D462B" w:rsidRDefault="004D462B" w:rsidP="006F3544"/>
    <w:p w14:paraId="710CECA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5300087" wp14:editId="5D9119D3">
            <wp:extent cx="3130550" cy="2275840"/>
            <wp:effectExtent l="0" t="0" r="0" b="0"/>
            <wp:docPr id="1167" name="Picture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5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0D9D5" w14:textId="77777777" w:rsidR="004D462B" w:rsidRDefault="004D462B" w:rsidP="00263C9E">
      <w:pPr>
        <w:jc w:val="center"/>
      </w:pPr>
    </w:p>
    <w:p w14:paraId="2811755B" w14:textId="77777777" w:rsidR="004D462B" w:rsidRDefault="004D462B" w:rsidP="00263C9E">
      <w:pPr>
        <w:jc w:val="center"/>
      </w:pPr>
    </w:p>
    <w:p w14:paraId="40CFE7A5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298AB3D" wp14:editId="55EE191A">
            <wp:extent cx="3130550" cy="2275840"/>
            <wp:effectExtent l="0" t="0" r="0" b="0"/>
            <wp:docPr id="1168" name="Picture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/>
                    <pic:cNvPicPr>
                      <a:picLocks noChangeAspect="1" noChangeArrowheads="1"/>
                    </pic:cNvPicPr>
                  </pic:nvPicPr>
                  <pic:blipFill>
                    <a:blip r:embed="rId5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78A4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09856" behindDoc="1" locked="0" layoutInCell="0" allowOverlap="1" wp14:anchorId="2A45E166" wp14:editId="55E4CF8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6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69B647" id="AutoShape 5" o:spid="_x0000_s1026" style="position:absolute;margin-left:331.5pt;margin-top:0;width:382.7pt;height:269.3pt;z-index:-250906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DCF4M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8832" behindDoc="1" locked="0" layoutInCell="0" allowOverlap="1" wp14:anchorId="45FB820E" wp14:editId="5CB93C8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7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468E6E" id="AutoShape 4" o:spid="_x0000_s1026" style="position:absolute;margin-left:0;margin-top:0;width:382.7pt;height:269.3pt;z-index:-250907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UjAKwIAADo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89UjA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7808" behindDoc="1" locked="0" layoutInCell="0" allowOverlap="1" wp14:anchorId="495336DF" wp14:editId="186CD53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7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55005F" id="AutoShape 3" o:spid="_x0000_s1026" style="position:absolute;margin-left:331.5pt;margin-top:0;width:382.7pt;height:269.3pt;z-index:-250908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bAw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69bAw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6784" behindDoc="1" locked="0" layoutInCell="0" allowOverlap="1" wp14:anchorId="223C6E68" wp14:editId="036453F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7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9229A8" id="AutoShape 2" o:spid="_x0000_s1026" style="position:absolute;margin-left:0;margin-top:0;width:382.7pt;height:269.3pt;z-index:-250909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b4ARI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47EDAE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AF4F4F5" wp14:editId="62661B84">
            <wp:extent cx="3130550" cy="2275840"/>
            <wp:effectExtent l="0" t="0" r="0" b="0"/>
            <wp:docPr id="1173" name="Picture 1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/>
                    <pic:cNvPicPr>
                      <a:picLocks noChangeAspect="1" noChangeArrowheads="1"/>
                    </pic:cNvPicPr>
                  </pic:nvPicPr>
                  <pic:blipFill>
                    <a:blip r:embed="rId5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1D4DF" w14:textId="77777777" w:rsidR="004D462B" w:rsidRDefault="004D462B" w:rsidP="00263C9E">
      <w:pPr>
        <w:jc w:val="center"/>
      </w:pPr>
    </w:p>
    <w:p w14:paraId="48705BE2" w14:textId="77777777" w:rsidR="004D462B" w:rsidRDefault="004D462B" w:rsidP="00263C9E"/>
    <w:p w14:paraId="1981C40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23A7FDB" wp14:editId="1947B36D">
            <wp:extent cx="3130550" cy="2275840"/>
            <wp:effectExtent l="0" t="0" r="0" b="0"/>
            <wp:docPr id="1174" name="Picture 1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/>
                    <pic:cNvPicPr>
                      <a:picLocks noChangeAspect="1" noChangeArrowheads="1"/>
                    </pic:cNvPicPr>
                  </pic:nvPicPr>
                  <pic:blipFill>
                    <a:blip r:embed="rId5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9C245" w14:textId="77777777" w:rsidR="004D462B" w:rsidRDefault="004D462B" w:rsidP="00263C9E">
      <w:pPr>
        <w:jc w:val="center"/>
      </w:pPr>
    </w:p>
    <w:p w14:paraId="02AE8B5D" w14:textId="77777777" w:rsidR="004D462B" w:rsidRDefault="004D462B" w:rsidP="00263C9E">
      <w:pPr>
        <w:jc w:val="center"/>
      </w:pPr>
    </w:p>
    <w:p w14:paraId="7D252E65" w14:textId="77777777" w:rsidR="004D462B" w:rsidRDefault="004D462B" w:rsidP="00263C9E">
      <w:pPr>
        <w:jc w:val="center"/>
      </w:pPr>
    </w:p>
    <w:p w14:paraId="1671E111" w14:textId="77777777" w:rsidR="004D462B" w:rsidRDefault="004D462B" w:rsidP="006F3544"/>
    <w:p w14:paraId="29D403D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EBB1F49" wp14:editId="1BAC1754">
            <wp:extent cx="3130550" cy="2275840"/>
            <wp:effectExtent l="0" t="0" r="0" b="0"/>
            <wp:docPr id="1175" name="Picture 1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/>
                    <pic:cNvPicPr>
                      <a:picLocks noChangeAspect="1" noChangeArrowheads="1"/>
                    </pic:cNvPicPr>
                  </pic:nvPicPr>
                  <pic:blipFill>
                    <a:blip r:embed="rId5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457ED" w14:textId="77777777" w:rsidR="004D462B" w:rsidRDefault="004D462B" w:rsidP="00263C9E">
      <w:pPr>
        <w:jc w:val="center"/>
      </w:pPr>
    </w:p>
    <w:p w14:paraId="4CCDEC80" w14:textId="77777777" w:rsidR="004D462B" w:rsidRDefault="004D462B" w:rsidP="00263C9E">
      <w:pPr>
        <w:jc w:val="center"/>
      </w:pPr>
    </w:p>
    <w:p w14:paraId="12F6B655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407A2E5" wp14:editId="2400F992">
            <wp:extent cx="3130550" cy="2275840"/>
            <wp:effectExtent l="0" t="0" r="0" b="0"/>
            <wp:docPr id="1176" name="Picture 1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/>
                    <pic:cNvPicPr>
                      <a:picLocks noChangeAspect="1" noChangeArrowheads="1"/>
                    </pic:cNvPicPr>
                  </pic:nvPicPr>
                  <pic:blipFill>
                    <a:blip r:embed="rId5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D8777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14976" behindDoc="1" locked="0" layoutInCell="0" allowOverlap="1" wp14:anchorId="5473095D" wp14:editId="5C3B1EE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7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F96846" id="AutoShape 5" o:spid="_x0000_s1026" style="position:absolute;margin-left:331.5pt;margin-top:0;width:382.7pt;height:269.3pt;z-index:-250901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tVr6Y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3952" behindDoc="1" locked="0" layoutInCell="0" allowOverlap="1" wp14:anchorId="631CA5BB" wp14:editId="5D0EEAC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7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746C6B" id="AutoShape 4" o:spid="_x0000_s1026" style="position:absolute;margin-left:0;margin-top:0;width:382.7pt;height:269.3pt;z-index:-250902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c2AKwIAADo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cmc2A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2928" behindDoc="1" locked="0" layoutInCell="0" allowOverlap="1" wp14:anchorId="205180BA" wp14:editId="71C42E6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7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ACC2BC" id="AutoShape 3" o:spid="_x0000_s1026" style="position:absolute;margin-left:331.5pt;margin-top:0;width:382.7pt;height:269.3pt;z-index:-250903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TVwLAIAADo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2pk1c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1904" behindDoc="1" locked="0" layoutInCell="0" allowOverlap="1" wp14:anchorId="0E34B5D5" wp14:editId="1730577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8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6BEE3C" id="AutoShape 2" o:spid="_x0000_s1026" style="position:absolute;margin-left:0;margin-top:0;width:382.7pt;height:269.3pt;z-index:-250904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1TEKw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GS1T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B0296A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49834B7" wp14:editId="4E2B2B11">
            <wp:extent cx="3130550" cy="2275840"/>
            <wp:effectExtent l="0" t="0" r="0" b="0"/>
            <wp:docPr id="1181" name="Picture 1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/>
                    <pic:cNvPicPr>
                      <a:picLocks noChangeAspect="1" noChangeArrowheads="1"/>
                    </pic:cNvPicPr>
                  </pic:nvPicPr>
                  <pic:blipFill>
                    <a:blip r:embed="rId5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97361" w14:textId="77777777" w:rsidR="004D462B" w:rsidRDefault="004D462B" w:rsidP="00263C9E">
      <w:pPr>
        <w:jc w:val="center"/>
      </w:pPr>
    </w:p>
    <w:p w14:paraId="6BAC48B8" w14:textId="77777777" w:rsidR="004D462B" w:rsidRDefault="004D462B" w:rsidP="00263C9E"/>
    <w:p w14:paraId="4B6EBE0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9201C2A" wp14:editId="0FE5742B">
            <wp:extent cx="3130550" cy="2275840"/>
            <wp:effectExtent l="0" t="0" r="0" b="0"/>
            <wp:docPr id="1182" name="Picture 1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5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D87EE" w14:textId="77777777" w:rsidR="004D462B" w:rsidRDefault="004D462B" w:rsidP="00263C9E">
      <w:pPr>
        <w:jc w:val="center"/>
      </w:pPr>
    </w:p>
    <w:p w14:paraId="54D4B0CB" w14:textId="77777777" w:rsidR="004D462B" w:rsidRDefault="004D462B" w:rsidP="00263C9E">
      <w:pPr>
        <w:jc w:val="center"/>
      </w:pPr>
    </w:p>
    <w:p w14:paraId="7E8F34FB" w14:textId="77777777" w:rsidR="004D462B" w:rsidRDefault="004D462B" w:rsidP="00263C9E">
      <w:pPr>
        <w:jc w:val="center"/>
      </w:pPr>
    </w:p>
    <w:p w14:paraId="56F08E33" w14:textId="77777777" w:rsidR="004D462B" w:rsidRDefault="004D462B" w:rsidP="006F3544"/>
    <w:p w14:paraId="658C0EA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0A6413A" wp14:editId="35214356">
            <wp:extent cx="3130550" cy="2275840"/>
            <wp:effectExtent l="0" t="0" r="0" b="0"/>
            <wp:docPr id="1183" name="Picture 1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/>
                    <pic:cNvPicPr>
                      <a:picLocks noChangeAspect="1" noChangeArrowheads="1"/>
                    </pic:cNvPicPr>
                  </pic:nvPicPr>
                  <pic:blipFill>
                    <a:blip r:embed="rId5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BB5A6" w14:textId="77777777" w:rsidR="004D462B" w:rsidRDefault="004D462B" w:rsidP="00263C9E">
      <w:pPr>
        <w:jc w:val="center"/>
      </w:pPr>
    </w:p>
    <w:p w14:paraId="471480FD" w14:textId="77777777" w:rsidR="004D462B" w:rsidRDefault="004D462B" w:rsidP="00263C9E">
      <w:pPr>
        <w:jc w:val="center"/>
      </w:pPr>
    </w:p>
    <w:p w14:paraId="78A54206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820F80F" wp14:editId="03D92BAC">
            <wp:extent cx="3130550" cy="2275840"/>
            <wp:effectExtent l="0" t="0" r="0" b="0"/>
            <wp:docPr id="1184" name="Picture 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5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2D165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20096" behindDoc="1" locked="0" layoutInCell="0" allowOverlap="1" wp14:anchorId="3D6D1F41" wp14:editId="1E54DC2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8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C43D7AA" id="AutoShape 5" o:spid="_x0000_s1026" style="position:absolute;margin-left:331.5pt;margin-top:0;width:382.7pt;height:269.3pt;z-index:-250896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w/e4U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9072" behindDoc="1" locked="0" layoutInCell="0" allowOverlap="1" wp14:anchorId="388F82D7" wp14:editId="749B396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8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003C0AE" id="AutoShape 4" o:spid="_x0000_s1026" style="position:absolute;margin-left:0;margin-top:0;width:382.7pt;height:269.3pt;z-index:-250897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FpsKwIAADo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R6Fp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8048" behindDoc="1" locked="0" layoutInCell="0" allowOverlap="1" wp14:anchorId="01F75489" wp14:editId="0872ACF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8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53A10B" id="AutoShape 3" o:spid="_x0000_s1026" style="position:absolute;margin-left:331.5pt;margin-top:0;width:382.7pt;height:269.3pt;z-index:-250898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F+iin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7024" behindDoc="1" locked="0" layoutInCell="0" allowOverlap="1" wp14:anchorId="3262451E" wp14:editId="7F02620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8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5DD6EC" id="AutoShape 2" o:spid="_x0000_s1026" style="position:absolute;margin-left:0;margin-top:0;width:382.7pt;height:269.3pt;z-index:-250899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9GEKw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mJ9G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687FB3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976DAAE" wp14:editId="7FB00F50">
            <wp:extent cx="3130550" cy="2275840"/>
            <wp:effectExtent l="0" t="0" r="0" b="0"/>
            <wp:docPr id="1189" name="Picture 1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/>
                    <pic:cNvPicPr>
                      <a:picLocks noChangeAspect="1" noChangeArrowheads="1"/>
                    </pic:cNvPicPr>
                  </pic:nvPicPr>
                  <pic:blipFill>
                    <a:blip r:embed="rId5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39A2" w14:textId="77777777" w:rsidR="004D462B" w:rsidRDefault="004D462B" w:rsidP="00263C9E">
      <w:pPr>
        <w:jc w:val="center"/>
      </w:pPr>
    </w:p>
    <w:p w14:paraId="4B58CECC" w14:textId="77777777" w:rsidR="004D462B" w:rsidRDefault="004D462B" w:rsidP="00263C9E"/>
    <w:p w14:paraId="290244D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048628E" wp14:editId="13F9AA0B">
            <wp:extent cx="3130550" cy="2275840"/>
            <wp:effectExtent l="0" t="0" r="0" b="0"/>
            <wp:docPr id="1190" name="Picture 1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/>
                    <pic:cNvPicPr>
                      <a:picLocks noChangeAspect="1" noChangeArrowheads="1"/>
                    </pic:cNvPicPr>
                  </pic:nvPicPr>
                  <pic:blipFill>
                    <a:blip r:embed="rId5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8F3E8" w14:textId="77777777" w:rsidR="004D462B" w:rsidRDefault="004D462B" w:rsidP="00263C9E">
      <w:pPr>
        <w:jc w:val="center"/>
      </w:pPr>
    </w:p>
    <w:p w14:paraId="7351DD66" w14:textId="77777777" w:rsidR="004D462B" w:rsidRDefault="004D462B" w:rsidP="00263C9E">
      <w:pPr>
        <w:jc w:val="center"/>
      </w:pPr>
    </w:p>
    <w:p w14:paraId="26A79542" w14:textId="77777777" w:rsidR="004D462B" w:rsidRDefault="004D462B" w:rsidP="00263C9E">
      <w:pPr>
        <w:jc w:val="center"/>
      </w:pPr>
    </w:p>
    <w:p w14:paraId="0615BA8E" w14:textId="77777777" w:rsidR="004D462B" w:rsidRDefault="004D462B" w:rsidP="006F3544"/>
    <w:p w14:paraId="0AA2883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BFD3445" wp14:editId="6BCB37D2">
            <wp:extent cx="3130550" cy="2275840"/>
            <wp:effectExtent l="0" t="0" r="0" b="0"/>
            <wp:docPr id="1191" name="Picture 1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/>
                    <pic:cNvPicPr>
                      <a:picLocks noChangeAspect="1" noChangeArrowheads="1"/>
                    </pic:cNvPicPr>
                  </pic:nvPicPr>
                  <pic:blipFill>
                    <a:blip r:embed="rId5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F98E5" w14:textId="77777777" w:rsidR="004D462B" w:rsidRDefault="004D462B" w:rsidP="00263C9E">
      <w:pPr>
        <w:jc w:val="center"/>
      </w:pPr>
    </w:p>
    <w:p w14:paraId="40A93B8B" w14:textId="77777777" w:rsidR="004D462B" w:rsidRDefault="004D462B" w:rsidP="00263C9E">
      <w:pPr>
        <w:jc w:val="center"/>
      </w:pPr>
    </w:p>
    <w:p w14:paraId="375E1FBC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E295DC2" wp14:editId="43FEE006">
            <wp:extent cx="3130550" cy="2275840"/>
            <wp:effectExtent l="0" t="0" r="0" b="0"/>
            <wp:docPr id="1192" name="Picture 1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/>
                    <pic:cNvPicPr>
                      <a:picLocks noChangeAspect="1" noChangeArrowheads="1"/>
                    </pic:cNvPicPr>
                  </pic:nvPicPr>
                  <pic:blipFill>
                    <a:blip r:embed="rId6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439C7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25216" behindDoc="1" locked="0" layoutInCell="0" allowOverlap="1" wp14:anchorId="23E52C75" wp14:editId="29E75C0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19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C603AB" id="AutoShape 5" o:spid="_x0000_s1026" style="position:absolute;margin-left:331.5pt;margin-top:0;width:382.7pt;height:269.3pt;z-index:-250891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4vALAIAADo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/s+Lw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4192" behindDoc="1" locked="0" layoutInCell="0" allowOverlap="1" wp14:anchorId="2BC20BA7" wp14:editId="4E45C55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19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5B38A9" id="AutoShape 4" o:spid="_x0000_s1026" style="position:absolute;margin-left:0;margin-top:0;width:382.7pt;height:269.3pt;z-index:-250892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H2Y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vbH2Y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3168" behindDoc="1" locked="0" layoutInCell="0" allowOverlap="1" wp14:anchorId="65B11D08" wp14:editId="56B3A81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19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841984" id="AutoShape 3" o:spid="_x0000_s1026" style="position:absolute;margin-left:331.5pt;margin-top:0;width:382.7pt;height:269.3pt;z-index:-250893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IVoLAIAADo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qWyFa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2144" behindDoc="1" locked="0" layoutInCell="0" allowOverlap="1" wp14:anchorId="4544D260" wp14:editId="7C477A0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19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8D82F8" id="AutoShape 2" o:spid="_x0000_s1026" style="position:absolute;margin-left:0;margin-top:0;width:382.7pt;height:269.3pt;z-index:-250894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TEQ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IeTEQ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4594FE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D222202" wp14:editId="017F861D">
            <wp:extent cx="3130550" cy="2275840"/>
            <wp:effectExtent l="0" t="0" r="0" b="0"/>
            <wp:docPr id="1197" name="Picture 1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/>
                    <pic:cNvPicPr>
                      <a:picLocks noChangeAspect="1" noChangeArrowheads="1"/>
                    </pic:cNvPicPr>
                  </pic:nvPicPr>
                  <pic:blipFill>
                    <a:blip r:embed="rId6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B04C6" w14:textId="77777777" w:rsidR="004D462B" w:rsidRDefault="004D462B" w:rsidP="00263C9E">
      <w:pPr>
        <w:jc w:val="center"/>
      </w:pPr>
    </w:p>
    <w:p w14:paraId="6BD2C7B7" w14:textId="77777777" w:rsidR="004D462B" w:rsidRDefault="004D462B" w:rsidP="00263C9E"/>
    <w:p w14:paraId="1044A2A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448C2C8" wp14:editId="466527A2">
            <wp:extent cx="3130550" cy="2275840"/>
            <wp:effectExtent l="0" t="0" r="0" b="0"/>
            <wp:docPr id="1198" name="Picture 1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/>
                    <pic:cNvPicPr>
                      <a:picLocks noChangeAspect="1" noChangeArrowheads="1"/>
                    </pic:cNvPicPr>
                  </pic:nvPicPr>
                  <pic:blipFill>
                    <a:blip r:embed="rId6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FCABD" w14:textId="77777777" w:rsidR="004D462B" w:rsidRDefault="004D462B" w:rsidP="00263C9E">
      <w:pPr>
        <w:jc w:val="center"/>
      </w:pPr>
    </w:p>
    <w:p w14:paraId="42B17CBE" w14:textId="77777777" w:rsidR="004D462B" w:rsidRDefault="004D462B" w:rsidP="00263C9E">
      <w:pPr>
        <w:jc w:val="center"/>
      </w:pPr>
    </w:p>
    <w:p w14:paraId="2E0B54D3" w14:textId="77777777" w:rsidR="004D462B" w:rsidRDefault="004D462B" w:rsidP="00263C9E">
      <w:pPr>
        <w:jc w:val="center"/>
      </w:pPr>
    </w:p>
    <w:p w14:paraId="03C1E74A" w14:textId="77777777" w:rsidR="004D462B" w:rsidRDefault="004D462B" w:rsidP="006F3544"/>
    <w:p w14:paraId="40D2C40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1AE40F1" wp14:editId="04FE197F">
            <wp:extent cx="3130550" cy="2275840"/>
            <wp:effectExtent l="0" t="0" r="0" b="0"/>
            <wp:docPr id="1199" name="Picture 1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/>
                    <pic:cNvPicPr>
                      <a:picLocks noChangeAspect="1" noChangeArrowheads="1"/>
                    </pic:cNvPicPr>
                  </pic:nvPicPr>
                  <pic:blipFill>
                    <a:blip r:embed="rId6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7C2BE" w14:textId="77777777" w:rsidR="004D462B" w:rsidRDefault="004D462B" w:rsidP="00263C9E">
      <w:pPr>
        <w:jc w:val="center"/>
      </w:pPr>
    </w:p>
    <w:p w14:paraId="54B6F0AD" w14:textId="77777777" w:rsidR="004D462B" w:rsidRDefault="004D462B" w:rsidP="00263C9E">
      <w:pPr>
        <w:jc w:val="center"/>
      </w:pPr>
    </w:p>
    <w:p w14:paraId="093C0E38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324DC9A" wp14:editId="582FD404">
            <wp:extent cx="3130550" cy="2275840"/>
            <wp:effectExtent l="0" t="0" r="0" b="0"/>
            <wp:docPr id="1200" name="Picture 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"/>
                    <pic:cNvPicPr>
                      <a:picLocks noChangeAspect="1" noChangeArrowheads="1"/>
                    </pic:cNvPicPr>
                  </pic:nvPicPr>
                  <pic:blipFill>
                    <a:blip r:embed="rId6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A2700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30336" behindDoc="1" locked="0" layoutInCell="0" allowOverlap="1" wp14:anchorId="3DE56FA6" wp14:editId="25F9171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0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9D06686" id="AutoShape 5" o:spid="_x0000_s1026" style="position:absolute;margin-left:331.5pt;margin-top:0;width:382.7pt;height:269.3pt;z-index:-250886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KvrTg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9312" behindDoc="1" locked="0" layoutInCell="0" allowOverlap="1" wp14:anchorId="5FF864E9" wp14:editId="5744336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0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EDC0C5" id="AutoShape 4" o:spid="_x0000_s1026" style="position:absolute;margin-left:0;margin-top:0;width:382.7pt;height:269.3pt;z-index:-250887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hlA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TuhlA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8288" behindDoc="1" locked="0" layoutInCell="0" allowOverlap="1" wp14:anchorId="6E74104A" wp14:editId="75A1D0F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0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A398888" id="AutoShape 3" o:spid="_x0000_s1026" style="position:absolute;margin-left:331.5pt;margin-top:0;width:382.7pt;height:269.3pt;z-index:-250888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Fbrhs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7264" behindDoc="1" locked="0" layoutInCell="0" allowOverlap="1" wp14:anchorId="5BDB0ED0" wp14:editId="7DD4357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0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5A53EE" id="AutoShape 2" o:spid="_x0000_s1026" style="position:absolute;margin-left:0;margin-top:0;width:382.7pt;height:269.3pt;z-index:-250889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Rfo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EGRf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AB70EB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1146315" wp14:editId="162A0DD9">
            <wp:extent cx="3130550" cy="2275840"/>
            <wp:effectExtent l="0" t="0" r="0" b="0"/>
            <wp:docPr id="1205" name="Picture 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/>
                    <pic:cNvPicPr>
                      <a:picLocks noChangeAspect="1" noChangeArrowheads="1"/>
                    </pic:cNvPicPr>
                  </pic:nvPicPr>
                  <pic:blipFill>
                    <a:blip r:embed="rId6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CECB4" w14:textId="77777777" w:rsidR="004D462B" w:rsidRDefault="004D462B" w:rsidP="00263C9E">
      <w:pPr>
        <w:jc w:val="center"/>
      </w:pPr>
    </w:p>
    <w:p w14:paraId="19D1AE41" w14:textId="77777777" w:rsidR="004D462B" w:rsidRDefault="004D462B" w:rsidP="00263C9E"/>
    <w:p w14:paraId="1C16A6A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66202EA" wp14:editId="5916B6FA">
            <wp:extent cx="3130550" cy="2275840"/>
            <wp:effectExtent l="0" t="0" r="0" b="0"/>
            <wp:docPr id="1206" name="Picture 1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/>
                    <pic:cNvPicPr>
                      <a:picLocks noChangeAspect="1" noChangeArrowheads="1"/>
                    </pic:cNvPicPr>
                  </pic:nvPicPr>
                  <pic:blipFill>
                    <a:blip r:embed="rId6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3AFCE" w14:textId="77777777" w:rsidR="004D462B" w:rsidRDefault="004D462B" w:rsidP="00263C9E">
      <w:pPr>
        <w:jc w:val="center"/>
      </w:pPr>
    </w:p>
    <w:p w14:paraId="247C3D97" w14:textId="77777777" w:rsidR="004D462B" w:rsidRDefault="004D462B" w:rsidP="00263C9E">
      <w:pPr>
        <w:jc w:val="center"/>
      </w:pPr>
    </w:p>
    <w:p w14:paraId="4D5395D5" w14:textId="77777777" w:rsidR="004D462B" w:rsidRDefault="004D462B" w:rsidP="00263C9E">
      <w:pPr>
        <w:jc w:val="center"/>
      </w:pPr>
    </w:p>
    <w:p w14:paraId="1AA7ED44" w14:textId="77777777" w:rsidR="004D462B" w:rsidRDefault="004D462B" w:rsidP="006F3544"/>
    <w:p w14:paraId="3745F7D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7768B35" wp14:editId="79C749CA">
            <wp:extent cx="3130550" cy="2275840"/>
            <wp:effectExtent l="0" t="0" r="0" b="0"/>
            <wp:docPr id="1207" name="Picture 1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/>
                    <pic:cNvPicPr>
                      <a:picLocks noChangeAspect="1" noChangeArrowheads="1"/>
                    </pic:cNvPicPr>
                  </pic:nvPicPr>
                  <pic:blipFill>
                    <a:blip r:embed="rId6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28891" w14:textId="77777777" w:rsidR="004D462B" w:rsidRDefault="004D462B" w:rsidP="00263C9E">
      <w:pPr>
        <w:jc w:val="center"/>
      </w:pPr>
    </w:p>
    <w:p w14:paraId="1D7DEDC2" w14:textId="77777777" w:rsidR="004D462B" w:rsidRDefault="004D462B" w:rsidP="00263C9E">
      <w:pPr>
        <w:jc w:val="center"/>
      </w:pPr>
    </w:p>
    <w:p w14:paraId="0316DF1B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D66CCE8" wp14:editId="1BCFCA4F">
            <wp:extent cx="3130550" cy="2275840"/>
            <wp:effectExtent l="0" t="0" r="0" b="0"/>
            <wp:docPr id="1208" name="Picture 1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/>
                    <pic:cNvPicPr>
                      <a:picLocks noChangeAspect="1" noChangeArrowheads="1"/>
                    </pic:cNvPicPr>
                  </pic:nvPicPr>
                  <pic:blipFill>
                    <a:blip r:embed="rId6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9C80E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35456" behindDoc="1" locked="0" layoutInCell="0" allowOverlap="1" wp14:anchorId="0D90ED14" wp14:editId="0BE3CA7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0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F97614" id="AutoShape 5" o:spid="_x0000_s1026" style="position:absolute;margin-left:331.5pt;margin-top:0;width:382.7pt;height:269.3pt;z-index:-250881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Swyh4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4432" behindDoc="1" locked="0" layoutInCell="0" allowOverlap="1" wp14:anchorId="3CDB2BE5" wp14:editId="3F2FC2E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1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3FC631" id="AutoShape 4" o:spid="_x0000_s1026" style="position:absolute;margin-left:0;margin-top:0;width:382.7pt;height:269.3pt;z-index:-250882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rT4+t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3408" behindDoc="1" locked="0" layoutInCell="0" allowOverlap="1" wp14:anchorId="265552DE" wp14:editId="3258C98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1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928F19" id="AutoShape 3" o:spid="_x0000_s1026" style="position:absolute;margin-left:331.5pt;margin-top:0;width:382.7pt;height:269.3pt;z-index:-250883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sZE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rPsZ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2384" behindDoc="1" locked="0" layoutInCell="0" allowOverlap="1" wp14:anchorId="1338AA7F" wp14:editId="7FF18B2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3FDEE6" id="AutoShape 2" o:spid="_x0000_s1026" style="position:absolute;margin-left:0;margin-top:0;width:382.7pt;height:269.3pt;z-index:-250884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KK3I8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DFC923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0750A4C" wp14:editId="5518F46D">
            <wp:extent cx="3130550" cy="2275840"/>
            <wp:effectExtent l="0" t="0" r="0" b="0"/>
            <wp:docPr id="1213" name="Picture 1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/>
                    <pic:cNvPicPr>
                      <a:picLocks noChangeAspect="1" noChangeArrowheads="1"/>
                    </pic:cNvPicPr>
                  </pic:nvPicPr>
                  <pic:blipFill>
                    <a:blip r:embed="rId6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EDC5" w14:textId="77777777" w:rsidR="004D462B" w:rsidRDefault="004D462B" w:rsidP="00263C9E">
      <w:pPr>
        <w:jc w:val="center"/>
      </w:pPr>
    </w:p>
    <w:p w14:paraId="22E8A6F0" w14:textId="77777777" w:rsidR="004D462B" w:rsidRDefault="004D462B" w:rsidP="00263C9E"/>
    <w:p w14:paraId="52590F2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965EC50" wp14:editId="1627966D">
            <wp:extent cx="3130550" cy="2275840"/>
            <wp:effectExtent l="0" t="0" r="0" b="0"/>
            <wp:docPr id="1214" name="Picture 1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/>
                    <pic:cNvPicPr>
                      <a:picLocks noChangeAspect="1" noChangeArrowheads="1"/>
                    </pic:cNvPicPr>
                  </pic:nvPicPr>
                  <pic:blipFill>
                    <a:blip r:embed="rId6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6BCA2" w14:textId="77777777" w:rsidR="004D462B" w:rsidRDefault="004D462B" w:rsidP="00263C9E">
      <w:pPr>
        <w:jc w:val="center"/>
      </w:pPr>
    </w:p>
    <w:p w14:paraId="409F638D" w14:textId="77777777" w:rsidR="004D462B" w:rsidRDefault="004D462B" w:rsidP="00263C9E">
      <w:pPr>
        <w:jc w:val="center"/>
      </w:pPr>
    </w:p>
    <w:p w14:paraId="3DBAE3C0" w14:textId="77777777" w:rsidR="004D462B" w:rsidRDefault="004D462B" w:rsidP="00263C9E">
      <w:pPr>
        <w:jc w:val="center"/>
      </w:pPr>
    </w:p>
    <w:p w14:paraId="45C01A30" w14:textId="77777777" w:rsidR="004D462B" w:rsidRDefault="004D462B" w:rsidP="006F3544"/>
    <w:p w14:paraId="75B96A5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7C29384" wp14:editId="4EA1E01B">
            <wp:extent cx="3130550" cy="2275840"/>
            <wp:effectExtent l="0" t="0" r="0" b="0"/>
            <wp:docPr id="1215" name="Picture 1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/>
                    <pic:cNvPicPr>
                      <a:picLocks noChangeAspect="1" noChangeArrowheads="1"/>
                    </pic:cNvPicPr>
                  </pic:nvPicPr>
                  <pic:blipFill>
                    <a:blip r:embed="rId6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09F2F" w14:textId="77777777" w:rsidR="004D462B" w:rsidRDefault="004D462B" w:rsidP="00263C9E">
      <w:pPr>
        <w:jc w:val="center"/>
      </w:pPr>
    </w:p>
    <w:p w14:paraId="1557AE5C" w14:textId="77777777" w:rsidR="004D462B" w:rsidRDefault="004D462B" w:rsidP="00263C9E">
      <w:pPr>
        <w:jc w:val="center"/>
      </w:pPr>
    </w:p>
    <w:p w14:paraId="5FC8C28E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31F4BA5" wp14:editId="52A5B8A1">
            <wp:extent cx="3130550" cy="2275840"/>
            <wp:effectExtent l="0" t="0" r="0" b="0"/>
            <wp:docPr id="1216" name="Picture 1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"/>
                    <pic:cNvPicPr>
                      <a:picLocks noChangeAspect="1" noChangeArrowheads="1"/>
                    </pic:cNvPicPr>
                  </pic:nvPicPr>
                  <pic:blipFill>
                    <a:blip r:embed="rId6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CB833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40576" behindDoc="1" locked="0" layoutInCell="0" allowOverlap="1" wp14:anchorId="3AA8E177" wp14:editId="7BDE580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237300" id="AutoShape 5" o:spid="_x0000_s1026" style="position:absolute;margin-left:331.5pt;margin-top:0;width:382.7pt;height:269.3pt;z-index:-250875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cjsKw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8ncj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9552" behindDoc="1" locked="0" layoutInCell="0" allowOverlap="1" wp14:anchorId="1BE542BE" wp14:editId="453E404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1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7B1E45" id="AutoShape 4" o:spid="_x0000_s1026" style="position:absolute;margin-left:0;margin-top:0;width:382.7pt;height:269.3pt;z-index:-250876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1Su/Q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8528" behindDoc="1" locked="0" layoutInCell="0" allowOverlap="1" wp14:anchorId="0034A1B0" wp14:editId="7E2B91C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F6211DB" id="AutoShape 3" o:spid="_x0000_s1026" style="position:absolute;margin-left:331.5pt;margin-top:0;width:382.7pt;height:269.3pt;z-index:-250877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y1JDB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7504" behindDoc="1" locked="0" layoutInCell="0" allowOverlap="1" wp14:anchorId="6883C1DA" wp14:editId="21B0B28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FAC2A9" id="AutoShape 2" o:spid="_x0000_s1026" style="position:absolute;margin-left:0;margin-top:0;width:382.7pt;height:269.3pt;z-index:-250878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kWKds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593449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2BD687E" wp14:editId="075E6AE4">
            <wp:extent cx="3130550" cy="2275840"/>
            <wp:effectExtent l="0" t="0" r="0" b="0"/>
            <wp:docPr id="1221" name="Picture 1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/>
                    <pic:cNvPicPr>
                      <a:picLocks noChangeAspect="1" noChangeArrowheads="1"/>
                    </pic:cNvPicPr>
                  </pic:nvPicPr>
                  <pic:blipFill>
                    <a:blip r:embed="rId6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BE478" w14:textId="77777777" w:rsidR="004D462B" w:rsidRDefault="004D462B" w:rsidP="00263C9E">
      <w:pPr>
        <w:jc w:val="center"/>
      </w:pPr>
    </w:p>
    <w:p w14:paraId="5C38BA97" w14:textId="77777777" w:rsidR="004D462B" w:rsidRDefault="004D462B" w:rsidP="00263C9E"/>
    <w:p w14:paraId="075B1B6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C375A62" wp14:editId="02934C3B">
            <wp:extent cx="3130550" cy="2275840"/>
            <wp:effectExtent l="0" t="0" r="0" b="0"/>
            <wp:docPr id="1222" name="Picture 1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/>
                    <pic:cNvPicPr>
                      <a:picLocks noChangeAspect="1" noChangeArrowheads="1"/>
                    </pic:cNvPicPr>
                  </pic:nvPicPr>
                  <pic:blipFill>
                    <a:blip r:embed="rId6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40FD" w14:textId="77777777" w:rsidR="004D462B" w:rsidRDefault="004D462B" w:rsidP="00263C9E">
      <w:pPr>
        <w:jc w:val="center"/>
      </w:pPr>
    </w:p>
    <w:p w14:paraId="35680134" w14:textId="77777777" w:rsidR="004D462B" w:rsidRDefault="004D462B" w:rsidP="00263C9E">
      <w:pPr>
        <w:jc w:val="center"/>
      </w:pPr>
    </w:p>
    <w:p w14:paraId="7202F2D1" w14:textId="77777777" w:rsidR="004D462B" w:rsidRDefault="004D462B" w:rsidP="00263C9E">
      <w:pPr>
        <w:jc w:val="center"/>
      </w:pPr>
    </w:p>
    <w:p w14:paraId="762A2E57" w14:textId="77777777" w:rsidR="004D462B" w:rsidRDefault="004D462B" w:rsidP="006F3544"/>
    <w:p w14:paraId="4B40A78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7E012C0" wp14:editId="1A3C4D1C">
            <wp:extent cx="3130550" cy="2275840"/>
            <wp:effectExtent l="0" t="0" r="0" b="0"/>
            <wp:docPr id="1223" name="Picture 1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/>
                    <pic:cNvPicPr>
                      <a:picLocks noChangeAspect="1" noChangeArrowheads="1"/>
                    </pic:cNvPicPr>
                  </pic:nvPicPr>
                  <pic:blipFill>
                    <a:blip r:embed="rId6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7E3DA" w14:textId="77777777" w:rsidR="004D462B" w:rsidRDefault="004D462B" w:rsidP="00263C9E">
      <w:pPr>
        <w:jc w:val="center"/>
      </w:pPr>
    </w:p>
    <w:p w14:paraId="4E9CD4B2" w14:textId="77777777" w:rsidR="004D462B" w:rsidRDefault="004D462B" w:rsidP="00263C9E">
      <w:pPr>
        <w:jc w:val="center"/>
      </w:pPr>
    </w:p>
    <w:p w14:paraId="71989AD6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666F13C" wp14:editId="064137E8">
            <wp:extent cx="3130550" cy="2275840"/>
            <wp:effectExtent l="0" t="0" r="0" b="0"/>
            <wp:docPr id="1224" name="Picture 1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/>
                    <pic:cNvPicPr>
                      <a:picLocks noChangeAspect="1" noChangeArrowheads="1"/>
                    </pic:cNvPicPr>
                  </pic:nvPicPr>
                  <pic:blipFill>
                    <a:blip r:embed="rId6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EC59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45696" behindDoc="1" locked="0" layoutInCell="0" allowOverlap="1" wp14:anchorId="0F0A8019" wp14:editId="20E0F72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2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C60C2E" id="AutoShape 5" o:spid="_x0000_s1026" style="position:absolute;margin-left:331.5pt;margin-top:0;width:382.7pt;height:269.3pt;z-index:-250870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PoJM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4672" behindDoc="1" locked="0" layoutInCell="0" allowOverlap="1" wp14:anchorId="717581BB" wp14:editId="43FECD7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2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ECF757" id="AutoShape 4" o:spid="_x0000_s1026" style="position:absolute;margin-left:0;margin-top:0;width:382.7pt;height:269.3pt;z-index:-250871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Sdz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utSdz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3648" behindDoc="1" locked="0" layoutInCell="0" allowOverlap="1" wp14:anchorId="211DCCEA" wp14:editId="0F4AEFB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2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8AD358D" id="AutoShape 3" o:spid="_x0000_s1026" style="position:absolute;margin-left:331.5pt;margin-top:0;width:382.7pt;height:269.3pt;z-index:-250872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d+DLAIAADo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KLXfg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2624" behindDoc="1" locked="0" layoutInCell="0" allowOverlap="1" wp14:anchorId="48DA4C77" wp14:editId="79B4520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2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7F27A3" id="AutoShape 2" o:spid="_x0000_s1026" style="position:absolute;margin-left:0;margin-top:0;width:382.7pt;height:269.3pt;z-index:-250873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Bl6rJs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80FB55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5BC1730" wp14:editId="6BD23FE9">
            <wp:extent cx="3130550" cy="2275840"/>
            <wp:effectExtent l="0" t="0" r="0" b="0"/>
            <wp:docPr id="1229" name="Picture 1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/>
                    <pic:cNvPicPr>
                      <a:picLocks noChangeAspect="1" noChangeArrowheads="1"/>
                    </pic:cNvPicPr>
                  </pic:nvPicPr>
                  <pic:blipFill>
                    <a:blip r:embed="rId6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C0453" w14:textId="77777777" w:rsidR="004D462B" w:rsidRDefault="004D462B" w:rsidP="00263C9E">
      <w:pPr>
        <w:jc w:val="center"/>
      </w:pPr>
    </w:p>
    <w:p w14:paraId="0B2EAF75" w14:textId="77777777" w:rsidR="004D462B" w:rsidRDefault="004D462B" w:rsidP="00263C9E"/>
    <w:p w14:paraId="190DE40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BEAC5AD" wp14:editId="78AE7DBF">
            <wp:extent cx="3130550" cy="2275840"/>
            <wp:effectExtent l="0" t="0" r="0" b="0"/>
            <wp:docPr id="1230" name="Picture 1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4"/>
                    <pic:cNvPicPr>
                      <a:picLocks noChangeAspect="1" noChangeArrowheads="1"/>
                    </pic:cNvPicPr>
                  </pic:nvPicPr>
                  <pic:blipFill>
                    <a:blip r:embed="rId6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20084" w14:textId="77777777" w:rsidR="004D462B" w:rsidRDefault="004D462B" w:rsidP="00263C9E">
      <w:pPr>
        <w:jc w:val="center"/>
      </w:pPr>
    </w:p>
    <w:p w14:paraId="130A9A3A" w14:textId="77777777" w:rsidR="004D462B" w:rsidRDefault="004D462B" w:rsidP="00263C9E">
      <w:pPr>
        <w:jc w:val="center"/>
      </w:pPr>
    </w:p>
    <w:p w14:paraId="18CB677C" w14:textId="77777777" w:rsidR="004D462B" w:rsidRDefault="004D462B" w:rsidP="00263C9E">
      <w:pPr>
        <w:jc w:val="center"/>
      </w:pPr>
    </w:p>
    <w:p w14:paraId="4E4DAD4E" w14:textId="77777777" w:rsidR="004D462B" w:rsidRDefault="004D462B" w:rsidP="006F3544"/>
    <w:p w14:paraId="14FE581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91B0AFC" wp14:editId="7D815676">
            <wp:extent cx="3130550" cy="2275840"/>
            <wp:effectExtent l="0" t="0" r="0" b="0"/>
            <wp:docPr id="1231" name="Picture 1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"/>
                    <pic:cNvPicPr>
                      <a:picLocks noChangeAspect="1" noChangeArrowheads="1"/>
                    </pic:cNvPicPr>
                  </pic:nvPicPr>
                  <pic:blipFill>
                    <a:blip r:embed="rId6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61A28" w14:textId="77777777" w:rsidR="004D462B" w:rsidRDefault="004D462B" w:rsidP="00263C9E">
      <w:pPr>
        <w:jc w:val="center"/>
      </w:pPr>
    </w:p>
    <w:p w14:paraId="3FA66C63" w14:textId="77777777" w:rsidR="004D462B" w:rsidRDefault="004D462B" w:rsidP="00263C9E">
      <w:pPr>
        <w:jc w:val="center"/>
      </w:pPr>
    </w:p>
    <w:p w14:paraId="6E98F58B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5DEE2CD" wp14:editId="32AFCF14">
            <wp:extent cx="3130550" cy="2275840"/>
            <wp:effectExtent l="0" t="0" r="0" b="0"/>
            <wp:docPr id="1232" name="Picture 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/>
                    <pic:cNvPicPr>
                      <a:picLocks noChangeAspect="1" noChangeArrowheads="1"/>
                    </pic:cNvPicPr>
                  </pic:nvPicPr>
                  <pic:blipFill>
                    <a:blip r:embed="rId6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0BEB1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50816" behindDoc="1" locked="0" layoutInCell="0" allowOverlap="1" wp14:anchorId="1DA80EBB" wp14:editId="5349D4F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3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BB481D4" id="AutoShape 5" o:spid="_x0000_s1026" style="position:absolute;margin-left:331.5pt;margin-top:0;width:382.7pt;height:269.3pt;z-index:-250865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vbfLAIAADo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wZL23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9792" behindDoc="1" locked="0" layoutInCell="0" allowOverlap="1" wp14:anchorId="527B773F" wp14:editId="659A873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3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412B31C" id="AutoShape 4" o:spid="_x0000_s1026" style="position:absolute;margin-left:0;margin-top:0;width:382.7pt;height:269.3pt;z-index:-250866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QCH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QMQC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8768" behindDoc="1" locked="0" layoutInCell="0" allowOverlap="1" wp14:anchorId="74427FA7" wp14:editId="362823B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3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AAE5BA" id="AutoShape 3" o:spid="_x0000_s1026" style="position:absolute;margin-left:331.5pt;margin-top:0;width:382.7pt;height:269.3pt;z-index:-250867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fh3LAIAADo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ljH4d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7744" behindDoc="1" locked="0" layoutInCell="0" allowOverlap="1" wp14:anchorId="3CEF6C5D" wp14:editId="481D04C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3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BDF7DA" id="AutoShape 2" o:spid="_x0000_s1026" style="position:absolute;margin-left:0;margin-top:0;width:382.7pt;height:269.3pt;z-index:-250868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EwPLAIAADo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9yRMD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6708D6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C4DFE39" wp14:editId="771E8AB3">
            <wp:extent cx="3130550" cy="2275840"/>
            <wp:effectExtent l="0" t="0" r="0" b="0"/>
            <wp:docPr id="1237" name="Picture 1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"/>
                    <pic:cNvPicPr>
                      <a:picLocks noChangeAspect="1" noChangeArrowheads="1"/>
                    </pic:cNvPicPr>
                  </pic:nvPicPr>
                  <pic:blipFill>
                    <a:blip r:embed="rId6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D810F" w14:textId="77777777" w:rsidR="004D462B" w:rsidRDefault="004D462B" w:rsidP="00263C9E">
      <w:pPr>
        <w:jc w:val="center"/>
      </w:pPr>
    </w:p>
    <w:p w14:paraId="007CF1B9" w14:textId="77777777" w:rsidR="004D462B" w:rsidRDefault="004D462B" w:rsidP="00263C9E"/>
    <w:p w14:paraId="5451EE7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9BBE57E" wp14:editId="68600556">
            <wp:extent cx="3130550" cy="2275840"/>
            <wp:effectExtent l="0" t="0" r="0" b="0"/>
            <wp:docPr id="1238" name="Picture 1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8"/>
                    <pic:cNvPicPr>
                      <a:picLocks noChangeAspect="1" noChangeArrowheads="1"/>
                    </pic:cNvPicPr>
                  </pic:nvPicPr>
                  <pic:blipFill>
                    <a:blip r:embed="rId6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553A5" w14:textId="77777777" w:rsidR="004D462B" w:rsidRDefault="004D462B" w:rsidP="00263C9E">
      <w:pPr>
        <w:jc w:val="center"/>
      </w:pPr>
    </w:p>
    <w:p w14:paraId="26D6CA25" w14:textId="77777777" w:rsidR="004D462B" w:rsidRDefault="004D462B" w:rsidP="00263C9E">
      <w:pPr>
        <w:jc w:val="center"/>
      </w:pPr>
    </w:p>
    <w:p w14:paraId="1915A1D2" w14:textId="77777777" w:rsidR="004D462B" w:rsidRDefault="004D462B" w:rsidP="00263C9E">
      <w:pPr>
        <w:jc w:val="center"/>
      </w:pPr>
    </w:p>
    <w:p w14:paraId="6DEDA77D" w14:textId="77777777" w:rsidR="004D462B" w:rsidRDefault="004D462B" w:rsidP="006F3544"/>
    <w:p w14:paraId="513F5B1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6B9AA08" wp14:editId="5BBCBD10">
            <wp:extent cx="3130550" cy="2275840"/>
            <wp:effectExtent l="0" t="0" r="0" b="0"/>
            <wp:docPr id="1239" name="Picture 1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/>
                    <pic:cNvPicPr>
                      <a:picLocks noChangeAspect="1" noChangeArrowheads="1"/>
                    </pic:cNvPicPr>
                  </pic:nvPicPr>
                  <pic:blipFill>
                    <a:blip r:embed="rId6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5BAB4" w14:textId="77777777" w:rsidR="004D462B" w:rsidRDefault="004D462B" w:rsidP="00263C9E">
      <w:pPr>
        <w:jc w:val="center"/>
      </w:pPr>
    </w:p>
    <w:p w14:paraId="392833DA" w14:textId="77777777" w:rsidR="004D462B" w:rsidRDefault="004D462B" w:rsidP="00263C9E">
      <w:pPr>
        <w:jc w:val="center"/>
      </w:pPr>
    </w:p>
    <w:p w14:paraId="565A0F55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2ADE594" wp14:editId="144D45A5">
            <wp:extent cx="3130550" cy="2275840"/>
            <wp:effectExtent l="0" t="0" r="0" b="0"/>
            <wp:docPr id="1240" name="Picture 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0"/>
                    <pic:cNvPicPr>
                      <a:picLocks noChangeAspect="1" noChangeArrowheads="1"/>
                    </pic:cNvPicPr>
                  </pic:nvPicPr>
                  <pic:blipFill>
                    <a:blip r:embed="rId6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B0140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55936" behindDoc="1" locked="0" layoutInCell="0" allowOverlap="1" wp14:anchorId="73758D8D" wp14:editId="7FC4466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4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0986DE" id="AutoShape 5" o:spid="_x0000_s1026" style="position:absolute;margin-left:331.5pt;margin-top:0;width:382.7pt;height:269.3pt;z-index:-250860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VQe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o3VQ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4912" behindDoc="1" locked="0" layoutInCell="0" allowOverlap="1" wp14:anchorId="27CE5BCD" wp14:editId="32A494B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4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A89DF19" id="AutoShape 4" o:spid="_x0000_s1026" style="position:absolute;margin-left:0;margin-top:0;width:382.7pt;height:269.3pt;z-index:-250861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OBm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JyOBm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3888" behindDoc="1" locked="0" layoutInCell="0" allowOverlap="1" wp14:anchorId="6EEA6175" wp14:editId="30A9C70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4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784939" id="AutoShape 3" o:spid="_x0000_s1026" style="position:absolute;margin-left:331.5pt;margin-top:0;width:382.7pt;height:269.3pt;z-index:-250862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D8gYl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2864" behindDoc="1" locked="0" layoutInCell="0" allowOverlap="1" wp14:anchorId="7C46402B" wp14:editId="2E18BAE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4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A5CF2EE" id="AutoShape 2" o:spid="_x0000_s1026" style="position:absolute;margin-left:0;margin-top:0;width:382.7pt;height:269.3pt;z-index:-250863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+7O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ea+7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93BD82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5C68DAE" wp14:editId="2D35FF50">
            <wp:extent cx="3130550" cy="2275840"/>
            <wp:effectExtent l="0" t="0" r="0" b="0"/>
            <wp:docPr id="1245" name="Picture 1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/>
                    <pic:cNvPicPr>
                      <a:picLocks noChangeAspect="1" noChangeArrowheads="1"/>
                    </pic:cNvPicPr>
                  </pic:nvPicPr>
                  <pic:blipFill>
                    <a:blip r:embed="rId6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48B3" w14:textId="77777777" w:rsidR="004D462B" w:rsidRDefault="004D462B" w:rsidP="00263C9E">
      <w:pPr>
        <w:jc w:val="center"/>
      </w:pPr>
    </w:p>
    <w:p w14:paraId="5BF4C548" w14:textId="77777777" w:rsidR="004D462B" w:rsidRDefault="004D462B" w:rsidP="00263C9E"/>
    <w:p w14:paraId="5841353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B907542" wp14:editId="3FEF2C9C">
            <wp:extent cx="3130550" cy="2275840"/>
            <wp:effectExtent l="0" t="0" r="0" b="0"/>
            <wp:docPr id="1246" name="Picture 1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/>
                    <pic:cNvPicPr>
                      <a:picLocks noChangeAspect="1" noChangeArrowheads="1"/>
                    </pic:cNvPicPr>
                  </pic:nvPicPr>
                  <pic:blipFill>
                    <a:blip r:embed="rId6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38BEB" w14:textId="77777777" w:rsidR="004D462B" w:rsidRDefault="004D462B" w:rsidP="00263C9E">
      <w:pPr>
        <w:jc w:val="center"/>
      </w:pPr>
    </w:p>
    <w:p w14:paraId="153BA9C3" w14:textId="77777777" w:rsidR="004D462B" w:rsidRDefault="004D462B" w:rsidP="00263C9E">
      <w:pPr>
        <w:jc w:val="center"/>
      </w:pPr>
    </w:p>
    <w:p w14:paraId="2CEC6D31" w14:textId="77777777" w:rsidR="004D462B" w:rsidRDefault="004D462B" w:rsidP="00263C9E">
      <w:pPr>
        <w:jc w:val="center"/>
      </w:pPr>
    </w:p>
    <w:p w14:paraId="0525B1FE" w14:textId="77777777" w:rsidR="004D462B" w:rsidRDefault="004D462B" w:rsidP="006F3544"/>
    <w:p w14:paraId="122A11C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58F2906" wp14:editId="7025A88A">
            <wp:extent cx="3130550" cy="2275840"/>
            <wp:effectExtent l="0" t="0" r="0" b="0"/>
            <wp:docPr id="1247" name="Picture 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3"/>
                    <pic:cNvPicPr>
                      <a:picLocks noChangeAspect="1" noChangeArrowheads="1"/>
                    </pic:cNvPicPr>
                  </pic:nvPicPr>
                  <pic:blipFill>
                    <a:blip r:embed="rId6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9A59C" w14:textId="77777777" w:rsidR="004D462B" w:rsidRDefault="004D462B" w:rsidP="00263C9E">
      <w:pPr>
        <w:jc w:val="center"/>
      </w:pPr>
    </w:p>
    <w:p w14:paraId="6E533E17" w14:textId="77777777" w:rsidR="004D462B" w:rsidRDefault="004D462B" w:rsidP="00263C9E">
      <w:pPr>
        <w:jc w:val="center"/>
      </w:pPr>
    </w:p>
    <w:p w14:paraId="0A81F244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FBF9C68" wp14:editId="24E03FBD">
            <wp:extent cx="3130550" cy="2275840"/>
            <wp:effectExtent l="0" t="0" r="0" b="0"/>
            <wp:docPr id="1248" name="Picture 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"/>
                    <pic:cNvPicPr>
                      <a:picLocks noChangeAspect="1" noChangeArrowheads="1"/>
                    </pic:cNvPicPr>
                  </pic:nvPicPr>
                  <pic:blipFill>
                    <a:blip r:embed="rId6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7E28F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61056" behindDoc="1" locked="0" layoutInCell="0" allowOverlap="1" wp14:anchorId="49F9F62C" wp14:editId="1565DEE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4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16A7EB8" id="AutoShape 5" o:spid="_x0000_s1026" style="position:absolute;margin-left:331.5pt;margin-top:0;width:382.7pt;height:269.3pt;z-index:-250855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IsdF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0032" behindDoc="1" locked="0" layoutInCell="0" allowOverlap="1" wp14:anchorId="00246955" wp14:editId="0FE9A49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5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1F6D25" id="AutoShape 4" o:spid="_x0000_s1026" style="position:absolute;margin-left:0;margin-top:0;width:382.7pt;height:269.3pt;z-index:-250856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MeS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3TMe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9008" behindDoc="1" locked="0" layoutInCell="0" allowOverlap="1" wp14:anchorId="115B1B7B" wp14:editId="6F3A067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5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AEE70CC" id="AutoShape 3" o:spid="_x0000_s1026" style="position:absolute;margin-left:331.5pt;margin-top:0;width:382.7pt;height:269.3pt;z-index:-250857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sUw/Y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7984" behindDoc="1" locked="0" layoutInCell="0" allowOverlap="1" wp14:anchorId="201806BE" wp14:editId="54C7738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5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0B39C96" id="AutoShape 2" o:spid="_x0000_s1026" style="position:absolute;margin-left:0;margin-top:0;width:382.7pt;height:269.3pt;z-index:-250858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QWYsa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8FB693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2A7C6FB" wp14:editId="798942DA">
            <wp:extent cx="3130550" cy="2275840"/>
            <wp:effectExtent l="0" t="0" r="0" b="0"/>
            <wp:docPr id="1253" name="Picture 1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5"/>
                    <pic:cNvPicPr>
                      <a:picLocks noChangeAspect="1" noChangeArrowheads="1"/>
                    </pic:cNvPicPr>
                  </pic:nvPicPr>
                  <pic:blipFill>
                    <a:blip r:embed="rId6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FE73F" w14:textId="77777777" w:rsidR="004D462B" w:rsidRDefault="004D462B" w:rsidP="00263C9E">
      <w:pPr>
        <w:jc w:val="center"/>
      </w:pPr>
    </w:p>
    <w:p w14:paraId="175769A7" w14:textId="77777777" w:rsidR="004D462B" w:rsidRDefault="004D462B" w:rsidP="00263C9E"/>
    <w:p w14:paraId="0F7CF89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1D6A3D4" wp14:editId="4257C585">
            <wp:extent cx="3130550" cy="2275840"/>
            <wp:effectExtent l="0" t="0" r="0" b="0"/>
            <wp:docPr id="1254" name="Picture 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6"/>
                    <pic:cNvPicPr>
                      <a:picLocks noChangeAspect="1" noChangeArrowheads="1"/>
                    </pic:cNvPicPr>
                  </pic:nvPicPr>
                  <pic:blipFill>
                    <a:blip r:embed="rId6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AB424" w14:textId="77777777" w:rsidR="004D462B" w:rsidRDefault="004D462B" w:rsidP="00263C9E">
      <w:pPr>
        <w:jc w:val="center"/>
      </w:pPr>
    </w:p>
    <w:p w14:paraId="5ABDB4C0" w14:textId="77777777" w:rsidR="004D462B" w:rsidRDefault="004D462B" w:rsidP="00263C9E">
      <w:pPr>
        <w:jc w:val="center"/>
      </w:pPr>
    </w:p>
    <w:p w14:paraId="3ACC0444" w14:textId="77777777" w:rsidR="004D462B" w:rsidRDefault="004D462B" w:rsidP="00263C9E">
      <w:pPr>
        <w:jc w:val="center"/>
      </w:pPr>
    </w:p>
    <w:p w14:paraId="3FCC685D" w14:textId="77777777" w:rsidR="004D462B" w:rsidRDefault="004D462B" w:rsidP="006F3544"/>
    <w:p w14:paraId="1FCC927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C41606D" wp14:editId="331CF8A9">
            <wp:extent cx="3130550" cy="2275840"/>
            <wp:effectExtent l="0" t="0" r="0" b="0"/>
            <wp:docPr id="1255" name="Picture 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"/>
                    <pic:cNvPicPr>
                      <a:picLocks noChangeAspect="1" noChangeArrowheads="1"/>
                    </pic:cNvPicPr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B1761" w14:textId="77777777" w:rsidR="004D462B" w:rsidRDefault="004D462B" w:rsidP="00263C9E">
      <w:pPr>
        <w:jc w:val="center"/>
      </w:pPr>
    </w:p>
    <w:p w14:paraId="585C904C" w14:textId="77777777" w:rsidR="004D462B" w:rsidRDefault="004D462B" w:rsidP="00263C9E">
      <w:pPr>
        <w:jc w:val="center"/>
      </w:pPr>
    </w:p>
    <w:p w14:paraId="721885F4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97C34AC" wp14:editId="2CFD9D0D">
            <wp:extent cx="3130550" cy="2275840"/>
            <wp:effectExtent l="0" t="0" r="0" b="0"/>
            <wp:docPr id="1256" name="Picture 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"/>
                    <pic:cNvPicPr>
                      <a:picLocks noChangeAspect="1" noChangeArrowheads="1"/>
                    </pic:cNvPicPr>
                  </pic:nvPicPr>
                  <pic:blipFill>
                    <a:blip r:embed="rId6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7D362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66176" behindDoc="1" locked="0" layoutInCell="0" allowOverlap="1" wp14:anchorId="187ECB39" wp14:editId="534718D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5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F850888" id="AutoShape 5" o:spid="_x0000_s1026" style="position:absolute;margin-left:331.5pt;margin-top:0;width:382.7pt;height:269.3pt;z-index:-250850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zHKKwIAADo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m7zHK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5152" behindDoc="1" locked="0" layoutInCell="0" allowOverlap="1" wp14:anchorId="69907606" wp14:editId="660CAB6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5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E53803" id="AutoShape 4" o:spid="_x0000_s1026" style="position:absolute;margin-left:0;margin-top:0;width:382.7pt;height:269.3pt;z-index:-250851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ELS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XIEL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4128" behindDoc="1" locked="0" layoutInCell="0" allowOverlap="1" wp14:anchorId="0F198058" wp14:editId="605D5A3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5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859258" id="AutoShape 3" o:spid="_x0000_s1026" style="position:absolute;margin-left:331.5pt;margin-top:0;width:382.7pt;height:269.3pt;z-index:-250852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LoiLAIAADo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0SC6I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3104" behindDoc="1" locked="0" layoutInCell="0" allowOverlap="1" wp14:anchorId="785B4DFD" wp14:editId="61CBEAD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6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0CAC7B" id="AutoShape 2" o:spid="_x0000_s1026" style="position:absolute;margin-left:0;margin-top:0;width:382.7pt;height:269.3pt;z-index:-250853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jZND9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FD5264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6FCB409" wp14:editId="0793A220">
            <wp:extent cx="3130550" cy="2275840"/>
            <wp:effectExtent l="0" t="0" r="0" b="0"/>
            <wp:docPr id="1261" name="Picture 1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9"/>
                    <pic:cNvPicPr>
                      <a:picLocks noChangeAspect="1" noChangeArrowheads="1"/>
                    </pic:cNvPicPr>
                  </pic:nvPicPr>
                  <pic:blipFill>
                    <a:blip r:embed="rId6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9424F" w14:textId="77777777" w:rsidR="004D462B" w:rsidRDefault="004D462B" w:rsidP="00263C9E">
      <w:pPr>
        <w:jc w:val="center"/>
      </w:pPr>
    </w:p>
    <w:p w14:paraId="1CE1C178" w14:textId="77777777" w:rsidR="004D462B" w:rsidRDefault="004D462B" w:rsidP="00263C9E"/>
    <w:p w14:paraId="1BC7DA4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5BF6BD5" wp14:editId="5B98ABC9">
            <wp:extent cx="3130550" cy="2275840"/>
            <wp:effectExtent l="0" t="0" r="0" b="0"/>
            <wp:docPr id="1262" name="Picture 1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"/>
                    <pic:cNvPicPr>
                      <a:picLocks noChangeAspect="1" noChangeArrowheads="1"/>
                    </pic:cNvPicPr>
                  </pic:nvPicPr>
                  <pic:blipFill>
                    <a:blip r:embed="rId6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EC7A3" w14:textId="77777777" w:rsidR="004D462B" w:rsidRDefault="004D462B" w:rsidP="00263C9E">
      <w:pPr>
        <w:jc w:val="center"/>
      </w:pPr>
    </w:p>
    <w:p w14:paraId="1B0DA83C" w14:textId="77777777" w:rsidR="004D462B" w:rsidRDefault="004D462B" w:rsidP="00263C9E">
      <w:pPr>
        <w:jc w:val="center"/>
      </w:pPr>
    </w:p>
    <w:p w14:paraId="75FBCE79" w14:textId="77777777" w:rsidR="004D462B" w:rsidRDefault="004D462B" w:rsidP="00263C9E">
      <w:pPr>
        <w:jc w:val="center"/>
      </w:pPr>
    </w:p>
    <w:p w14:paraId="582CFF80" w14:textId="77777777" w:rsidR="004D462B" w:rsidRDefault="004D462B" w:rsidP="006F3544"/>
    <w:p w14:paraId="5152C1F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B031CF5" wp14:editId="117A9BCD">
            <wp:extent cx="3130550" cy="2275840"/>
            <wp:effectExtent l="0" t="0" r="0" b="0"/>
            <wp:docPr id="1263" name="Picture 1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/>
                    <pic:cNvPicPr>
                      <a:picLocks noChangeAspect="1" noChangeArrowheads="1"/>
                    </pic:cNvPicPr>
                  </pic:nvPicPr>
                  <pic:blipFill>
                    <a:blip r:embed="rId6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81338" w14:textId="77777777" w:rsidR="004D462B" w:rsidRDefault="004D462B" w:rsidP="00263C9E">
      <w:pPr>
        <w:jc w:val="center"/>
      </w:pPr>
    </w:p>
    <w:p w14:paraId="58363A29" w14:textId="77777777" w:rsidR="004D462B" w:rsidRDefault="004D462B" w:rsidP="00263C9E">
      <w:pPr>
        <w:jc w:val="center"/>
      </w:pPr>
    </w:p>
    <w:p w14:paraId="3362299C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7B7D52D" wp14:editId="5279E0AF">
            <wp:extent cx="3130550" cy="2275840"/>
            <wp:effectExtent l="0" t="0" r="0" b="0"/>
            <wp:docPr id="1264" name="Picture 1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"/>
                    <pic:cNvPicPr>
                      <a:picLocks noChangeAspect="1" noChangeArrowheads="1"/>
                    </pic:cNvPicPr>
                  </pic:nvPicPr>
                  <pic:blipFill>
                    <a:blip r:embed="rId6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32308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71296" behindDoc="1" locked="0" layoutInCell="0" allowOverlap="1" wp14:anchorId="28AD8267" wp14:editId="2370615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6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F4505A" id="AutoShape 5" o:spid="_x0000_s1026" style="position:absolute;margin-left:331.5pt;margin-top:0;width:382.7pt;height:269.3pt;z-index:-250845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motKwIAADo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V0mot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0272" behindDoc="1" locked="0" layoutInCell="0" allowOverlap="1" wp14:anchorId="2952273C" wp14:editId="4FB7F53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6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A5B41E" id="AutoShape 4" o:spid="_x0000_s1026" style="position:absolute;margin-left:0;margin-top:0;width:382.7pt;height:269.3pt;z-index:-250846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0x95V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9248" behindDoc="1" locked="0" layoutInCell="0" allowOverlap="1" wp14:anchorId="5F477009" wp14:editId="52A1EB6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6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403C08C" id="AutoShape 3" o:spid="_x0000_s1026" style="position:absolute;margin-left:331.5pt;margin-top:0;width:382.7pt;height:269.3pt;z-index:-250847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Mscmp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8224" behindDoc="1" locked="0" layoutInCell="0" allowOverlap="1" wp14:anchorId="28D18C7E" wp14:editId="0A0773B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323FC67" id="AutoShape 2" o:spid="_x0000_s1026" style="position:absolute;margin-left:0;margin-top:0;width:382.7pt;height:269.3pt;z-index:-250848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DCFW9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FC3D02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AEF51A7" wp14:editId="2A1C5E84">
            <wp:extent cx="3130550" cy="2275840"/>
            <wp:effectExtent l="0" t="0" r="0" b="0"/>
            <wp:docPr id="1269" name="Picture 1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3"/>
                    <pic:cNvPicPr>
                      <a:picLocks noChangeAspect="1" noChangeArrowheads="1"/>
                    </pic:cNvPicPr>
                  </pic:nvPicPr>
                  <pic:blipFill>
                    <a:blip r:embed="rId6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7297" w14:textId="77777777" w:rsidR="004D462B" w:rsidRDefault="004D462B" w:rsidP="00263C9E">
      <w:pPr>
        <w:jc w:val="center"/>
      </w:pPr>
    </w:p>
    <w:p w14:paraId="3636EAB1" w14:textId="77777777" w:rsidR="004D462B" w:rsidRDefault="004D462B" w:rsidP="00263C9E"/>
    <w:p w14:paraId="73D647F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D62C88B" wp14:editId="71B4471F">
            <wp:extent cx="3130550" cy="2275840"/>
            <wp:effectExtent l="0" t="0" r="0" b="0"/>
            <wp:docPr id="1270" name="Picture 1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"/>
                    <pic:cNvPicPr>
                      <a:picLocks noChangeAspect="1" noChangeArrowheads="1"/>
                    </pic:cNvPicPr>
                  </pic:nvPicPr>
                  <pic:blipFill>
                    <a:blip r:embed="rId6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49DE2" w14:textId="77777777" w:rsidR="004D462B" w:rsidRDefault="004D462B" w:rsidP="00263C9E">
      <w:pPr>
        <w:jc w:val="center"/>
      </w:pPr>
    </w:p>
    <w:p w14:paraId="2679D360" w14:textId="77777777" w:rsidR="004D462B" w:rsidRDefault="004D462B" w:rsidP="00263C9E">
      <w:pPr>
        <w:jc w:val="center"/>
      </w:pPr>
    </w:p>
    <w:p w14:paraId="2AAECF7C" w14:textId="77777777" w:rsidR="004D462B" w:rsidRDefault="004D462B" w:rsidP="00263C9E">
      <w:pPr>
        <w:jc w:val="center"/>
      </w:pPr>
    </w:p>
    <w:p w14:paraId="0F5A9813" w14:textId="77777777" w:rsidR="004D462B" w:rsidRDefault="004D462B" w:rsidP="006F3544"/>
    <w:p w14:paraId="2188C41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C196D2B" wp14:editId="667DDCAA">
            <wp:extent cx="3130550" cy="2275840"/>
            <wp:effectExtent l="0" t="0" r="0" b="0"/>
            <wp:docPr id="1271" name="Picture 1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"/>
                    <pic:cNvPicPr>
                      <a:picLocks noChangeAspect="1" noChangeArrowheads="1"/>
                    </pic:cNvPicPr>
                  </pic:nvPicPr>
                  <pic:blipFill>
                    <a:blip r:embed="rId6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70F6E" w14:textId="77777777" w:rsidR="004D462B" w:rsidRDefault="004D462B" w:rsidP="00263C9E">
      <w:pPr>
        <w:jc w:val="center"/>
      </w:pPr>
    </w:p>
    <w:p w14:paraId="5377B278" w14:textId="77777777" w:rsidR="004D462B" w:rsidRDefault="004D462B" w:rsidP="00263C9E">
      <w:pPr>
        <w:jc w:val="center"/>
      </w:pPr>
    </w:p>
    <w:p w14:paraId="320698AF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58761FE" wp14:editId="35C706E5">
            <wp:extent cx="3130550" cy="2275840"/>
            <wp:effectExtent l="0" t="0" r="0" b="0"/>
            <wp:docPr id="1272" name="Picture 1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"/>
                    <pic:cNvPicPr>
                      <a:picLocks noChangeAspect="1" noChangeArrowheads="1"/>
                    </pic:cNvPicPr>
                  </pic:nvPicPr>
                  <pic:blipFill>
                    <a:blip r:embed="rId6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C4B6A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76416" behindDoc="1" locked="0" layoutInCell="0" allowOverlap="1" wp14:anchorId="2F604CD2" wp14:editId="1C6FCEA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7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E95301" id="AutoShape 5" o:spid="_x0000_s1026" style="position:absolute;margin-left:331.5pt;margin-top:0;width:382.7pt;height:269.3pt;z-index:-250840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A/5LAIAADo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2+AP+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5392" behindDoc="1" locked="0" layoutInCell="0" allowOverlap="1" wp14:anchorId="0857EFFB" wp14:editId="309E27B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7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1710F9" id="AutoShape 4" o:spid="_x0000_s1026" style="position:absolute;margin-left:0;margin-top:0;width:382.7pt;height:269.3pt;z-index:-250841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/mhKwIAADo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KQ/m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4368" behindDoc="1" locked="0" layoutInCell="0" allowOverlap="1" wp14:anchorId="3E661515" wp14:editId="6D43A7A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7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0588ADD" id="AutoShape 3" o:spid="_x0000_s1026" style="position:absolute;margin-left:331.5pt;margin-top:0;width:382.7pt;height:269.3pt;z-index:-250842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wFR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MQwF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3344" behindDoc="1" locked="0" layoutInCell="0" allowOverlap="1" wp14:anchorId="5783E0D9" wp14:editId="7955D8B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7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D34DE2" id="AutoShape 2" o:spid="_x0000_s1026" style="position:absolute;margin-left:0;margin-top:0;width:382.7pt;height:269.3pt;z-index:-250843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tVrUp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285F32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D68F126" wp14:editId="6DF83005">
            <wp:extent cx="3130550" cy="2275840"/>
            <wp:effectExtent l="0" t="0" r="0" b="0"/>
            <wp:docPr id="1277" name="Picture 1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"/>
                    <pic:cNvPicPr>
                      <a:picLocks noChangeAspect="1" noChangeArrowheads="1"/>
                    </pic:cNvPicPr>
                  </pic:nvPicPr>
                  <pic:blipFill>
                    <a:blip r:embed="rId6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F0519" w14:textId="77777777" w:rsidR="004D462B" w:rsidRDefault="004D462B" w:rsidP="00263C9E">
      <w:pPr>
        <w:jc w:val="center"/>
      </w:pPr>
    </w:p>
    <w:p w14:paraId="5C0384AB" w14:textId="77777777" w:rsidR="004D462B" w:rsidRDefault="004D462B" w:rsidP="00263C9E"/>
    <w:p w14:paraId="0E05863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5571B56" wp14:editId="59C0A542">
            <wp:extent cx="3130550" cy="2275840"/>
            <wp:effectExtent l="0" t="0" r="0" b="0"/>
            <wp:docPr id="1278" name="Picture 1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/>
                    <pic:cNvPicPr>
                      <a:picLocks noChangeAspect="1" noChangeArrowheads="1"/>
                    </pic:cNvPicPr>
                  </pic:nvPicPr>
                  <pic:blipFill>
                    <a:blip r:embed="rId6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B9E24" w14:textId="77777777" w:rsidR="004D462B" w:rsidRDefault="004D462B" w:rsidP="00263C9E">
      <w:pPr>
        <w:jc w:val="center"/>
      </w:pPr>
    </w:p>
    <w:p w14:paraId="43EE8599" w14:textId="77777777" w:rsidR="004D462B" w:rsidRDefault="004D462B" w:rsidP="00263C9E">
      <w:pPr>
        <w:jc w:val="center"/>
      </w:pPr>
    </w:p>
    <w:p w14:paraId="3088131A" w14:textId="77777777" w:rsidR="004D462B" w:rsidRDefault="004D462B" w:rsidP="00263C9E">
      <w:pPr>
        <w:jc w:val="center"/>
      </w:pPr>
    </w:p>
    <w:p w14:paraId="6F51A216" w14:textId="77777777" w:rsidR="004D462B" w:rsidRDefault="004D462B" w:rsidP="006F3544"/>
    <w:p w14:paraId="29C4176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E90A7D9" wp14:editId="1E8405A1">
            <wp:extent cx="3130550" cy="2275840"/>
            <wp:effectExtent l="0" t="0" r="0" b="0"/>
            <wp:docPr id="1279" name="Picture 1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/>
                    <pic:cNvPicPr>
                      <a:picLocks noChangeAspect="1" noChangeArrowheads="1"/>
                    </pic:cNvPicPr>
                  </pic:nvPicPr>
                  <pic:blipFill>
                    <a:blip r:embed="rId6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3D776" w14:textId="77777777" w:rsidR="004D462B" w:rsidRDefault="004D462B" w:rsidP="00263C9E">
      <w:pPr>
        <w:jc w:val="center"/>
      </w:pPr>
    </w:p>
    <w:p w14:paraId="0E2DB76A" w14:textId="77777777" w:rsidR="004D462B" w:rsidRDefault="004D462B" w:rsidP="00263C9E">
      <w:pPr>
        <w:jc w:val="center"/>
      </w:pPr>
    </w:p>
    <w:p w14:paraId="0AE2266B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9D8A424" wp14:editId="171DCAD4">
            <wp:extent cx="3130550" cy="2275840"/>
            <wp:effectExtent l="0" t="0" r="0" b="0"/>
            <wp:docPr id="1280" name="Picture 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"/>
                    <pic:cNvPicPr>
                      <a:picLocks noChangeAspect="1" noChangeArrowheads="1"/>
                    </pic:cNvPicPr>
                  </pic:nvPicPr>
                  <pic:blipFill>
                    <a:blip r:embed="rId6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8803C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81536" behindDoc="1" locked="0" layoutInCell="0" allowOverlap="1" wp14:anchorId="6CFAE102" wp14:editId="6F96FA3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8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BC406C" id="AutoShape 5" o:spid="_x0000_s1026" style="position:absolute;margin-left:331.5pt;margin-top:0;width:382.7pt;height:269.3pt;z-index:-250834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0512" behindDoc="1" locked="0" layoutInCell="0" allowOverlap="1" wp14:anchorId="0E091C5F" wp14:editId="0E9211A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8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9AC70BB" id="AutoShape 4" o:spid="_x0000_s1026" style="position:absolute;margin-left:0;margin-top:0;width:382.7pt;height:269.3pt;z-index:-250835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nXusN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9488" behindDoc="1" locked="0" layoutInCell="0" allowOverlap="1" wp14:anchorId="14BBDC6F" wp14:editId="06043A9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839DB06" id="AutoShape 3" o:spid="_x0000_s1026" style="position:absolute;margin-left:331.5pt;margin-top:0;width:382.7pt;height:269.3pt;z-index:-250836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IV4T/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8464" behindDoc="1" locked="0" layoutInCell="0" allowOverlap="1" wp14:anchorId="6B49338F" wp14:editId="724BDA5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8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46D92D" id="AutoShape 2" o:spid="_x0000_s1026" style="position:absolute;margin-left:0;margin-top:0;width:382.7pt;height:269.3pt;z-index:-250838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w/eW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28C3B7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3039936" wp14:editId="1C199E96">
            <wp:extent cx="3130550" cy="2275840"/>
            <wp:effectExtent l="0" t="0" r="0" b="0"/>
            <wp:docPr id="1285" name="Picture 1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/>
                    <pic:cNvPicPr>
                      <a:picLocks noChangeAspect="1" noChangeArrowheads="1"/>
                    </pic:cNvPicPr>
                  </pic:nvPicPr>
                  <pic:blipFill>
                    <a:blip r:embed="rId6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20A84" w14:textId="77777777" w:rsidR="004D462B" w:rsidRDefault="004D462B" w:rsidP="00263C9E">
      <w:pPr>
        <w:jc w:val="center"/>
      </w:pPr>
    </w:p>
    <w:p w14:paraId="1CEA2BF8" w14:textId="77777777" w:rsidR="004D462B" w:rsidRDefault="004D462B" w:rsidP="00263C9E"/>
    <w:p w14:paraId="5EA57D8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DE59E89" wp14:editId="0CFFB089">
            <wp:extent cx="3130550" cy="2275840"/>
            <wp:effectExtent l="0" t="0" r="0" b="0"/>
            <wp:docPr id="1286" name="Picture 1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"/>
                    <pic:cNvPicPr>
                      <a:picLocks noChangeAspect="1" noChangeArrowheads="1"/>
                    </pic:cNvPicPr>
                  </pic:nvPicPr>
                  <pic:blipFill>
                    <a:blip r:embed="rId6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E1D08" w14:textId="77777777" w:rsidR="004D462B" w:rsidRDefault="004D462B" w:rsidP="00263C9E">
      <w:pPr>
        <w:jc w:val="center"/>
      </w:pPr>
    </w:p>
    <w:p w14:paraId="373C8616" w14:textId="77777777" w:rsidR="004D462B" w:rsidRDefault="004D462B" w:rsidP="00263C9E">
      <w:pPr>
        <w:jc w:val="center"/>
      </w:pPr>
    </w:p>
    <w:p w14:paraId="27F0CD17" w14:textId="77777777" w:rsidR="004D462B" w:rsidRDefault="004D462B" w:rsidP="00263C9E">
      <w:pPr>
        <w:jc w:val="center"/>
      </w:pPr>
    </w:p>
    <w:p w14:paraId="5BF8AFB0" w14:textId="77777777" w:rsidR="004D462B" w:rsidRDefault="004D462B" w:rsidP="006F3544"/>
    <w:p w14:paraId="6E78E5F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824252D" wp14:editId="2DB30C09">
            <wp:extent cx="3130550" cy="2275840"/>
            <wp:effectExtent l="0" t="0" r="0" b="0"/>
            <wp:docPr id="1287" name="Picture 1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"/>
                    <pic:cNvPicPr>
                      <a:picLocks noChangeAspect="1" noChangeArrowheads="1"/>
                    </pic:cNvPicPr>
                  </pic:nvPicPr>
                  <pic:blipFill>
                    <a:blip r:embed="rId6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A9483" w14:textId="77777777" w:rsidR="004D462B" w:rsidRDefault="004D462B" w:rsidP="00263C9E">
      <w:pPr>
        <w:jc w:val="center"/>
      </w:pPr>
    </w:p>
    <w:p w14:paraId="29C03B89" w14:textId="77777777" w:rsidR="004D462B" w:rsidRDefault="004D462B" w:rsidP="00263C9E">
      <w:pPr>
        <w:jc w:val="center"/>
      </w:pPr>
    </w:p>
    <w:p w14:paraId="4EB8B75B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8E18332" wp14:editId="0E72EB69">
            <wp:extent cx="3130550" cy="2275840"/>
            <wp:effectExtent l="0" t="0" r="0" b="0"/>
            <wp:docPr id="1288" name="Picture 1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"/>
                    <pic:cNvPicPr>
                      <a:picLocks noChangeAspect="1" noChangeArrowheads="1"/>
                    </pic:cNvPicPr>
                  </pic:nvPicPr>
                  <pic:blipFill>
                    <a:blip r:embed="rId6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F0DEE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86656" behindDoc="1" locked="0" layoutInCell="0" allowOverlap="1" wp14:anchorId="69BDD13E" wp14:editId="321116E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8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C39B55" id="AutoShape 5" o:spid="_x0000_s1026" style="position:absolute;margin-left:331.5pt;margin-top:0;width:382.7pt;height:269.3pt;z-index:-250829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9o1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mJ9o1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5632" behindDoc="1" locked="0" layoutInCell="0" allowOverlap="1" wp14:anchorId="54A8A4E3" wp14:editId="64CA73C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9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A5D4E90" id="AutoShape 4" o:spid="_x0000_s1026" style="position:absolute;margin-left:0;margin-top:0;width:382.7pt;height:269.3pt;z-index:-250830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4608" behindDoc="1" locked="0" layoutInCell="0" allowOverlap="1" wp14:anchorId="45C9696C" wp14:editId="5ADE27E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9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C0F4D26" id="AutoShape 3" o:spid="_x0000_s1026" style="position:absolute;margin-left:331.5pt;margin-top:0;width:382.7pt;height:269.3pt;z-index:-250831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n9o0C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3584" behindDoc="1" locked="0" layoutInCell="0" allowOverlap="1" wp14:anchorId="17AEAB2F" wp14:editId="22E9D5C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29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9E875EE" id="AutoShape 2" o:spid="_x0000_s1026" style="position:absolute;margin-left:0;margin-top:0;width:382.7pt;height:269.3pt;z-index:-250832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+z4Bx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CA61E3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FBA4957" wp14:editId="289C94F4">
            <wp:extent cx="3130550" cy="2275840"/>
            <wp:effectExtent l="0" t="0" r="0" b="0"/>
            <wp:docPr id="1293" name="Picture 1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"/>
                    <pic:cNvPicPr>
                      <a:picLocks noChangeAspect="1" noChangeArrowheads="1"/>
                    </pic:cNvPicPr>
                  </pic:nvPicPr>
                  <pic:blipFill>
                    <a:blip r:embed="rId6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19A51" w14:textId="77777777" w:rsidR="004D462B" w:rsidRDefault="004D462B" w:rsidP="00263C9E">
      <w:pPr>
        <w:jc w:val="center"/>
      </w:pPr>
    </w:p>
    <w:p w14:paraId="08E9DEB6" w14:textId="77777777" w:rsidR="004D462B" w:rsidRDefault="004D462B" w:rsidP="00263C9E"/>
    <w:p w14:paraId="0F1191F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A0B2258" wp14:editId="38314B4F">
            <wp:extent cx="3130550" cy="2275840"/>
            <wp:effectExtent l="0" t="0" r="0" b="0"/>
            <wp:docPr id="1294" name="Picture 1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"/>
                    <pic:cNvPicPr>
                      <a:picLocks noChangeAspect="1" noChangeArrowheads="1"/>
                    </pic:cNvPicPr>
                  </pic:nvPicPr>
                  <pic:blipFill>
                    <a:blip r:embed="rId6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9336E" w14:textId="77777777" w:rsidR="004D462B" w:rsidRDefault="004D462B" w:rsidP="00263C9E">
      <w:pPr>
        <w:jc w:val="center"/>
      </w:pPr>
    </w:p>
    <w:p w14:paraId="51D6CB1E" w14:textId="77777777" w:rsidR="004D462B" w:rsidRDefault="004D462B" w:rsidP="00263C9E">
      <w:pPr>
        <w:jc w:val="center"/>
      </w:pPr>
    </w:p>
    <w:p w14:paraId="383B14AB" w14:textId="77777777" w:rsidR="004D462B" w:rsidRDefault="004D462B" w:rsidP="00263C9E">
      <w:pPr>
        <w:jc w:val="center"/>
      </w:pPr>
    </w:p>
    <w:p w14:paraId="4D94A4A2" w14:textId="77777777" w:rsidR="004D462B" w:rsidRDefault="004D462B" w:rsidP="006F3544"/>
    <w:p w14:paraId="5A7CC3C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622D829" wp14:editId="11CB7B28">
            <wp:extent cx="3130550" cy="2275840"/>
            <wp:effectExtent l="0" t="0" r="0" b="0"/>
            <wp:docPr id="1295" name="Picture 1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"/>
                    <pic:cNvPicPr>
                      <a:picLocks noChangeAspect="1" noChangeArrowheads="1"/>
                    </pic:cNvPicPr>
                  </pic:nvPicPr>
                  <pic:blipFill>
                    <a:blip r:embed="rId6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E81F9" w14:textId="77777777" w:rsidR="004D462B" w:rsidRDefault="004D462B" w:rsidP="00263C9E">
      <w:pPr>
        <w:jc w:val="center"/>
      </w:pPr>
    </w:p>
    <w:p w14:paraId="4D7D3CDF" w14:textId="77777777" w:rsidR="004D462B" w:rsidRDefault="004D462B" w:rsidP="00263C9E">
      <w:pPr>
        <w:jc w:val="center"/>
      </w:pPr>
    </w:p>
    <w:p w14:paraId="589503F6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6407457" wp14:editId="31BBFA09">
            <wp:extent cx="3130550" cy="2275840"/>
            <wp:effectExtent l="0" t="0" r="0" b="0"/>
            <wp:docPr id="1296" name="Picture 1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/>
                    <pic:cNvPicPr>
                      <a:picLocks noChangeAspect="1" noChangeArrowheads="1"/>
                    </pic:cNvPicPr>
                  </pic:nvPicPr>
                  <pic:blipFill>
                    <a:blip r:embed="rId6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5E31C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91776" behindDoc="1" locked="0" layoutInCell="0" allowOverlap="1" wp14:anchorId="1373E93D" wp14:editId="60C784F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29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42E1AD" id="AutoShape 5" o:spid="_x0000_s1026" style="position:absolute;margin-left:331.5pt;margin-top:0;width:382.7pt;height:269.3pt;z-index:-250824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IeTq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0752" behindDoc="1" locked="0" layoutInCell="0" allowOverlap="1" wp14:anchorId="61445C88" wp14:editId="169EA9B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29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C08A3D" id="AutoShape 4" o:spid="_x0000_s1026" style="position:absolute;margin-left:0;margin-top:0;width:382.7pt;height:269.3pt;z-index:-250825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km5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5tkm5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9728" behindDoc="1" locked="0" layoutInCell="0" allowOverlap="1" wp14:anchorId="5FE1C94A" wp14:editId="73F406B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29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3B19A93" id="AutoShape 3" o:spid="_x0000_s1026" style="position:absolute;margin-left:331.5pt;margin-top:0;width:382.7pt;height:269.3pt;z-index:-250826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/7axS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8704" behindDoc="1" locked="0" layoutInCell="0" allowOverlap="1" wp14:anchorId="73B30E85" wp14:editId="3740F56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0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CC4A53" id="AutoShape 2" o:spid="_x0000_s1026" style="position:absolute;margin-left:0;margin-top:0;width:382.7pt;height:269.3pt;z-index:-250827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wT3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2rwT3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DA694D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2128E30" wp14:editId="2CE59C42">
            <wp:extent cx="3130550" cy="2275840"/>
            <wp:effectExtent l="0" t="0" r="0" b="0"/>
            <wp:docPr id="1301" name="Picture 1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9"/>
                    <pic:cNvPicPr>
                      <a:picLocks noChangeAspect="1" noChangeArrowheads="1"/>
                    </pic:cNvPicPr>
                  </pic:nvPicPr>
                  <pic:blipFill>
                    <a:blip r:embed="rId6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8FCFB" w14:textId="77777777" w:rsidR="004D462B" w:rsidRDefault="004D462B" w:rsidP="00263C9E">
      <w:pPr>
        <w:jc w:val="center"/>
      </w:pPr>
    </w:p>
    <w:p w14:paraId="6FFE1334" w14:textId="77777777" w:rsidR="004D462B" w:rsidRDefault="004D462B" w:rsidP="00263C9E"/>
    <w:p w14:paraId="0133B2E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FA85B20" wp14:editId="78BCE1F1">
            <wp:extent cx="3130550" cy="2275840"/>
            <wp:effectExtent l="0" t="0" r="0" b="0"/>
            <wp:docPr id="1302" name="Picture 1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"/>
                    <pic:cNvPicPr>
                      <a:picLocks noChangeAspect="1" noChangeArrowheads="1"/>
                    </pic:cNvPicPr>
                  </pic:nvPicPr>
                  <pic:blipFill>
                    <a:blip r:embed="rId6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3B31E" w14:textId="77777777" w:rsidR="004D462B" w:rsidRDefault="004D462B" w:rsidP="00263C9E">
      <w:pPr>
        <w:jc w:val="center"/>
      </w:pPr>
    </w:p>
    <w:p w14:paraId="06DB6643" w14:textId="77777777" w:rsidR="004D462B" w:rsidRDefault="004D462B" w:rsidP="00263C9E">
      <w:pPr>
        <w:jc w:val="center"/>
      </w:pPr>
    </w:p>
    <w:p w14:paraId="29EEC78C" w14:textId="77777777" w:rsidR="004D462B" w:rsidRDefault="004D462B" w:rsidP="00263C9E">
      <w:pPr>
        <w:jc w:val="center"/>
      </w:pPr>
    </w:p>
    <w:p w14:paraId="486A09F8" w14:textId="77777777" w:rsidR="004D462B" w:rsidRDefault="004D462B" w:rsidP="006F3544"/>
    <w:p w14:paraId="270D4D3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134DC8E" wp14:editId="63FDECC1">
            <wp:extent cx="3130550" cy="2275840"/>
            <wp:effectExtent l="0" t="0" r="0" b="0"/>
            <wp:docPr id="1303" name="Picture 1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/>
                    <pic:cNvPicPr>
                      <a:picLocks noChangeAspect="1" noChangeArrowheads="1"/>
                    </pic:cNvPicPr>
                  </pic:nvPicPr>
                  <pic:blipFill>
                    <a:blip r:embed="rId6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7A320" w14:textId="77777777" w:rsidR="004D462B" w:rsidRDefault="004D462B" w:rsidP="00263C9E">
      <w:pPr>
        <w:jc w:val="center"/>
      </w:pPr>
    </w:p>
    <w:p w14:paraId="7119D74B" w14:textId="77777777" w:rsidR="004D462B" w:rsidRDefault="004D462B" w:rsidP="00263C9E">
      <w:pPr>
        <w:jc w:val="center"/>
      </w:pPr>
    </w:p>
    <w:p w14:paraId="07653BD4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F7098A9" wp14:editId="3D9D4397">
            <wp:extent cx="3130550" cy="2275840"/>
            <wp:effectExtent l="0" t="0" r="0" b="0"/>
            <wp:docPr id="1304" name="Picture 1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"/>
                    <pic:cNvPicPr>
                      <a:picLocks noChangeAspect="1" noChangeArrowheads="1"/>
                    </pic:cNvPicPr>
                  </pic:nvPicPr>
                  <pic:blipFill>
                    <a:blip r:embed="rId6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4F6ED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96896" behindDoc="1" locked="0" layoutInCell="0" allowOverlap="1" wp14:anchorId="5536DA89" wp14:editId="346A9C1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0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5512765" id="AutoShape 5" o:spid="_x0000_s1026" style="position:absolute;margin-left:331.5pt;margin-top:0;width:382.7pt;height:269.3pt;z-index:-250819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QBm+J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5872" behindDoc="1" locked="0" layoutInCell="0" allowOverlap="1" wp14:anchorId="78F26ABA" wp14:editId="06F55C0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0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C11D93" id="AutoShape 4" o:spid="_x0000_s1026" style="position:absolute;margin-left:0;margin-top:0;width:382.7pt;height:269.3pt;z-index:-250820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ApfLA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IQwKX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4848" behindDoc="1" locked="0" layoutInCell="0" allowOverlap="1" wp14:anchorId="0DD764B6" wp14:editId="1B3F657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90DDFC8" id="AutoShape 3" o:spid="_x0000_s1026" style="position:absolute;margin-left:331.5pt;margin-top:0;width:382.7pt;height:269.3pt;z-index:-250821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Jwzyr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3824" behindDoc="1" locked="0" layoutInCell="0" allowOverlap="1" wp14:anchorId="6A2588A2" wp14:editId="3CF7A45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0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C3E1E9" id="AutoShape 2" o:spid="_x0000_s1026" style="position:absolute;margin-left:0;margin-top:0;width:382.7pt;height:269.3pt;z-index:-250822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4G3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Ww4G3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671C3C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3687041" wp14:editId="58A72E80">
            <wp:extent cx="3130550" cy="2275840"/>
            <wp:effectExtent l="0" t="0" r="0" b="0"/>
            <wp:docPr id="1309" name="Picture 1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/>
                    <pic:cNvPicPr>
                      <a:picLocks noChangeAspect="1" noChangeArrowheads="1"/>
                    </pic:cNvPicPr>
                  </pic:nvPicPr>
                  <pic:blipFill>
                    <a:blip r:embed="rId6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18A47" w14:textId="77777777" w:rsidR="004D462B" w:rsidRDefault="004D462B" w:rsidP="00263C9E">
      <w:pPr>
        <w:jc w:val="center"/>
      </w:pPr>
    </w:p>
    <w:p w14:paraId="1FD2BAD5" w14:textId="77777777" w:rsidR="004D462B" w:rsidRDefault="004D462B" w:rsidP="00263C9E"/>
    <w:p w14:paraId="72564CB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0AFC9E1" wp14:editId="12E08D5D">
            <wp:extent cx="3130550" cy="2275840"/>
            <wp:effectExtent l="0" t="0" r="0" b="0"/>
            <wp:docPr id="1310" name="Picture 1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"/>
                    <pic:cNvPicPr>
                      <a:picLocks noChangeAspect="1" noChangeArrowheads="1"/>
                    </pic:cNvPicPr>
                  </pic:nvPicPr>
                  <pic:blipFill>
                    <a:blip r:embed="rId6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A631E" w14:textId="77777777" w:rsidR="004D462B" w:rsidRDefault="004D462B" w:rsidP="00263C9E">
      <w:pPr>
        <w:jc w:val="center"/>
      </w:pPr>
    </w:p>
    <w:p w14:paraId="3649774D" w14:textId="77777777" w:rsidR="004D462B" w:rsidRDefault="004D462B" w:rsidP="00263C9E">
      <w:pPr>
        <w:jc w:val="center"/>
      </w:pPr>
    </w:p>
    <w:p w14:paraId="3B729320" w14:textId="77777777" w:rsidR="004D462B" w:rsidRDefault="004D462B" w:rsidP="00263C9E">
      <w:pPr>
        <w:jc w:val="center"/>
      </w:pPr>
    </w:p>
    <w:p w14:paraId="3582F769" w14:textId="77777777" w:rsidR="004D462B" w:rsidRDefault="004D462B" w:rsidP="006F3544"/>
    <w:p w14:paraId="7C5A473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B9BED58" wp14:editId="37ED2A87">
            <wp:extent cx="3130550" cy="2275840"/>
            <wp:effectExtent l="0" t="0" r="0" b="0"/>
            <wp:docPr id="1311" name="Picture 1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/>
                    <pic:cNvPicPr>
                      <a:picLocks noChangeAspect="1" noChangeArrowheads="1"/>
                    </pic:cNvPicPr>
                  </pic:nvPicPr>
                  <pic:blipFill>
                    <a:blip r:embed="rId6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BF608" w14:textId="77777777" w:rsidR="004D462B" w:rsidRDefault="004D462B" w:rsidP="00263C9E">
      <w:pPr>
        <w:jc w:val="center"/>
      </w:pPr>
    </w:p>
    <w:p w14:paraId="7ECA68F2" w14:textId="77777777" w:rsidR="004D462B" w:rsidRDefault="004D462B" w:rsidP="00263C9E">
      <w:pPr>
        <w:jc w:val="center"/>
      </w:pPr>
    </w:p>
    <w:p w14:paraId="3628F62A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085438E" wp14:editId="337D4F24">
            <wp:extent cx="3130550" cy="2275840"/>
            <wp:effectExtent l="0" t="0" r="0" b="0"/>
            <wp:docPr id="1312" name="Picture 1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/>
                    <pic:cNvPicPr>
                      <a:picLocks noChangeAspect="1" noChangeArrowheads="1"/>
                    </pic:cNvPicPr>
                  </pic:nvPicPr>
                  <pic:blipFill>
                    <a:blip r:embed="rId6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729C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02016" behindDoc="1" locked="0" layoutInCell="0" allowOverlap="1" wp14:anchorId="6951E687" wp14:editId="0605A9B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EE2307" id="AutoShape 5" o:spid="_x0000_s1026" style="position:absolute;margin-left:331.5pt;margin-top:0;width:382.7pt;height:269.3pt;z-index:-250814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9vzLAIAADo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zivb8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0992" behindDoc="1" locked="0" layoutInCell="0" allowOverlap="1" wp14:anchorId="224C1E02" wp14:editId="5D27EE5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7E62DF" id="AutoShape 4" o:spid="_x0000_s1026" style="position:absolute;margin-left:0;margin-top:0;width:382.7pt;height:269.3pt;z-index:-250815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C2r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fiC2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9968" behindDoc="1" locked="0" layoutInCell="0" allowOverlap="1" wp14:anchorId="5FF07C77" wp14:editId="27E3C5C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1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2F2323" id="AutoShape 3" o:spid="_x0000_s1026" style="position:absolute;margin-left:331.5pt;margin-top:0;width:382.7pt;height:269.3pt;z-index:-250816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NVbLAIAADo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mYjVW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8944" behindDoc="1" locked="0" layoutInCell="0" allowOverlap="1" wp14:anchorId="682780B7" wp14:editId="4E81DE5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9D5310" id="AutoShape 2" o:spid="_x0000_s1026" style="position:absolute;margin-left:0;margin-top:0;width:382.7pt;height:269.3pt;z-index:-250817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WEj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4nWEj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3D1C43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73CBFF2" wp14:editId="209C9429">
            <wp:extent cx="3130550" cy="2275840"/>
            <wp:effectExtent l="0" t="0" r="0" b="0"/>
            <wp:docPr id="1317" name="Picture 1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/>
                    <pic:cNvPicPr>
                      <a:picLocks noChangeAspect="1" noChangeArrowheads="1"/>
                    </pic:cNvPicPr>
                  </pic:nvPicPr>
                  <pic:blipFill>
                    <a:blip r:embed="rId6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F08E" w14:textId="77777777" w:rsidR="004D462B" w:rsidRDefault="004D462B" w:rsidP="00263C9E">
      <w:pPr>
        <w:jc w:val="center"/>
      </w:pPr>
    </w:p>
    <w:p w14:paraId="2EF9667B" w14:textId="77777777" w:rsidR="004D462B" w:rsidRDefault="004D462B" w:rsidP="00263C9E"/>
    <w:p w14:paraId="30DD4FE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1ECBC4A" wp14:editId="62004317">
            <wp:extent cx="3130550" cy="2275840"/>
            <wp:effectExtent l="0" t="0" r="0" b="0"/>
            <wp:docPr id="1318" name="Picture 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/>
                    <pic:cNvPicPr>
                      <a:picLocks noChangeAspect="1" noChangeArrowheads="1"/>
                    </pic:cNvPicPr>
                  </pic:nvPicPr>
                  <pic:blipFill>
                    <a:blip r:embed="rId6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02FBC" w14:textId="77777777" w:rsidR="004D462B" w:rsidRDefault="004D462B" w:rsidP="00263C9E">
      <w:pPr>
        <w:jc w:val="center"/>
      </w:pPr>
    </w:p>
    <w:p w14:paraId="604403B4" w14:textId="77777777" w:rsidR="004D462B" w:rsidRDefault="004D462B" w:rsidP="00263C9E">
      <w:pPr>
        <w:jc w:val="center"/>
      </w:pPr>
    </w:p>
    <w:p w14:paraId="2C4F0A60" w14:textId="77777777" w:rsidR="004D462B" w:rsidRDefault="004D462B" w:rsidP="00263C9E">
      <w:pPr>
        <w:jc w:val="center"/>
      </w:pPr>
    </w:p>
    <w:p w14:paraId="6F4DD39F" w14:textId="77777777" w:rsidR="004D462B" w:rsidRDefault="004D462B" w:rsidP="006F3544"/>
    <w:p w14:paraId="17BC774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F1AABE3" wp14:editId="7D40F7D5">
            <wp:extent cx="3130550" cy="2275840"/>
            <wp:effectExtent l="0" t="0" r="0" b="0"/>
            <wp:docPr id="1319" name="Picture 1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"/>
                    <pic:cNvPicPr>
                      <a:picLocks noChangeAspect="1" noChangeArrowheads="1"/>
                    </pic:cNvPicPr>
                  </pic:nvPicPr>
                  <pic:blipFill>
                    <a:blip r:embed="rId6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4DE4" w14:textId="77777777" w:rsidR="004D462B" w:rsidRDefault="004D462B" w:rsidP="00263C9E">
      <w:pPr>
        <w:jc w:val="center"/>
      </w:pPr>
    </w:p>
    <w:p w14:paraId="156DEEE9" w14:textId="77777777" w:rsidR="004D462B" w:rsidRDefault="004D462B" w:rsidP="00263C9E">
      <w:pPr>
        <w:jc w:val="center"/>
      </w:pPr>
    </w:p>
    <w:p w14:paraId="35731445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0709473" wp14:editId="39FBD32C">
            <wp:extent cx="3130550" cy="2275840"/>
            <wp:effectExtent l="0" t="0" r="0" b="0"/>
            <wp:docPr id="1320" name="Picture 1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/>
                    <pic:cNvPicPr>
                      <a:picLocks noChangeAspect="1" noChangeArrowheads="1"/>
                    </pic:cNvPicPr>
                  </pic:nvPicPr>
                  <pic:blipFill>
                    <a:blip r:embed="rId6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D7AAD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07136" behindDoc="1" locked="0" layoutInCell="0" allowOverlap="1" wp14:anchorId="0CE11F32" wp14:editId="33767D5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2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455494" id="AutoShape 5" o:spid="_x0000_s1026" style="position:absolute;margin-left:331.5pt;margin-top:0;width:382.7pt;height:269.3pt;z-index:-250809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fRaAF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6112" behindDoc="1" locked="0" layoutInCell="0" allowOverlap="1" wp14:anchorId="63B2FA3F" wp14:editId="643730F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2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CC492E" id="AutoShape 4" o:spid="_x0000_s1026" style="position:absolute;margin-left:0;margin-top:0;width:382.7pt;height:269.3pt;z-index:-250810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cAzR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5088" behindDoc="1" locked="0" layoutInCell="0" allowOverlap="1" wp14:anchorId="345DFA53" wp14:editId="14591B6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2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69AB14" id="AutoShape 3" o:spid="_x0000_s1026" style="position:absolute;margin-left:331.5pt;margin-top:0;width:382.7pt;height:269.3pt;z-index:-250811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GgPMn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4064" behindDoc="1" locked="0" layoutInCell="0" allowOverlap="1" wp14:anchorId="397CB1FB" wp14:editId="7FC4BE2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5C95AD" id="AutoShape 2" o:spid="_x0000_s1026" style="position:absolute;margin-left:0;margin-top:0;width:382.7pt;height:269.3pt;z-index:-250812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LoDr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DB80FF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9C0B5F1" wp14:editId="3110A01D">
            <wp:extent cx="3130550" cy="2275840"/>
            <wp:effectExtent l="0" t="0" r="0" b="0"/>
            <wp:docPr id="1325" name="Picture 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/>
                    <pic:cNvPicPr>
                      <a:picLocks noChangeAspect="1" noChangeArrowheads="1"/>
                    </pic:cNvPicPr>
                  </pic:nvPicPr>
                  <pic:blipFill>
                    <a:blip r:embed="rId6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A789C" w14:textId="77777777" w:rsidR="004D462B" w:rsidRDefault="004D462B" w:rsidP="00263C9E">
      <w:pPr>
        <w:jc w:val="center"/>
      </w:pPr>
    </w:p>
    <w:p w14:paraId="1901E3BF" w14:textId="77777777" w:rsidR="004D462B" w:rsidRDefault="004D462B" w:rsidP="00263C9E"/>
    <w:p w14:paraId="788ADF8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5DB4FE6" wp14:editId="299522D1">
            <wp:extent cx="3130550" cy="2275840"/>
            <wp:effectExtent l="0" t="0" r="0" b="0"/>
            <wp:docPr id="1326" name="Picture 1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"/>
                    <pic:cNvPicPr>
                      <a:picLocks noChangeAspect="1" noChangeArrowheads="1"/>
                    </pic:cNvPicPr>
                  </pic:nvPicPr>
                  <pic:blipFill>
                    <a:blip r:embed="rId6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DAF96" w14:textId="77777777" w:rsidR="004D462B" w:rsidRDefault="004D462B" w:rsidP="00263C9E">
      <w:pPr>
        <w:jc w:val="center"/>
      </w:pPr>
    </w:p>
    <w:p w14:paraId="5C35BEDE" w14:textId="77777777" w:rsidR="004D462B" w:rsidRDefault="004D462B" w:rsidP="00263C9E">
      <w:pPr>
        <w:jc w:val="center"/>
      </w:pPr>
    </w:p>
    <w:p w14:paraId="14E83F64" w14:textId="77777777" w:rsidR="004D462B" w:rsidRDefault="004D462B" w:rsidP="00263C9E">
      <w:pPr>
        <w:jc w:val="center"/>
      </w:pPr>
    </w:p>
    <w:p w14:paraId="2CD4A9A9" w14:textId="77777777" w:rsidR="004D462B" w:rsidRDefault="004D462B" w:rsidP="006F3544"/>
    <w:p w14:paraId="757D730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96573DB" wp14:editId="241A80C9">
            <wp:extent cx="3130550" cy="2275840"/>
            <wp:effectExtent l="0" t="0" r="0" b="0"/>
            <wp:docPr id="1327" name="Picture 1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3"/>
                    <pic:cNvPicPr>
                      <a:picLocks noChangeAspect="1" noChangeArrowheads="1"/>
                    </pic:cNvPicPr>
                  </pic:nvPicPr>
                  <pic:blipFill>
                    <a:blip r:embed="rId6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40F44" w14:textId="77777777" w:rsidR="004D462B" w:rsidRDefault="004D462B" w:rsidP="00263C9E">
      <w:pPr>
        <w:jc w:val="center"/>
      </w:pPr>
    </w:p>
    <w:p w14:paraId="5EBA979E" w14:textId="77777777" w:rsidR="004D462B" w:rsidRDefault="004D462B" w:rsidP="00263C9E">
      <w:pPr>
        <w:jc w:val="center"/>
      </w:pPr>
    </w:p>
    <w:p w14:paraId="3757622A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7CB6BE6" wp14:editId="41F717F8">
            <wp:extent cx="3130550" cy="2275840"/>
            <wp:effectExtent l="0" t="0" r="0" b="0"/>
            <wp:docPr id="1328" name="Picture 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4"/>
                    <pic:cNvPicPr>
                      <a:picLocks noChangeAspect="1" noChangeArrowheads="1"/>
                    </pic:cNvPicPr>
                  </pic:nvPicPr>
                  <pic:blipFill>
                    <a:blip r:embed="rId6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DAFF6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12256" behindDoc="1" locked="0" layoutInCell="0" allowOverlap="1" wp14:anchorId="3F5F4E86" wp14:editId="465444D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2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D910B8" id="AutoShape 5" o:spid="_x0000_s1026" style="position:absolute;margin-left:331.5pt;margin-top:0;width:382.7pt;height:269.3pt;z-index:-250804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gVULAIAADo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HXoFV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1232" behindDoc="1" locked="0" layoutInCell="0" allowOverlap="1" wp14:anchorId="29E0F379" wp14:editId="35E931D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A1CEF8" id="AutoShape 4" o:spid="_x0000_s1026" style="position:absolute;margin-left:0;margin-top:0;width:382.7pt;height:269.3pt;z-index:-250805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ihxOY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0208" behindDoc="1" locked="0" layoutInCell="0" allowOverlap="1" wp14:anchorId="4E2ABB02" wp14:editId="58551FC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3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2F4E7F" id="AutoShape 3" o:spid="_x0000_s1026" style="position:absolute;margin-left:331.5pt;margin-top:0;width:382.7pt;height:269.3pt;z-index:-250806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+toLAIAADoEAAAOAAAAZHJzL2Uyb0RvYy54bWysU1Fv0zAQfkfiP1h+Z2nab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pIfra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9184" behindDoc="1" locked="0" layoutInCell="0" allowOverlap="1" wp14:anchorId="54B01BC2" wp14:editId="0325C9D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3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40547B" id="AutoShape 2" o:spid="_x0000_s1026" style="position:absolute;margin-left:0;margin-top:0;width:382.7pt;height:269.3pt;z-index:-250807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xZJfE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B344DE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BBD8B02" wp14:editId="118AAB44">
            <wp:extent cx="3130550" cy="2275840"/>
            <wp:effectExtent l="0" t="0" r="0" b="0"/>
            <wp:docPr id="1333" name="Picture 1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"/>
                    <pic:cNvPicPr>
                      <a:picLocks noChangeAspect="1" noChangeArrowheads="1"/>
                    </pic:cNvPicPr>
                  </pic:nvPicPr>
                  <pic:blipFill>
                    <a:blip r:embed="rId6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C7E98" w14:textId="77777777" w:rsidR="004D462B" w:rsidRDefault="004D462B" w:rsidP="00263C9E">
      <w:pPr>
        <w:jc w:val="center"/>
      </w:pPr>
    </w:p>
    <w:p w14:paraId="0EB13622" w14:textId="77777777" w:rsidR="004D462B" w:rsidRDefault="004D462B" w:rsidP="00263C9E"/>
    <w:p w14:paraId="3F76709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FD90A86" wp14:editId="147580B6">
            <wp:extent cx="3130550" cy="2275840"/>
            <wp:effectExtent l="0" t="0" r="0" b="0"/>
            <wp:docPr id="1334" name="Picture 1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6"/>
                    <pic:cNvPicPr>
                      <a:picLocks noChangeAspect="1" noChangeArrowheads="1"/>
                    </pic:cNvPicPr>
                  </pic:nvPicPr>
                  <pic:blipFill>
                    <a:blip r:embed="rId6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97B8D" w14:textId="77777777" w:rsidR="004D462B" w:rsidRDefault="004D462B" w:rsidP="00263C9E">
      <w:pPr>
        <w:jc w:val="center"/>
      </w:pPr>
    </w:p>
    <w:p w14:paraId="75959E98" w14:textId="77777777" w:rsidR="004D462B" w:rsidRDefault="004D462B" w:rsidP="00263C9E">
      <w:pPr>
        <w:jc w:val="center"/>
      </w:pPr>
    </w:p>
    <w:p w14:paraId="07F22D46" w14:textId="77777777" w:rsidR="004D462B" w:rsidRDefault="004D462B" w:rsidP="00263C9E">
      <w:pPr>
        <w:jc w:val="center"/>
      </w:pPr>
    </w:p>
    <w:p w14:paraId="70BF9A3D" w14:textId="77777777" w:rsidR="004D462B" w:rsidRDefault="004D462B" w:rsidP="006F3544"/>
    <w:p w14:paraId="018CFEC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AD78B46" wp14:editId="3A06EF5F">
            <wp:extent cx="3130550" cy="2275840"/>
            <wp:effectExtent l="0" t="0" r="0" b="0"/>
            <wp:docPr id="1335" name="Picture 1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"/>
                    <pic:cNvPicPr>
                      <a:picLocks noChangeAspect="1" noChangeArrowheads="1"/>
                    </pic:cNvPicPr>
                  </pic:nvPicPr>
                  <pic:blipFill>
                    <a:blip r:embed="rId6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64833" w14:textId="77777777" w:rsidR="004D462B" w:rsidRDefault="004D462B" w:rsidP="00263C9E">
      <w:pPr>
        <w:jc w:val="center"/>
      </w:pPr>
    </w:p>
    <w:p w14:paraId="06DC7957" w14:textId="77777777" w:rsidR="004D462B" w:rsidRDefault="004D462B" w:rsidP="00263C9E">
      <w:pPr>
        <w:jc w:val="center"/>
      </w:pPr>
    </w:p>
    <w:p w14:paraId="5327AF0C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719DB91" wp14:editId="76090B29">
            <wp:extent cx="3130550" cy="2275840"/>
            <wp:effectExtent l="0" t="0" r="0" b="0"/>
            <wp:docPr id="1336" name="Picture 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"/>
                    <pic:cNvPicPr>
                      <a:picLocks noChangeAspect="1" noChangeArrowheads="1"/>
                    </pic:cNvPicPr>
                  </pic:nvPicPr>
                  <pic:blipFill>
                    <a:blip r:embed="rId6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368A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17376" behindDoc="1" locked="0" layoutInCell="0" allowOverlap="1" wp14:anchorId="53FE1AA8" wp14:editId="5651751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3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60A577" id="AutoShape 5" o:spid="_x0000_s1026" style="position:absolute;margin-left:331.5pt;margin-top:0;width:382.7pt;height:269.3pt;z-index:-250799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8yTlw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6352" behindDoc="1" locked="0" layoutInCell="0" allowOverlap="1" wp14:anchorId="0E071B27" wp14:editId="41A9686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3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CCF770C" id="AutoShape 4" o:spid="_x0000_s1026" style="position:absolute;margin-left:0;margin-top:0;width:382.7pt;height:269.3pt;z-index:-250800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C65bY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5328" behindDoc="1" locked="0" layoutInCell="0" allowOverlap="1" wp14:anchorId="1B1825D2" wp14:editId="086FA54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3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EA79B9" id="AutoShape 3" o:spid="_x0000_s1026" style="position:absolute;margin-left:331.5pt;margin-top:0;width:382.7pt;height:269.3pt;z-index:-250801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xOtuK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4304" behindDoc="1" locked="0" layoutInCell="0" allowOverlap="1" wp14:anchorId="3E258E22" wp14:editId="41CA7E4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87783F" id="AutoShape 2" o:spid="_x0000_s1026" style="position:absolute;margin-left:0;margin-top:0;width:382.7pt;height:269.3pt;z-index:-250802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f3R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s3f3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3001FC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05C228C" wp14:editId="39A60EC8">
            <wp:extent cx="3130550" cy="2275840"/>
            <wp:effectExtent l="0" t="0" r="0" b="0"/>
            <wp:docPr id="1341" name="Picture 1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"/>
                    <pic:cNvPicPr>
                      <a:picLocks noChangeAspect="1" noChangeArrowheads="1"/>
                    </pic:cNvPicPr>
                  </pic:nvPicPr>
                  <pic:blipFill>
                    <a:blip r:embed="rId6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EFDDC" w14:textId="77777777" w:rsidR="004D462B" w:rsidRDefault="004D462B" w:rsidP="00263C9E">
      <w:pPr>
        <w:jc w:val="center"/>
      </w:pPr>
    </w:p>
    <w:p w14:paraId="7DEDDD73" w14:textId="77777777" w:rsidR="004D462B" w:rsidRDefault="004D462B" w:rsidP="00263C9E"/>
    <w:p w14:paraId="295580C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291D1CB" wp14:editId="1F2A28FF">
            <wp:extent cx="3130550" cy="2275840"/>
            <wp:effectExtent l="0" t="0" r="0" b="0"/>
            <wp:docPr id="1342" name="Picture 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0"/>
                    <pic:cNvPicPr>
                      <a:picLocks noChangeAspect="1" noChangeArrowheads="1"/>
                    </pic:cNvPicPr>
                  </pic:nvPicPr>
                  <pic:blipFill>
                    <a:blip r:embed="rId6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A6A2C" w14:textId="77777777" w:rsidR="004D462B" w:rsidRDefault="004D462B" w:rsidP="00263C9E">
      <w:pPr>
        <w:jc w:val="center"/>
      </w:pPr>
    </w:p>
    <w:p w14:paraId="6C07FAF0" w14:textId="77777777" w:rsidR="004D462B" w:rsidRDefault="004D462B" w:rsidP="00263C9E">
      <w:pPr>
        <w:jc w:val="center"/>
      </w:pPr>
    </w:p>
    <w:p w14:paraId="0932CB0B" w14:textId="77777777" w:rsidR="004D462B" w:rsidRDefault="004D462B" w:rsidP="00263C9E">
      <w:pPr>
        <w:jc w:val="center"/>
      </w:pPr>
    </w:p>
    <w:p w14:paraId="7CA4103A" w14:textId="77777777" w:rsidR="004D462B" w:rsidRDefault="004D462B" w:rsidP="006F3544"/>
    <w:p w14:paraId="3D0F79D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F7386B8" wp14:editId="7E0410A4">
            <wp:extent cx="3130550" cy="2275840"/>
            <wp:effectExtent l="0" t="0" r="0" b="0"/>
            <wp:docPr id="1343" name="Picture 1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"/>
                    <pic:cNvPicPr>
                      <a:picLocks noChangeAspect="1" noChangeArrowheads="1"/>
                    </pic:cNvPicPr>
                  </pic:nvPicPr>
                  <pic:blipFill>
                    <a:blip r:embed="rId6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298E8" w14:textId="77777777" w:rsidR="004D462B" w:rsidRDefault="004D462B" w:rsidP="00263C9E">
      <w:pPr>
        <w:jc w:val="center"/>
      </w:pPr>
    </w:p>
    <w:p w14:paraId="6570C7A8" w14:textId="77777777" w:rsidR="004D462B" w:rsidRDefault="004D462B" w:rsidP="00263C9E">
      <w:pPr>
        <w:jc w:val="center"/>
      </w:pPr>
    </w:p>
    <w:p w14:paraId="32A86DE5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CFF4E93" wp14:editId="697645ED">
            <wp:extent cx="3130550" cy="2275840"/>
            <wp:effectExtent l="0" t="0" r="0" b="0"/>
            <wp:docPr id="1344" name="Picture 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2"/>
                    <pic:cNvPicPr>
                      <a:picLocks noChangeAspect="1" noChangeArrowheads="1"/>
                    </pic:cNvPicPr>
                  </pic:nvPicPr>
                  <pic:blipFill>
                    <a:blip r:embed="rId6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CB952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22496" behindDoc="1" locked="0" layoutInCell="0" allowOverlap="1" wp14:anchorId="79657DEB" wp14:editId="459CA4F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4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4BE76D" id="AutoShape 5" o:spid="_x0000_s1026" style="position:absolute;margin-left:331.5pt;margin-top:0;width:382.7pt;height:269.3pt;z-index:-250793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WmtHA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1472" behindDoc="1" locked="0" layoutInCell="0" allowOverlap="1" wp14:anchorId="25729199" wp14:editId="37484E9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4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8F2062B" id="AutoShape 4" o:spid="_x0000_s1026" style="position:absolute;margin-left:0;margin-top:0;width:382.7pt;height:269.3pt;z-index:-250795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vN5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7fvN5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0448" behindDoc="1" locked="0" layoutInCell="0" allowOverlap="1" wp14:anchorId="6BFB8637" wp14:editId="2B58CEE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4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53EC41" id="AutoShape 3" o:spid="_x0000_s1026" style="position:absolute;margin-left:331.5pt;margin-top:0;width:382.7pt;height:269.3pt;z-index:-250796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PX4Li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9424" behindDoc="1" locked="0" layoutInCell="0" allowOverlap="1" wp14:anchorId="0905AB51" wp14:editId="3989F58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4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DB35F7" id="AutoShape 2" o:spid="_x0000_s1026" style="position:absolute;margin-left:0;margin-top:0;width:382.7pt;height:269.3pt;z-index:-250797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XiR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MsXi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BAE2B1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C9D113C" wp14:editId="30AB18CB">
            <wp:extent cx="3130550" cy="2275840"/>
            <wp:effectExtent l="0" t="0" r="0" b="0"/>
            <wp:docPr id="1349" name="Picture 1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"/>
                    <pic:cNvPicPr>
                      <a:picLocks noChangeAspect="1" noChangeArrowheads="1"/>
                    </pic:cNvPicPr>
                  </pic:nvPicPr>
                  <pic:blipFill>
                    <a:blip r:embed="rId6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38CC" w14:textId="77777777" w:rsidR="004D462B" w:rsidRDefault="004D462B" w:rsidP="00263C9E">
      <w:pPr>
        <w:jc w:val="center"/>
      </w:pPr>
    </w:p>
    <w:p w14:paraId="770A99D6" w14:textId="77777777" w:rsidR="004D462B" w:rsidRDefault="004D462B" w:rsidP="00263C9E"/>
    <w:p w14:paraId="6CBC9BA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EE2F019" wp14:editId="5321CC71">
            <wp:extent cx="3130550" cy="2275840"/>
            <wp:effectExtent l="0" t="0" r="0" b="0"/>
            <wp:docPr id="1350" name="Picture 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"/>
                    <pic:cNvPicPr>
                      <a:picLocks noChangeAspect="1" noChangeArrowheads="1"/>
                    </pic:cNvPicPr>
                  </pic:nvPicPr>
                  <pic:blipFill>
                    <a:blip r:embed="rId6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B571E" w14:textId="77777777" w:rsidR="004D462B" w:rsidRDefault="004D462B" w:rsidP="00263C9E">
      <w:pPr>
        <w:jc w:val="center"/>
      </w:pPr>
    </w:p>
    <w:p w14:paraId="3A39D578" w14:textId="77777777" w:rsidR="004D462B" w:rsidRDefault="004D462B" w:rsidP="00263C9E">
      <w:pPr>
        <w:jc w:val="center"/>
      </w:pPr>
    </w:p>
    <w:p w14:paraId="57BF1F94" w14:textId="77777777" w:rsidR="004D462B" w:rsidRDefault="004D462B" w:rsidP="00263C9E">
      <w:pPr>
        <w:jc w:val="center"/>
      </w:pPr>
    </w:p>
    <w:p w14:paraId="5A2B5970" w14:textId="77777777" w:rsidR="004D462B" w:rsidRDefault="004D462B" w:rsidP="006F3544"/>
    <w:p w14:paraId="4C13146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2ACF154" wp14:editId="4FB2FB08">
            <wp:extent cx="3130550" cy="2275840"/>
            <wp:effectExtent l="0" t="0" r="0" b="0"/>
            <wp:docPr id="1351" name="Picture 1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"/>
                    <pic:cNvPicPr>
                      <a:picLocks noChangeAspect="1" noChangeArrowheads="1"/>
                    </pic:cNvPicPr>
                  </pic:nvPicPr>
                  <pic:blipFill>
                    <a:blip r:embed="rId6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175ED" w14:textId="77777777" w:rsidR="004D462B" w:rsidRDefault="004D462B" w:rsidP="00263C9E">
      <w:pPr>
        <w:jc w:val="center"/>
      </w:pPr>
    </w:p>
    <w:p w14:paraId="3A15D0C7" w14:textId="77777777" w:rsidR="004D462B" w:rsidRDefault="004D462B" w:rsidP="00263C9E">
      <w:pPr>
        <w:jc w:val="center"/>
      </w:pPr>
    </w:p>
    <w:p w14:paraId="71F7274D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05541BE" wp14:editId="01C7D5B7">
            <wp:extent cx="3130550" cy="2275840"/>
            <wp:effectExtent l="0" t="0" r="0" b="0"/>
            <wp:docPr id="1352" name="Picture 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"/>
                    <pic:cNvPicPr>
                      <a:picLocks noChangeAspect="1" noChangeArrowheads="1"/>
                    </pic:cNvPicPr>
                  </pic:nvPicPr>
                  <pic:blipFill>
                    <a:blip r:embed="rId6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B99FA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27616" behindDoc="1" locked="0" layoutInCell="0" allowOverlap="1" wp14:anchorId="6A5E9017" wp14:editId="48CAAE8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5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2ED8D5" id="AutoShape 5" o:spid="_x0000_s1026" style="position:absolute;margin-left:331.5pt;margin-top:0;width:382.7pt;height:269.3pt;z-index:-250788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1Fki1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6592" behindDoc="1" locked="0" layoutInCell="0" allowOverlap="1" wp14:anchorId="22975328" wp14:editId="225DE9A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5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BC3A28C" id="AutoShape 4" o:spid="_x0000_s1026" style="position:absolute;margin-left:0;margin-top:0;width:382.7pt;height:269.3pt;z-index:-250789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F+tSN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5568" behindDoc="1" locked="0" layoutInCell="0" allowOverlap="1" wp14:anchorId="07D916B1" wp14:editId="2E483D2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5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CC7BD9" id="AutoShape 3" o:spid="_x0000_s1026" style="position:absolute;margin-left:331.5pt;margin-top:0;width:382.7pt;height:269.3pt;z-index:-250790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g/osf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4544" behindDoc="1" locked="0" layoutInCell="0" allowOverlap="1" wp14:anchorId="245F95A8" wp14:editId="01FD0B4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5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11E63F" id="AutoShape 2" o:spid="_x0000_s1026" style="position:absolute;margin-left:0;margin-top:0;width:382.7pt;height:269.3pt;z-index:-250791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4u+YB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F3EDFF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3A55916" wp14:editId="59577BBB">
            <wp:extent cx="3130550" cy="2275840"/>
            <wp:effectExtent l="0" t="0" r="0" b="0"/>
            <wp:docPr id="1357" name="Picture 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"/>
                    <pic:cNvPicPr>
                      <a:picLocks noChangeAspect="1" noChangeArrowheads="1"/>
                    </pic:cNvPicPr>
                  </pic:nvPicPr>
                  <pic:blipFill>
                    <a:blip r:embed="rId6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2DFE5" w14:textId="77777777" w:rsidR="004D462B" w:rsidRDefault="004D462B" w:rsidP="00263C9E">
      <w:pPr>
        <w:jc w:val="center"/>
      </w:pPr>
    </w:p>
    <w:p w14:paraId="36F433E0" w14:textId="77777777" w:rsidR="004D462B" w:rsidRDefault="004D462B" w:rsidP="00263C9E"/>
    <w:p w14:paraId="5176F07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C32A481" wp14:editId="0DDDAE1A">
            <wp:extent cx="3130550" cy="2275840"/>
            <wp:effectExtent l="0" t="0" r="0" b="0"/>
            <wp:docPr id="1358" name="Picture 1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/>
                    <pic:cNvPicPr>
                      <a:picLocks noChangeAspect="1" noChangeArrowheads="1"/>
                    </pic:cNvPicPr>
                  </pic:nvPicPr>
                  <pic:blipFill>
                    <a:blip r:embed="rId6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4DCA0" w14:textId="77777777" w:rsidR="004D462B" w:rsidRDefault="004D462B" w:rsidP="00263C9E">
      <w:pPr>
        <w:jc w:val="center"/>
      </w:pPr>
    </w:p>
    <w:p w14:paraId="7EC0D192" w14:textId="77777777" w:rsidR="004D462B" w:rsidRDefault="004D462B" w:rsidP="00263C9E">
      <w:pPr>
        <w:jc w:val="center"/>
      </w:pPr>
    </w:p>
    <w:p w14:paraId="4634BA03" w14:textId="77777777" w:rsidR="004D462B" w:rsidRDefault="004D462B" w:rsidP="00263C9E">
      <w:pPr>
        <w:jc w:val="center"/>
      </w:pPr>
    </w:p>
    <w:p w14:paraId="6FD0D530" w14:textId="77777777" w:rsidR="004D462B" w:rsidRDefault="004D462B" w:rsidP="006F3544"/>
    <w:p w14:paraId="398F72F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C6CC8A1" wp14:editId="44599045">
            <wp:extent cx="3130550" cy="2275840"/>
            <wp:effectExtent l="0" t="0" r="0" b="0"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/>
                    <pic:cNvPicPr>
                      <a:picLocks noChangeAspect="1" noChangeArrowheads="1"/>
                    </pic:cNvPicPr>
                  </pic:nvPicPr>
                  <pic:blipFill>
                    <a:blip r:embed="rId6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985F4" w14:textId="77777777" w:rsidR="004D462B" w:rsidRDefault="004D462B" w:rsidP="00263C9E">
      <w:pPr>
        <w:jc w:val="center"/>
      </w:pPr>
    </w:p>
    <w:p w14:paraId="6CD4CBE3" w14:textId="77777777" w:rsidR="004D462B" w:rsidRDefault="004D462B" w:rsidP="00263C9E">
      <w:pPr>
        <w:jc w:val="center"/>
      </w:pPr>
    </w:p>
    <w:p w14:paraId="3A9EB309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B00815B" wp14:editId="1D6F552E">
            <wp:extent cx="3130550" cy="2275840"/>
            <wp:effectExtent l="0" t="0" r="0" b="0"/>
            <wp:docPr id="1360" name="Picture 1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0"/>
                    <pic:cNvPicPr>
                      <a:picLocks noChangeAspect="1" noChangeArrowheads="1"/>
                    </pic:cNvPicPr>
                  </pic:nvPicPr>
                  <pic:blipFill>
                    <a:blip r:embed="rId6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72593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32736" behindDoc="1" locked="0" layoutInCell="0" allowOverlap="1" wp14:anchorId="53238660" wp14:editId="14E6E15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6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D6D30A" id="AutoShape 5" o:spid="_x0000_s1026" style="position:absolute;margin-left:331.5pt;margin-top:0;width:382.7pt;height:269.3pt;z-index:-250783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Z2R5M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1712" behindDoc="1" locked="0" layoutInCell="0" allowOverlap="1" wp14:anchorId="785FF051" wp14:editId="13933D3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6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D7ADA4" id="AutoShape 4" o:spid="_x0000_s1026" style="position:absolute;margin-left:0;margin-top:0;width:382.7pt;height:269.3pt;z-index:-250784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c1KLA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BnHNS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0688" behindDoc="1" locked="0" layoutInCell="0" allowOverlap="1" wp14:anchorId="12A09FD5" wp14:editId="372065F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275BEF" id="AutoShape 3" o:spid="_x0000_s1026" style="position:absolute;margin-left:331.5pt;margin-top:0;width:382.7pt;height:269.3pt;z-index:-250785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AHE1u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9664" behindDoc="1" locked="0" layoutInCell="0" allowOverlap="1" wp14:anchorId="70F4F91D" wp14:editId="0105D0D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4A7B1FC" id="AutoShape 2" o:spid="_x0000_s1026" style="position:absolute;margin-left:0;margin-top:0;width:382.7pt;height:269.3pt;z-index:-250786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sPiLA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UdLD4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579794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7287807" wp14:editId="469194C9">
            <wp:extent cx="3130550" cy="2275840"/>
            <wp:effectExtent l="0" t="0" r="0" b="0"/>
            <wp:docPr id="1365" name="Picture 1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1"/>
                    <pic:cNvPicPr>
                      <a:picLocks noChangeAspect="1" noChangeArrowheads="1"/>
                    </pic:cNvPicPr>
                  </pic:nvPicPr>
                  <pic:blipFill>
                    <a:blip r:embed="rId6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E82D1" w14:textId="77777777" w:rsidR="004D462B" w:rsidRDefault="004D462B" w:rsidP="00263C9E">
      <w:pPr>
        <w:jc w:val="center"/>
      </w:pPr>
    </w:p>
    <w:p w14:paraId="735D6696" w14:textId="77777777" w:rsidR="004D462B" w:rsidRDefault="004D462B" w:rsidP="00263C9E"/>
    <w:p w14:paraId="6135807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A05CC11" wp14:editId="2B729B58">
            <wp:extent cx="3130550" cy="2275840"/>
            <wp:effectExtent l="0" t="0" r="0" b="0"/>
            <wp:docPr id="1366" name="Picture 1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"/>
                    <pic:cNvPicPr>
                      <a:picLocks noChangeAspect="1" noChangeArrowheads="1"/>
                    </pic:cNvPicPr>
                  </pic:nvPicPr>
                  <pic:blipFill>
                    <a:blip r:embed="rId6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DB4A3" w14:textId="77777777" w:rsidR="004D462B" w:rsidRDefault="004D462B" w:rsidP="00263C9E">
      <w:pPr>
        <w:jc w:val="center"/>
      </w:pPr>
    </w:p>
    <w:p w14:paraId="4357AA88" w14:textId="77777777" w:rsidR="004D462B" w:rsidRDefault="004D462B" w:rsidP="00263C9E">
      <w:pPr>
        <w:jc w:val="center"/>
      </w:pPr>
    </w:p>
    <w:p w14:paraId="1535EAAA" w14:textId="77777777" w:rsidR="004D462B" w:rsidRDefault="004D462B" w:rsidP="00263C9E">
      <w:pPr>
        <w:jc w:val="center"/>
      </w:pPr>
    </w:p>
    <w:p w14:paraId="50784BA1" w14:textId="77777777" w:rsidR="004D462B" w:rsidRDefault="004D462B" w:rsidP="006F3544"/>
    <w:p w14:paraId="31FA517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6BE3969" wp14:editId="2AAD650F">
            <wp:extent cx="3130550" cy="2275840"/>
            <wp:effectExtent l="0" t="0" r="0" b="0"/>
            <wp:docPr id="1367" name="Picture 1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3"/>
                    <pic:cNvPicPr>
                      <a:picLocks noChangeAspect="1" noChangeArrowheads="1"/>
                    </pic:cNvPicPr>
                  </pic:nvPicPr>
                  <pic:blipFill>
                    <a:blip r:embed="rId6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3B38B" w14:textId="77777777" w:rsidR="004D462B" w:rsidRDefault="004D462B" w:rsidP="00263C9E">
      <w:pPr>
        <w:jc w:val="center"/>
      </w:pPr>
    </w:p>
    <w:p w14:paraId="6DDBC49E" w14:textId="77777777" w:rsidR="004D462B" w:rsidRDefault="004D462B" w:rsidP="00263C9E">
      <w:pPr>
        <w:jc w:val="center"/>
      </w:pPr>
    </w:p>
    <w:p w14:paraId="2312DB9C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90ACA36" wp14:editId="0DFC6AB0">
            <wp:extent cx="3130550" cy="2275840"/>
            <wp:effectExtent l="0" t="0" r="0" b="0"/>
            <wp:docPr id="1368" name="Picture 1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4"/>
                    <pic:cNvPicPr>
                      <a:picLocks noChangeAspect="1" noChangeArrowheads="1"/>
                    </pic:cNvPicPr>
                  </pic:nvPicPr>
                  <pic:blipFill>
                    <a:blip r:embed="rId6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FAD0A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37856" behindDoc="1" locked="0" layoutInCell="0" allowOverlap="1" wp14:anchorId="27959916" wp14:editId="311EAED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6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23C949" id="AutoShape 5" o:spid="_x0000_s1026" style="position:absolute;margin-left:331.5pt;margin-top:0;width:382.7pt;height:269.3pt;z-index:-250778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PxyLAIAADo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Bwj8c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6832" behindDoc="1" locked="0" layoutInCell="0" allowOverlap="1" wp14:anchorId="012663BF" wp14:editId="38CD509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7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F2CDAD" id="AutoShape 4" o:spid="_x0000_s1026" style="position:absolute;margin-left:0;margin-top:0;width:382.7pt;height:269.3pt;z-index:-250779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eq+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49eq+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5808" behindDoc="1" locked="0" layoutInCell="0" allowOverlap="1" wp14:anchorId="379A2952" wp14:editId="302FFA0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7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EA32D68" id="AutoShape 3" o:spid="_x0000_s1026" style="position:absolute;margin-left:331.5pt;margin-top:0;width:382.7pt;height:269.3pt;z-index:-250780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vvUST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4784" behindDoc="1" locked="0" layoutInCell="0" allowOverlap="1" wp14:anchorId="3B975361" wp14:editId="3766879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7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2C1DAA" id="AutoShape 2" o:spid="_x0000_s1026" style="position:absolute;margin-left:0;margin-top:0;width:382.7pt;height:269.3pt;z-index:-250781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KY2LAIAADo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3+CmN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E1E296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36D1734" wp14:editId="3B201430">
            <wp:extent cx="3130550" cy="2275840"/>
            <wp:effectExtent l="0" t="0" r="0" b="0"/>
            <wp:docPr id="1373" name="Picture 1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"/>
                    <pic:cNvPicPr>
                      <a:picLocks noChangeAspect="1" noChangeArrowheads="1"/>
                    </pic:cNvPicPr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74D47" w14:textId="77777777" w:rsidR="004D462B" w:rsidRDefault="004D462B" w:rsidP="00263C9E">
      <w:pPr>
        <w:jc w:val="center"/>
      </w:pPr>
    </w:p>
    <w:p w14:paraId="3CCC761C" w14:textId="77777777" w:rsidR="004D462B" w:rsidRDefault="004D462B" w:rsidP="00263C9E"/>
    <w:p w14:paraId="0ADBD76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8B3374C" wp14:editId="6E5D51D9">
            <wp:extent cx="3130550" cy="2275840"/>
            <wp:effectExtent l="0" t="0" r="0" b="0"/>
            <wp:docPr id="1374" name="Picture 1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/>
                    <pic:cNvPicPr>
                      <a:picLocks noChangeAspect="1" noChangeArrowheads="1"/>
                    </pic:cNvPicPr>
                  </pic:nvPicPr>
                  <pic:blipFill>
                    <a:blip r:embed="rId6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466D6" w14:textId="77777777" w:rsidR="004D462B" w:rsidRDefault="004D462B" w:rsidP="00263C9E">
      <w:pPr>
        <w:jc w:val="center"/>
      </w:pPr>
    </w:p>
    <w:p w14:paraId="0B49EB59" w14:textId="77777777" w:rsidR="004D462B" w:rsidRDefault="004D462B" w:rsidP="00263C9E">
      <w:pPr>
        <w:jc w:val="center"/>
      </w:pPr>
    </w:p>
    <w:p w14:paraId="2DD67360" w14:textId="77777777" w:rsidR="004D462B" w:rsidRDefault="004D462B" w:rsidP="00263C9E">
      <w:pPr>
        <w:jc w:val="center"/>
      </w:pPr>
    </w:p>
    <w:p w14:paraId="1714ECA4" w14:textId="77777777" w:rsidR="004D462B" w:rsidRDefault="004D462B" w:rsidP="006F3544"/>
    <w:p w14:paraId="18C6FCF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D19D99C" wp14:editId="33BDFF2D">
            <wp:extent cx="3130550" cy="2275840"/>
            <wp:effectExtent l="0" t="0" r="0" b="0"/>
            <wp:docPr id="1375" name="Picture 1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"/>
                    <pic:cNvPicPr>
                      <a:picLocks noChangeAspect="1" noChangeArrowheads="1"/>
                    </pic:cNvPicPr>
                  </pic:nvPicPr>
                  <pic:blipFill>
                    <a:blip r:embed="rId6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42C3C" w14:textId="77777777" w:rsidR="004D462B" w:rsidRDefault="004D462B" w:rsidP="00263C9E">
      <w:pPr>
        <w:jc w:val="center"/>
      </w:pPr>
    </w:p>
    <w:p w14:paraId="6081C7B8" w14:textId="77777777" w:rsidR="004D462B" w:rsidRDefault="004D462B" w:rsidP="00263C9E">
      <w:pPr>
        <w:jc w:val="center"/>
      </w:pPr>
    </w:p>
    <w:p w14:paraId="6DD7DA72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AF34275" wp14:editId="01494592">
            <wp:extent cx="3130550" cy="2275840"/>
            <wp:effectExtent l="0" t="0" r="0" b="0"/>
            <wp:docPr id="1376" name="Picture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8"/>
                    <pic:cNvPicPr>
                      <a:picLocks noChangeAspect="1"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44A3E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42976" behindDoc="1" locked="0" layoutInCell="0" allowOverlap="1" wp14:anchorId="72FE94F4" wp14:editId="2BA5473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7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232277" id="AutoShape 5" o:spid="_x0000_s1026" style="position:absolute;margin-left:331.5pt;margin-top:0;width:382.7pt;height:269.3pt;z-index:-250773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6VYc5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1952" behindDoc="1" locked="0" layoutInCell="0" allowOverlap="1" wp14:anchorId="7EA9974A" wp14:editId="4B1DE65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7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ACD050A" id="AutoShape 4" o:spid="_x0000_s1026" style="position:absolute;margin-left:0;margin-top:0;width:382.7pt;height:269.3pt;z-index:-250774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W/+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YmW/+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0928" behindDoc="1" locked="0" layoutInCell="0" allowOverlap="1" wp14:anchorId="5519BC1E" wp14:editId="5752AD0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7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96C798" id="AutoShape 3" o:spid="_x0000_s1026" style="position:absolute;margin-left:331.5pt;margin-top:0;width:382.7pt;height:269.3pt;z-index:-250775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3pmXD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9904" behindDoc="1" locked="0" layoutInCell="0" allowOverlap="1" wp14:anchorId="19C5C9FB" wp14:editId="53E2582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8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49C85A" id="AutoShape 2" o:spid="_x0000_s1026" style="position:absolute;margin-left:0;margin-top:0;width:382.7pt;height:269.3pt;z-index:-250776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/a6KwIAADo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CS/a6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D00E5B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D5BE1CD" wp14:editId="38F239F5">
            <wp:extent cx="3130550" cy="2275840"/>
            <wp:effectExtent l="0" t="0" r="0" b="0"/>
            <wp:docPr id="1381" name="Picture 1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"/>
                    <pic:cNvPicPr>
                      <a:picLocks noChangeAspect="1" noChangeArrowheads="1"/>
                    </pic:cNvPicPr>
                  </pic:nvPicPr>
                  <pic:blipFill>
                    <a:blip r:embed="rId6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8A7D9" w14:textId="77777777" w:rsidR="004D462B" w:rsidRDefault="004D462B" w:rsidP="00263C9E">
      <w:pPr>
        <w:jc w:val="center"/>
      </w:pPr>
    </w:p>
    <w:p w14:paraId="2DCBDC91" w14:textId="77777777" w:rsidR="004D462B" w:rsidRDefault="004D462B" w:rsidP="00263C9E"/>
    <w:p w14:paraId="00D96B0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FA64698" wp14:editId="68EEFFD8">
            <wp:extent cx="3130550" cy="2275840"/>
            <wp:effectExtent l="0" t="0" r="0" b="0"/>
            <wp:docPr id="1382" name="Picture 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/>
                    <pic:cNvPicPr>
                      <a:picLocks noChangeAspect="1" noChangeArrowheads="1"/>
                    </pic:cNvPicPr>
                  </pic:nvPicPr>
                  <pic:blipFill>
                    <a:blip r:embed="rId6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B1EBE" w14:textId="77777777" w:rsidR="004D462B" w:rsidRDefault="004D462B" w:rsidP="00263C9E">
      <w:pPr>
        <w:jc w:val="center"/>
      </w:pPr>
    </w:p>
    <w:p w14:paraId="6A0731E5" w14:textId="77777777" w:rsidR="004D462B" w:rsidRDefault="004D462B" w:rsidP="00263C9E">
      <w:pPr>
        <w:jc w:val="center"/>
      </w:pPr>
    </w:p>
    <w:p w14:paraId="3111FF7D" w14:textId="77777777" w:rsidR="004D462B" w:rsidRDefault="004D462B" w:rsidP="00263C9E">
      <w:pPr>
        <w:jc w:val="center"/>
      </w:pPr>
    </w:p>
    <w:p w14:paraId="1A831FC0" w14:textId="77777777" w:rsidR="004D462B" w:rsidRDefault="004D462B" w:rsidP="006F3544"/>
    <w:p w14:paraId="3365CB3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3D9FE60" wp14:editId="4D007AD9">
            <wp:extent cx="3130550" cy="2275840"/>
            <wp:effectExtent l="0" t="0" r="0" b="0"/>
            <wp:docPr id="1383" name="Picture 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1"/>
                    <pic:cNvPicPr>
                      <a:picLocks noChangeAspect="1" noChangeArrowheads="1"/>
                    </pic:cNvPicPr>
                  </pic:nvPicPr>
                  <pic:blipFill>
                    <a:blip r:embed="rId6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1B4E0" w14:textId="77777777" w:rsidR="004D462B" w:rsidRDefault="004D462B" w:rsidP="00263C9E">
      <w:pPr>
        <w:jc w:val="center"/>
      </w:pPr>
    </w:p>
    <w:p w14:paraId="04F4E28D" w14:textId="77777777" w:rsidR="004D462B" w:rsidRDefault="004D462B" w:rsidP="00263C9E">
      <w:pPr>
        <w:jc w:val="center"/>
      </w:pPr>
    </w:p>
    <w:p w14:paraId="41A3E149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675A5BC" wp14:editId="0A63DB0B">
            <wp:extent cx="3130550" cy="2275840"/>
            <wp:effectExtent l="0" t="0" r="0" b="0"/>
            <wp:docPr id="1384" name="Picture 1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2"/>
                    <pic:cNvPicPr>
                      <a:picLocks noChangeAspect="1" noChangeArrowheads="1"/>
                    </pic:cNvPicPr>
                  </pic:nvPicPr>
                  <pic:blipFill>
                    <a:blip r:embed="rId6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691D9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48096" behindDoc="1" locked="0" layoutInCell="0" allowOverlap="1" wp14:anchorId="33D6DBE3" wp14:editId="54BE515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8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CBA3D40" id="AutoShape 5" o:spid="_x0000_s1026" style="position:absolute;margin-left:331.5pt;margin-top:0;width:382.7pt;height:269.3pt;z-index:-250768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UxqLAIAADo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dP1Ma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7072" behindDoc="1" locked="0" layoutInCell="0" allowOverlap="1" wp14:anchorId="2443EB40" wp14:editId="5CA4ABE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8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189792" id="AutoShape 4" o:spid="_x0000_s1026" style="position:absolute;margin-left:0;margin-top:0;width:382.7pt;height:269.3pt;z-index:-250769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Fej4E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6048" behindDoc="1" locked="0" layoutInCell="0" allowOverlap="1" wp14:anchorId="3463727E" wp14:editId="662C20B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8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0B60347" id="AutoShape 3" o:spid="_x0000_s1026" style="position:absolute;margin-left:331.5pt;margin-top:0;width:382.7pt;height:269.3pt;z-index:-250770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E+gA4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5024" behindDoc="1" locked="0" layoutInCell="0" allowOverlap="1" wp14:anchorId="45F0F21D" wp14:editId="47851B4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8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FA0DCB" id="AutoShape 2" o:spid="_x0000_s1026" style="position:absolute;margin-left:0;margin-top:0;width:382.7pt;height:269.3pt;z-index:-250771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3P6KwIAADo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iJ3P6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21613F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873427C" wp14:editId="58CA7FE3">
            <wp:extent cx="3130550" cy="2275840"/>
            <wp:effectExtent l="0" t="0" r="0" b="0"/>
            <wp:docPr id="1389" name="Picture 1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3"/>
                    <pic:cNvPicPr>
                      <a:picLocks noChangeAspect="1" noChangeArrowheads="1"/>
                    </pic:cNvPicPr>
                  </pic:nvPicPr>
                  <pic:blipFill>
                    <a:blip r:embed="rId6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9A8CE" w14:textId="77777777" w:rsidR="004D462B" w:rsidRDefault="004D462B" w:rsidP="00263C9E">
      <w:pPr>
        <w:jc w:val="center"/>
      </w:pPr>
    </w:p>
    <w:p w14:paraId="019D9CCA" w14:textId="77777777" w:rsidR="004D462B" w:rsidRDefault="004D462B" w:rsidP="00263C9E"/>
    <w:p w14:paraId="16949C7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B99166E" wp14:editId="6AFE7A89">
            <wp:extent cx="3130550" cy="2275840"/>
            <wp:effectExtent l="0" t="0" r="0" b="0"/>
            <wp:docPr id="1390" name="Picture 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4"/>
                    <pic:cNvPicPr>
                      <a:picLocks noChangeAspect="1" noChangeArrowheads="1"/>
                    </pic:cNvPicPr>
                  </pic:nvPicPr>
                  <pic:blipFill>
                    <a:blip r:embed="rId6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36C14" w14:textId="77777777" w:rsidR="004D462B" w:rsidRDefault="004D462B" w:rsidP="00263C9E">
      <w:pPr>
        <w:jc w:val="center"/>
      </w:pPr>
    </w:p>
    <w:p w14:paraId="5B96215B" w14:textId="77777777" w:rsidR="004D462B" w:rsidRDefault="004D462B" w:rsidP="00263C9E">
      <w:pPr>
        <w:jc w:val="center"/>
      </w:pPr>
    </w:p>
    <w:p w14:paraId="298A7960" w14:textId="77777777" w:rsidR="004D462B" w:rsidRDefault="004D462B" w:rsidP="00263C9E">
      <w:pPr>
        <w:jc w:val="center"/>
      </w:pPr>
    </w:p>
    <w:p w14:paraId="405F1F22" w14:textId="77777777" w:rsidR="004D462B" w:rsidRDefault="004D462B" w:rsidP="006F3544"/>
    <w:p w14:paraId="1C3A2B3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FAFCE49" wp14:editId="56898B61">
            <wp:extent cx="3130550" cy="2275840"/>
            <wp:effectExtent l="0" t="0" r="0" b="0"/>
            <wp:docPr id="1391" name="Picture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/>
                    <pic:cNvPicPr>
                      <a:picLocks noChangeAspect="1" noChangeArrowheads="1"/>
                    </pic:cNvPicPr>
                  </pic:nvPicPr>
                  <pic:blipFill>
                    <a:blip r:embed="rId6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91BAB" w14:textId="77777777" w:rsidR="004D462B" w:rsidRDefault="004D462B" w:rsidP="00263C9E">
      <w:pPr>
        <w:jc w:val="center"/>
      </w:pPr>
    </w:p>
    <w:p w14:paraId="52C779E3" w14:textId="77777777" w:rsidR="004D462B" w:rsidRDefault="004D462B" w:rsidP="00263C9E">
      <w:pPr>
        <w:jc w:val="center"/>
      </w:pPr>
    </w:p>
    <w:p w14:paraId="499BE297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5B4DF4D" wp14:editId="36E78FB9">
            <wp:extent cx="3130550" cy="2275840"/>
            <wp:effectExtent l="0" t="0" r="0" b="0"/>
            <wp:docPr id="1392" name="Picture 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6"/>
                    <pic:cNvPicPr>
                      <a:picLocks noChangeAspect="1" noChangeArrowheads="1"/>
                    </pic:cNvPicPr>
                  </pic:nvPicPr>
                  <pic:blipFill>
                    <a:blip r:embed="rId7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08E9F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53216" behindDoc="1" locked="0" layoutInCell="0" allowOverlap="1" wp14:anchorId="6C8184B2" wp14:editId="3FCC8E5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39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BBE8D01" id="AutoShape 5" o:spid="_x0000_s1026" style="position:absolute;margin-left:331.5pt;margin-top:0;width:382.7pt;height:269.3pt;z-index:-250763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+s8pv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2192" behindDoc="1" locked="0" layoutInCell="0" allowOverlap="1" wp14:anchorId="257E3644" wp14:editId="75F4962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39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B34D1A" id="AutoShape 4" o:spid="_x0000_s1026" style="position:absolute;margin-left:0;margin-top:0;width:382.7pt;height:269.3pt;z-index:-250764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rbN/m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1168" behindDoc="1" locked="0" layoutInCell="0" allowOverlap="1" wp14:anchorId="43326DDA" wp14:editId="00AD29E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39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FA61A0" id="AutoShape 3" o:spid="_x0000_s1026" style="position:absolute;margin-left:331.5pt;margin-top:0;width:382.7pt;height:269.3pt;z-index:-250765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rWwnF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0144" behindDoc="1" locked="0" layoutInCell="0" allowOverlap="1" wp14:anchorId="0E2C3C83" wp14:editId="521A21A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39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E1055B" id="AutoShape 2" o:spid="_x0000_s1026" style="position:absolute;margin-left:0;margin-top:0;width:382.7pt;height:269.3pt;z-index:-250766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ZNuLAIAADo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zHmTb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97C6CD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F8A6550" wp14:editId="0B5D9B76">
            <wp:extent cx="3130550" cy="2275840"/>
            <wp:effectExtent l="0" t="0" r="0" b="0"/>
            <wp:docPr id="1397" name="Picture 1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7"/>
                    <pic:cNvPicPr>
                      <a:picLocks noChangeAspect="1" noChangeArrowheads="1"/>
                    </pic:cNvPicPr>
                  </pic:nvPicPr>
                  <pic:blipFill>
                    <a:blip r:embed="rId7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7358F" w14:textId="77777777" w:rsidR="004D462B" w:rsidRDefault="004D462B" w:rsidP="00263C9E">
      <w:pPr>
        <w:jc w:val="center"/>
      </w:pPr>
    </w:p>
    <w:p w14:paraId="137EB287" w14:textId="77777777" w:rsidR="004D462B" w:rsidRDefault="004D462B" w:rsidP="00263C9E"/>
    <w:p w14:paraId="7E93970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121B8D7" wp14:editId="25BCC1B6">
            <wp:extent cx="3130550" cy="2275840"/>
            <wp:effectExtent l="0" t="0" r="0" b="0"/>
            <wp:docPr id="1398" name="Picture 1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8"/>
                    <pic:cNvPicPr>
                      <a:picLocks noChangeAspect="1" noChangeArrowheads="1"/>
                    </pic:cNvPicPr>
                  </pic:nvPicPr>
                  <pic:blipFill>
                    <a:blip r:embed="rId7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57A92" w14:textId="77777777" w:rsidR="004D462B" w:rsidRDefault="004D462B" w:rsidP="00263C9E">
      <w:pPr>
        <w:jc w:val="center"/>
      </w:pPr>
    </w:p>
    <w:p w14:paraId="760C38A2" w14:textId="77777777" w:rsidR="004D462B" w:rsidRDefault="004D462B" w:rsidP="00263C9E">
      <w:pPr>
        <w:jc w:val="center"/>
      </w:pPr>
    </w:p>
    <w:p w14:paraId="4DE599F5" w14:textId="77777777" w:rsidR="004D462B" w:rsidRDefault="004D462B" w:rsidP="00263C9E">
      <w:pPr>
        <w:jc w:val="center"/>
      </w:pPr>
    </w:p>
    <w:p w14:paraId="7C5036A0" w14:textId="77777777" w:rsidR="004D462B" w:rsidRDefault="004D462B" w:rsidP="006F3544"/>
    <w:p w14:paraId="2C4C842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5602008" wp14:editId="63B9C698">
            <wp:extent cx="3130550" cy="2275840"/>
            <wp:effectExtent l="0" t="0" r="0" b="0"/>
            <wp:docPr id="1399" name="Picture 1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/>
                    <pic:cNvPicPr>
                      <a:picLocks noChangeAspect="1" noChangeArrowheads="1"/>
                    </pic:cNvPicPr>
                  </pic:nvPicPr>
                  <pic:blipFill>
                    <a:blip r:embed="rId7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76321" w14:textId="77777777" w:rsidR="004D462B" w:rsidRDefault="004D462B" w:rsidP="00263C9E">
      <w:pPr>
        <w:jc w:val="center"/>
      </w:pPr>
    </w:p>
    <w:p w14:paraId="1522A5FC" w14:textId="77777777" w:rsidR="004D462B" w:rsidRDefault="004D462B" w:rsidP="00263C9E">
      <w:pPr>
        <w:jc w:val="center"/>
      </w:pPr>
    </w:p>
    <w:p w14:paraId="6D46627A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904A070" wp14:editId="718BE61D">
            <wp:extent cx="3130550" cy="2275840"/>
            <wp:effectExtent l="0" t="0" r="0" b="0"/>
            <wp:docPr id="1400" name="Picture 1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0"/>
                    <pic:cNvPicPr>
                      <a:picLocks noChangeAspect="1" noChangeArrowheads="1"/>
                    </pic:cNvPicPr>
                  </pic:nvPicPr>
                  <pic:blipFill>
                    <a:blip r:embed="rId7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CC96C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58336" behindDoc="1" locked="0" layoutInCell="0" allowOverlap="1" wp14:anchorId="1F07E94A" wp14:editId="0D8D6E0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0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8EA6A0" id="AutoShape 5" o:spid="_x0000_s1026" style="position:absolute;margin-left:331.5pt;margin-top:0;width:382.7pt;height:269.3pt;z-index:-250758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0u7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+r0u7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7312" behindDoc="1" locked="0" layoutInCell="0" allowOverlap="1" wp14:anchorId="05C2306D" wp14:editId="05C8761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0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C0D9460" id="AutoShape 4" o:spid="_x0000_s1026" style="position:absolute;margin-left:0;margin-top:0;width:382.7pt;height:269.3pt;z-index:-250759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fuv/D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6288" behindDoc="1" locked="0" layoutInCell="0" allowOverlap="1" wp14:anchorId="7666A4BF" wp14:editId="5ACB182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0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771F74" id="AutoShape 3" o:spid="_x0000_s1026" style="position:absolute;margin-left:331.5pt;margin-top:0;width:382.7pt;height:269.3pt;z-index:-250760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GboHM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5264" behindDoc="1" locked="0" layoutInCell="0" allowOverlap="1" wp14:anchorId="3C6AE8F0" wp14:editId="6C77055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0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505AF4A" id="AutoShape 2" o:spid="_x0000_s1026" style="position:absolute;margin-left:0;margin-top:0;width:382.7pt;height:269.3pt;z-index:-250761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IGfF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7080BA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D13F53B" wp14:editId="71B39533">
            <wp:extent cx="3130550" cy="2275840"/>
            <wp:effectExtent l="0" t="0" r="0" b="0"/>
            <wp:docPr id="1405" name="Picture 1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1"/>
                    <pic:cNvPicPr>
                      <a:picLocks noChangeAspect="1" noChangeArrowheads="1"/>
                    </pic:cNvPicPr>
                  </pic:nvPicPr>
                  <pic:blipFill>
                    <a:blip r:embed="rId7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4C4B7" w14:textId="77777777" w:rsidR="004D462B" w:rsidRDefault="004D462B" w:rsidP="00263C9E">
      <w:pPr>
        <w:jc w:val="center"/>
      </w:pPr>
    </w:p>
    <w:p w14:paraId="53EB6471" w14:textId="77777777" w:rsidR="004D462B" w:rsidRDefault="004D462B" w:rsidP="00263C9E"/>
    <w:p w14:paraId="0879133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16FAB48" wp14:editId="040AB669">
            <wp:extent cx="3130550" cy="2275840"/>
            <wp:effectExtent l="0" t="0" r="0" b="0"/>
            <wp:docPr id="1406" name="Picture 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2"/>
                    <pic:cNvPicPr>
                      <a:picLocks noChangeAspect="1" noChangeArrowheads="1"/>
                    </pic:cNvPicPr>
                  </pic:nvPicPr>
                  <pic:blipFill>
                    <a:blip r:embed="rId7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3592F" w14:textId="77777777" w:rsidR="004D462B" w:rsidRDefault="004D462B" w:rsidP="00263C9E">
      <w:pPr>
        <w:jc w:val="center"/>
      </w:pPr>
    </w:p>
    <w:p w14:paraId="57E133FE" w14:textId="77777777" w:rsidR="004D462B" w:rsidRDefault="004D462B" w:rsidP="00263C9E">
      <w:pPr>
        <w:jc w:val="center"/>
      </w:pPr>
    </w:p>
    <w:p w14:paraId="759481E5" w14:textId="77777777" w:rsidR="004D462B" w:rsidRDefault="004D462B" w:rsidP="00263C9E">
      <w:pPr>
        <w:jc w:val="center"/>
      </w:pPr>
    </w:p>
    <w:p w14:paraId="5D481A3D" w14:textId="77777777" w:rsidR="004D462B" w:rsidRDefault="004D462B" w:rsidP="006F3544"/>
    <w:p w14:paraId="32236D4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A049809" wp14:editId="0D496C76">
            <wp:extent cx="3130550" cy="2275840"/>
            <wp:effectExtent l="0" t="0" r="0" b="0"/>
            <wp:docPr id="1407" name="Picture 1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3"/>
                    <pic:cNvPicPr>
                      <a:picLocks noChangeAspect="1" noChangeArrowheads="1"/>
                    </pic:cNvPicPr>
                  </pic:nvPicPr>
                  <pic:blipFill>
                    <a:blip r:embed="rId7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50655" w14:textId="77777777" w:rsidR="004D462B" w:rsidRDefault="004D462B" w:rsidP="00263C9E">
      <w:pPr>
        <w:jc w:val="center"/>
      </w:pPr>
    </w:p>
    <w:p w14:paraId="6B7098CF" w14:textId="77777777" w:rsidR="004D462B" w:rsidRDefault="004D462B" w:rsidP="00263C9E">
      <w:pPr>
        <w:jc w:val="center"/>
      </w:pPr>
    </w:p>
    <w:p w14:paraId="59A3244D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4D2A084" wp14:editId="2F64C3E4">
            <wp:extent cx="3130550" cy="2275840"/>
            <wp:effectExtent l="0" t="0" r="0" b="0"/>
            <wp:docPr id="1408" name="Picture 1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7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756A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63456" behindDoc="1" locked="0" layoutInCell="0" allowOverlap="1" wp14:anchorId="47BBD6CC" wp14:editId="0C2C293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0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F8A8234" id="AutoShape 5" o:spid="_x0000_s1026" style="position:absolute;margin-left:331.5pt;margin-top:0;width:382.7pt;height:269.3pt;z-index:-250753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ew877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2432" behindDoc="1" locked="0" layoutInCell="0" allowOverlap="1" wp14:anchorId="1535623F" wp14:editId="3C06C0C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1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B891BB" id="AutoShape 4" o:spid="_x0000_s1026" style="position:absolute;margin-left:0;margin-top:0;width:382.7pt;height:269.3pt;z-index:-250754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oT7YN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1408" behindDoc="1" locked="0" layoutInCell="0" allowOverlap="1" wp14:anchorId="6A1DC351" wp14:editId="12DAE96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1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9D7B5DC" id="AutoShape 3" o:spid="_x0000_s1026" style="position:absolute;margin-left:331.5pt;margin-top:0;width:382.7pt;height:269.3pt;z-index:-250755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iDH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nPiD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0384" behindDoc="1" locked="0" layoutInCell="0" allowOverlap="1" wp14:anchorId="7338A1E7" wp14:editId="5EA80F6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92C5F78" id="AutoShape 2" o:spid="_x0000_s1026" style="position:absolute;margin-left:0;margin-top:0;width:382.7pt;height:269.3pt;z-index:-250756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5S/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GK5S/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0093C6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064DA2E" wp14:editId="68131424">
            <wp:extent cx="3130550" cy="2275840"/>
            <wp:effectExtent l="0" t="0" r="0" b="0"/>
            <wp:docPr id="1413" name="Picture 1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5"/>
                    <pic:cNvPicPr>
                      <a:picLocks noChangeAspect="1" noChangeArrowheads="1"/>
                    </pic:cNvPicPr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DF2B0" w14:textId="77777777" w:rsidR="004D462B" w:rsidRDefault="004D462B" w:rsidP="00263C9E">
      <w:pPr>
        <w:jc w:val="center"/>
      </w:pPr>
    </w:p>
    <w:p w14:paraId="58340C2C" w14:textId="77777777" w:rsidR="004D462B" w:rsidRDefault="004D462B" w:rsidP="00263C9E"/>
    <w:p w14:paraId="5FC3E3B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EF8859D" wp14:editId="5F2ABE63">
            <wp:extent cx="3130550" cy="2275840"/>
            <wp:effectExtent l="0" t="0" r="0" b="0"/>
            <wp:docPr id="1414" name="Picture 1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"/>
                    <pic:cNvPicPr>
                      <a:picLocks noChangeAspect="1" noChangeArrowheads="1"/>
                    </pic:cNvPicPr>
                  </pic:nvPicPr>
                  <pic:blipFill>
                    <a:blip r:embed="rId7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3438F" w14:textId="77777777" w:rsidR="004D462B" w:rsidRDefault="004D462B" w:rsidP="00263C9E">
      <w:pPr>
        <w:jc w:val="center"/>
      </w:pPr>
    </w:p>
    <w:p w14:paraId="0D43B69E" w14:textId="77777777" w:rsidR="004D462B" w:rsidRDefault="004D462B" w:rsidP="00263C9E">
      <w:pPr>
        <w:jc w:val="center"/>
      </w:pPr>
    </w:p>
    <w:p w14:paraId="79C19400" w14:textId="77777777" w:rsidR="004D462B" w:rsidRDefault="004D462B" w:rsidP="00263C9E">
      <w:pPr>
        <w:jc w:val="center"/>
      </w:pPr>
    </w:p>
    <w:p w14:paraId="1257C494" w14:textId="77777777" w:rsidR="004D462B" w:rsidRDefault="004D462B" w:rsidP="006F3544"/>
    <w:p w14:paraId="4C1D2FE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5D6BA74" wp14:editId="19BBA97E">
            <wp:extent cx="3130550" cy="2275840"/>
            <wp:effectExtent l="0" t="0" r="0" b="0"/>
            <wp:docPr id="1415" name="Picture 1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"/>
                    <pic:cNvPicPr>
                      <a:picLocks noChangeAspect="1" noChangeArrowheads="1"/>
                    </pic:cNvPicPr>
                  </pic:nvPicPr>
                  <pic:blipFill>
                    <a:blip r:embed="rId7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0F28" w14:textId="77777777" w:rsidR="004D462B" w:rsidRDefault="004D462B" w:rsidP="00263C9E">
      <w:pPr>
        <w:jc w:val="center"/>
      </w:pPr>
    </w:p>
    <w:p w14:paraId="7A8641A0" w14:textId="77777777" w:rsidR="004D462B" w:rsidRDefault="004D462B" w:rsidP="00263C9E">
      <w:pPr>
        <w:jc w:val="center"/>
      </w:pPr>
    </w:p>
    <w:p w14:paraId="0B909E00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F6206D6" wp14:editId="7EAD2531">
            <wp:extent cx="3130550" cy="2275840"/>
            <wp:effectExtent l="0" t="0" r="0" b="0"/>
            <wp:docPr id="1416" name="Picture 1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8"/>
                    <pic:cNvPicPr>
                      <a:picLocks noChangeAspect="1" noChangeArrowheads="1"/>
                    </pic:cNvPicPr>
                  </pic:nvPicPr>
                  <pic:blipFill>
                    <a:blip r:embed="rId7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A17AD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68576" behindDoc="1" locked="0" layoutInCell="0" allowOverlap="1" wp14:anchorId="5378C6C1" wp14:editId="5B6DC0F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D7C8418" id="AutoShape 5" o:spid="_x0000_s1026" style="position:absolute;margin-left:331.5pt;margin-top:0;width:382.7pt;height:269.3pt;z-index:-250747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S5v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wnS5v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7552" behindDoc="1" locked="0" layoutInCell="0" allowOverlap="1" wp14:anchorId="1C9192D0" wp14:editId="17B9F46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1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358246" id="AutoShape 4" o:spid="_x0000_s1026" style="position:absolute;margin-left:0;margin-top:0;width:382.7pt;height:269.3pt;z-index:-250748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FSXXc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6528" behindDoc="1" locked="0" layoutInCell="0" allowOverlap="1" wp14:anchorId="53E2E2A5" wp14:editId="421DC71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84DF65" id="AutoShape 3" o:spid="_x0000_s1026" style="position:absolute;margin-left:331.5pt;margin-top:0;width:382.7pt;height:269.3pt;z-index:-250749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HUqW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5504" behindDoc="1" locked="0" layoutInCell="0" allowOverlap="1" wp14:anchorId="0B6C379F" wp14:editId="519E75F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A8CEB0B" id="AutoShape 2" o:spid="_x0000_s1026" style="position:absolute;margin-left:0;margin-top:0;width:382.7pt;height:269.3pt;z-index:-250750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UWz1g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C3B321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71FC50B" wp14:editId="28D701B4">
            <wp:extent cx="3130550" cy="2275840"/>
            <wp:effectExtent l="0" t="0" r="0" b="0"/>
            <wp:docPr id="1421" name="Picture 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9"/>
                    <pic:cNvPicPr>
                      <a:picLocks noChangeAspect="1" noChangeArrowheads="1"/>
                    </pic:cNvPicPr>
                  </pic:nvPicPr>
                  <pic:blipFill>
                    <a:blip r:embed="rId7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DB249" w14:textId="77777777" w:rsidR="004D462B" w:rsidRDefault="004D462B" w:rsidP="00263C9E">
      <w:pPr>
        <w:jc w:val="center"/>
      </w:pPr>
    </w:p>
    <w:p w14:paraId="00AD861F" w14:textId="77777777" w:rsidR="004D462B" w:rsidRDefault="004D462B" w:rsidP="00263C9E"/>
    <w:p w14:paraId="1BFF007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B690D89" wp14:editId="683934FB">
            <wp:extent cx="3130550" cy="2275840"/>
            <wp:effectExtent l="0" t="0" r="0" b="0"/>
            <wp:docPr id="1422" name="Picture 1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"/>
                    <pic:cNvPicPr>
                      <a:picLocks noChangeAspect="1" noChangeArrowheads="1"/>
                    </pic:cNvPicPr>
                  </pic:nvPicPr>
                  <pic:blipFill>
                    <a:blip r:embed="rId7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0DD33" w14:textId="77777777" w:rsidR="004D462B" w:rsidRDefault="004D462B" w:rsidP="00263C9E">
      <w:pPr>
        <w:jc w:val="center"/>
      </w:pPr>
    </w:p>
    <w:p w14:paraId="21F2ACF5" w14:textId="77777777" w:rsidR="004D462B" w:rsidRDefault="004D462B" w:rsidP="00263C9E">
      <w:pPr>
        <w:jc w:val="center"/>
      </w:pPr>
    </w:p>
    <w:p w14:paraId="75E1F068" w14:textId="77777777" w:rsidR="004D462B" w:rsidRDefault="004D462B" w:rsidP="00263C9E">
      <w:pPr>
        <w:jc w:val="center"/>
      </w:pPr>
    </w:p>
    <w:p w14:paraId="77D0AD37" w14:textId="77777777" w:rsidR="004D462B" w:rsidRDefault="004D462B" w:rsidP="006F3544"/>
    <w:p w14:paraId="1B92211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5B276D1" wp14:editId="5A8536DF">
            <wp:extent cx="3130550" cy="2275840"/>
            <wp:effectExtent l="0" t="0" r="0" b="0"/>
            <wp:docPr id="1423" name="Picture 1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"/>
                    <pic:cNvPicPr>
                      <a:picLocks noChangeAspect="1" noChangeArrowheads="1"/>
                    </pic:cNvPicPr>
                  </pic:nvPicPr>
                  <pic:blipFill>
                    <a:blip r:embed="rId7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BA6C0" w14:textId="77777777" w:rsidR="004D462B" w:rsidRDefault="004D462B" w:rsidP="00263C9E">
      <w:pPr>
        <w:jc w:val="center"/>
      </w:pPr>
    </w:p>
    <w:p w14:paraId="6A08ED36" w14:textId="77777777" w:rsidR="004D462B" w:rsidRDefault="004D462B" w:rsidP="00263C9E">
      <w:pPr>
        <w:jc w:val="center"/>
      </w:pPr>
    </w:p>
    <w:p w14:paraId="73812C2C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396E819" wp14:editId="0F52CDD1">
            <wp:extent cx="3130550" cy="2275840"/>
            <wp:effectExtent l="0" t="0" r="0" b="0"/>
            <wp:docPr id="1424" name="Picture 1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"/>
                    <pic:cNvPicPr>
                      <a:picLocks noChangeAspect="1" noChangeArrowheads="1"/>
                    </pic:cNvPicPr>
                  </pic:nvPicPr>
                  <pic:blipFill>
                    <a:blip r:embed="rId7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81FB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73696" behindDoc="1" locked="0" layoutInCell="0" allowOverlap="1" wp14:anchorId="76AE9062" wp14:editId="21E5E80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2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EC58BF" id="AutoShape 5" o:spid="_x0000_s1026" style="position:absolute;margin-left:331.5pt;margin-top:0;width:382.7pt;height:269.3pt;z-index:-250742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HWIKwIAADo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DoHWI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2672" behindDoc="1" locked="0" layoutInCell="0" allowOverlap="1" wp14:anchorId="0C041CA8" wp14:editId="14CC1C0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2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7C1791" id="AutoShape 4" o:spid="_x0000_s1026" style="position:absolute;margin-left:0;margin-top:0;width:382.7pt;height:269.3pt;z-index:-250743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cHw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itcHw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1648" behindDoc="1" locked="0" layoutInCell="0" allowOverlap="1" wp14:anchorId="755BAE20" wp14:editId="5933F84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2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F12B8DB" id="AutoShape 3" o:spid="_x0000_s1026" style="position:absolute;margin-left:331.5pt;margin-top:0;width:382.7pt;height:269.3pt;z-index:-250744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TkALA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JLU5A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0624" behindDoc="1" locked="0" layoutInCell="0" allowOverlap="1" wp14:anchorId="39C9E41D" wp14:editId="1140F83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2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F2EFA70" id="AutoShape 2" o:spid="_x0000_s1026" style="position:absolute;margin-left:0;margin-top:0;width:382.7pt;height:269.3pt;z-index:-250745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koYKg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BV6Shg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8EF468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47F1AFE" wp14:editId="1B3B40EB">
            <wp:extent cx="3130550" cy="2275840"/>
            <wp:effectExtent l="0" t="0" r="0" b="0"/>
            <wp:docPr id="1429" name="Picture 1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/>
                    <pic:cNvPicPr>
                      <a:picLocks noChangeAspect="1" noChangeArrowheads="1"/>
                    </pic:cNvPicPr>
                  </pic:nvPicPr>
                  <pic:blipFill>
                    <a:blip r:embed="rId7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1D321" w14:textId="77777777" w:rsidR="004D462B" w:rsidRDefault="004D462B" w:rsidP="00263C9E">
      <w:pPr>
        <w:jc w:val="center"/>
      </w:pPr>
    </w:p>
    <w:p w14:paraId="7FBD7F43" w14:textId="77777777" w:rsidR="004D462B" w:rsidRDefault="004D462B" w:rsidP="00263C9E"/>
    <w:p w14:paraId="23C82B3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B362527" wp14:editId="773C2254">
            <wp:extent cx="3130550" cy="2275840"/>
            <wp:effectExtent l="0" t="0" r="0" b="0"/>
            <wp:docPr id="1430" name="Picture 1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/>
                    <pic:cNvPicPr>
                      <a:picLocks noChangeAspect="1" noChangeArrowheads="1"/>
                    </pic:cNvPicPr>
                  </pic:nvPicPr>
                  <pic:blipFill>
                    <a:blip r:embed="rId7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EE32D" w14:textId="77777777" w:rsidR="004D462B" w:rsidRDefault="004D462B" w:rsidP="00263C9E">
      <w:pPr>
        <w:jc w:val="center"/>
      </w:pPr>
    </w:p>
    <w:p w14:paraId="0ECE1B67" w14:textId="77777777" w:rsidR="004D462B" w:rsidRDefault="004D462B" w:rsidP="00263C9E">
      <w:pPr>
        <w:jc w:val="center"/>
      </w:pPr>
    </w:p>
    <w:p w14:paraId="13FE0108" w14:textId="77777777" w:rsidR="004D462B" w:rsidRDefault="004D462B" w:rsidP="00263C9E">
      <w:pPr>
        <w:jc w:val="center"/>
      </w:pPr>
    </w:p>
    <w:p w14:paraId="127A55BE" w14:textId="77777777" w:rsidR="004D462B" w:rsidRDefault="004D462B" w:rsidP="006F3544"/>
    <w:p w14:paraId="7A38189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8FDF690" wp14:editId="21E8CA81">
            <wp:extent cx="3130550" cy="2275840"/>
            <wp:effectExtent l="0" t="0" r="0" b="0"/>
            <wp:docPr id="1431" name="Picture 1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5"/>
                    <pic:cNvPicPr>
                      <a:picLocks noChangeAspect="1" noChangeArrowheads="1"/>
                    </pic:cNvPicPr>
                  </pic:nvPicPr>
                  <pic:blipFill>
                    <a:blip r:embed="rId7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42608" w14:textId="77777777" w:rsidR="004D462B" w:rsidRDefault="004D462B" w:rsidP="00263C9E">
      <w:pPr>
        <w:jc w:val="center"/>
      </w:pPr>
    </w:p>
    <w:p w14:paraId="0103DE59" w14:textId="77777777" w:rsidR="004D462B" w:rsidRDefault="004D462B" w:rsidP="00263C9E">
      <w:pPr>
        <w:jc w:val="center"/>
      </w:pPr>
    </w:p>
    <w:p w14:paraId="0C759CDB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AAD88AF" wp14:editId="6E6188E6">
            <wp:extent cx="3130550" cy="2275840"/>
            <wp:effectExtent l="0" t="0" r="0" b="0"/>
            <wp:docPr id="1432" name="Picture 1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/>
                    <pic:cNvPicPr>
                      <a:picLocks noChangeAspect="1" noChangeArrowheads="1"/>
                    </pic:cNvPicPr>
                  </pic:nvPicPr>
                  <pic:blipFill>
                    <a:blip r:embed="rId7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F2A98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78816" behindDoc="1" locked="0" layoutInCell="0" allowOverlap="1" wp14:anchorId="2ECDCBFA" wp14:editId="2817095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3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5DAD05" id="AutoShape 5" o:spid="_x0000_s1026" style="position:absolute;margin-left:331.5pt;margin-top:0;width:382.7pt;height:269.3pt;z-index:-250737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zZIQX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7792" behindDoc="1" locked="0" layoutInCell="0" allowOverlap="1" wp14:anchorId="16CF22EF" wp14:editId="237BDEC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3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56F055" id="AutoShape 4" o:spid="_x0000_s1026" style="position:absolute;margin-left:0;margin-top:0;width:382.7pt;height:269.3pt;z-index:-250738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eYE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cMeY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6768" behindDoc="1" locked="0" layoutInCell="0" allowOverlap="1" wp14:anchorId="621D40DE" wp14:editId="174E6BA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3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FBFF0B7" id="AutoShape 3" o:spid="_x0000_s1026" style="position:absolute;margin-left:331.5pt;margin-top:0;width:382.7pt;height:269.3pt;z-index:-250739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mjEe9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5744" behindDoc="1" locked="0" layoutInCell="0" allowOverlap="1" wp14:anchorId="36859C52" wp14:editId="3ECAD2C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3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21A9F8" id="AutoShape 2" o:spid="_x0000_s1026" style="position:absolute;margin-left:0;margin-top:0;width:382.7pt;height:269.3pt;z-index:-250740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KqMLA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+ySqj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BE1CE9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604DFBB" wp14:editId="0407CEB2">
            <wp:extent cx="3130550" cy="2275840"/>
            <wp:effectExtent l="0" t="0" r="0" b="0"/>
            <wp:docPr id="1437" name="Picture 1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7"/>
                    <pic:cNvPicPr>
                      <a:picLocks noChangeAspect="1" noChangeArrowheads="1"/>
                    </pic:cNvPicPr>
                  </pic:nvPicPr>
                  <pic:blipFill>
                    <a:blip r:embed="rId7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E5B7D" w14:textId="77777777" w:rsidR="004D462B" w:rsidRDefault="004D462B" w:rsidP="00263C9E">
      <w:pPr>
        <w:jc w:val="center"/>
      </w:pPr>
    </w:p>
    <w:p w14:paraId="01C8C599" w14:textId="77777777" w:rsidR="004D462B" w:rsidRDefault="004D462B" w:rsidP="00263C9E"/>
    <w:p w14:paraId="0E51236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A913A43" wp14:editId="7074EDA2">
            <wp:extent cx="3130550" cy="2275840"/>
            <wp:effectExtent l="0" t="0" r="0" b="0"/>
            <wp:docPr id="1438" name="Picture 1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"/>
                    <pic:cNvPicPr>
                      <a:picLocks noChangeAspect="1" noChangeArrowheads="1"/>
                    </pic:cNvPicPr>
                  </pic:nvPicPr>
                  <pic:blipFill>
                    <a:blip r:embed="rId7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6D478" w14:textId="77777777" w:rsidR="004D462B" w:rsidRDefault="004D462B" w:rsidP="00263C9E">
      <w:pPr>
        <w:jc w:val="center"/>
      </w:pPr>
    </w:p>
    <w:p w14:paraId="3BD1F216" w14:textId="77777777" w:rsidR="004D462B" w:rsidRDefault="004D462B" w:rsidP="00263C9E">
      <w:pPr>
        <w:jc w:val="center"/>
      </w:pPr>
    </w:p>
    <w:p w14:paraId="0040FE74" w14:textId="77777777" w:rsidR="004D462B" w:rsidRDefault="004D462B" w:rsidP="00263C9E">
      <w:pPr>
        <w:jc w:val="center"/>
      </w:pPr>
    </w:p>
    <w:p w14:paraId="586E4E0E" w14:textId="77777777" w:rsidR="004D462B" w:rsidRDefault="004D462B" w:rsidP="006F3544"/>
    <w:p w14:paraId="1AB5457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0CD6320" wp14:editId="7260A574">
            <wp:extent cx="3130550" cy="2275840"/>
            <wp:effectExtent l="0" t="0" r="0" b="0"/>
            <wp:docPr id="1439" name="Picture 1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"/>
                    <pic:cNvPicPr>
                      <a:picLocks noChangeAspect="1" noChangeArrowheads="1"/>
                    </pic:cNvPicPr>
                  </pic:nvPicPr>
                  <pic:blipFill>
                    <a:blip r:embed="rId7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7521B" w14:textId="77777777" w:rsidR="004D462B" w:rsidRDefault="004D462B" w:rsidP="00263C9E">
      <w:pPr>
        <w:jc w:val="center"/>
      </w:pPr>
    </w:p>
    <w:p w14:paraId="6055A827" w14:textId="77777777" w:rsidR="004D462B" w:rsidRDefault="004D462B" w:rsidP="00263C9E">
      <w:pPr>
        <w:jc w:val="center"/>
      </w:pPr>
    </w:p>
    <w:p w14:paraId="5120D1E9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0B84363" wp14:editId="37FDE456">
            <wp:extent cx="3130550" cy="2275840"/>
            <wp:effectExtent l="0" t="0" r="0" b="0"/>
            <wp:docPr id="1440" name="Picture 1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0"/>
                    <pic:cNvPicPr>
                      <a:picLocks noChangeAspect="1" noChangeArrowheads="1"/>
                    </pic:cNvPicPr>
                  </pic:nvPicPr>
                  <pic:blipFill>
                    <a:blip r:embed="rId7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1A724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83936" behindDoc="1" locked="0" layoutInCell="0" allowOverlap="1" wp14:anchorId="222D9A00" wp14:editId="4A79C06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4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3499207" id="AutoShape 5" o:spid="_x0000_s1026" style="position:absolute;margin-left:331.5pt;margin-top:0;width:382.7pt;height:269.3pt;z-index:-250732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bKdKg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Tdsp0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2912" behindDoc="1" locked="0" layoutInCell="0" allowOverlap="1" wp14:anchorId="3BD5FC91" wp14:editId="1B470A6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4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DFDCF1" id="AutoShape 4" o:spid="_x0000_s1026" style="position:absolute;margin-left:0;margin-top:0;width:382.7pt;height:269.3pt;z-index:-250733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AXIBuU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1888" behindDoc="1" locked="0" layoutInCell="0" allowOverlap="1" wp14:anchorId="0F673FC8" wp14:editId="070682C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4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CD5282D" id="AutoShape 3" o:spid="_x0000_s1026" style="position:absolute;margin-left:331.5pt;margin-top:0;width:382.7pt;height:269.3pt;z-index:-250734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DyP4V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0864" behindDoc="1" locked="0" layoutInCell="0" allowOverlap="1" wp14:anchorId="1FD3925D" wp14:editId="12A2C89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4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5DCDB6" id="AutoShape 2" o:spid="_x0000_s1026" style="position:absolute;margin-left:0;margin-top:0;width:382.7pt;height:269.3pt;z-index:-250735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FJrCE0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D16059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9F6E5D0" wp14:editId="5FDB0792">
            <wp:extent cx="3130550" cy="2275840"/>
            <wp:effectExtent l="0" t="0" r="0" b="0"/>
            <wp:docPr id="1445" name="Picture 1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1"/>
                    <pic:cNvPicPr>
                      <a:picLocks noChangeAspect="1" noChangeArrowheads="1"/>
                    </pic:cNvPicPr>
                  </pic:nvPicPr>
                  <pic:blipFill>
                    <a:blip r:embed="rId7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05E53" w14:textId="77777777" w:rsidR="004D462B" w:rsidRDefault="004D462B" w:rsidP="00263C9E">
      <w:pPr>
        <w:jc w:val="center"/>
      </w:pPr>
    </w:p>
    <w:p w14:paraId="3A8F571E" w14:textId="77777777" w:rsidR="004D462B" w:rsidRDefault="004D462B" w:rsidP="00263C9E"/>
    <w:p w14:paraId="280DDFE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0BE4FEA" wp14:editId="500CC914">
            <wp:extent cx="3130550" cy="2275840"/>
            <wp:effectExtent l="0" t="0" r="0" b="0"/>
            <wp:docPr id="1446" name="Picture 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2"/>
                    <pic:cNvPicPr>
                      <a:picLocks noChangeAspect="1" noChangeArrowheads="1"/>
                    </pic:cNvPicPr>
                  </pic:nvPicPr>
                  <pic:blipFill>
                    <a:blip r:embed="rId7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2B911" w14:textId="77777777" w:rsidR="004D462B" w:rsidRDefault="004D462B" w:rsidP="00263C9E">
      <w:pPr>
        <w:jc w:val="center"/>
      </w:pPr>
    </w:p>
    <w:p w14:paraId="7B92A474" w14:textId="77777777" w:rsidR="004D462B" w:rsidRDefault="004D462B" w:rsidP="00263C9E">
      <w:pPr>
        <w:jc w:val="center"/>
      </w:pPr>
    </w:p>
    <w:p w14:paraId="43BBE9D4" w14:textId="77777777" w:rsidR="004D462B" w:rsidRDefault="004D462B" w:rsidP="00263C9E">
      <w:pPr>
        <w:jc w:val="center"/>
      </w:pPr>
    </w:p>
    <w:p w14:paraId="1B06553E" w14:textId="77777777" w:rsidR="004D462B" w:rsidRDefault="004D462B" w:rsidP="006F3544"/>
    <w:p w14:paraId="5D00DC3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58AF4E3" wp14:editId="0EE15C2B">
            <wp:extent cx="3130550" cy="2275840"/>
            <wp:effectExtent l="0" t="0" r="0" b="0"/>
            <wp:docPr id="1447" name="Picture 1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3"/>
                    <pic:cNvPicPr>
                      <a:picLocks noChangeAspect="1" noChangeArrowheads="1"/>
                    </pic:cNvPicPr>
                  </pic:nvPicPr>
                  <pic:blipFill>
                    <a:blip r:embed="rId7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D7976" w14:textId="77777777" w:rsidR="004D462B" w:rsidRDefault="004D462B" w:rsidP="00263C9E">
      <w:pPr>
        <w:jc w:val="center"/>
      </w:pPr>
    </w:p>
    <w:p w14:paraId="70F955EB" w14:textId="77777777" w:rsidR="004D462B" w:rsidRDefault="004D462B" w:rsidP="00263C9E">
      <w:pPr>
        <w:jc w:val="center"/>
      </w:pPr>
    </w:p>
    <w:p w14:paraId="2861FF19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6999DD5" wp14:editId="7E48E7C4">
            <wp:extent cx="3130550" cy="2275840"/>
            <wp:effectExtent l="0" t="0" r="0" b="0"/>
            <wp:docPr id="1448" name="Picture 1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4"/>
                    <pic:cNvPicPr>
                      <a:picLocks noChangeAspect="1" noChangeArrowheads="1"/>
                    </pic:cNvPicPr>
                  </pic:nvPicPr>
                  <pic:blipFill>
                    <a:blip r:embed="rId7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43D1E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89056" behindDoc="1" locked="0" layoutInCell="0" allowOverlap="1" wp14:anchorId="4DF03FEA" wp14:editId="14D0DBA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4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AAFC20" id="AutoShape 5" o:spid="_x0000_s1026" style="position:absolute;margin-left:331.5pt;margin-top:0;width:382.7pt;height:269.3pt;z-index:-250727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ASxN90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8032" behindDoc="1" locked="0" layoutInCell="0" allowOverlap="1" wp14:anchorId="2B86B7B6" wp14:editId="6A427D2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5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FD9C10" id="AutoShape 4" o:spid="_x0000_s1026" style="position:absolute;margin-left:0;margin-top:0;width:382.7pt;height:269.3pt;z-index:-250728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CER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7TCE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7008" behindDoc="1" locked="0" layoutInCell="0" allowOverlap="1" wp14:anchorId="13C76E27" wp14:editId="64D977C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5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93A53A" id="AutoShape 3" o:spid="_x0000_s1026" style="position:absolute;margin-left:331.5pt;margin-top:0;width:382.7pt;height:269.3pt;z-index:-250729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9TNn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5984" behindDoc="1" locked="0" layoutInCell="0" allowOverlap="1" wp14:anchorId="05D3F9B0" wp14:editId="301E8ED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5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D066CC" id="AutoShape 2" o:spid="_x0000_s1026" style="position:absolute;margin-left:0;margin-top:0;width:382.7pt;height:269.3pt;z-index:-250730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W2Z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cWW2Z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6299C5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F5B510F" wp14:editId="0D417CB3">
            <wp:extent cx="3130550" cy="2275840"/>
            <wp:effectExtent l="0" t="0" r="0" b="0"/>
            <wp:docPr id="1453" name="Picture 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5"/>
                    <pic:cNvPicPr>
                      <a:picLocks noChangeAspect="1" noChangeArrowheads="1"/>
                    </pic:cNvPicPr>
                  </pic:nvPicPr>
                  <pic:blipFill>
                    <a:blip r:embed="rId7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F736B" w14:textId="77777777" w:rsidR="004D462B" w:rsidRDefault="004D462B" w:rsidP="00263C9E">
      <w:pPr>
        <w:jc w:val="center"/>
      </w:pPr>
    </w:p>
    <w:p w14:paraId="69DBCA74" w14:textId="77777777" w:rsidR="004D462B" w:rsidRDefault="004D462B" w:rsidP="00263C9E"/>
    <w:p w14:paraId="2FF2A44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459A71C" wp14:editId="1E6CACF9">
            <wp:extent cx="3130550" cy="2275840"/>
            <wp:effectExtent l="0" t="0" r="0" b="0"/>
            <wp:docPr id="1454" name="Picture 1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"/>
                    <pic:cNvPicPr>
                      <a:picLocks noChangeAspect="1" noChangeArrowheads="1"/>
                    </pic:cNvPicPr>
                  </pic:nvPicPr>
                  <pic:blipFill>
                    <a:blip r:embed="rId7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4ECFF" w14:textId="77777777" w:rsidR="004D462B" w:rsidRDefault="004D462B" w:rsidP="00263C9E">
      <w:pPr>
        <w:jc w:val="center"/>
      </w:pPr>
    </w:p>
    <w:p w14:paraId="0E54A4C4" w14:textId="77777777" w:rsidR="004D462B" w:rsidRDefault="004D462B" w:rsidP="00263C9E">
      <w:pPr>
        <w:jc w:val="center"/>
      </w:pPr>
    </w:p>
    <w:p w14:paraId="6041BA89" w14:textId="77777777" w:rsidR="004D462B" w:rsidRDefault="004D462B" w:rsidP="00263C9E">
      <w:pPr>
        <w:jc w:val="center"/>
      </w:pPr>
    </w:p>
    <w:p w14:paraId="549DF09C" w14:textId="77777777" w:rsidR="004D462B" w:rsidRDefault="004D462B" w:rsidP="006F3544"/>
    <w:p w14:paraId="4A247E8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A349117" wp14:editId="5DAF07E1">
            <wp:extent cx="3130550" cy="2275840"/>
            <wp:effectExtent l="0" t="0" r="0" b="0"/>
            <wp:docPr id="1455" name="Picture 1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"/>
                    <pic:cNvPicPr>
                      <a:picLocks noChangeAspect="1" noChangeArrowheads="1"/>
                    </pic:cNvPicPr>
                  </pic:nvPicPr>
                  <pic:blipFill>
                    <a:blip r:embed="rId7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672BB" w14:textId="77777777" w:rsidR="004D462B" w:rsidRDefault="004D462B" w:rsidP="00263C9E">
      <w:pPr>
        <w:jc w:val="center"/>
      </w:pPr>
    </w:p>
    <w:p w14:paraId="793C5588" w14:textId="77777777" w:rsidR="004D462B" w:rsidRDefault="004D462B" w:rsidP="00263C9E">
      <w:pPr>
        <w:jc w:val="center"/>
      </w:pPr>
    </w:p>
    <w:p w14:paraId="1AAA4E4D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ECE2B7E" wp14:editId="666731B3">
            <wp:extent cx="3130550" cy="2275840"/>
            <wp:effectExtent l="0" t="0" r="0" b="0"/>
            <wp:docPr id="1456" name="Picture 1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8"/>
                    <pic:cNvPicPr>
                      <a:picLocks noChangeAspect="1" noChangeArrowheads="1"/>
                    </pic:cNvPicPr>
                  </pic:nvPicPr>
                  <pic:blipFill>
                    <a:blip r:embed="rId7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A983F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94176" behindDoc="1" locked="0" layoutInCell="0" allowOverlap="1" wp14:anchorId="1FEA9152" wp14:editId="04D5C2D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5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5F3202" id="AutoShape 5" o:spid="_x0000_s1026" style="position:absolute;margin-left:331.5pt;margin-top:0;width:382.7pt;height:269.3pt;z-index:-250722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9dJKg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rv10k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3152" behindDoc="1" locked="0" layoutInCell="0" allowOverlap="1" wp14:anchorId="17A099F5" wp14:editId="073F1C6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5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1CC579" id="AutoShape 4" o:spid="_x0000_s1026" style="position:absolute;margin-left:0;margin-top:0;width:382.7pt;height:269.3pt;z-index:-250723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KRR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bIKR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2128" behindDoc="1" locked="0" layoutInCell="0" allowOverlap="1" wp14:anchorId="1B317170" wp14:editId="52D99D3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5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E5174B" id="AutoShape 3" o:spid="_x0000_s1026" style="position:absolute;margin-left:331.5pt;margin-top:0;width:382.7pt;height:269.3pt;z-index:-250724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3SBco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1104" behindDoc="1" locked="0" layoutInCell="0" allowOverlap="1" wp14:anchorId="01723F46" wp14:editId="16F21B8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6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29A0FA" id="AutoShape 2" o:spid="_x0000_s1026" style="position:absolute;margin-left:0;margin-top:0;width:382.7pt;height:269.3pt;z-index:-250725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DZ+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vZDZ+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9FF6C2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117AFC3" wp14:editId="64BEB261">
            <wp:extent cx="3130550" cy="2275840"/>
            <wp:effectExtent l="0" t="0" r="0" b="0"/>
            <wp:docPr id="1461" name="Picture 1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"/>
                    <pic:cNvPicPr>
                      <a:picLocks noChangeAspect="1" noChangeArrowheads="1"/>
                    </pic:cNvPicPr>
                  </pic:nvPicPr>
                  <pic:blipFill>
                    <a:blip r:embed="rId7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5B22C" w14:textId="77777777" w:rsidR="004D462B" w:rsidRDefault="004D462B" w:rsidP="00263C9E">
      <w:pPr>
        <w:jc w:val="center"/>
      </w:pPr>
    </w:p>
    <w:p w14:paraId="34F101D3" w14:textId="77777777" w:rsidR="004D462B" w:rsidRDefault="004D462B" w:rsidP="00263C9E"/>
    <w:p w14:paraId="1CDFCC3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2CE1001" wp14:editId="3648A4E5">
            <wp:extent cx="3130550" cy="2275840"/>
            <wp:effectExtent l="0" t="0" r="0" b="0"/>
            <wp:docPr id="1462" name="Picture 1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"/>
                    <pic:cNvPicPr>
                      <a:picLocks noChangeAspect="1" noChangeArrowheads="1"/>
                    </pic:cNvPicPr>
                  </pic:nvPicPr>
                  <pic:blipFill>
                    <a:blip r:embed="rId7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9A47B" w14:textId="77777777" w:rsidR="004D462B" w:rsidRDefault="004D462B" w:rsidP="00263C9E">
      <w:pPr>
        <w:jc w:val="center"/>
      </w:pPr>
    </w:p>
    <w:p w14:paraId="1717E85D" w14:textId="77777777" w:rsidR="004D462B" w:rsidRDefault="004D462B" w:rsidP="00263C9E">
      <w:pPr>
        <w:jc w:val="center"/>
      </w:pPr>
    </w:p>
    <w:p w14:paraId="0B39FDEC" w14:textId="77777777" w:rsidR="004D462B" w:rsidRDefault="004D462B" w:rsidP="00263C9E">
      <w:pPr>
        <w:jc w:val="center"/>
      </w:pPr>
    </w:p>
    <w:p w14:paraId="4ACEFACF" w14:textId="77777777" w:rsidR="004D462B" w:rsidRDefault="004D462B" w:rsidP="006F3544"/>
    <w:p w14:paraId="0178BA4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BEAB751" wp14:editId="16876BE8">
            <wp:extent cx="3130550" cy="2275840"/>
            <wp:effectExtent l="0" t="0" r="0" b="0"/>
            <wp:docPr id="1463" name="Picture 1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"/>
                    <pic:cNvPicPr>
                      <a:picLocks noChangeAspect="1" noChangeArrowheads="1"/>
                    </pic:cNvPicPr>
                  </pic:nvPicPr>
                  <pic:blipFill>
                    <a:blip r:embed="rId7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E2E67" w14:textId="77777777" w:rsidR="004D462B" w:rsidRDefault="004D462B" w:rsidP="00263C9E">
      <w:pPr>
        <w:jc w:val="center"/>
      </w:pPr>
    </w:p>
    <w:p w14:paraId="5C96D047" w14:textId="77777777" w:rsidR="004D462B" w:rsidRDefault="004D462B" w:rsidP="00263C9E">
      <w:pPr>
        <w:jc w:val="center"/>
      </w:pPr>
    </w:p>
    <w:p w14:paraId="20C1153D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4434FB6" wp14:editId="0555EE4F">
            <wp:extent cx="3130550" cy="2275840"/>
            <wp:effectExtent l="0" t="0" r="0" b="0"/>
            <wp:docPr id="1464" name="Picture 1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"/>
                    <pic:cNvPicPr>
                      <a:picLocks noChangeAspect="1" noChangeArrowheads="1"/>
                    </pic:cNvPicPr>
                  </pic:nvPicPr>
                  <pic:blipFill>
                    <a:blip r:embed="rId7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9470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99296" behindDoc="1" locked="0" layoutInCell="0" allowOverlap="1" wp14:anchorId="4CA40379" wp14:editId="4B260A5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6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88D40F" id="AutoShape 5" o:spid="_x0000_s1026" style="position:absolute;margin-left:331.5pt;margin-top:0;width:382.7pt;height:269.3pt;z-index:-250717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oyuKwIAADo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Z0oyu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8272" behindDoc="1" locked="0" layoutInCell="0" allowOverlap="1" wp14:anchorId="0D671C66" wp14:editId="47B92D6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6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40B6E7" id="AutoShape 4" o:spid="_x0000_s1026" style="position:absolute;margin-left:0;margin-top:0;width:382.7pt;height:269.3pt;z-index:-250718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4xzjW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7248" behindDoc="1" locked="0" layoutInCell="0" allowOverlap="1" wp14:anchorId="260F92AC" wp14:editId="3E7AAA8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6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D32B5C" id="AutoShape 3" o:spid="_x0000_s1026" style="position:absolute;margin-left:331.5pt;margin-top:0;width:382.7pt;height:269.3pt;z-index:-250719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PsfAJ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6224" behindDoc="1" locked="0" layoutInCell="0" allowOverlap="1" wp14:anchorId="02EDA371" wp14:editId="71A3CCB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3403DA" id="AutoShape 2" o:spid="_x0000_s1026" style="position:absolute;margin-left:0;margin-top:0;width:382.7pt;height:269.3pt;z-index:-250720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LM+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PCLM+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34346E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3F157D5" wp14:editId="4CC35E92">
            <wp:extent cx="3130550" cy="2275840"/>
            <wp:effectExtent l="0" t="0" r="0" b="0"/>
            <wp:docPr id="1469" name="Picture 1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"/>
                    <pic:cNvPicPr>
                      <a:picLocks noChangeAspect="1" noChangeArrowheads="1"/>
                    </pic:cNvPicPr>
                  </pic:nvPicPr>
                  <pic:blipFill>
                    <a:blip r:embed="rId7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4114A" w14:textId="77777777" w:rsidR="004D462B" w:rsidRDefault="004D462B" w:rsidP="00263C9E">
      <w:pPr>
        <w:jc w:val="center"/>
      </w:pPr>
    </w:p>
    <w:p w14:paraId="22182A03" w14:textId="77777777" w:rsidR="004D462B" w:rsidRDefault="004D462B" w:rsidP="00263C9E"/>
    <w:p w14:paraId="14107EA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E0FD8DB" wp14:editId="40FF5740">
            <wp:extent cx="3130550" cy="2275840"/>
            <wp:effectExtent l="0" t="0" r="0" b="0"/>
            <wp:docPr id="1470" name="Picture 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"/>
                    <pic:cNvPicPr>
                      <a:picLocks noChangeAspect="1" noChangeArrowheads="1"/>
                    </pic:cNvPicPr>
                  </pic:nvPicPr>
                  <pic:blipFill>
                    <a:blip r:embed="rId7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84E32" w14:textId="77777777" w:rsidR="004D462B" w:rsidRDefault="004D462B" w:rsidP="00263C9E">
      <w:pPr>
        <w:jc w:val="center"/>
      </w:pPr>
    </w:p>
    <w:p w14:paraId="203CB978" w14:textId="77777777" w:rsidR="004D462B" w:rsidRDefault="004D462B" w:rsidP="00263C9E">
      <w:pPr>
        <w:jc w:val="center"/>
      </w:pPr>
    </w:p>
    <w:p w14:paraId="54A3FA3F" w14:textId="77777777" w:rsidR="004D462B" w:rsidRDefault="004D462B" w:rsidP="00263C9E">
      <w:pPr>
        <w:jc w:val="center"/>
      </w:pPr>
    </w:p>
    <w:p w14:paraId="31C431EE" w14:textId="77777777" w:rsidR="004D462B" w:rsidRDefault="004D462B" w:rsidP="006F3544"/>
    <w:p w14:paraId="4EBC58A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EC2F84F" wp14:editId="38BCC22C">
            <wp:extent cx="3130550" cy="2275840"/>
            <wp:effectExtent l="0" t="0" r="0" b="0"/>
            <wp:docPr id="1471" name="Picture 1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"/>
                    <pic:cNvPicPr>
                      <a:picLocks noChangeAspect="1" noChangeArrowheads="1"/>
                    </pic:cNvPicPr>
                  </pic:nvPicPr>
                  <pic:blipFill>
                    <a:blip r:embed="rId7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17BF9" w14:textId="77777777" w:rsidR="004D462B" w:rsidRDefault="004D462B" w:rsidP="00263C9E">
      <w:pPr>
        <w:jc w:val="center"/>
      </w:pPr>
    </w:p>
    <w:p w14:paraId="101DC49E" w14:textId="77777777" w:rsidR="004D462B" w:rsidRDefault="004D462B" w:rsidP="00263C9E">
      <w:pPr>
        <w:jc w:val="center"/>
      </w:pPr>
    </w:p>
    <w:p w14:paraId="610CADF9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C71D2CC" wp14:editId="75B0BA84">
            <wp:extent cx="3130550" cy="2275840"/>
            <wp:effectExtent l="0" t="0" r="0" b="0"/>
            <wp:docPr id="1472" name="Picture 1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"/>
                    <pic:cNvPicPr>
                      <a:picLocks noChangeAspect="1" noChangeArrowheads="1"/>
                    </pic:cNvPicPr>
                  </pic:nvPicPr>
                  <pic:blipFill>
                    <a:blip r:embed="rId7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B1BB9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04416" behindDoc="1" locked="0" layoutInCell="0" allowOverlap="1" wp14:anchorId="17F05510" wp14:editId="79FC0B1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7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B29D5F" id="AutoShape 5" o:spid="_x0000_s1026" style="position:absolute;margin-left:331.5pt;margin-top:0;width:382.7pt;height:269.3pt;z-index:-250712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1+Dpe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3392" behindDoc="1" locked="0" layoutInCell="0" allowOverlap="1" wp14:anchorId="55419D96" wp14:editId="51475AA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7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D1D088" id="AutoShape 4" o:spid="_x0000_s1026" style="position:absolute;margin-left:0;margin-top:0;width:382.7pt;height:269.3pt;z-index:-250713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x8iKwIAADo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GQx8i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2368" behindDoc="1" locked="0" layoutInCell="0" allowOverlap="1" wp14:anchorId="396CDC35" wp14:editId="2048B18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7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B615AD" id="AutoShape 3" o:spid="_x0000_s1026" style="position:absolute;margin-left:331.5pt;margin-top:0;width:382.7pt;height:269.3pt;z-index:-250714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+fS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AQ+f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1344" behindDoc="1" locked="0" layoutInCell="0" allowOverlap="1" wp14:anchorId="1FD02EF7" wp14:editId="10A66AD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7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C480ED" id="AutoShape 2" o:spid="_x0000_s1026" style="position:absolute;margin-left:0;margin-top:0;width:382.7pt;height:269.3pt;z-index:-250715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lOqKwIAADo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hVlOq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3E3622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B5C6010" wp14:editId="01DE2FFD">
            <wp:extent cx="3130550" cy="2275840"/>
            <wp:effectExtent l="0" t="0" r="0" b="0"/>
            <wp:docPr id="1477" name="Picture 1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7"/>
                    <pic:cNvPicPr>
                      <a:picLocks noChangeAspect="1" noChangeArrowheads="1"/>
                    </pic:cNvPicPr>
                  </pic:nvPicPr>
                  <pic:blipFill>
                    <a:blip r:embed="rId7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817E8" w14:textId="77777777" w:rsidR="004D462B" w:rsidRDefault="004D462B" w:rsidP="00263C9E">
      <w:pPr>
        <w:jc w:val="center"/>
      </w:pPr>
    </w:p>
    <w:p w14:paraId="23F9CE30" w14:textId="77777777" w:rsidR="004D462B" w:rsidRDefault="004D462B" w:rsidP="00263C9E"/>
    <w:p w14:paraId="4167D60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3E3BF26" wp14:editId="1328DE2A">
            <wp:extent cx="3130550" cy="2275840"/>
            <wp:effectExtent l="0" t="0" r="0" b="0"/>
            <wp:docPr id="1478" name="Picture 1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8"/>
                    <pic:cNvPicPr>
                      <a:picLocks noChangeAspect="1" noChangeArrowheads="1"/>
                    </pic:cNvPicPr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B05DD" w14:textId="77777777" w:rsidR="004D462B" w:rsidRDefault="004D462B" w:rsidP="00263C9E">
      <w:pPr>
        <w:jc w:val="center"/>
      </w:pPr>
    </w:p>
    <w:p w14:paraId="3B6CCD05" w14:textId="77777777" w:rsidR="004D462B" w:rsidRDefault="004D462B" w:rsidP="00263C9E">
      <w:pPr>
        <w:jc w:val="center"/>
      </w:pPr>
    </w:p>
    <w:p w14:paraId="58021B92" w14:textId="77777777" w:rsidR="004D462B" w:rsidRDefault="004D462B" w:rsidP="00263C9E">
      <w:pPr>
        <w:jc w:val="center"/>
      </w:pPr>
    </w:p>
    <w:p w14:paraId="63E89950" w14:textId="77777777" w:rsidR="004D462B" w:rsidRDefault="004D462B" w:rsidP="006F3544"/>
    <w:p w14:paraId="6D4E73C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1DFB512" wp14:editId="1E3235C7">
            <wp:extent cx="3130550" cy="2275840"/>
            <wp:effectExtent l="0" t="0" r="0" b="0"/>
            <wp:docPr id="1479" name="Picture 1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9"/>
                    <pic:cNvPicPr>
                      <a:picLocks noChangeAspect="1" noChangeArrowheads="1"/>
                    </pic:cNvPicPr>
                  </pic:nvPicPr>
                  <pic:blipFill>
                    <a:blip r:embed="rId7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C2102" w14:textId="77777777" w:rsidR="004D462B" w:rsidRDefault="004D462B" w:rsidP="00263C9E">
      <w:pPr>
        <w:jc w:val="center"/>
      </w:pPr>
    </w:p>
    <w:p w14:paraId="4D4B3ED7" w14:textId="77777777" w:rsidR="004D462B" w:rsidRDefault="004D462B" w:rsidP="00263C9E">
      <w:pPr>
        <w:jc w:val="center"/>
      </w:pPr>
    </w:p>
    <w:p w14:paraId="5AB69459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745DCA7" wp14:editId="1E2E9F7A">
            <wp:extent cx="3130550" cy="2275840"/>
            <wp:effectExtent l="0" t="0" r="0" b="0"/>
            <wp:docPr id="1480" name="Picture 1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0"/>
                    <pic:cNvPicPr>
                      <a:picLocks noChangeAspect="1" noChangeArrowheads="1"/>
                    </pic:cNvPicPr>
                  </pic:nvPicPr>
                  <pic:blipFill>
                    <a:blip r:embed="rId7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5F6CC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09536" behindDoc="1" locked="0" layoutInCell="0" allowOverlap="1" wp14:anchorId="7DA8D69F" wp14:editId="513E80A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8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40345E" id="AutoShape 5" o:spid="_x0000_s1026" style="position:absolute;margin-left:331.5pt;margin-top:0;width:382.7pt;height:269.3pt;z-index:-250706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8512" behindDoc="1" locked="0" layoutInCell="0" allowOverlap="1" wp14:anchorId="65DA8046" wp14:editId="0A77F61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8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473E8C" id="AutoShape 4" o:spid="_x0000_s1026" style="position:absolute;margin-left:0;margin-top:0;width:382.7pt;height:269.3pt;z-index:-250707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g2OKwIAADo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rXg2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7488" behindDoc="1" locked="0" layoutInCell="0" allowOverlap="1" wp14:anchorId="3727AE96" wp14:editId="0861841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FAD408" id="AutoShape 3" o:spid="_x0000_s1026" style="position:absolute;margin-left:331.5pt;margin-top:0;width:382.7pt;height:269.3pt;z-index:-250708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LV71f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6464" behindDoc="1" locked="0" layoutInCell="0" allowOverlap="1" wp14:anchorId="20161B49" wp14:editId="0B2195B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8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246C1B" id="AutoShape 2" o:spid="_x0000_s1026" style="position:absolute;margin-left:0;margin-top:0;width:382.7pt;height:269.3pt;z-index:-250710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QMmKwIAADo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8/QMm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7B9A92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278566F" wp14:editId="7D989D76">
            <wp:extent cx="3130550" cy="2275840"/>
            <wp:effectExtent l="0" t="0" r="0" b="0"/>
            <wp:docPr id="1485" name="Picture 1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1"/>
                    <pic:cNvPicPr>
                      <a:picLocks noChangeAspect="1" noChangeArrowheads="1"/>
                    </pic:cNvPicPr>
                  </pic:nvPicPr>
                  <pic:blipFill>
                    <a:blip r:embed="rId7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A3998" w14:textId="77777777" w:rsidR="004D462B" w:rsidRDefault="004D462B" w:rsidP="00263C9E">
      <w:pPr>
        <w:jc w:val="center"/>
      </w:pPr>
    </w:p>
    <w:p w14:paraId="0FA0578F" w14:textId="77777777" w:rsidR="004D462B" w:rsidRDefault="004D462B" w:rsidP="00263C9E"/>
    <w:p w14:paraId="154BCC8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2DDC076" wp14:editId="702D4DCC">
            <wp:extent cx="3130550" cy="2275840"/>
            <wp:effectExtent l="0" t="0" r="0" b="0"/>
            <wp:docPr id="1486" name="Picture 1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2"/>
                    <pic:cNvPicPr>
                      <a:picLocks noChangeAspect="1" noChangeArrowheads="1"/>
                    </pic:cNvPicPr>
                  </pic:nvPicPr>
                  <pic:blipFill>
                    <a:blip r:embed="rId7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27778" w14:textId="77777777" w:rsidR="004D462B" w:rsidRDefault="004D462B" w:rsidP="00263C9E">
      <w:pPr>
        <w:jc w:val="center"/>
      </w:pPr>
    </w:p>
    <w:p w14:paraId="4BDDE5F3" w14:textId="77777777" w:rsidR="004D462B" w:rsidRDefault="004D462B" w:rsidP="00263C9E">
      <w:pPr>
        <w:jc w:val="center"/>
      </w:pPr>
    </w:p>
    <w:p w14:paraId="1ACB6D54" w14:textId="77777777" w:rsidR="004D462B" w:rsidRDefault="004D462B" w:rsidP="00263C9E">
      <w:pPr>
        <w:jc w:val="center"/>
      </w:pPr>
    </w:p>
    <w:p w14:paraId="092DDF06" w14:textId="77777777" w:rsidR="004D462B" w:rsidRDefault="004D462B" w:rsidP="006F3544"/>
    <w:p w14:paraId="3FD1A2C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50E90A2" wp14:editId="6ACF64B3">
            <wp:extent cx="3130550" cy="2275840"/>
            <wp:effectExtent l="0" t="0" r="0" b="0"/>
            <wp:docPr id="1487" name="Picture 1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"/>
                    <pic:cNvPicPr>
                      <a:picLocks noChangeAspect="1" noChangeArrowheads="1"/>
                    </pic:cNvPicPr>
                  </pic:nvPicPr>
                  <pic:blipFill>
                    <a:blip r:embed="rId7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F6019" w14:textId="77777777" w:rsidR="004D462B" w:rsidRDefault="004D462B" w:rsidP="00263C9E">
      <w:pPr>
        <w:jc w:val="center"/>
      </w:pPr>
    </w:p>
    <w:p w14:paraId="2DF67FD1" w14:textId="77777777" w:rsidR="004D462B" w:rsidRDefault="004D462B" w:rsidP="00263C9E">
      <w:pPr>
        <w:jc w:val="center"/>
      </w:pPr>
    </w:p>
    <w:p w14:paraId="64923B82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1571CAA" wp14:editId="75F3867D">
            <wp:extent cx="3130550" cy="2275840"/>
            <wp:effectExtent l="0" t="0" r="0" b="0"/>
            <wp:docPr id="1488" name="Picture 1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4"/>
                    <pic:cNvPicPr>
                      <a:picLocks noChangeAspect="1" noChangeArrowheads="1"/>
                    </pic:cNvPicPr>
                  </pic:nvPicPr>
                  <pic:blipFill>
                    <a:blip r:embed="rId7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1C81C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14656" behindDoc="1" locked="0" layoutInCell="0" allowOverlap="1" wp14:anchorId="1A7B565C" wp14:editId="08ACBF1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8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D2C808" id="AutoShape 5" o:spid="_x0000_s1026" style="position:absolute;margin-left:331.5pt;margin-top:0;width:382.7pt;height:269.3pt;z-index:-250701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qJzy2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3632" behindDoc="1" locked="0" layoutInCell="0" allowOverlap="1" wp14:anchorId="662BD3FB" wp14:editId="3A70435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9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F269C1" id="AutoShape 4" o:spid="_x0000_s1026" style="position:absolute;margin-left:0;margin-top:0;width:382.7pt;height:269.3pt;z-index:-250702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XaKno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2608" behindDoc="1" locked="0" layoutInCell="0" allowOverlap="1" wp14:anchorId="7FD41D72" wp14:editId="077A8B2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9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870927" id="AutoShape 3" o:spid="_x0000_s1026" style="position:absolute;margin-left:331.5pt;margin-top:0;width:382.7pt;height:269.3pt;z-index:-250703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T2tKK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1584" behindDoc="1" locked="0" layoutInCell="0" allowOverlap="1" wp14:anchorId="033886C6" wp14:editId="2A97113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49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02D7A8" id="AutoShape 2" o:spid="_x0000_s1026" style="position:absolute;margin-left:0;margin-top:0;width:382.7pt;height:269.3pt;z-index:-250704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yz2by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466CAD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07CB9DD" wp14:editId="4BF30AF5">
            <wp:extent cx="3130550" cy="2275840"/>
            <wp:effectExtent l="0" t="0" r="0" b="0"/>
            <wp:docPr id="1493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5"/>
                    <pic:cNvPicPr>
                      <a:picLocks noChangeAspect="1" noChangeArrowheads="1"/>
                    </pic:cNvPicPr>
                  </pic:nvPicPr>
                  <pic:blipFill>
                    <a:blip r:embed="rId7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6151" w14:textId="77777777" w:rsidR="004D462B" w:rsidRDefault="004D462B" w:rsidP="00263C9E">
      <w:pPr>
        <w:jc w:val="center"/>
      </w:pPr>
    </w:p>
    <w:p w14:paraId="0C7F42E3" w14:textId="77777777" w:rsidR="004D462B" w:rsidRDefault="004D462B" w:rsidP="00263C9E"/>
    <w:p w14:paraId="0935A58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5F83145" wp14:editId="5D870852">
            <wp:extent cx="3130550" cy="2275840"/>
            <wp:effectExtent l="0" t="0" r="0" b="0"/>
            <wp:docPr id="1494" name="Picture 1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"/>
                    <pic:cNvPicPr>
                      <a:picLocks noChangeAspect="1" noChangeArrowheads="1"/>
                    </pic:cNvPicPr>
                  </pic:nvPicPr>
                  <pic:blipFill>
                    <a:blip r:embed="rId7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B11B0" w14:textId="77777777" w:rsidR="004D462B" w:rsidRDefault="004D462B" w:rsidP="00263C9E">
      <w:pPr>
        <w:jc w:val="center"/>
      </w:pPr>
    </w:p>
    <w:p w14:paraId="2B82863F" w14:textId="77777777" w:rsidR="004D462B" w:rsidRDefault="004D462B" w:rsidP="00263C9E">
      <w:pPr>
        <w:jc w:val="center"/>
      </w:pPr>
    </w:p>
    <w:p w14:paraId="4964FBA6" w14:textId="77777777" w:rsidR="004D462B" w:rsidRDefault="004D462B" w:rsidP="00263C9E">
      <w:pPr>
        <w:jc w:val="center"/>
      </w:pPr>
    </w:p>
    <w:p w14:paraId="4216E433" w14:textId="77777777" w:rsidR="004D462B" w:rsidRDefault="004D462B" w:rsidP="006F3544"/>
    <w:p w14:paraId="033D4AA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0570CFB" wp14:editId="4699AED5">
            <wp:extent cx="3130550" cy="2275840"/>
            <wp:effectExtent l="0" t="0" r="0" b="0"/>
            <wp:docPr id="1495" name="Picture 1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"/>
                    <pic:cNvPicPr>
                      <a:picLocks noChangeAspect="1" noChangeArrowheads="1"/>
                    </pic:cNvPicPr>
                  </pic:nvPicPr>
                  <pic:blipFill>
                    <a:blip r:embed="rId7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59F24" w14:textId="77777777" w:rsidR="004D462B" w:rsidRDefault="004D462B" w:rsidP="00263C9E">
      <w:pPr>
        <w:jc w:val="center"/>
      </w:pPr>
    </w:p>
    <w:p w14:paraId="129703F2" w14:textId="77777777" w:rsidR="004D462B" w:rsidRDefault="004D462B" w:rsidP="00263C9E">
      <w:pPr>
        <w:jc w:val="center"/>
      </w:pPr>
    </w:p>
    <w:p w14:paraId="467F198E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0D4FD52" wp14:editId="5606E165">
            <wp:extent cx="3130550" cy="2275840"/>
            <wp:effectExtent l="0" t="0" r="0" b="0"/>
            <wp:docPr id="1496" name="Picture 1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8"/>
                    <pic:cNvPicPr>
                      <a:picLocks noChangeAspect="1" noChangeArrowheads="1"/>
                    </pic:cNvPicPr>
                  </pic:nvPicPr>
                  <pic:blipFill>
                    <a:blip r:embed="rId7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430BC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19776" behindDoc="1" locked="0" layoutInCell="0" allowOverlap="1" wp14:anchorId="6101B8C8" wp14:editId="1A1AA96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49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92F75C" id="AutoShape 5" o:spid="_x0000_s1026" style="position:absolute;margin-left:331.5pt;margin-top:0;width:382.7pt;height:269.3pt;z-index:-250696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Eedwi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8752" behindDoc="1" locked="0" layoutInCell="0" allowOverlap="1" wp14:anchorId="0BE07DC0" wp14:editId="3E44F93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49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4D21EF" id="AutoShape 4" o:spid="_x0000_s1026" style="position:absolute;margin-left:0;margin-top:0;width:382.7pt;height:269.3pt;z-index:-250697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q86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1tq86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7728" behindDoc="1" locked="0" layoutInCell="0" allowOverlap="1" wp14:anchorId="771A1509" wp14:editId="3EA5FAD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49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48D5207" id="AutoShape 3" o:spid="_x0000_s1026" style="position:absolute;margin-left:331.5pt;margin-top:0;width:382.7pt;height:269.3pt;z-index:-250698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87ZXy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6704" behindDoc="1" locked="0" layoutInCell="0" allowOverlap="1" wp14:anchorId="009524FD" wp14:editId="74B89C5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0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0E40A37" id="AutoShape 2" o:spid="_x0000_s1026" style="position:absolute;margin-left:0;margin-top:0;width:382.7pt;height:269.3pt;z-index:-250699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6r+J0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CCE4F1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95238FA" wp14:editId="1260BAF2">
            <wp:extent cx="3130550" cy="2275840"/>
            <wp:effectExtent l="0" t="0" r="0" b="0"/>
            <wp:docPr id="1501" name="Picture 1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9"/>
                    <pic:cNvPicPr>
                      <a:picLocks noChangeAspect="1" noChangeArrowheads="1"/>
                    </pic:cNvPicPr>
                  </pic:nvPicPr>
                  <pic:blipFill>
                    <a:blip r:embed="rId7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D51C3" w14:textId="77777777" w:rsidR="004D462B" w:rsidRDefault="004D462B" w:rsidP="00263C9E">
      <w:pPr>
        <w:jc w:val="center"/>
      </w:pPr>
    </w:p>
    <w:p w14:paraId="06F6A453" w14:textId="77777777" w:rsidR="004D462B" w:rsidRDefault="004D462B" w:rsidP="00263C9E"/>
    <w:p w14:paraId="3F0AA8A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3F08D83" wp14:editId="5E71ABE3">
            <wp:extent cx="3130550" cy="2275840"/>
            <wp:effectExtent l="0" t="0" r="0" b="0"/>
            <wp:docPr id="1502" name="Picture 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0"/>
                    <pic:cNvPicPr>
                      <a:picLocks noChangeAspect="1" noChangeArrowheads="1"/>
                    </pic:cNvPicPr>
                  </pic:nvPicPr>
                  <pic:blipFill>
                    <a:blip r:embed="rId7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48707" w14:textId="77777777" w:rsidR="004D462B" w:rsidRDefault="004D462B" w:rsidP="00263C9E">
      <w:pPr>
        <w:jc w:val="center"/>
      </w:pPr>
    </w:p>
    <w:p w14:paraId="3DECDD27" w14:textId="77777777" w:rsidR="004D462B" w:rsidRDefault="004D462B" w:rsidP="00263C9E">
      <w:pPr>
        <w:jc w:val="center"/>
      </w:pPr>
    </w:p>
    <w:p w14:paraId="42ECF131" w14:textId="77777777" w:rsidR="004D462B" w:rsidRDefault="004D462B" w:rsidP="00263C9E">
      <w:pPr>
        <w:jc w:val="center"/>
      </w:pPr>
    </w:p>
    <w:p w14:paraId="16EDBE58" w14:textId="77777777" w:rsidR="004D462B" w:rsidRDefault="004D462B" w:rsidP="006F3544"/>
    <w:p w14:paraId="39ABEBC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9DC0060" wp14:editId="180745B5">
            <wp:extent cx="3130550" cy="2275840"/>
            <wp:effectExtent l="0" t="0" r="0" b="0"/>
            <wp:docPr id="1503" name="Picture 1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1"/>
                    <pic:cNvPicPr>
                      <a:picLocks noChangeAspect="1" noChangeArrowheads="1"/>
                    </pic:cNvPicPr>
                  </pic:nvPicPr>
                  <pic:blipFill>
                    <a:blip r:embed="rId7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0A814" w14:textId="77777777" w:rsidR="004D462B" w:rsidRDefault="004D462B" w:rsidP="00263C9E">
      <w:pPr>
        <w:jc w:val="center"/>
      </w:pPr>
    </w:p>
    <w:p w14:paraId="49BCD3FE" w14:textId="77777777" w:rsidR="004D462B" w:rsidRDefault="004D462B" w:rsidP="00263C9E">
      <w:pPr>
        <w:jc w:val="center"/>
      </w:pPr>
    </w:p>
    <w:p w14:paraId="6C1D911C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A09FAA2" wp14:editId="1BE0F671">
            <wp:extent cx="3130550" cy="2275840"/>
            <wp:effectExtent l="0" t="0" r="0" b="0"/>
            <wp:docPr id="1504" name="Picture 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2"/>
                    <pic:cNvPicPr>
                      <a:picLocks noChangeAspect="1" noChangeArrowheads="1"/>
                    </pic:cNvPicPr>
                  </pic:nvPicPr>
                  <pic:blipFill>
                    <a:blip r:embed="rId7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D735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24896" behindDoc="1" locked="0" layoutInCell="0" allowOverlap="1" wp14:anchorId="205AFB82" wp14:editId="5D6F756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0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809A87" id="AutoShape 5" o:spid="_x0000_s1026" style="position:absolute;margin-left:331.5pt;margin-top:0;width:382.7pt;height:269.3pt;z-index:-250691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VikKwIAADo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MGVik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3872" behindDoc="1" locked="0" layoutInCell="0" allowOverlap="1" wp14:anchorId="17F6EB33" wp14:editId="76A9B8A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0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D243B9" id="AutoShape 4" o:spid="_x0000_s1026" style="position:absolute;margin-left:0;margin-top:0;width:382.7pt;height:269.3pt;z-index:-250692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Ozc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tDOzc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2848" behindDoc="1" locked="0" layoutInCell="0" allowOverlap="1" wp14:anchorId="681DB030" wp14:editId="55FD134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5D729C" id="AutoShape 3" o:spid="_x0000_s1026" style="position:absolute;margin-left:331.5pt;margin-top:0;width:382.7pt;height:269.3pt;z-index:-250693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BQsLAIAADo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KwwUL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1824" behindDoc="1" locked="0" layoutInCell="0" allowOverlap="1" wp14:anchorId="68D87B14" wp14:editId="53F69FA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0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50C603" id="AutoShape 2" o:spid="_x0000_s1026" style="position:absolute;margin-left:0;margin-top:0;width:382.7pt;height:269.3pt;z-index:-250694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aw2c0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2D0E5C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756DCDF" wp14:editId="1A643ABE">
            <wp:extent cx="3130550" cy="2275840"/>
            <wp:effectExtent l="0" t="0" r="0" b="0"/>
            <wp:docPr id="1509" name="Picture 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"/>
                    <pic:cNvPicPr>
                      <a:picLocks noChangeAspect="1" noChangeArrowheads="1"/>
                    </pic:cNvPicPr>
                  </pic:nvPicPr>
                  <pic:blipFill>
                    <a:blip r:embed="rId7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C78E9" w14:textId="77777777" w:rsidR="004D462B" w:rsidRDefault="004D462B" w:rsidP="00263C9E">
      <w:pPr>
        <w:jc w:val="center"/>
      </w:pPr>
    </w:p>
    <w:p w14:paraId="10874628" w14:textId="77777777" w:rsidR="004D462B" w:rsidRDefault="004D462B" w:rsidP="00263C9E"/>
    <w:p w14:paraId="309B394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22E5BCD" wp14:editId="1784739C">
            <wp:extent cx="3130550" cy="2275840"/>
            <wp:effectExtent l="0" t="0" r="0" b="0"/>
            <wp:docPr id="1510" name="Picture 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4"/>
                    <pic:cNvPicPr>
                      <a:picLocks noChangeAspect="1" noChangeArrowheads="1"/>
                    </pic:cNvPicPr>
                  </pic:nvPicPr>
                  <pic:blipFill>
                    <a:blip r:embed="rId7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089D1" w14:textId="77777777" w:rsidR="004D462B" w:rsidRDefault="004D462B" w:rsidP="00263C9E">
      <w:pPr>
        <w:jc w:val="center"/>
      </w:pPr>
    </w:p>
    <w:p w14:paraId="1FE405E6" w14:textId="77777777" w:rsidR="004D462B" w:rsidRDefault="004D462B" w:rsidP="00263C9E">
      <w:pPr>
        <w:jc w:val="center"/>
      </w:pPr>
    </w:p>
    <w:p w14:paraId="09C2FC69" w14:textId="77777777" w:rsidR="004D462B" w:rsidRDefault="004D462B" w:rsidP="00263C9E">
      <w:pPr>
        <w:jc w:val="center"/>
      </w:pPr>
    </w:p>
    <w:p w14:paraId="1859EFEF" w14:textId="77777777" w:rsidR="004D462B" w:rsidRDefault="004D462B" w:rsidP="006F3544"/>
    <w:p w14:paraId="4D56689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F53DA9F" wp14:editId="5EF6F361">
            <wp:extent cx="3130550" cy="2275840"/>
            <wp:effectExtent l="0" t="0" r="0" b="0"/>
            <wp:docPr id="1511" name="Picture 1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"/>
                    <pic:cNvPicPr>
                      <a:picLocks noChangeAspect="1" noChangeArrowheads="1"/>
                    </pic:cNvPicPr>
                  </pic:nvPicPr>
                  <pic:blipFill>
                    <a:blip r:embed="rId7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7F8C6" w14:textId="77777777" w:rsidR="004D462B" w:rsidRDefault="004D462B" w:rsidP="00263C9E">
      <w:pPr>
        <w:jc w:val="center"/>
      </w:pPr>
    </w:p>
    <w:p w14:paraId="720F7E12" w14:textId="77777777" w:rsidR="004D462B" w:rsidRDefault="004D462B" w:rsidP="00263C9E">
      <w:pPr>
        <w:jc w:val="center"/>
      </w:pPr>
    </w:p>
    <w:p w14:paraId="576476F1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2E3C67A" wp14:editId="374201EC">
            <wp:extent cx="3130550" cy="2275840"/>
            <wp:effectExtent l="0" t="0" r="0" b="0"/>
            <wp:docPr id="1512" name="Picture 1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6"/>
                    <pic:cNvPicPr>
                      <a:picLocks noChangeAspect="1" noChangeArrowheads="1"/>
                    </pic:cNvPicPr>
                  </pic:nvPicPr>
                  <pic:blipFill>
                    <a:blip r:embed="rId7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3E5E0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30016" behindDoc="1" locked="0" layoutInCell="0" allowOverlap="1" wp14:anchorId="7A509F23" wp14:editId="01F5EAD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DCB82A7" id="AutoShape 5" o:spid="_x0000_s1026" style="position:absolute;margin-left:331.5pt;margin-top:0;width:382.7pt;height:269.3pt;z-index:-250686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z1wLAIAADo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wis9c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8992" behindDoc="1" locked="0" layoutInCell="0" allowOverlap="1" wp14:anchorId="523F0DF3" wp14:editId="580706E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0BB342D" id="AutoShape 4" o:spid="_x0000_s1026" style="position:absolute;margin-left:0;margin-top:0;width:382.7pt;height:269.3pt;z-index:-250687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Mso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TiMs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7968" behindDoc="1" locked="0" layoutInCell="0" allowOverlap="1" wp14:anchorId="20A1DFA2" wp14:editId="7D0D176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1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40C360" id="AutoShape 3" o:spid="_x0000_s1026" style="position:absolute;margin-left:331.5pt;margin-top:0;width:382.7pt;height:269.3pt;z-index:-250688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DPYLAIAADo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lYgz2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6944" behindDoc="1" locked="0" layoutInCell="0" allowOverlap="1" wp14:anchorId="7A47A42E" wp14:editId="297269E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9504FB" id="AutoShape 2" o:spid="_x0000_s1026" style="position:absolute;margin-left:0;margin-top:0;width:382.7pt;height:269.3pt;z-index:-250689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YegKw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0nYeg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606928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556949F" wp14:editId="05906458">
            <wp:extent cx="3130550" cy="2275840"/>
            <wp:effectExtent l="0" t="0" r="0" b="0"/>
            <wp:docPr id="1517" name="Picture 1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7"/>
                    <pic:cNvPicPr>
                      <a:picLocks noChangeAspect="1" noChangeArrowheads="1"/>
                    </pic:cNvPicPr>
                  </pic:nvPicPr>
                  <pic:blipFill>
                    <a:blip r:embed="rId7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0EC57" w14:textId="77777777" w:rsidR="004D462B" w:rsidRDefault="004D462B" w:rsidP="00263C9E">
      <w:pPr>
        <w:jc w:val="center"/>
      </w:pPr>
    </w:p>
    <w:p w14:paraId="10E7732A" w14:textId="77777777" w:rsidR="004D462B" w:rsidRDefault="004D462B" w:rsidP="00263C9E"/>
    <w:p w14:paraId="1A39D68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F662983" wp14:editId="5D533A24">
            <wp:extent cx="3130550" cy="2275840"/>
            <wp:effectExtent l="0" t="0" r="0" b="0"/>
            <wp:docPr id="1518" name="Picture 1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8"/>
                    <pic:cNvPicPr>
                      <a:picLocks noChangeAspect="1" noChangeArrowheads="1"/>
                    </pic:cNvPicPr>
                  </pic:nvPicPr>
                  <pic:blipFill>
                    <a:blip r:embed="rId7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77200" w14:textId="77777777" w:rsidR="004D462B" w:rsidRDefault="004D462B" w:rsidP="00263C9E">
      <w:pPr>
        <w:jc w:val="center"/>
      </w:pPr>
    </w:p>
    <w:p w14:paraId="450D40FE" w14:textId="77777777" w:rsidR="004D462B" w:rsidRDefault="004D462B" w:rsidP="00263C9E">
      <w:pPr>
        <w:jc w:val="center"/>
      </w:pPr>
    </w:p>
    <w:p w14:paraId="288325B2" w14:textId="77777777" w:rsidR="004D462B" w:rsidRDefault="004D462B" w:rsidP="00263C9E">
      <w:pPr>
        <w:jc w:val="center"/>
      </w:pPr>
    </w:p>
    <w:p w14:paraId="4A49D3D6" w14:textId="77777777" w:rsidR="004D462B" w:rsidRDefault="004D462B" w:rsidP="006F3544"/>
    <w:p w14:paraId="0D509F1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CEA4FB8" wp14:editId="24011B1D">
            <wp:extent cx="3130550" cy="2275840"/>
            <wp:effectExtent l="0" t="0" r="0" b="0"/>
            <wp:docPr id="1519" name="Picture 1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9"/>
                    <pic:cNvPicPr>
                      <a:picLocks noChangeAspect="1" noChangeArrowheads="1"/>
                    </pic:cNvPicPr>
                  </pic:nvPicPr>
                  <pic:blipFill>
                    <a:blip r:embed="rId7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43A33" w14:textId="77777777" w:rsidR="004D462B" w:rsidRDefault="004D462B" w:rsidP="00263C9E">
      <w:pPr>
        <w:jc w:val="center"/>
      </w:pPr>
    </w:p>
    <w:p w14:paraId="7C69B899" w14:textId="77777777" w:rsidR="004D462B" w:rsidRDefault="004D462B" w:rsidP="00263C9E">
      <w:pPr>
        <w:jc w:val="center"/>
      </w:pPr>
    </w:p>
    <w:p w14:paraId="7EDBD25E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979F622" wp14:editId="36E464F2">
            <wp:extent cx="3130550" cy="2275840"/>
            <wp:effectExtent l="0" t="0" r="0" b="0"/>
            <wp:docPr id="1520" name="Picture 1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/>
                    <pic:cNvPicPr>
                      <a:picLocks noChangeAspect="1" noChangeArrowheads="1"/>
                    </pic:cNvPicPr>
                  </pic:nvPicPr>
                  <pic:blipFill>
                    <a:blip r:embed="rId7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26C0A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35136" behindDoc="1" locked="0" layoutInCell="0" allowOverlap="1" wp14:anchorId="730175A6" wp14:editId="1A0B441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2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8C7EF9B" id="AutoShape 5" o:spid="_x0000_s1026" style="position:absolute;margin-left:331.5pt;margin-top:0;width:382.7pt;height:269.3pt;z-index:-250681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maXKwIAADo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xFmaX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4112" behindDoc="1" locked="0" layoutInCell="0" allowOverlap="1" wp14:anchorId="3D3EDCE0" wp14:editId="2FAC46A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2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1F2AE7" id="AutoShape 4" o:spid="_x0000_s1026" style="position:absolute;margin-left:0;margin-top:0;width:382.7pt;height:269.3pt;z-index:-250682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9Lv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QA9Lv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3088" behindDoc="1" locked="0" layoutInCell="0" allowOverlap="1" wp14:anchorId="7F1F673B" wp14:editId="72C8383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2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8015C4" id="AutoShape 3" o:spid="_x0000_s1026" style="position:absolute;margin-left:331.5pt;margin-top:0;width:382.7pt;height:269.3pt;z-index:-250683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yofLAIAADo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FgMqH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2064" behindDoc="1" locked="0" layoutInCell="0" allowOverlap="1" wp14:anchorId="0621AADE" wp14:editId="54A4B72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CD5AD9" id="AutoShape 2" o:spid="_x0000_s1026" style="position:absolute;margin-left:0;margin-top:0;width:382.7pt;height:269.3pt;z-index:-250684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NxH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HoNx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D979A4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E123478" wp14:editId="2B73C460">
            <wp:extent cx="3130550" cy="2275840"/>
            <wp:effectExtent l="0" t="0" r="0" b="0"/>
            <wp:docPr id="1525" name="Picture 1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/>
                    <pic:cNvPicPr>
                      <a:picLocks noChangeAspect="1" noChangeArrowheads="1"/>
                    </pic:cNvPicPr>
                  </pic:nvPicPr>
                  <pic:blipFill>
                    <a:blip r:embed="rId7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60C5B" w14:textId="77777777" w:rsidR="004D462B" w:rsidRDefault="004D462B" w:rsidP="00263C9E">
      <w:pPr>
        <w:jc w:val="center"/>
      </w:pPr>
    </w:p>
    <w:p w14:paraId="5F14B6E1" w14:textId="77777777" w:rsidR="004D462B" w:rsidRDefault="004D462B" w:rsidP="00263C9E"/>
    <w:p w14:paraId="38B8BBF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341561E" wp14:editId="4C917C10">
            <wp:extent cx="3130550" cy="2275840"/>
            <wp:effectExtent l="0" t="0" r="0" b="0"/>
            <wp:docPr id="1526" name="Picture 1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/>
                    <pic:cNvPicPr>
                      <a:picLocks noChangeAspect="1" noChangeArrowheads="1"/>
                    </pic:cNvPicPr>
                  </pic:nvPicPr>
                  <pic:blipFill>
                    <a:blip r:embed="rId7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EDD1A" w14:textId="77777777" w:rsidR="004D462B" w:rsidRDefault="004D462B" w:rsidP="00263C9E">
      <w:pPr>
        <w:jc w:val="center"/>
      </w:pPr>
    </w:p>
    <w:p w14:paraId="2F44EC0A" w14:textId="77777777" w:rsidR="004D462B" w:rsidRDefault="004D462B" w:rsidP="00263C9E">
      <w:pPr>
        <w:jc w:val="center"/>
      </w:pPr>
    </w:p>
    <w:p w14:paraId="021FFAF4" w14:textId="77777777" w:rsidR="004D462B" w:rsidRDefault="004D462B" w:rsidP="00263C9E">
      <w:pPr>
        <w:jc w:val="center"/>
      </w:pPr>
    </w:p>
    <w:p w14:paraId="1FEB026A" w14:textId="77777777" w:rsidR="004D462B" w:rsidRDefault="004D462B" w:rsidP="006F3544"/>
    <w:p w14:paraId="15C8509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4515060" wp14:editId="3E852F31">
            <wp:extent cx="3130550" cy="2275840"/>
            <wp:effectExtent l="0" t="0" r="0" b="0"/>
            <wp:docPr id="1527" name="Picture 1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spect="1" noChangeArrowheads="1"/>
                    </pic:cNvPicPr>
                  </pic:nvPicPr>
                  <pic:blipFill>
                    <a:blip r:embed="rId7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85E30" w14:textId="77777777" w:rsidR="004D462B" w:rsidRDefault="004D462B" w:rsidP="00263C9E">
      <w:pPr>
        <w:jc w:val="center"/>
      </w:pPr>
    </w:p>
    <w:p w14:paraId="61D22D27" w14:textId="77777777" w:rsidR="004D462B" w:rsidRDefault="004D462B" w:rsidP="00263C9E">
      <w:pPr>
        <w:jc w:val="center"/>
      </w:pPr>
    </w:p>
    <w:p w14:paraId="571B2994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6704D1C" wp14:editId="6D4AEAA2">
            <wp:extent cx="3130550" cy="2275840"/>
            <wp:effectExtent l="0" t="0" r="0" b="0"/>
            <wp:docPr id="1528" name="Picture 1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/>
                    <pic:cNvPicPr>
                      <a:picLocks noChangeAspect="1" noChangeArrowheads="1"/>
                    </pic:cNvPicPr>
                  </pic:nvPicPr>
                  <pic:blipFill>
                    <a:blip r:embed="rId7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6E8A2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40256" behindDoc="1" locked="0" layoutInCell="0" allowOverlap="1" wp14:anchorId="6E184348" wp14:editId="33DA19D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2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ADD991D" id="AutoShape 5" o:spid="_x0000_s1026" style="position:absolute;margin-left:331.5pt;margin-top:0;width:382.7pt;height:269.3pt;z-index:-250676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ReuPX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9232" behindDoc="1" locked="0" layoutInCell="0" allowOverlap="1" wp14:anchorId="511F251A" wp14:editId="32DF2CE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A98128" id="AutoShape 4" o:spid="_x0000_s1026" style="position:absolute;margin-left:0;margin-top:0;width:382.7pt;height:269.3pt;z-index:-250677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uh/Ub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8208" behindDoc="1" locked="0" layoutInCell="0" allowOverlap="1" wp14:anchorId="36CAD803" wp14:editId="1ECDBE1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3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8071EEE" id="AutoShape 3" o:spid="_x0000_s1026" style="position:absolute;margin-left:331.5pt;margin-top:0;width:382.7pt;height:269.3pt;z-index:-250678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qIcN6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7184" behindDoc="1" locked="0" layoutInCell="0" allowOverlap="1" wp14:anchorId="56031BE7" wp14:editId="50523DB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3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E888D55" id="AutoShape 2" o:spid="_x0000_s1026" style="position:absolute;margin-left:0;margin-top:0;width:382.7pt;height:269.3pt;z-index:-250679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yZK5k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1E76ED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E1581CB" wp14:editId="1A21486D">
            <wp:extent cx="3130550" cy="2275840"/>
            <wp:effectExtent l="0" t="0" r="0" b="0"/>
            <wp:docPr id="1533" name="Picture 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7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3D55F" w14:textId="77777777" w:rsidR="004D462B" w:rsidRDefault="004D462B" w:rsidP="00263C9E">
      <w:pPr>
        <w:jc w:val="center"/>
      </w:pPr>
    </w:p>
    <w:p w14:paraId="406D57E2" w14:textId="77777777" w:rsidR="004D462B" w:rsidRDefault="004D462B" w:rsidP="00263C9E"/>
    <w:p w14:paraId="3DD13FA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9E444DC" wp14:editId="1532556F">
            <wp:extent cx="3130550" cy="2275840"/>
            <wp:effectExtent l="0" t="0" r="0" b="0"/>
            <wp:docPr id="1534" name="Picture 1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7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4FA76" w14:textId="77777777" w:rsidR="004D462B" w:rsidRDefault="004D462B" w:rsidP="00263C9E">
      <w:pPr>
        <w:jc w:val="center"/>
      </w:pPr>
    </w:p>
    <w:p w14:paraId="4B894B32" w14:textId="77777777" w:rsidR="004D462B" w:rsidRDefault="004D462B" w:rsidP="00263C9E">
      <w:pPr>
        <w:jc w:val="center"/>
      </w:pPr>
    </w:p>
    <w:p w14:paraId="6D169E32" w14:textId="77777777" w:rsidR="004D462B" w:rsidRDefault="004D462B" w:rsidP="00263C9E">
      <w:pPr>
        <w:jc w:val="center"/>
      </w:pPr>
    </w:p>
    <w:p w14:paraId="17BFC69F" w14:textId="77777777" w:rsidR="004D462B" w:rsidRDefault="004D462B" w:rsidP="006F3544"/>
    <w:p w14:paraId="33338F5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7044EED" wp14:editId="0B54BE81">
            <wp:extent cx="3130550" cy="2275840"/>
            <wp:effectExtent l="0" t="0" r="0" b="0"/>
            <wp:docPr id="1535" name="Picture 1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/>
                    <pic:cNvPicPr>
                      <a:picLocks noChangeAspect="1" noChangeArrowheads="1"/>
                    </pic:cNvPicPr>
                  </pic:nvPicPr>
                  <pic:blipFill>
                    <a:blip r:embed="rId7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DC9D3" w14:textId="77777777" w:rsidR="004D462B" w:rsidRDefault="004D462B" w:rsidP="00263C9E">
      <w:pPr>
        <w:jc w:val="center"/>
      </w:pPr>
    </w:p>
    <w:p w14:paraId="180494B9" w14:textId="77777777" w:rsidR="004D462B" w:rsidRDefault="004D462B" w:rsidP="00263C9E">
      <w:pPr>
        <w:jc w:val="center"/>
      </w:pPr>
    </w:p>
    <w:p w14:paraId="02CA345C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D1D1DA0" wp14:editId="710656E4">
            <wp:extent cx="3130550" cy="2275840"/>
            <wp:effectExtent l="0" t="0" r="0" b="0"/>
            <wp:docPr id="1536" name="Picture 1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/>
                    <pic:cNvPicPr>
                      <a:picLocks noChangeAspect="1" noChangeArrowheads="1"/>
                    </pic:cNvPicPr>
                  </pic:nvPicPr>
                  <pic:blipFill>
                    <a:blip r:embed="rId7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754E9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45376" behindDoc="1" locked="0" layoutInCell="0" allowOverlap="1" wp14:anchorId="1B406BE1" wp14:editId="117764B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3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E77465" id="AutoShape 5" o:spid="_x0000_s1026" style="position:absolute;margin-left:331.5pt;margin-top:0;width:382.7pt;height:269.3pt;z-index:-250671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/yQDQ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4352" behindDoc="1" locked="0" layoutInCell="0" allowOverlap="1" wp14:anchorId="2C6083DF" wp14:editId="0DAFDA5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3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92A916" id="AutoShape 4" o:spid="_x0000_s1026" style="position:absolute;margin-left:0;margin-top:0;width:382.7pt;height:269.3pt;z-index:-250672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O63Bb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3328" behindDoc="1" locked="0" layoutInCell="0" allowOverlap="1" wp14:anchorId="2E588E74" wp14:editId="165DD73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3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AECE6F3" id="AutoShape 3" o:spid="_x0000_s1026" style="position:absolute;margin-left:331.5pt;margin-top:0;width:382.7pt;height:269.3pt;z-index:-250673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yOuIq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2304" behindDoc="1" locked="0" layoutInCell="0" allowOverlap="1" wp14:anchorId="291692CE" wp14:editId="620AAE4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0994A54" id="AutoShape 2" o:spid="_x0000_s1026" style="position:absolute;margin-left:0;margin-top:0;width:382.7pt;height:269.3pt;z-index:-250674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RtSKg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DdG1I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5913DE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ECD5BB2" wp14:editId="37439D72">
            <wp:extent cx="3130550" cy="2275840"/>
            <wp:effectExtent l="0" t="0" r="0" b="0"/>
            <wp:docPr id="1541" name="Picture 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9"/>
                    <pic:cNvPicPr>
                      <a:picLocks noChangeAspect="1" noChangeArrowheads="1"/>
                    </pic:cNvPicPr>
                  </pic:nvPicPr>
                  <pic:blipFill>
                    <a:blip r:embed="rId7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157F5" w14:textId="77777777" w:rsidR="004D462B" w:rsidRDefault="004D462B" w:rsidP="00263C9E">
      <w:pPr>
        <w:jc w:val="center"/>
      </w:pPr>
    </w:p>
    <w:p w14:paraId="5E9827F2" w14:textId="77777777" w:rsidR="004D462B" w:rsidRDefault="004D462B" w:rsidP="00263C9E"/>
    <w:p w14:paraId="0E4155D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7FBF9D4" wp14:editId="58AC0491">
            <wp:extent cx="3130550" cy="2275840"/>
            <wp:effectExtent l="0" t="0" r="0" b="0"/>
            <wp:docPr id="1542" name="Picture 1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/>
                    <pic:cNvPicPr>
                      <a:picLocks noChangeAspect="1" noChangeArrowheads="1"/>
                    </pic:cNvPicPr>
                  </pic:nvPicPr>
                  <pic:blipFill>
                    <a:blip r:embed="rId7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7EF26" w14:textId="77777777" w:rsidR="004D462B" w:rsidRDefault="004D462B" w:rsidP="00263C9E">
      <w:pPr>
        <w:jc w:val="center"/>
      </w:pPr>
    </w:p>
    <w:p w14:paraId="28EE8C47" w14:textId="77777777" w:rsidR="004D462B" w:rsidRDefault="004D462B" w:rsidP="00263C9E">
      <w:pPr>
        <w:jc w:val="center"/>
      </w:pPr>
    </w:p>
    <w:p w14:paraId="628842DA" w14:textId="77777777" w:rsidR="004D462B" w:rsidRDefault="004D462B" w:rsidP="00263C9E">
      <w:pPr>
        <w:jc w:val="center"/>
      </w:pPr>
    </w:p>
    <w:p w14:paraId="207994D7" w14:textId="77777777" w:rsidR="004D462B" w:rsidRDefault="004D462B" w:rsidP="006F3544"/>
    <w:p w14:paraId="734FC84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A38249D" wp14:editId="36E17121">
            <wp:extent cx="3130550" cy="2275840"/>
            <wp:effectExtent l="0" t="0" r="0" b="0"/>
            <wp:docPr id="1543" name="Picture 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/>
                    <pic:cNvPicPr>
                      <a:picLocks noChangeAspect="1" noChangeArrowheads="1"/>
                    </pic:cNvPicPr>
                  </pic:nvPicPr>
                  <pic:blipFill>
                    <a:blip r:embed="rId7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44E1F" w14:textId="77777777" w:rsidR="004D462B" w:rsidRDefault="004D462B" w:rsidP="00263C9E">
      <w:pPr>
        <w:jc w:val="center"/>
      </w:pPr>
    </w:p>
    <w:p w14:paraId="43F5E9C8" w14:textId="77777777" w:rsidR="004D462B" w:rsidRDefault="004D462B" w:rsidP="00263C9E">
      <w:pPr>
        <w:jc w:val="center"/>
      </w:pPr>
    </w:p>
    <w:p w14:paraId="4C16746C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1BDCD84" wp14:editId="69820237">
            <wp:extent cx="3130550" cy="2275840"/>
            <wp:effectExtent l="0" t="0" r="0" b="0"/>
            <wp:docPr id="1544" name="Picture 1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"/>
                    <pic:cNvPicPr>
                      <a:picLocks noChangeAspect="1" noChangeArrowheads="1"/>
                    </pic:cNvPicPr>
                  </pic:nvPicPr>
                  <pic:blipFill>
                    <a:blip r:embed="rId7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D3A1D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50496" behindDoc="1" locked="0" layoutInCell="0" allowOverlap="1" wp14:anchorId="3B9BD9D7" wp14:editId="6500E02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4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393982" id="AutoShape 5" o:spid="_x0000_s1026" style="position:absolute;margin-left:331.5pt;margin-top:0;width:382.7pt;height:269.3pt;z-index:-250665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6GCKwIAADo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Wa6GC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9472" behindDoc="1" locked="0" layoutInCell="0" allowOverlap="1" wp14:anchorId="6DA30F5A" wp14:editId="2390E6D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4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89EE55" id="AutoShape 4" o:spid="_x0000_s1026" style="position:absolute;margin-left:0;margin-top:0;width:382.7pt;height:269.3pt;z-index:-250667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hX6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3fhX6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8448" behindDoc="1" locked="0" layoutInCell="0" allowOverlap="1" wp14:anchorId="08F44C07" wp14:editId="1F15696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4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1B7EE1" id="AutoShape 3" o:spid="_x0000_s1026" style="position:absolute;margin-left:331.5pt;margin-top:0;width:382.7pt;height:269.3pt;z-index:-250668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MX7tC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7424" behindDoc="1" locked="0" layoutInCell="0" allowOverlap="1" wp14:anchorId="137A8658" wp14:editId="5E80883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4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0932198" id="AutoShape 2" o:spid="_x0000_s1026" style="position:absolute;margin-left:0;margin-top:0;width:382.7pt;height:269.3pt;z-index:-250669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AsZ4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32B2D1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3F703FF" wp14:editId="366108D5">
            <wp:extent cx="3130550" cy="2275840"/>
            <wp:effectExtent l="0" t="0" r="0" b="0"/>
            <wp:docPr id="1549" name="Picture 1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"/>
                    <pic:cNvPicPr>
                      <a:picLocks noChangeAspect="1" noChangeArrowheads="1"/>
                    </pic:cNvPicPr>
                  </pic:nvPicPr>
                  <pic:blipFill>
                    <a:blip r:embed="rId7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CF0C4" w14:textId="77777777" w:rsidR="004D462B" w:rsidRDefault="004D462B" w:rsidP="00263C9E">
      <w:pPr>
        <w:jc w:val="center"/>
      </w:pPr>
    </w:p>
    <w:p w14:paraId="505D7840" w14:textId="77777777" w:rsidR="004D462B" w:rsidRDefault="004D462B" w:rsidP="00263C9E"/>
    <w:p w14:paraId="2CDB226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39C99E3" wp14:editId="69C87061">
            <wp:extent cx="3130550" cy="2275840"/>
            <wp:effectExtent l="0" t="0" r="0" b="0"/>
            <wp:docPr id="1550" name="Picture 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4"/>
                    <pic:cNvPicPr>
                      <a:picLocks noChangeAspect="1" noChangeArrowheads="1"/>
                    </pic:cNvPicPr>
                  </pic:nvPicPr>
                  <pic:blipFill>
                    <a:blip r:embed="rId7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41D50" w14:textId="77777777" w:rsidR="004D462B" w:rsidRDefault="004D462B" w:rsidP="00263C9E">
      <w:pPr>
        <w:jc w:val="center"/>
      </w:pPr>
    </w:p>
    <w:p w14:paraId="17A579FB" w14:textId="77777777" w:rsidR="004D462B" w:rsidRDefault="004D462B" w:rsidP="00263C9E">
      <w:pPr>
        <w:jc w:val="center"/>
      </w:pPr>
    </w:p>
    <w:p w14:paraId="424545A9" w14:textId="77777777" w:rsidR="004D462B" w:rsidRDefault="004D462B" w:rsidP="00263C9E">
      <w:pPr>
        <w:jc w:val="center"/>
      </w:pPr>
    </w:p>
    <w:p w14:paraId="768E3610" w14:textId="77777777" w:rsidR="004D462B" w:rsidRDefault="004D462B" w:rsidP="006F3544"/>
    <w:p w14:paraId="48BD039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98C2E0D" wp14:editId="21CF8962">
            <wp:extent cx="3130550" cy="2275840"/>
            <wp:effectExtent l="0" t="0" r="0" b="0"/>
            <wp:docPr id="1551" name="Picture 1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/>
                    <pic:cNvPicPr>
                      <a:picLocks noChangeAspect="1" noChangeArrowheads="1"/>
                    </pic:cNvPicPr>
                  </pic:nvPicPr>
                  <pic:blipFill>
                    <a:blip r:embed="rId7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E9FFB" w14:textId="77777777" w:rsidR="004D462B" w:rsidRDefault="004D462B" w:rsidP="00263C9E">
      <w:pPr>
        <w:jc w:val="center"/>
      </w:pPr>
    </w:p>
    <w:p w14:paraId="7B8C0C8A" w14:textId="77777777" w:rsidR="004D462B" w:rsidRDefault="004D462B" w:rsidP="00263C9E">
      <w:pPr>
        <w:jc w:val="center"/>
      </w:pPr>
    </w:p>
    <w:p w14:paraId="46C9F85A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1D63438" wp14:editId="019E03FE">
            <wp:extent cx="3130550" cy="2275840"/>
            <wp:effectExtent l="0" t="0" r="0" b="0"/>
            <wp:docPr id="1552" name="Picture 1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6"/>
                    <pic:cNvPicPr>
                      <a:picLocks noChangeAspect="1" noChangeArrowheads="1"/>
                    </pic:cNvPicPr>
                  </pic:nvPicPr>
                  <pic:blipFill>
                    <a:blip r:embed="rId7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97607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55616" behindDoc="1" locked="0" layoutInCell="0" allowOverlap="1" wp14:anchorId="260BCADE" wp14:editId="2D7264D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5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F5632AD" id="AutoShape 5" o:spid="_x0000_s1026" style="position:absolute;margin-left:331.5pt;margin-top:0;width:382.7pt;height:269.3pt;z-index:-250660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cRWLAIAADo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2FnEV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4592" behindDoc="1" locked="0" layoutInCell="0" allowOverlap="1" wp14:anchorId="1893684F" wp14:editId="6A15528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5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DCB96A" id="AutoShape 4" o:spid="_x0000_s1026" style="position:absolute;margin-left:0;margin-top:0;width:382.7pt;height:269.3pt;z-index:-250661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jIOKwIAADo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J+jI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3568" behindDoc="1" locked="0" layoutInCell="0" allowOverlap="1" wp14:anchorId="4F0B4970" wp14:editId="7F0D27B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5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65ED7C" id="AutoShape 3" o:spid="_x0000_s1026" style="position:absolute;margin-left:331.5pt;margin-top:0;width:382.7pt;height:269.3pt;z-index:-250662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j/rK/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2544" behindDoc="1" locked="0" layoutInCell="0" allowOverlap="1" wp14:anchorId="36BAD754" wp14:editId="38E37E9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5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5F0C65" id="AutoShape 2" o:spid="_x0000_s1026" style="position:absolute;margin-left:0;margin-top:0;width:382.7pt;height:269.3pt;z-index:-250663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36GKwIAADo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u736G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641C28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A7D49B8" wp14:editId="0381D4EA">
            <wp:extent cx="3130550" cy="2275840"/>
            <wp:effectExtent l="0" t="0" r="0" b="0"/>
            <wp:docPr id="1557" name="Picture 1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"/>
                    <pic:cNvPicPr>
                      <a:picLocks noChangeAspect="1" noChangeArrowheads="1"/>
                    </pic:cNvPicPr>
                  </pic:nvPicPr>
                  <pic:blipFill>
                    <a:blip r:embed="rId7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FD881" w14:textId="77777777" w:rsidR="004D462B" w:rsidRDefault="004D462B" w:rsidP="00263C9E">
      <w:pPr>
        <w:jc w:val="center"/>
      </w:pPr>
    </w:p>
    <w:p w14:paraId="07B1C08E" w14:textId="77777777" w:rsidR="004D462B" w:rsidRDefault="004D462B" w:rsidP="00263C9E"/>
    <w:p w14:paraId="4934CC7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6D1C9E9" wp14:editId="593BAC43">
            <wp:extent cx="3130550" cy="2275840"/>
            <wp:effectExtent l="0" t="0" r="0" b="0"/>
            <wp:docPr id="1558" name="Picture 1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8"/>
                    <pic:cNvPicPr>
                      <a:picLocks noChangeAspect="1" noChangeArrowheads="1"/>
                    </pic:cNvPicPr>
                  </pic:nvPicPr>
                  <pic:blipFill>
                    <a:blip r:embed="rId7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4087C" w14:textId="77777777" w:rsidR="004D462B" w:rsidRDefault="004D462B" w:rsidP="00263C9E">
      <w:pPr>
        <w:jc w:val="center"/>
      </w:pPr>
    </w:p>
    <w:p w14:paraId="0F163313" w14:textId="77777777" w:rsidR="004D462B" w:rsidRDefault="004D462B" w:rsidP="00263C9E">
      <w:pPr>
        <w:jc w:val="center"/>
      </w:pPr>
    </w:p>
    <w:p w14:paraId="61B211F4" w14:textId="77777777" w:rsidR="004D462B" w:rsidRDefault="004D462B" w:rsidP="00263C9E">
      <w:pPr>
        <w:jc w:val="center"/>
      </w:pPr>
    </w:p>
    <w:p w14:paraId="0767A45F" w14:textId="77777777" w:rsidR="004D462B" w:rsidRDefault="004D462B" w:rsidP="006F3544"/>
    <w:p w14:paraId="2E19851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14C5E27" wp14:editId="49C4F9E0">
            <wp:extent cx="3130550" cy="2275840"/>
            <wp:effectExtent l="0" t="0" r="0" b="0"/>
            <wp:docPr id="1559" name="Picture 1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9"/>
                    <pic:cNvPicPr>
                      <a:picLocks noChangeAspect="1" noChangeArrowheads="1"/>
                    </pic:cNvPicPr>
                  </pic:nvPicPr>
                  <pic:blipFill>
                    <a:blip r:embed="rId7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470A5" w14:textId="77777777" w:rsidR="004D462B" w:rsidRDefault="004D462B" w:rsidP="00263C9E">
      <w:pPr>
        <w:jc w:val="center"/>
      </w:pPr>
    </w:p>
    <w:p w14:paraId="3F322BE1" w14:textId="77777777" w:rsidR="004D462B" w:rsidRDefault="004D462B" w:rsidP="00263C9E">
      <w:pPr>
        <w:jc w:val="center"/>
      </w:pPr>
    </w:p>
    <w:p w14:paraId="02CA2A96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4B2DBF2" wp14:editId="7CAC9705">
            <wp:extent cx="3130550" cy="2275840"/>
            <wp:effectExtent l="0" t="0" r="0" b="0"/>
            <wp:docPr id="1560" name="Picture 1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"/>
                    <pic:cNvPicPr>
                      <a:picLocks noChangeAspect="1" noChangeArrowheads="1"/>
                    </pic:cNvPicPr>
                  </pic:nvPicPr>
                  <pic:blipFill>
                    <a:blip r:embed="rId7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079C9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60736" behindDoc="1" locked="0" layoutInCell="0" allowOverlap="1" wp14:anchorId="042A9F4B" wp14:editId="722DB91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6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59C97A" id="AutoShape 5" o:spid="_x0000_s1026" style="position:absolute;margin-left:331.5pt;margin-top:0;width:382.7pt;height:269.3pt;z-index:-250655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J+xKwIAADo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rZJ+x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9712" behindDoc="1" locked="0" layoutInCell="0" allowOverlap="1" wp14:anchorId="5F238891" wp14:editId="713B066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6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80ED890" id="AutoShape 4" o:spid="_x0000_s1026" style="position:absolute;margin-left:0;margin-top:0;width:382.7pt;height:269.3pt;z-index:-250656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SvJ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KcSvJ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8688" behindDoc="1" locked="0" layoutInCell="0" allowOverlap="1" wp14:anchorId="0071948F" wp14:editId="205CDE3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1F154B" id="AutoShape 3" o:spid="_x0000_s1026" style="position:absolute;margin-left:331.5pt;margin-top:0;width:382.7pt;height:269.3pt;z-index:-250657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DHHTO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7664" behindDoc="1" locked="0" layoutInCell="0" allowOverlap="1" wp14:anchorId="25C664B0" wp14:editId="47117E7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F89F7DF" id="AutoShape 2" o:spid="_x0000_s1026" style="position:absolute;margin-left:0;margin-top:0;width:382.7pt;height:269.3pt;z-index:-250658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iVh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d0iV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8DCDDD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52D076A" wp14:editId="2B823272">
            <wp:extent cx="3130550" cy="2275840"/>
            <wp:effectExtent l="0" t="0" r="0" b="0"/>
            <wp:docPr id="1565" name="Picture 1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"/>
                    <pic:cNvPicPr>
                      <a:picLocks noChangeAspect="1" noChangeArrowheads="1"/>
                    </pic:cNvPicPr>
                  </pic:nvPicPr>
                  <pic:blipFill>
                    <a:blip r:embed="rId7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6D546" w14:textId="77777777" w:rsidR="004D462B" w:rsidRDefault="004D462B" w:rsidP="00263C9E">
      <w:pPr>
        <w:jc w:val="center"/>
      </w:pPr>
    </w:p>
    <w:p w14:paraId="6EA0AE60" w14:textId="77777777" w:rsidR="004D462B" w:rsidRDefault="004D462B" w:rsidP="00263C9E"/>
    <w:p w14:paraId="254E91D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CD5F716" wp14:editId="7774DF41">
            <wp:extent cx="3130550" cy="2275840"/>
            <wp:effectExtent l="0" t="0" r="0" b="0"/>
            <wp:docPr id="1566" name="Picture 1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2"/>
                    <pic:cNvPicPr>
                      <a:picLocks noChangeAspect="1" noChangeArrowheads="1"/>
                    </pic:cNvPicPr>
                  </pic:nvPicPr>
                  <pic:blipFill>
                    <a:blip r:embed="rId7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C92A2" w14:textId="77777777" w:rsidR="004D462B" w:rsidRDefault="004D462B" w:rsidP="00263C9E">
      <w:pPr>
        <w:jc w:val="center"/>
      </w:pPr>
    </w:p>
    <w:p w14:paraId="78D221EC" w14:textId="77777777" w:rsidR="004D462B" w:rsidRDefault="004D462B" w:rsidP="00263C9E">
      <w:pPr>
        <w:jc w:val="center"/>
      </w:pPr>
    </w:p>
    <w:p w14:paraId="306C491B" w14:textId="77777777" w:rsidR="004D462B" w:rsidRDefault="004D462B" w:rsidP="00263C9E">
      <w:pPr>
        <w:jc w:val="center"/>
      </w:pPr>
    </w:p>
    <w:p w14:paraId="453D59B7" w14:textId="77777777" w:rsidR="004D462B" w:rsidRDefault="004D462B" w:rsidP="006F3544"/>
    <w:p w14:paraId="5DA7913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9A5BFC4" wp14:editId="46BAA57C">
            <wp:extent cx="3130550" cy="2275840"/>
            <wp:effectExtent l="0" t="0" r="0" b="0"/>
            <wp:docPr id="1567" name="Picture 1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3"/>
                    <pic:cNvPicPr>
                      <a:picLocks noChangeAspect="1" noChangeArrowheads="1"/>
                    </pic:cNvPicPr>
                  </pic:nvPicPr>
                  <pic:blipFill>
                    <a:blip r:embed="rId7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A5BED" w14:textId="77777777" w:rsidR="004D462B" w:rsidRDefault="004D462B" w:rsidP="00263C9E">
      <w:pPr>
        <w:jc w:val="center"/>
      </w:pPr>
    </w:p>
    <w:p w14:paraId="71253304" w14:textId="77777777" w:rsidR="004D462B" w:rsidRDefault="004D462B" w:rsidP="00263C9E">
      <w:pPr>
        <w:jc w:val="center"/>
      </w:pPr>
    </w:p>
    <w:p w14:paraId="3B2308D4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16B5361" wp14:editId="0D6A4EBD">
            <wp:extent cx="3130550" cy="2275840"/>
            <wp:effectExtent l="0" t="0" r="0" b="0"/>
            <wp:docPr id="1568" name="Picture 1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4"/>
                    <pic:cNvPicPr>
                      <a:picLocks noChangeAspect="1" noChangeArrowheads="1"/>
                    </pic:cNvPicPr>
                  </pic:nvPicPr>
                  <pic:blipFill>
                    <a:blip r:embed="rId7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69371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65856" behindDoc="1" locked="0" layoutInCell="0" allowOverlap="1" wp14:anchorId="425B595D" wp14:editId="45802CA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6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B39230" id="AutoShape 5" o:spid="_x0000_s1026" style="position:absolute;margin-left:331.5pt;margin-top:0;width:382.7pt;height:269.3pt;z-index:-250650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LCBrx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4832" behindDoc="1" locked="0" layoutInCell="0" allowOverlap="1" wp14:anchorId="613EA996" wp14:editId="3BFCB6E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7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B7FEEC" id="AutoShape 4" o:spid="_x0000_s1026" style="position:absolute;margin-left:0;margin-top:0;width:382.7pt;height:269.3pt;z-index:-250651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Qw9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09Qw9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3808" behindDoc="1" locked="0" layoutInCell="0" allowOverlap="1" wp14:anchorId="6902C7B0" wp14:editId="2AB3951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7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C403F1" id="AutoShape 3" o:spid="_x0000_s1026" style="position:absolute;margin-left:331.5pt;margin-top:0;width:382.7pt;height:269.3pt;z-index:-250652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fTNLAIAADo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svX0z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2784" behindDoc="1" locked="0" layoutInCell="0" allowOverlap="1" wp14:anchorId="466C3BC6" wp14:editId="413DE44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7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6B0F3B" id="AutoShape 2" o:spid="_x0000_s1026" style="position:absolute;margin-left:0;margin-top:0;width:382.7pt;height:269.3pt;z-index:-250653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EC1Kg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NPgQLU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F233B8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E6B97B0" wp14:editId="00A72C9C">
            <wp:extent cx="3130550" cy="2275840"/>
            <wp:effectExtent l="0" t="0" r="0" b="0"/>
            <wp:docPr id="1573" name="Picture 1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5"/>
                    <pic:cNvPicPr>
                      <a:picLocks noChangeAspect="1" noChangeArrowheads="1"/>
                    </pic:cNvPicPr>
                  </pic:nvPicPr>
                  <pic:blipFill>
                    <a:blip r:embed="rId7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9B74" w14:textId="77777777" w:rsidR="004D462B" w:rsidRDefault="004D462B" w:rsidP="00263C9E">
      <w:pPr>
        <w:jc w:val="center"/>
      </w:pPr>
    </w:p>
    <w:p w14:paraId="768E97F0" w14:textId="77777777" w:rsidR="004D462B" w:rsidRDefault="004D462B" w:rsidP="00263C9E"/>
    <w:p w14:paraId="5767DA7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866FEEA" wp14:editId="124E313A">
            <wp:extent cx="3130550" cy="2275840"/>
            <wp:effectExtent l="0" t="0" r="0" b="0"/>
            <wp:docPr id="1574" name="Picture 1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6"/>
                    <pic:cNvPicPr>
                      <a:picLocks noChangeAspect="1" noChangeArrowheads="1"/>
                    </pic:cNvPicPr>
                  </pic:nvPicPr>
                  <pic:blipFill>
                    <a:blip r:embed="rId7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58A1C" w14:textId="77777777" w:rsidR="004D462B" w:rsidRDefault="004D462B" w:rsidP="00263C9E">
      <w:pPr>
        <w:jc w:val="center"/>
      </w:pPr>
    </w:p>
    <w:p w14:paraId="0F001D74" w14:textId="77777777" w:rsidR="004D462B" w:rsidRDefault="004D462B" w:rsidP="00263C9E">
      <w:pPr>
        <w:jc w:val="center"/>
      </w:pPr>
    </w:p>
    <w:p w14:paraId="1276B759" w14:textId="77777777" w:rsidR="004D462B" w:rsidRDefault="004D462B" w:rsidP="00263C9E">
      <w:pPr>
        <w:jc w:val="center"/>
      </w:pPr>
    </w:p>
    <w:p w14:paraId="6F647A64" w14:textId="77777777" w:rsidR="004D462B" w:rsidRDefault="004D462B" w:rsidP="006F3544"/>
    <w:p w14:paraId="7CB83CD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CC3315B" wp14:editId="474969DB">
            <wp:extent cx="3130550" cy="2275840"/>
            <wp:effectExtent l="0" t="0" r="0" b="0"/>
            <wp:docPr id="1575" name="Picture 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7"/>
                    <pic:cNvPicPr>
                      <a:picLocks noChangeAspect="1" noChangeArrowheads="1"/>
                    </pic:cNvPicPr>
                  </pic:nvPicPr>
                  <pic:blipFill>
                    <a:blip r:embed="rId7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327AD" w14:textId="77777777" w:rsidR="004D462B" w:rsidRDefault="004D462B" w:rsidP="00263C9E">
      <w:pPr>
        <w:jc w:val="center"/>
      </w:pPr>
    </w:p>
    <w:p w14:paraId="6B15DF67" w14:textId="77777777" w:rsidR="004D462B" w:rsidRDefault="004D462B" w:rsidP="00263C9E">
      <w:pPr>
        <w:jc w:val="center"/>
      </w:pPr>
    </w:p>
    <w:p w14:paraId="41285E2A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66EC708" wp14:editId="42D65AE4">
            <wp:extent cx="3130550" cy="2275840"/>
            <wp:effectExtent l="0" t="0" r="0" b="0"/>
            <wp:docPr id="1576" name="Picture 1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"/>
                    <pic:cNvPicPr>
                      <a:picLocks noChangeAspect="1" noChangeArrowheads="1"/>
                    </pic:cNvPicPr>
                  </pic:nvPicPr>
                  <pic:blipFill>
                    <a:blip r:embed="rId7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152E4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70976" behindDoc="1" locked="0" layoutInCell="0" allowOverlap="1" wp14:anchorId="3469C6A1" wp14:editId="58F5D43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7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5558D8" id="AutoShape 5" o:spid="_x0000_s1026" style="position:absolute;margin-left:331.5pt;margin-top:0;width:382.7pt;height:269.3pt;z-index:-250645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lVvp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9952" behindDoc="1" locked="0" layoutInCell="0" allowOverlap="1" wp14:anchorId="69DC52D8" wp14:editId="4463202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7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6E2C700" id="AutoShape 4" o:spid="_x0000_s1026" style="position:absolute;margin-left:0;margin-top:0;width:382.7pt;height:269.3pt;z-index:-250646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Yl9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UmYl9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8928" behindDoc="1" locked="0" layoutInCell="0" allowOverlap="1" wp14:anchorId="29D46EE7" wp14:editId="55AF506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7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1AC5CE" id="AutoShape 3" o:spid="_x0000_s1026" style="position:absolute;margin-left:331.5pt;margin-top:0;width:382.7pt;height:269.3pt;z-index:-250647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XGNLAIAADo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0plxj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7904" behindDoc="1" locked="0" layoutInCell="0" allowOverlap="1" wp14:anchorId="41ABAFD8" wp14:editId="7285CF0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8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619AEC" id="AutoShape 2" o:spid="_x0000_s1026" style="position:absolute;margin-left:0;margin-top:0;width:382.7pt;height:269.3pt;z-index:-250648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xA5KwIAADo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OSxA5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1C5C24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26520E8" wp14:editId="4CAC2F6F">
            <wp:extent cx="3130550" cy="2275840"/>
            <wp:effectExtent l="0" t="0" r="0" b="0"/>
            <wp:docPr id="1581" name="Picture 1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9"/>
                    <pic:cNvPicPr>
                      <a:picLocks noChangeAspect="1" noChangeArrowheads="1"/>
                    </pic:cNvPicPr>
                  </pic:nvPicPr>
                  <pic:blipFill>
                    <a:blip r:embed="rId7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BFD21" w14:textId="77777777" w:rsidR="004D462B" w:rsidRDefault="004D462B" w:rsidP="00263C9E">
      <w:pPr>
        <w:jc w:val="center"/>
      </w:pPr>
    </w:p>
    <w:p w14:paraId="18EAD02E" w14:textId="77777777" w:rsidR="004D462B" w:rsidRDefault="004D462B" w:rsidP="00263C9E"/>
    <w:p w14:paraId="03412B7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4A49649" wp14:editId="392623A5">
            <wp:extent cx="3130550" cy="2275840"/>
            <wp:effectExtent l="0" t="0" r="0" b="0"/>
            <wp:docPr id="1582" name="Picture 1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0"/>
                    <pic:cNvPicPr>
                      <a:picLocks noChangeAspect="1" noChangeArrowheads="1"/>
                    </pic:cNvPicPr>
                  </pic:nvPicPr>
                  <pic:blipFill>
                    <a:blip r:embed="rId7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E056B" w14:textId="77777777" w:rsidR="004D462B" w:rsidRDefault="004D462B" w:rsidP="00263C9E">
      <w:pPr>
        <w:jc w:val="center"/>
      </w:pPr>
    </w:p>
    <w:p w14:paraId="5E92BDC0" w14:textId="77777777" w:rsidR="004D462B" w:rsidRDefault="004D462B" w:rsidP="00263C9E">
      <w:pPr>
        <w:jc w:val="center"/>
      </w:pPr>
    </w:p>
    <w:p w14:paraId="3E866476" w14:textId="77777777" w:rsidR="004D462B" w:rsidRDefault="004D462B" w:rsidP="00263C9E">
      <w:pPr>
        <w:jc w:val="center"/>
      </w:pPr>
    </w:p>
    <w:p w14:paraId="44C8EA6B" w14:textId="77777777" w:rsidR="004D462B" w:rsidRDefault="004D462B" w:rsidP="006F3544"/>
    <w:p w14:paraId="6AD5E5C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7324278" wp14:editId="2E2C9AAF">
            <wp:extent cx="3130550" cy="2275840"/>
            <wp:effectExtent l="0" t="0" r="0" b="0"/>
            <wp:docPr id="1583" name="Picture 1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1"/>
                    <pic:cNvPicPr>
                      <a:picLocks noChangeAspect="1" noChangeArrowheads="1"/>
                    </pic:cNvPicPr>
                  </pic:nvPicPr>
                  <pic:blipFill>
                    <a:blip r:embed="rId7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C29FB" w14:textId="77777777" w:rsidR="004D462B" w:rsidRDefault="004D462B" w:rsidP="00263C9E">
      <w:pPr>
        <w:jc w:val="center"/>
      </w:pPr>
    </w:p>
    <w:p w14:paraId="5B43483D" w14:textId="77777777" w:rsidR="004D462B" w:rsidRDefault="004D462B" w:rsidP="00263C9E">
      <w:pPr>
        <w:jc w:val="center"/>
      </w:pPr>
    </w:p>
    <w:p w14:paraId="3F3745FE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037020C" wp14:editId="59562B00">
            <wp:extent cx="3130550" cy="2275840"/>
            <wp:effectExtent l="0" t="0" r="0" b="0"/>
            <wp:docPr id="1584" name="Picture 1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2"/>
                    <pic:cNvPicPr>
                      <a:picLocks noChangeAspect="1" noChangeArrowheads="1"/>
                    </pic:cNvPicPr>
                  </pic:nvPicPr>
                  <pic:blipFill>
                    <a:blip r:embed="rId7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50873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76096" behindDoc="1" locked="0" layoutInCell="0" allowOverlap="1" wp14:anchorId="59BC7205" wp14:editId="2D6F1BE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8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759C35" id="AutoShape 5" o:spid="_x0000_s1026" style="position:absolute;margin-left:331.5pt;margin-top:0;width:382.7pt;height:269.3pt;z-index:-250640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4/arp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5072" behindDoc="1" locked="0" layoutInCell="0" allowOverlap="1" wp14:anchorId="1A8F6BCE" wp14:editId="0B27785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8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625961" id="AutoShape 4" o:spid="_x0000_s1026" style="position:absolute;margin-left:0;margin-top:0;width:382.7pt;height:269.3pt;z-index:-250641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B6R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Z6B6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4048" behindDoc="1" locked="0" layoutInCell="0" allowOverlap="1" wp14:anchorId="04410F95" wp14:editId="4EFF766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8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728C76" id="AutoShape 3" o:spid="_x0000_s1026" style="position:absolute;margin-left:331.5pt;margin-top:0;width:382.7pt;height:269.3pt;z-index:-250642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H+jmY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3024" behindDoc="1" locked="0" layoutInCell="0" allowOverlap="1" wp14:anchorId="396E6539" wp14:editId="5B2E15B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8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93704C" id="AutoShape 2" o:spid="_x0000_s1026" style="position:absolute;margin-left:0;margin-top:0;width:382.7pt;height:269.3pt;z-index:-250643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5V5KwIAADo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uJ5V5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8A2022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2032D47" wp14:editId="1EECA794">
            <wp:extent cx="3130550" cy="2275840"/>
            <wp:effectExtent l="0" t="0" r="0" b="0"/>
            <wp:docPr id="1589" name="Picture 1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3"/>
                    <pic:cNvPicPr>
                      <a:picLocks noChangeAspect="1" noChangeArrowheads="1"/>
                    </pic:cNvPicPr>
                  </pic:nvPicPr>
                  <pic:blipFill>
                    <a:blip r:embed="rId7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AC02E" w14:textId="77777777" w:rsidR="004D462B" w:rsidRDefault="004D462B" w:rsidP="00263C9E">
      <w:pPr>
        <w:jc w:val="center"/>
      </w:pPr>
    </w:p>
    <w:p w14:paraId="3AEB8F56" w14:textId="77777777" w:rsidR="004D462B" w:rsidRDefault="004D462B" w:rsidP="00263C9E"/>
    <w:p w14:paraId="79E69BF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7E5A7BD" wp14:editId="4060E8BC">
            <wp:extent cx="3130550" cy="2275840"/>
            <wp:effectExtent l="0" t="0" r="0" b="0"/>
            <wp:docPr id="1590" name="Picture 1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4"/>
                    <pic:cNvPicPr>
                      <a:picLocks noChangeAspect="1" noChangeArrowheads="1"/>
                    </pic:cNvPicPr>
                  </pic:nvPicPr>
                  <pic:blipFill>
                    <a:blip r:embed="rId7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B89F6" w14:textId="77777777" w:rsidR="004D462B" w:rsidRDefault="004D462B" w:rsidP="00263C9E">
      <w:pPr>
        <w:jc w:val="center"/>
      </w:pPr>
    </w:p>
    <w:p w14:paraId="32E873D1" w14:textId="77777777" w:rsidR="004D462B" w:rsidRDefault="004D462B" w:rsidP="00263C9E">
      <w:pPr>
        <w:jc w:val="center"/>
      </w:pPr>
    </w:p>
    <w:p w14:paraId="1AAFDD6A" w14:textId="77777777" w:rsidR="004D462B" w:rsidRDefault="004D462B" w:rsidP="00263C9E">
      <w:pPr>
        <w:jc w:val="center"/>
      </w:pPr>
    </w:p>
    <w:p w14:paraId="67CDDFBB" w14:textId="77777777" w:rsidR="004D462B" w:rsidRDefault="004D462B" w:rsidP="006F3544"/>
    <w:p w14:paraId="600CF9E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0CD3D80" wp14:editId="3CBD4319">
            <wp:extent cx="3130550" cy="2275840"/>
            <wp:effectExtent l="0" t="0" r="0" b="0"/>
            <wp:docPr id="1591" name="Picture 1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5"/>
                    <pic:cNvPicPr>
                      <a:picLocks noChangeAspect="1" noChangeArrowheads="1"/>
                    </pic:cNvPicPr>
                  </pic:nvPicPr>
                  <pic:blipFill>
                    <a:blip r:embed="rId7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CCFA3" w14:textId="77777777" w:rsidR="004D462B" w:rsidRDefault="004D462B" w:rsidP="00263C9E">
      <w:pPr>
        <w:jc w:val="center"/>
      </w:pPr>
    </w:p>
    <w:p w14:paraId="6E16988C" w14:textId="77777777" w:rsidR="004D462B" w:rsidRDefault="004D462B" w:rsidP="00263C9E">
      <w:pPr>
        <w:jc w:val="center"/>
      </w:pPr>
    </w:p>
    <w:p w14:paraId="73E72845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3C3E9A1" wp14:editId="4DE68D45">
            <wp:extent cx="3130550" cy="2275840"/>
            <wp:effectExtent l="0" t="0" r="0" b="0"/>
            <wp:docPr id="1592" name="Picture 1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/>
                    <pic:cNvPicPr>
                      <a:picLocks noChangeAspect="1" noChangeArrowheads="1"/>
                    </pic:cNvPicPr>
                  </pic:nvPicPr>
                  <pic:blipFill>
                    <a:blip r:embed="rId8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0D130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81216" behindDoc="1" locked="0" layoutInCell="0" allowOverlap="1" wp14:anchorId="20C66A5B" wp14:editId="76EAFA2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59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F45D264" id="AutoShape 5" o:spid="_x0000_s1026" style="position:absolute;margin-left:331.5pt;margin-top:0;width:382.7pt;height:269.3pt;z-index:-250635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9s/PP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0192" behindDoc="1" locked="0" layoutInCell="0" allowOverlap="1" wp14:anchorId="2F8C7760" wp14:editId="3ACC6E6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59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84D61F9" id="AutoShape 4" o:spid="_x0000_s1026" style="position:absolute;margin-left:0;margin-top:0;width:382.7pt;height:269.3pt;z-index:-250636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nbDl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9168" behindDoc="1" locked="0" layoutInCell="0" allowOverlap="1" wp14:anchorId="4FB50930" wp14:editId="6F2E5C1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59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FABF37" id="AutoShape 3" o:spid="_x0000_s1026" style="position:absolute;margin-left:331.5pt;margin-top:0;width:382.7pt;height:269.3pt;z-index:-250637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oWzBl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8144" behindDoc="1" locked="0" layoutInCell="0" allowOverlap="1" wp14:anchorId="6090B108" wp14:editId="29E45A5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59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177D32" id="AutoShape 2" o:spid="_x0000_s1026" style="position:absolute;margin-left:0;margin-top:0;width:382.7pt;height:269.3pt;z-index:-250638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AeXXt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865C42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86AC506" wp14:editId="731555F6">
            <wp:extent cx="3130550" cy="2275840"/>
            <wp:effectExtent l="0" t="0" r="0" b="0"/>
            <wp:docPr id="1597" name="Picture 1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"/>
                    <pic:cNvPicPr>
                      <a:picLocks noChangeAspect="1" noChangeArrowheads="1"/>
                    </pic:cNvPicPr>
                  </pic:nvPicPr>
                  <pic:blipFill>
                    <a:blip r:embed="rId8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1E77A" w14:textId="77777777" w:rsidR="004D462B" w:rsidRDefault="004D462B" w:rsidP="00263C9E">
      <w:pPr>
        <w:jc w:val="center"/>
      </w:pPr>
    </w:p>
    <w:p w14:paraId="66BA03B7" w14:textId="77777777" w:rsidR="004D462B" w:rsidRDefault="004D462B" w:rsidP="00263C9E"/>
    <w:p w14:paraId="092D7FD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48FB5F5" wp14:editId="68442795">
            <wp:extent cx="3130550" cy="2275840"/>
            <wp:effectExtent l="0" t="0" r="0" b="0"/>
            <wp:docPr id="1598" name="Picture 1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8"/>
                    <pic:cNvPicPr>
                      <a:picLocks noChangeAspect="1" noChangeArrowheads="1"/>
                    </pic:cNvPicPr>
                  </pic:nvPicPr>
                  <pic:blipFill>
                    <a:blip r:embed="rId8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08D8" w14:textId="77777777" w:rsidR="004D462B" w:rsidRDefault="004D462B" w:rsidP="00263C9E">
      <w:pPr>
        <w:jc w:val="center"/>
      </w:pPr>
    </w:p>
    <w:p w14:paraId="57530BDA" w14:textId="77777777" w:rsidR="004D462B" w:rsidRDefault="004D462B" w:rsidP="00263C9E">
      <w:pPr>
        <w:jc w:val="center"/>
      </w:pPr>
    </w:p>
    <w:p w14:paraId="27FA8BAE" w14:textId="77777777" w:rsidR="004D462B" w:rsidRDefault="004D462B" w:rsidP="00263C9E">
      <w:pPr>
        <w:jc w:val="center"/>
      </w:pPr>
    </w:p>
    <w:p w14:paraId="51CD51C0" w14:textId="77777777" w:rsidR="004D462B" w:rsidRDefault="004D462B" w:rsidP="006F3544"/>
    <w:p w14:paraId="4CC60DC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9AF6615" wp14:editId="78EBFD21">
            <wp:extent cx="3130550" cy="2275840"/>
            <wp:effectExtent l="0" t="0" r="0" b="0"/>
            <wp:docPr id="1599" name="Picture 1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9"/>
                    <pic:cNvPicPr>
                      <a:picLocks noChangeAspect="1" noChangeArrowheads="1"/>
                    </pic:cNvPicPr>
                  </pic:nvPicPr>
                  <pic:blipFill>
                    <a:blip r:embed="rId8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BCC75" w14:textId="77777777" w:rsidR="004D462B" w:rsidRDefault="004D462B" w:rsidP="00263C9E">
      <w:pPr>
        <w:jc w:val="center"/>
      </w:pPr>
    </w:p>
    <w:p w14:paraId="10AF88B0" w14:textId="77777777" w:rsidR="004D462B" w:rsidRDefault="004D462B" w:rsidP="00263C9E">
      <w:pPr>
        <w:jc w:val="center"/>
      </w:pPr>
    </w:p>
    <w:p w14:paraId="391B75CB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05AE276" wp14:editId="09AE8BEF">
            <wp:extent cx="3130550" cy="2275840"/>
            <wp:effectExtent l="0" t="0" r="0" b="0"/>
            <wp:docPr id="1600" name="Picture 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0"/>
                    <pic:cNvPicPr>
                      <a:picLocks noChangeAspect="1" noChangeArrowheads="1"/>
                    </pic:cNvPicPr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2CCE0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86336" behindDoc="1" locked="0" layoutInCell="0" allowOverlap="1" wp14:anchorId="083AF2BF" wp14:editId="587F2F3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0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7E4B07" id="AutoShape 5" o:spid="_x0000_s1026" style="position:absolute;margin-left:331.5pt;margin-top:0;width:382.7pt;height:269.3pt;z-index:-250630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6r+nF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5312" behindDoc="1" locked="0" layoutInCell="0" allowOverlap="1" wp14:anchorId="2243937F" wp14:editId="157E374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0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519982" id="AutoShape 4" o:spid="_x0000_s1026" style="position:absolute;margin-left:0;margin-top:0;width:382.7pt;height:269.3pt;z-index:-250631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Bu6Xb0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4288" behindDoc="1" locked="0" layoutInCell="0" allowOverlap="1" wp14:anchorId="261C0F04" wp14:editId="1D78CCF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0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3D6F78" id="AutoShape 3" o:spid="_x0000_s1026" style="position:absolute;margin-left:331.5pt;margin-top:0;width:382.7pt;height:269.3pt;z-index:-250632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HbqlT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3264" behindDoc="1" locked="0" layoutInCell="0" allowOverlap="1" wp14:anchorId="3E5C08A1" wp14:editId="6BC3EDB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0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6FAE9E" id="AutoShape 2" o:spid="_x0000_s1026" style="position:absolute;margin-left:0;margin-top:0;width:382.7pt;height:269.3pt;z-index:-250633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VMV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MGVMV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DFAAF4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6836E87" wp14:editId="0B34245C">
            <wp:extent cx="3130550" cy="2275840"/>
            <wp:effectExtent l="0" t="0" r="0" b="0"/>
            <wp:docPr id="1605" name="Picture 1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1"/>
                    <pic:cNvPicPr>
                      <a:picLocks noChangeAspect="1" noChangeArrowheads="1"/>
                    </pic:cNvPicPr>
                  </pic:nvPicPr>
                  <pic:blipFill>
                    <a:blip r:embed="rId8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3F59D" w14:textId="77777777" w:rsidR="004D462B" w:rsidRDefault="004D462B" w:rsidP="00263C9E">
      <w:pPr>
        <w:jc w:val="center"/>
      </w:pPr>
    </w:p>
    <w:p w14:paraId="6F925D4D" w14:textId="77777777" w:rsidR="004D462B" w:rsidRDefault="004D462B" w:rsidP="00263C9E"/>
    <w:p w14:paraId="5D1247E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A63A5CD" wp14:editId="0BDC9526">
            <wp:extent cx="3130550" cy="2275840"/>
            <wp:effectExtent l="0" t="0" r="0" b="0"/>
            <wp:docPr id="1606" name="Picture 1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/>
                    <pic:cNvPicPr>
                      <a:picLocks noChangeAspect="1" noChangeArrowheads="1"/>
                    </pic:cNvPicPr>
                  </pic:nvPicPr>
                  <pic:blipFill>
                    <a:blip r:embed="rId8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E8A7F" w14:textId="77777777" w:rsidR="004D462B" w:rsidRDefault="004D462B" w:rsidP="00263C9E">
      <w:pPr>
        <w:jc w:val="center"/>
      </w:pPr>
    </w:p>
    <w:p w14:paraId="42F3E87A" w14:textId="77777777" w:rsidR="004D462B" w:rsidRDefault="004D462B" w:rsidP="00263C9E">
      <w:pPr>
        <w:jc w:val="center"/>
      </w:pPr>
    </w:p>
    <w:p w14:paraId="222A6EF5" w14:textId="77777777" w:rsidR="004D462B" w:rsidRDefault="004D462B" w:rsidP="00263C9E">
      <w:pPr>
        <w:jc w:val="center"/>
      </w:pPr>
    </w:p>
    <w:p w14:paraId="50EF704A" w14:textId="77777777" w:rsidR="004D462B" w:rsidRDefault="004D462B" w:rsidP="006F3544"/>
    <w:p w14:paraId="0CB3A51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85286F5" wp14:editId="011028AB">
            <wp:extent cx="3130550" cy="2275840"/>
            <wp:effectExtent l="0" t="0" r="0" b="0"/>
            <wp:docPr id="1607" name="Picture 1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3"/>
                    <pic:cNvPicPr>
                      <a:picLocks noChangeAspect="1" noChangeArrowheads="1"/>
                    </pic:cNvPicPr>
                  </pic:nvPicPr>
                  <pic:blipFill>
                    <a:blip r:embed="rId8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06360" w14:textId="77777777" w:rsidR="004D462B" w:rsidRDefault="004D462B" w:rsidP="00263C9E">
      <w:pPr>
        <w:jc w:val="center"/>
      </w:pPr>
    </w:p>
    <w:p w14:paraId="6F8150C9" w14:textId="77777777" w:rsidR="004D462B" w:rsidRDefault="004D462B" w:rsidP="00263C9E">
      <w:pPr>
        <w:jc w:val="center"/>
      </w:pPr>
    </w:p>
    <w:p w14:paraId="4F0512F9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3F4DC6B" wp14:editId="43B8ECD5">
            <wp:extent cx="3130550" cy="2275840"/>
            <wp:effectExtent l="0" t="0" r="0" b="0"/>
            <wp:docPr id="1608" name="Picture 1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4"/>
                    <pic:cNvPicPr>
                      <a:picLocks noChangeAspect="1" noChangeArrowheads="1"/>
                    </pic:cNvPicPr>
                  </pic:nvPicPr>
                  <pic:blipFill>
                    <a:blip r:embed="rId8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5C04A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91456" behindDoc="1" locked="0" layoutInCell="0" allowOverlap="1" wp14:anchorId="28628544" wp14:editId="669F4C0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0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6C0577" id="AutoShape 5" o:spid="_x0000_s1026" style="position:absolute;margin-left:331.5pt;margin-top:0;width:382.7pt;height:269.3pt;z-index:-250625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aw2yF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0432" behindDoc="1" locked="0" layoutInCell="0" allowOverlap="1" wp14:anchorId="0834AFF1" wp14:editId="684E6CA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1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5448E14" id="AutoShape 4" o:spid="_x0000_s1026" style="position:absolute;margin-left:0;margin-top:0;width:382.7pt;height:269.3pt;z-index:-250626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9408" behindDoc="1" locked="0" layoutInCell="0" allowOverlap="1" wp14:anchorId="23AAC358" wp14:editId="6914D2C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1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CB4209" id="AutoShape 3" o:spid="_x0000_s1026" style="position:absolute;margin-left:331.5pt;margin-top:0;width:382.7pt;height:269.3pt;z-index:-250627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oK5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jPoK5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8384" behindDoc="1" locked="0" layoutInCell="0" allowOverlap="1" wp14:anchorId="5EE7AF0E" wp14:editId="793388D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187896" id="AutoShape 2" o:spid="_x0000_s1026" style="position:absolute;margin-left:0;margin-top:0;width:382.7pt;height:269.3pt;z-index:-250628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CKzbB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79E849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915C1BA" wp14:editId="62B5CEC4">
            <wp:extent cx="3130550" cy="2275840"/>
            <wp:effectExtent l="0" t="0" r="0" b="0"/>
            <wp:docPr id="1613" name="Picture 1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"/>
                    <pic:cNvPicPr>
                      <a:picLocks noChangeAspect="1" noChangeArrowheads="1"/>
                    </pic:cNvPicPr>
                  </pic:nvPicPr>
                  <pic:blipFill>
                    <a:blip r:embed="rId8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1670E" w14:textId="77777777" w:rsidR="004D462B" w:rsidRDefault="004D462B" w:rsidP="00263C9E">
      <w:pPr>
        <w:jc w:val="center"/>
      </w:pPr>
    </w:p>
    <w:p w14:paraId="58EB4187" w14:textId="77777777" w:rsidR="004D462B" w:rsidRDefault="004D462B" w:rsidP="00263C9E"/>
    <w:p w14:paraId="543DAFC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3CA1901" wp14:editId="2B2E3978">
            <wp:extent cx="3130550" cy="2275840"/>
            <wp:effectExtent l="0" t="0" r="0" b="0"/>
            <wp:docPr id="1614" name="Picture 1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6"/>
                    <pic:cNvPicPr>
                      <a:picLocks noChangeAspect="1" noChangeArrowheads="1"/>
                    </pic:cNvPicPr>
                  </pic:nvPicPr>
                  <pic:blipFill>
                    <a:blip r:embed="rId8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8065" w14:textId="77777777" w:rsidR="004D462B" w:rsidRDefault="004D462B" w:rsidP="00263C9E">
      <w:pPr>
        <w:jc w:val="center"/>
      </w:pPr>
    </w:p>
    <w:p w14:paraId="18837C62" w14:textId="77777777" w:rsidR="004D462B" w:rsidRDefault="004D462B" w:rsidP="00263C9E">
      <w:pPr>
        <w:jc w:val="center"/>
      </w:pPr>
    </w:p>
    <w:p w14:paraId="07477F57" w14:textId="77777777" w:rsidR="004D462B" w:rsidRDefault="004D462B" w:rsidP="00263C9E">
      <w:pPr>
        <w:jc w:val="center"/>
      </w:pPr>
    </w:p>
    <w:p w14:paraId="5CECE7DF" w14:textId="77777777" w:rsidR="004D462B" w:rsidRDefault="004D462B" w:rsidP="006F3544"/>
    <w:p w14:paraId="078849D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75F7F0C" wp14:editId="1599A9A8">
            <wp:extent cx="3130550" cy="2275840"/>
            <wp:effectExtent l="0" t="0" r="0" b="0"/>
            <wp:docPr id="1615" name="Picture 1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"/>
                    <pic:cNvPicPr>
                      <a:picLocks noChangeAspect="1" noChangeArrowheads="1"/>
                    </pic:cNvPicPr>
                  </pic:nvPicPr>
                  <pic:blipFill>
                    <a:blip r:embed="rId8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602FF" w14:textId="77777777" w:rsidR="004D462B" w:rsidRDefault="004D462B" w:rsidP="00263C9E">
      <w:pPr>
        <w:jc w:val="center"/>
      </w:pPr>
    </w:p>
    <w:p w14:paraId="3A2D9919" w14:textId="77777777" w:rsidR="004D462B" w:rsidRDefault="004D462B" w:rsidP="00263C9E">
      <w:pPr>
        <w:jc w:val="center"/>
      </w:pPr>
    </w:p>
    <w:p w14:paraId="02573139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30E51A5" wp14:editId="175F08F3">
            <wp:extent cx="3130550" cy="2275840"/>
            <wp:effectExtent l="0" t="0" r="0" b="0"/>
            <wp:docPr id="1616" name="Picture 1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8"/>
                    <pic:cNvPicPr>
                      <a:picLocks noChangeAspect="1" noChangeArrowheads="1"/>
                    </pic:cNvPicPr>
                  </pic:nvPicPr>
                  <pic:blipFill>
                    <a:blip r:embed="rId8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802B7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96576" behindDoc="1" locked="0" layoutInCell="0" allowOverlap="1" wp14:anchorId="33E71C3C" wp14:editId="4432E7F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21C2A4" id="AutoShape 5" o:spid="_x0000_s1026" style="position:absolute;margin-left:331.5pt;margin-top:0;width:382.7pt;height:269.3pt;z-index:-250619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0nYw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5552" behindDoc="1" locked="0" layoutInCell="0" allowOverlap="1" wp14:anchorId="6FFAA59B" wp14:editId="7DB01D3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1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C60214" id="AutoShape 4" o:spid="_x0000_s1026" style="position:absolute;margin-left:0;margin-top:0;width:382.7pt;height:269.3pt;z-index:-250620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v8J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FUv8J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4528" behindDoc="1" locked="0" layoutInCell="0" allowOverlap="1" wp14:anchorId="685D0AF6" wp14:editId="547A6CB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19F649" id="AutoShape 3" o:spid="_x0000_s1026" style="position:absolute;margin-left:331.5pt;margin-top:0;width:382.7pt;height:269.3pt;z-index:-250621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gf5LAIAADo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w1IH+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3504" behindDoc="1" locked="0" layoutInCell="0" allowOverlap="1" wp14:anchorId="77A8764C" wp14:editId="14CF441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08360A" id="AutoShape 2" o:spid="_x0000_s1026" style="position:absolute;margin-left:0;margin-top:0;width:382.7pt;height:269.3pt;z-index:-250622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HEWbSY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C5D0A5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E72D66D" wp14:editId="469911C7">
            <wp:extent cx="3130550" cy="2275840"/>
            <wp:effectExtent l="0" t="0" r="0" b="0"/>
            <wp:docPr id="1621" name="Picture 1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9"/>
                    <pic:cNvPicPr>
                      <a:picLocks noChangeAspect="1" noChangeArrowheads="1"/>
                    </pic:cNvPicPr>
                  </pic:nvPicPr>
                  <pic:blipFill>
                    <a:blip r:embed="rId8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36122" w14:textId="77777777" w:rsidR="004D462B" w:rsidRDefault="004D462B" w:rsidP="00263C9E">
      <w:pPr>
        <w:jc w:val="center"/>
      </w:pPr>
    </w:p>
    <w:p w14:paraId="17923CE8" w14:textId="77777777" w:rsidR="004D462B" w:rsidRDefault="004D462B" w:rsidP="00263C9E"/>
    <w:p w14:paraId="603744F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94BD4A2" wp14:editId="6D2946C8">
            <wp:extent cx="3130550" cy="2275840"/>
            <wp:effectExtent l="0" t="0" r="0" b="0"/>
            <wp:docPr id="1622" name="Picture 1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"/>
                    <pic:cNvPicPr>
                      <a:picLocks noChangeAspect="1" noChangeArrowheads="1"/>
                    </pic:cNvPicPr>
                  </pic:nvPicPr>
                  <pic:blipFill>
                    <a:blip r:embed="rId8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D3914" w14:textId="77777777" w:rsidR="004D462B" w:rsidRDefault="004D462B" w:rsidP="00263C9E">
      <w:pPr>
        <w:jc w:val="center"/>
      </w:pPr>
    </w:p>
    <w:p w14:paraId="6A639871" w14:textId="77777777" w:rsidR="004D462B" w:rsidRDefault="004D462B" w:rsidP="00263C9E">
      <w:pPr>
        <w:jc w:val="center"/>
      </w:pPr>
    </w:p>
    <w:p w14:paraId="09DC21A3" w14:textId="77777777" w:rsidR="004D462B" w:rsidRDefault="004D462B" w:rsidP="00263C9E">
      <w:pPr>
        <w:jc w:val="center"/>
      </w:pPr>
    </w:p>
    <w:p w14:paraId="5D0323FC" w14:textId="77777777" w:rsidR="004D462B" w:rsidRDefault="004D462B" w:rsidP="006F3544"/>
    <w:p w14:paraId="5C88561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38D5147" wp14:editId="3F73FCEA">
            <wp:extent cx="3130550" cy="2275840"/>
            <wp:effectExtent l="0" t="0" r="0" b="0"/>
            <wp:docPr id="1623" name="Picture 1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/>
                    <pic:cNvPicPr>
                      <a:picLocks noChangeAspect="1" noChangeArrowheads="1"/>
                    </pic:cNvPicPr>
                  </pic:nvPicPr>
                  <pic:blipFill>
                    <a:blip r:embed="rId8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C48A9" w14:textId="77777777" w:rsidR="004D462B" w:rsidRDefault="004D462B" w:rsidP="00263C9E">
      <w:pPr>
        <w:jc w:val="center"/>
      </w:pPr>
    </w:p>
    <w:p w14:paraId="705C6916" w14:textId="77777777" w:rsidR="004D462B" w:rsidRDefault="004D462B" w:rsidP="00263C9E">
      <w:pPr>
        <w:jc w:val="center"/>
      </w:pPr>
    </w:p>
    <w:p w14:paraId="24386E33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FBA7AF7" wp14:editId="100C4D65">
            <wp:extent cx="3130550" cy="2275840"/>
            <wp:effectExtent l="0" t="0" r="0" b="0"/>
            <wp:docPr id="1624" name="Picture 1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/>
                    <pic:cNvPicPr>
                      <a:picLocks noChangeAspect="1" noChangeArrowheads="1"/>
                    </pic:cNvPicPr>
                  </pic:nvPicPr>
                  <pic:blipFill>
                    <a:blip r:embed="rId8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86216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01696" behindDoc="1" locked="0" layoutInCell="0" allowOverlap="1" wp14:anchorId="4301D23D" wp14:editId="37EB50F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2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5D8DFB" id="AutoShape 5" o:spid="_x0000_s1026" style="position:absolute;margin-left:331.5pt;margin-top:0;width:382.7pt;height:269.3pt;z-index:-250614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Nf2KwIAADo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HoNf2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0672" behindDoc="1" locked="0" layoutInCell="0" allowOverlap="1" wp14:anchorId="598EEA27" wp14:editId="5AB9B7C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2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BC2CB9" id="AutoShape 4" o:spid="_x0000_s1026" style="position:absolute;margin-left:0;margin-top:0;width:382.7pt;height:269.3pt;z-index:-250615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mtWO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9648" behindDoc="1" locked="0" layoutInCell="0" allowOverlap="1" wp14:anchorId="21CB3BEF" wp14:editId="0CC70AF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2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1467FE" id="AutoShape 3" o:spid="_x0000_s1026" style="position:absolute;margin-left:331.5pt;margin-top:0;width:382.7pt;height:269.3pt;z-index:-250616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ILWbf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8624" behindDoc="1" locked="0" layoutInCell="0" allowOverlap="1" wp14:anchorId="4AFCF9C7" wp14:editId="660722C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2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8419FF9" id="AutoShape 2" o:spid="_x0000_s1026" style="position:absolute;margin-left:0;margin-top:0;width:382.7pt;height:269.3pt;z-index:-250617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Reuhm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507AB6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ACE242E" wp14:editId="114EC42B">
            <wp:extent cx="3130550" cy="2275840"/>
            <wp:effectExtent l="0" t="0" r="0" b="0"/>
            <wp:docPr id="1629" name="Picture 1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3"/>
                    <pic:cNvPicPr>
                      <a:picLocks noChangeAspect="1" noChangeArrowheads="1"/>
                    </pic:cNvPicPr>
                  </pic:nvPicPr>
                  <pic:blipFill>
                    <a:blip r:embed="rId8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6635C" w14:textId="77777777" w:rsidR="004D462B" w:rsidRDefault="004D462B" w:rsidP="00263C9E">
      <w:pPr>
        <w:jc w:val="center"/>
      </w:pPr>
    </w:p>
    <w:p w14:paraId="515E7FF6" w14:textId="77777777" w:rsidR="004D462B" w:rsidRDefault="004D462B" w:rsidP="00263C9E"/>
    <w:p w14:paraId="315FDB6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5C855BA" wp14:editId="418D8B93">
            <wp:extent cx="3130550" cy="2275840"/>
            <wp:effectExtent l="0" t="0" r="0" b="0"/>
            <wp:docPr id="1630" name="Picture 1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4"/>
                    <pic:cNvPicPr>
                      <a:picLocks noChangeAspect="1" noChangeArrowheads="1"/>
                    </pic:cNvPicPr>
                  </pic:nvPicPr>
                  <pic:blipFill>
                    <a:blip r:embed="rId8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0F2DB" w14:textId="77777777" w:rsidR="004D462B" w:rsidRDefault="004D462B" w:rsidP="00263C9E">
      <w:pPr>
        <w:jc w:val="center"/>
      </w:pPr>
    </w:p>
    <w:p w14:paraId="19219FBE" w14:textId="77777777" w:rsidR="004D462B" w:rsidRDefault="004D462B" w:rsidP="00263C9E">
      <w:pPr>
        <w:jc w:val="center"/>
      </w:pPr>
    </w:p>
    <w:p w14:paraId="39F9E9E1" w14:textId="77777777" w:rsidR="004D462B" w:rsidRDefault="004D462B" w:rsidP="00263C9E">
      <w:pPr>
        <w:jc w:val="center"/>
      </w:pPr>
    </w:p>
    <w:p w14:paraId="438E3CDF" w14:textId="77777777" w:rsidR="004D462B" w:rsidRDefault="004D462B" w:rsidP="006F3544"/>
    <w:p w14:paraId="42C2129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E30596C" wp14:editId="4FE367F7">
            <wp:extent cx="3130550" cy="2275840"/>
            <wp:effectExtent l="0" t="0" r="0" b="0"/>
            <wp:docPr id="1631" name="Picture 1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5"/>
                    <pic:cNvPicPr>
                      <a:picLocks noChangeAspect="1" noChangeArrowheads="1"/>
                    </pic:cNvPicPr>
                  </pic:nvPicPr>
                  <pic:blipFill>
                    <a:blip r:embed="rId8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69E5" w14:textId="77777777" w:rsidR="004D462B" w:rsidRDefault="004D462B" w:rsidP="00263C9E">
      <w:pPr>
        <w:jc w:val="center"/>
      </w:pPr>
    </w:p>
    <w:p w14:paraId="439E3D86" w14:textId="77777777" w:rsidR="004D462B" w:rsidRDefault="004D462B" w:rsidP="00263C9E">
      <w:pPr>
        <w:jc w:val="center"/>
      </w:pPr>
    </w:p>
    <w:p w14:paraId="28AB1486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2183F94" wp14:editId="574BEA3B">
            <wp:extent cx="3130550" cy="2275840"/>
            <wp:effectExtent l="0" t="0" r="0" b="0"/>
            <wp:docPr id="1632" name="Picture 1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6"/>
                    <pic:cNvPicPr>
                      <a:picLocks noChangeAspect="1" noChangeArrowheads="1"/>
                    </pic:cNvPicPr>
                  </pic:nvPicPr>
                  <pic:blipFill>
                    <a:blip r:embed="rId8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F2029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06816" behindDoc="1" locked="0" layoutInCell="0" allowOverlap="1" wp14:anchorId="1665AEA1" wp14:editId="55E91E1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3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32356B" id="AutoShape 5" o:spid="_x0000_s1026" style="position:absolute;margin-left:331.5pt;margin-top:0;width:382.7pt;height:269.3pt;z-index:-250609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yZKyI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5792" behindDoc="1" locked="0" layoutInCell="0" allowOverlap="1" wp14:anchorId="6B35579D" wp14:editId="786EFF6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3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345FD2B" id="AutoShape 4" o:spid="_x0000_s1026" style="position:absolute;margin-left:0;margin-top:0;width:382.7pt;height:269.3pt;z-index:-250610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UR6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YMUR6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4768" behindDoc="1" locked="0" layoutInCell="0" allowOverlap="1" wp14:anchorId="5548AC1E" wp14:editId="5FFFE06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3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F131B5" id="AutoShape 3" o:spid="_x0000_s1026" style="position:absolute;margin-left:331.5pt;margin-top:0;width:382.7pt;height:269.3pt;z-index:-250611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njG8i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3744" behindDoc="1" locked="0" layoutInCell="0" allowOverlap="1" wp14:anchorId="76519427" wp14:editId="32ADA53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3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D3C287B" id="AutoShape 2" o:spid="_x0000_s1026" style="position:absolute;margin-left:0;margin-top:0;width:382.7pt;height:269.3pt;z-index:-250612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/yQI8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EC1A9A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AA7EAFF" wp14:editId="26EF256F">
            <wp:extent cx="3130550" cy="2275840"/>
            <wp:effectExtent l="0" t="0" r="0" b="0"/>
            <wp:docPr id="1637" name="Picture 1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"/>
                    <pic:cNvPicPr>
                      <a:picLocks noChangeAspect="1" noChangeArrowheads="1"/>
                    </pic:cNvPicPr>
                  </pic:nvPicPr>
                  <pic:blipFill>
                    <a:blip r:embed="rId8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71116" w14:textId="77777777" w:rsidR="004D462B" w:rsidRDefault="004D462B" w:rsidP="00263C9E">
      <w:pPr>
        <w:jc w:val="center"/>
      </w:pPr>
    </w:p>
    <w:p w14:paraId="4C775E85" w14:textId="77777777" w:rsidR="004D462B" w:rsidRDefault="004D462B" w:rsidP="00263C9E"/>
    <w:p w14:paraId="1A71F2E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F7BE346" wp14:editId="0ECAC701">
            <wp:extent cx="3130550" cy="2275840"/>
            <wp:effectExtent l="0" t="0" r="0" b="0"/>
            <wp:docPr id="1638" name="Picture 1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8"/>
                    <pic:cNvPicPr>
                      <a:picLocks noChangeAspect="1" noChangeArrowheads="1"/>
                    </pic:cNvPicPr>
                  </pic:nvPicPr>
                  <pic:blipFill>
                    <a:blip r:embed="rId8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F5E0F" w14:textId="77777777" w:rsidR="004D462B" w:rsidRDefault="004D462B" w:rsidP="00263C9E">
      <w:pPr>
        <w:jc w:val="center"/>
      </w:pPr>
    </w:p>
    <w:p w14:paraId="51482164" w14:textId="77777777" w:rsidR="004D462B" w:rsidRDefault="004D462B" w:rsidP="00263C9E">
      <w:pPr>
        <w:jc w:val="center"/>
      </w:pPr>
    </w:p>
    <w:p w14:paraId="5735DF28" w14:textId="77777777" w:rsidR="004D462B" w:rsidRDefault="004D462B" w:rsidP="00263C9E">
      <w:pPr>
        <w:jc w:val="center"/>
      </w:pPr>
    </w:p>
    <w:p w14:paraId="48BED59A" w14:textId="77777777" w:rsidR="004D462B" w:rsidRDefault="004D462B" w:rsidP="006F3544"/>
    <w:p w14:paraId="5C15472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4412B49" wp14:editId="232652A8">
            <wp:extent cx="3130550" cy="2275840"/>
            <wp:effectExtent l="0" t="0" r="0" b="0"/>
            <wp:docPr id="1639" name="Picture 1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/>
                    <pic:cNvPicPr>
                      <a:picLocks noChangeAspect="1" noChangeArrowheads="1"/>
                    </pic:cNvPicPr>
                  </pic:nvPicPr>
                  <pic:blipFill>
                    <a:blip r:embed="rId8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713E2" w14:textId="77777777" w:rsidR="004D462B" w:rsidRDefault="004D462B" w:rsidP="00263C9E">
      <w:pPr>
        <w:jc w:val="center"/>
      </w:pPr>
    </w:p>
    <w:p w14:paraId="22A29CD8" w14:textId="77777777" w:rsidR="004D462B" w:rsidRDefault="004D462B" w:rsidP="00263C9E">
      <w:pPr>
        <w:jc w:val="center"/>
      </w:pPr>
    </w:p>
    <w:p w14:paraId="5367D8D8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03DC748" wp14:editId="2D12DD3D">
            <wp:extent cx="3130550" cy="2275840"/>
            <wp:effectExtent l="0" t="0" r="0" b="0"/>
            <wp:docPr id="1640" name="Picture 1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"/>
                    <pic:cNvPicPr>
                      <a:picLocks noChangeAspect="1" noChangeArrowheads="1"/>
                    </pic:cNvPicPr>
                  </pic:nvPicPr>
                  <pic:blipFill>
                    <a:blip r:embed="rId8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6B028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11936" behindDoc="1" locked="0" layoutInCell="0" allowOverlap="1" wp14:anchorId="47BE3CF5" wp14:editId="68356E0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4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BF5C2F" id="AutoShape 5" o:spid="_x0000_s1026" style="position:absolute;margin-left:331.5pt;margin-top:0;width:382.7pt;height:269.3pt;z-index:-250604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RDj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g3RDj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0912" behindDoc="1" locked="0" layoutInCell="0" allowOverlap="1" wp14:anchorId="64C9DE86" wp14:editId="2F6AA36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4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0D5F5DE" id="AutoShape 4" o:spid="_x0000_s1026" style="position:absolute;margin-left:0;margin-top:0;width:382.7pt;height:269.3pt;z-index:-250605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KSb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ByKSb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9888" behindDoc="1" locked="0" layoutInCell="0" allowOverlap="1" wp14:anchorId="290C8A41" wp14:editId="6120AA8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4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E82C2C" id="AutoShape 3" o:spid="_x0000_s1026" style="position:absolute;margin-left:331.5pt;margin-top:0;width:382.7pt;height:269.3pt;z-index:-250606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B8hca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8864" behindDoc="1" locked="0" layoutInCell="0" allowOverlap="1" wp14:anchorId="3D3B628C" wp14:editId="2A407CB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4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DD4ED5" id="AutoShape 2" o:spid="_x0000_s1026" style="position:absolute;margin-left:0;margin-top:0;width:382.7pt;height:269.3pt;z-index:-250607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6ozKw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Wa6oz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FD0D8A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6FD2285" wp14:editId="3821F7F9">
            <wp:extent cx="3130550" cy="2275840"/>
            <wp:effectExtent l="0" t="0" r="0" b="0"/>
            <wp:docPr id="1645" name="Picture 1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1"/>
                    <pic:cNvPicPr>
                      <a:picLocks noChangeAspect="1" noChangeArrowheads="1"/>
                    </pic:cNvPicPr>
                  </pic:nvPicPr>
                  <pic:blipFill>
                    <a:blip r:embed="rId8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37A20" w14:textId="77777777" w:rsidR="004D462B" w:rsidRDefault="004D462B" w:rsidP="00263C9E">
      <w:pPr>
        <w:jc w:val="center"/>
      </w:pPr>
    </w:p>
    <w:p w14:paraId="2840C4D0" w14:textId="77777777" w:rsidR="004D462B" w:rsidRDefault="004D462B" w:rsidP="00263C9E"/>
    <w:p w14:paraId="57CB395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A32D304" wp14:editId="5AD605D6">
            <wp:extent cx="3130550" cy="2275840"/>
            <wp:effectExtent l="0" t="0" r="0" b="0"/>
            <wp:docPr id="1646" name="Picture 1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2"/>
                    <pic:cNvPicPr>
                      <a:picLocks noChangeAspect="1" noChangeArrowheads="1"/>
                    </pic:cNvPicPr>
                  </pic:nvPicPr>
                  <pic:blipFill>
                    <a:blip r:embed="rId8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31639" w14:textId="77777777" w:rsidR="004D462B" w:rsidRDefault="004D462B" w:rsidP="00263C9E">
      <w:pPr>
        <w:jc w:val="center"/>
      </w:pPr>
    </w:p>
    <w:p w14:paraId="36583FDB" w14:textId="77777777" w:rsidR="004D462B" w:rsidRDefault="004D462B" w:rsidP="00263C9E">
      <w:pPr>
        <w:jc w:val="center"/>
      </w:pPr>
    </w:p>
    <w:p w14:paraId="72968268" w14:textId="77777777" w:rsidR="004D462B" w:rsidRDefault="004D462B" w:rsidP="00263C9E">
      <w:pPr>
        <w:jc w:val="center"/>
      </w:pPr>
    </w:p>
    <w:p w14:paraId="1315C56C" w14:textId="77777777" w:rsidR="004D462B" w:rsidRDefault="004D462B" w:rsidP="006F3544"/>
    <w:p w14:paraId="45437A9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FAAC439" wp14:editId="3536A49C">
            <wp:extent cx="3130550" cy="2275840"/>
            <wp:effectExtent l="0" t="0" r="0" b="0"/>
            <wp:docPr id="1647" name="Picture 1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3"/>
                    <pic:cNvPicPr>
                      <a:picLocks noChangeAspect="1" noChangeArrowheads="1"/>
                    </pic:cNvPicPr>
                  </pic:nvPicPr>
                  <pic:blipFill>
                    <a:blip r:embed="rId8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352E4" w14:textId="77777777" w:rsidR="004D462B" w:rsidRDefault="004D462B" w:rsidP="00263C9E">
      <w:pPr>
        <w:jc w:val="center"/>
      </w:pPr>
    </w:p>
    <w:p w14:paraId="084FD2B8" w14:textId="77777777" w:rsidR="004D462B" w:rsidRDefault="004D462B" w:rsidP="00263C9E">
      <w:pPr>
        <w:jc w:val="center"/>
      </w:pPr>
    </w:p>
    <w:p w14:paraId="795380CE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C55CFB7" wp14:editId="530E4731">
            <wp:extent cx="3130550" cy="2275840"/>
            <wp:effectExtent l="0" t="0" r="0" b="0"/>
            <wp:docPr id="1648" name="Picture 1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4"/>
                    <pic:cNvPicPr>
                      <a:picLocks noChangeAspect="1" noChangeArrowheads="1"/>
                    </pic:cNvPicPr>
                  </pic:nvPicPr>
                  <pic:blipFill>
                    <a:blip r:embed="rId8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1663C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17056" behindDoc="1" locked="0" layoutInCell="0" allowOverlap="1" wp14:anchorId="65CE06FA" wp14:editId="2BEE9F6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4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7A9AD7D" id="AutoShape 5" o:spid="_x0000_s1026" style="position:absolute;margin-left:331.5pt;margin-top:0;width:382.7pt;height:269.3pt;z-index:-250599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AsZWj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6032" behindDoc="1" locked="0" layoutInCell="0" allowOverlap="1" wp14:anchorId="7C66128C" wp14:editId="72E286C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5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CEDFB7" id="AutoShape 4" o:spid="_x0000_s1026" style="position:absolute;margin-left:0;margin-top:0;width:382.7pt;height:269.3pt;z-index:-250600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INv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/TINv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5008" behindDoc="1" locked="0" layoutInCell="0" allowOverlap="1" wp14:anchorId="7759A5A8" wp14:editId="453519B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5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7B5BCB" id="AutoShape 3" o:spid="_x0000_s1026" style="position:absolute;margin-left:331.5pt;margin-top:0;width:382.7pt;height:269.3pt;z-index:-250601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uUx7n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3984" behindDoc="1" locked="0" layoutInCell="0" allowOverlap="1" wp14:anchorId="21293D4E" wp14:editId="4621A46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5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240296" id="AutoShape 2" o:spid="_x0000_s1026" style="position:absolute;margin-left:0;margin-top:0;width:382.7pt;height:269.3pt;z-index:-250602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YWc/n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63BC7F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3AD5080" wp14:editId="7AF5F7BE">
            <wp:extent cx="3130550" cy="2275840"/>
            <wp:effectExtent l="0" t="0" r="0" b="0"/>
            <wp:docPr id="1653" name="Picture 1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5"/>
                    <pic:cNvPicPr>
                      <a:picLocks noChangeAspect="1" noChangeArrowheads="1"/>
                    </pic:cNvPicPr>
                  </pic:nvPicPr>
                  <pic:blipFill>
                    <a:blip r:embed="rId8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3231A" w14:textId="77777777" w:rsidR="004D462B" w:rsidRDefault="004D462B" w:rsidP="00263C9E">
      <w:pPr>
        <w:jc w:val="center"/>
      </w:pPr>
    </w:p>
    <w:p w14:paraId="42166427" w14:textId="77777777" w:rsidR="004D462B" w:rsidRDefault="004D462B" w:rsidP="00263C9E"/>
    <w:p w14:paraId="700CFF7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92E2B89" wp14:editId="0B48F5D3">
            <wp:extent cx="3130550" cy="2275840"/>
            <wp:effectExtent l="0" t="0" r="0" b="0"/>
            <wp:docPr id="1654" name="Picture 1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/>
                    <pic:cNvPicPr>
                      <a:picLocks noChangeAspect="1" noChangeArrowheads="1"/>
                    </pic:cNvPicPr>
                  </pic:nvPicPr>
                  <pic:blipFill>
                    <a:blip r:embed="rId8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237A6" w14:textId="77777777" w:rsidR="004D462B" w:rsidRDefault="004D462B" w:rsidP="00263C9E">
      <w:pPr>
        <w:jc w:val="center"/>
      </w:pPr>
    </w:p>
    <w:p w14:paraId="790DC207" w14:textId="77777777" w:rsidR="004D462B" w:rsidRDefault="004D462B" w:rsidP="00263C9E">
      <w:pPr>
        <w:jc w:val="center"/>
      </w:pPr>
    </w:p>
    <w:p w14:paraId="1FD987DF" w14:textId="77777777" w:rsidR="004D462B" w:rsidRDefault="004D462B" w:rsidP="00263C9E">
      <w:pPr>
        <w:jc w:val="center"/>
      </w:pPr>
    </w:p>
    <w:p w14:paraId="773E3D44" w14:textId="77777777" w:rsidR="004D462B" w:rsidRDefault="004D462B" w:rsidP="006F3544"/>
    <w:p w14:paraId="29C14FF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90B44F8" wp14:editId="1061A31B">
            <wp:extent cx="3130550" cy="2275840"/>
            <wp:effectExtent l="0" t="0" r="0" b="0"/>
            <wp:docPr id="1655" name="Picture 1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7"/>
                    <pic:cNvPicPr>
                      <a:picLocks noChangeAspect="1" noChangeArrowheads="1"/>
                    </pic:cNvPicPr>
                  </pic:nvPicPr>
                  <pic:blipFill>
                    <a:blip r:embed="rId8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49C4D" w14:textId="77777777" w:rsidR="004D462B" w:rsidRDefault="004D462B" w:rsidP="00263C9E">
      <w:pPr>
        <w:jc w:val="center"/>
      </w:pPr>
    </w:p>
    <w:p w14:paraId="2F8D2851" w14:textId="77777777" w:rsidR="004D462B" w:rsidRDefault="004D462B" w:rsidP="00263C9E">
      <w:pPr>
        <w:jc w:val="center"/>
      </w:pPr>
    </w:p>
    <w:p w14:paraId="55506618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CBB0174" wp14:editId="7D336CEB">
            <wp:extent cx="3130550" cy="2275840"/>
            <wp:effectExtent l="0" t="0" r="0" b="0"/>
            <wp:docPr id="1656" name="Picture 1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8"/>
                    <pic:cNvPicPr>
                      <a:picLocks noChangeAspect="1" noChangeArrowheads="1"/>
                    </pic:cNvPicPr>
                  </pic:nvPicPr>
                  <pic:blipFill>
                    <a:blip r:embed="rId8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9892E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22176" behindDoc="1" locked="0" layoutInCell="0" allowOverlap="1" wp14:anchorId="38E672E6" wp14:editId="7BD2C16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5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F021AF0" id="AutoShape 5" o:spid="_x0000_s1026" style="position:absolute;margin-left:331.5pt;margin-top:0;width:382.7pt;height:269.3pt;z-index:-250594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7u91N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1152" behindDoc="1" locked="0" layoutInCell="0" allowOverlap="1" wp14:anchorId="5F51D904" wp14:editId="61FF579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5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23B38E" id="AutoShape 4" o:spid="_x0000_s1026" style="position:absolute;margin-left:0;margin-top:0;width:382.7pt;height:269.3pt;z-index:-250595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AYv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fIAYv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0128" behindDoc="1" locked="0" layoutInCell="0" allowOverlap="1" wp14:anchorId="1BCF9C8A" wp14:editId="06B5107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5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748E67" id="AutoShape 3" o:spid="_x0000_s1026" style="position:absolute;margin-left:331.5pt;margin-top:0;width:382.7pt;height:269.3pt;z-index:-250596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P7fLAIAADo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2SD+3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9104" behindDoc="1" locked="0" layoutInCell="0" allowOverlap="1" wp14:anchorId="6B45266D" wp14:editId="56E0203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6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08FB56C" id="AutoShape 2" o:spid="_x0000_s1026" style="position:absolute;margin-left:0;margin-top:0;width:382.7pt;height:269.3pt;z-index:-250597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rZJQA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3C050B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F40476D" wp14:editId="100106F4">
            <wp:extent cx="3130550" cy="2275840"/>
            <wp:effectExtent l="0" t="0" r="0" b="0"/>
            <wp:docPr id="1661" name="Picture 1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9"/>
                    <pic:cNvPicPr>
                      <a:picLocks noChangeAspect="1" noChangeArrowheads="1"/>
                    </pic:cNvPicPr>
                  </pic:nvPicPr>
                  <pic:blipFill>
                    <a:blip r:embed="rId8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6A195" w14:textId="77777777" w:rsidR="004D462B" w:rsidRDefault="004D462B" w:rsidP="00263C9E">
      <w:pPr>
        <w:jc w:val="center"/>
      </w:pPr>
    </w:p>
    <w:p w14:paraId="11D17DB7" w14:textId="77777777" w:rsidR="004D462B" w:rsidRDefault="004D462B" w:rsidP="00263C9E"/>
    <w:p w14:paraId="2CD08BE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27476EA" wp14:editId="1902B24C">
            <wp:extent cx="3130550" cy="2275840"/>
            <wp:effectExtent l="0" t="0" r="0" b="0"/>
            <wp:docPr id="1662" name="Picture 1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0"/>
                    <pic:cNvPicPr>
                      <a:picLocks noChangeAspect="1" noChangeArrowheads="1"/>
                    </pic:cNvPicPr>
                  </pic:nvPicPr>
                  <pic:blipFill>
                    <a:blip r:embed="rId8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30BA2" w14:textId="77777777" w:rsidR="004D462B" w:rsidRDefault="004D462B" w:rsidP="00263C9E">
      <w:pPr>
        <w:jc w:val="center"/>
      </w:pPr>
    </w:p>
    <w:p w14:paraId="3F3217F9" w14:textId="77777777" w:rsidR="004D462B" w:rsidRDefault="004D462B" w:rsidP="00263C9E">
      <w:pPr>
        <w:jc w:val="center"/>
      </w:pPr>
    </w:p>
    <w:p w14:paraId="7FCE884A" w14:textId="77777777" w:rsidR="004D462B" w:rsidRDefault="004D462B" w:rsidP="00263C9E">
      <w:pPr>
        <w:jc w:val="center"/>
      </w:pPr>
    </w:p>
    <w:p w14:paraId="314F811C" w14:textId="77777777" w:rsidR="004D462B" w:rsidRDefault="004D462B" w:rsidP="006F3544"/>
    <w:p w14:paraId="5218DD5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77EC56F" wp14:editId="7568F329">
            <wp:extent cx="3130550" cy="2275840"/>
            <wp:effectExtent l="0" t="0" r="0" b="0"/>
            <wp:docPr id="1663" name="Picture 1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1"/>
                    <pic:cNvPicPr>
                      <a:picLocks noChangeAspect="1" noChangeArrowheads="1"/>
                    </pic:cNvPicPr>
                  </pic:nvPicPr>
                  <pic:blipFill>
                    <a:blip r:embed="rId8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F7DF0" w14:textId="77777777" w:rsidR="004D462B" w:rsidRDefault="004D462B" w:rsidP="00263C9E">
      <w:pPr>
        <w:jc w:val="center"/>
      </w:pPr>
    </w:p>
    <w:p w14:paraId="64BF3049" w14:textId="77777777" w:rsidR="004D462B" w:rsidRDefault="004D462B" w:rsidP="00263C9E">
      <w:pPr>
        <w:jc w:val="center"/>
      </w:pPr>
    </w:p>
    <w:p w14:paraId="15AC4108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64562CE" wp14:editId="3EEC5CDE">
            <wp:extent cx="3130550" cy="2275840"/>
            <wp:effectExtent l="0" t="0" r="0" b="0"/>
            <wp:docPr id="1664" name="Picture 1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/>
                    <pic:cNvPicPr>
                      <a:picLocks noChangeAspect="1" noChangeArrowheads="1"/>
                    </pic:cNvPicPr>
                  </pic:nvPicPr>
                  <pic:blipFill>
                    <a:blip r:embed="rId8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78196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27296" behindDoc="1" locked="0" layoutInCell="0" allowOverlap="1" wp14:anchorId="0CB376EF" wp14:editId="5BE670D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6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73E712" id="AutoShape 5" o:spid="_x0000_s1026" style="position:absolute;margin-left:331.5pt;margin-top:0;width:382.7pt;height:269.3pt;z-index:-250589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d0i7Q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6272" behindDoc="1" locked="0" layoutInCell="0" allowOverlap="1" wp14:anchorId="32839C8E" wp14:editId="7E19D31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6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80E3B50" id="AutoShape 4" o:spid="_x0000_s1026" style="position:absolute;margin-left:0;margin-top:0;width:382.7pt;height:269.3pt;z-index:-250590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8x5q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5248" behindDoc="1" locked="0" layoutInCell="0" allowOverlap="1" wp14:anchorId="3FC51671" wp14:editId="06FAC04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6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80CE04" id="AutoShape 3" o:spid="_x0000_s1026" style="position:absolute;margin-left:331.5pt;margin-top:0;width:382.7pt;height:269.3pt;z-index:-250591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OsdiW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4224" behindDoc="1" locked="0" layoutInCell="0" allowOverlap="1" wp14:anchorId="5CAFF5E1" wp14:editId="6578A38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AA9EB17" id="AutoShape 2" o:spid="_x0000_s1026" style="position:absolute;margin-left:0;margin-top:0;width:382.7pt;height:269.3pt;z-index:-250592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LCBFA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E431B6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025AC35" wp14:editId="204C625E">
            <wp:extent cx="3130550" cy="2275840"/>
            <wp:effectExtent l="0" t="0" r="0" b="0"/>
            <wp:docPr id="1669" name="Picture 1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3"/>
                    <pic:cNvPicPr>
                      <a:picLocks noChangeAspect="1" noChangeArrowheads="1"/>
                    </pic:cNvPicPr>
                  </pic:nvPicPr>
                  <pic:blipFill>
                    <a:blip r:embed="rId8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E2171" w14:textId="77777777" w:rsidR="004D462B" w:rsidRDefault="004D462B" w:rsidP="00263C9E">
      <w:pPr>
        <w:jc w:val="center"/>
      </w:pPr>
    </w:p>
    <w:p w14:paraId="04D5D7A7" w14:textId="77777777" w:rsidR="004D462B" w:rsidRDefault="004D462B" w:rsidP="00263C9E"/>
    <w:p w14:paraId="1ABECED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D668651" wp14:editId="513BA6EB">
            <wp:extent cx="3130550" cy="2275840"/>
            <wp:effectExtent l="0" t="0" r="0" b="0"/>
            <wp:docPr id="1670" name="Picture 1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4"/>
                    <pic:cNvPicPr>
                      <a:picLocks noChangeAspect="1" noChangeArrowheads="1"/>
                    </pic:cNvPicPr>
                  </pic:nvPicPr>
                  <pic:blipFill>
                    <a:blip r:embed="rId8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248FB" w14:textId="77777777" w:rsidR="004D462B" w:rsidRDefault="004D462B" w:rsidP="00263C9E">
      <w:pPr>
        <w:jc w:val="center"/>
      </w:pPr>
    </w:p>
    <w:p w14:paraId="4986791C" w14:textId="77777777" w:rsidR="004D462B" w:rsidRDefault="004D462B" w:rsidP="00263C9E">
      <w:pPr>
        <w:jc w:val="center"/>
      </w:pPr>
    </w:p>
    <w:p w14:paraId="46E0FC4A" w14:textId="77777777" w:rsidR="004D462B" w:rsidRDefault="004D462B" w:rsidP="00263C9E">
      <w:pPr>
        <w:jc w:val="center"/>
      </w:pPr>
    </w:p>
    <w:p w14:paraId="403B89E9" w14:textId="77777777" w:rsidR="004D462B" w:rsidRDefault="004D462B" w:rsidP="006F3544"/>
    <w:p w14:paraId="4726801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87F68DF" wp14:editId="4AE73B9B">
            <wp:extent cx="3130550" cy="2275840"/>
            <wp:effectExtent l="0" t="0" r="0" b="0"/>
            <wp:docPr id="1671" name="Picture 1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/>
                    <pic:cNvPicPr>
                      <a:picLocks noChangeAspect="1" noChangeArrowheads="1"/>
                    </pic:cNvPicPr>
                  </pic:nvPicPr>
                  <pic:blipFill>
                    <a:blip r:embed="rId8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DDBE3" w14:textId="77777777" w:rsidR="004D462B" w:rsidRDefault="004D462B" w:rsidP="00263C9E">
      <w:pPr>
        <w:jc w:val="center"/>
      </w:pPr>
    </w:p>
    <w:p w14:paraId="4DB956E6" w14:textId="77777777" w:rsidR="004D462B" w:rsidRDefault="004D462B" w:rsidP="00263C9E">
      <w:pPr>
        <w:jc w:val="center"/>
      </w:pPr>
    </w:p>
    <w:p w14:paraId="5A47A1AD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3E6883F" wp14:editId="5E0591AE">
            <wp:extent cx="3130550" cy="2275840"/>
            <wp:effectExtent l="0" t="0" r="0" b="0"/>
            <wp:docPr id="1672" name="Picture 1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/>
                    <pic:cNvPicPr>
                      <a:picLocks noChangeAspect="1" noChangeArrowheads="1"/>
                    </pic:cNvPicPr>
                  </pic:nvPicPr>
                  <pic:blipFill>
                    <a:blip r:embed="rId8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247D0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32416" behindDoc="1" locked="0" layoutInCell="0" allowOverlap="1" wp14:anchorId="16B2B447" wp14:editId="60BAC92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7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E59336" id="AutoShape 5" o:spid="_x0000_s1026" style="position:absolute;margin-left:331.5pt;margin-top:0;width:382.7pt;height:269.3pt;z-index:-250584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0+BLB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1392" behindDoc="1" locked="0" layoutInCell="0" allowOverlap="1" wp14:anchorId="78C2DFCF" wp14:editId="67110CD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7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0B8285" id="AutoShape 4" o:spid="_x0000_s1026" style="position:absolute;margin-left:0;margin-top:0;width:382.7pt;height:269.3pt;z-index:-250585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71cKwIAADo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CQ71c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0368" behindDoc="1" locked="0" layoutInCell="0" allowOverlap="1" wp14:anchorId="1425C19D" wp14:editId="0781580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7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F1327B9" id="AutoShape 3" o:spid="_x0000_s1026" style="position:absolute;margin-left:331.5pt;margin-top:0;width:382.7pt;height:269.3pt;z-index:-250586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EQ0W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9344" behindDoc="1" locked="0" layoutInCell="0" allowOverlap="1" wp14:anchorId="081B2D5C" wp14:editId="15A7DEF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7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1296728" id="AutoShape 2" o:spid="_x0000_s1026" style="position:absolute;margin-left:0;margin-top:0;width:382.7pt;height:269.3pt;z-index:-250587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lVvHU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D59A18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4217A94" wp14:editId="7368593A">
            <wp:extent cx="3130550" cy="2275840"/>
            <wp:effectExtent l="0" t="0" r="0" b="0"/>
            <wp:docPr id="1677" name="Picture 1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"/>
                    <pic:cNvPicPr>
                      <a:picLocks noChangeAspect="1" noChangeArrowheads="1"/>
                    </pic:cNvPicPr>
                  </pic:nvPicPr>
                  <pic:blipFill>
                    <a:blip r:embed="rId8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5620D" w14:textId="77777777" w:rsidR="004D462B" w:rsidRDefault="004D462B" w:rsidP="00263C9E">
      <w:pPr>
        <w:jc w:val="center"/>
      </w:pPr>
    </w:p>
    <w:p w14:paraId="07DF4932" w14:textId="77777777" w:rsidR="004D462B" w:rsidRDefault="004D462B" w:rsidP="00263C9E"/>
    <w:p w14:paraId="1C07A6A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53401A2" wp14:editId="372F4532">
            <wp:extent cx="3130550" cy="2275840"/>
            <wp:effectExtent l="0" t="0" r="0" b="0"/>
            <wp:docPr id="1678" name="Picture 1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8"/>
                    <pic:cNvPicPr>
                      <a:picLocks noChangeAspect="1" noChangeArrowheads="1"/>
                    </pic:cNvPicPr>
                  </pic:nvPicPr>
                  <pic:blipFill>
                    <a:blip r:embed="rId8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23ECB" w14:textId="77777777" w:rsidR="004D462B" w:rsidRDefault="004D462B" w:rsidP="00263C9E">
      <w:pPr>
        <w:jc w:val="center"/>
      </w:pPr>
    </w:p>
    <w:p w14:paraId="417FECEE" w14:textId="77777777" w:rsidR="004D462B" w:rsidRDefault="004D462B" w:rsidP="00263C9E">
      <w:pPr>
        <w:jc w:val="center"/>
      </w:pPr>
    </w:p>
    <w:p w14:paraId="63B1319D" w14:textId="77777777" w:rsidR="004D462B" w:rsidRDefault="004D462B" w:rsidP="00263C9E">
      <w:pPr>
        <w:jc w:val="center"/>
      </w:pPr>
    </w:p>
    <w:p w14:paraId="1FC934FF" w14:textId="77777777" w:rsidR="004D462B" w:rsidRDefault="004D462B" w:rsidP="006F3544"/>
    <w:p w14:paraId="0502CFC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B7E627C" wp14:editId="2A95084A">
            <wp:extent cx="3130550" cy="2275840"/>
            <wp:effectExtent l="0" t="0" r="0" b="0"/>
            <wp:docPr id="1679" name="Picture 1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"/>
                    <pic:cNvPicPr>
                      <a:picLocks noChangeAspect="1" noChangeArrowheads="1"/>
                    </pic:cNvPicPr>
                  </pic:nvPicPr>
                  <pic:blipFill>
                    <a:blip r:embed="rId8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93D5C" w14:textId="77777777" w:rsidR="004D462B" w:rsidRDefault="004D462B" w:rsidP="00263C9E">
      <w:pPr>
        <w:jc w:val="center"/>
      </w:pPr>
    </w:p>
    <w:p w14:paraId="29E3E43D" w14:textId="77777777" w:rsidR="004D462B" w:rsidRDefault="004D462B" w:rsidP="00263C9E">
      <w:pPr>
        <w:jc w:val="center"/>
      </w:pPr>
    </w:p>
    <w:p w14:paraId="26B7CEA1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26BBF2C" wp14:editId="6A91CEFA">
            <wp:extent cx="3130550" cy="2275840"/>
            <wp:effectExtent l="0" t="0" r="0" b="0"/>
            <wp:docPr id="1680" name="Picture 1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"/>
                    <pic:cNvPicPr>
                      <a:picLocks noChangeAspect="1" noChangeArrowheads="1"/>
                    </pic:cNvPicPr>
                  </pic:nvPicPr>
                  <pic:blipFill>
                    <a:blip r:embed="rId8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EC17D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37536" behindDoc="1" locked="0" layoutInCell="0" allowOverlap="1" wp14:anchorId="76BE3E69" wp14:editId="7B6D2A1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8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4CF96F" id="AutoShape 5" o:spid="_x0000_s1026" style="position:absolute;margin-left:331.5pt;margin-top:0;width:382.7pt;height:269.3pt;z-index:-250578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6512" behindDoc="1" locked="0" layoutInCell="0" allowOverlap="1" wp14:anchorId="25F3CBFB" wp14:editId="14E5352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8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03892B" id="AutoShape 4" o:spid="_x0000_s1026" style="position:absolute;margin-left:0;margin-top:0;width:382.7pt;height:269.3pt;z-index:-250579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q/wKwIAADo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vXq/w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5488" behindDoc="1" locked="0" layoutInCell="0" allowOverlap="1" wp14:anchorId="3833D767" wp14:editId="37DB6EE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6DF932" id="AutoShape 3" o:spid="_x0000_s1026" style="position:absolute;margin-left:331.5pt;margin-top:0;width:382.7pt;height:269.3pt;z-index:-250580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KV5XA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4464" behindDoc="1" locked="0" layoutInCell="0" allowOverlap="1" wp14:anchorId="783A3748" wp14:editId="6C67BB2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8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9B9EA4" id="AutoShape 2" o:spid="_x0000_s1026" style="position:absolute;margin-left:0;margin-top:0;width:382.7pt;height:269.3pt;z-index:-250582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aFYKwIAADo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4/aFY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DD1D1C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2843DC1" wp14:editId="06420CED">
            <wp:extent cx="3130550" cy="2275840"/>
            <wp:effectExtent l="0" t="0" r="0" b="0"/>
            <wp:docPr id="1685" name="Picture 1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1"/>
                    <pic:cNvPicPr>
                      <a:picLocks noChangeAspect="1" noChangeArrowheads="1"/>
                    </pic:cNvPicPr>
                  </pic:nvPicPr>
                  <pic:blipFill>
                    <a:blip r:embed="rId8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A3C7A" w14:textId="77777777" w:rsidR="004D462B" w:rsidRDefault="004D462B" w:rsidP="00263C9E">
      <w:pPr>
        <w:jc w:val="center"/>
      </w:pPr>
    </w:p>
    <w:p w14:paraId="479EE518" w14:textId="77777777" w:rsidR="004D462B" w:rsidRDefault="004D462B" w:rsidP="00263C9E"/>
    <w:p w14:paraId="35C79C3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EF6A495" wp14:editId="4714C2B8">
            <wp:extent cx="3130550" cy="2275840"/>
            <wp:effectExtent l="0" t="0" r="0" b="0"/>
            <wp:docPr id="1686" name="Picture 1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2"/>
                    <pic:cNvPicPr>
                      <a:picLocks noChangeAspect="1" noChangeArrowheads="1"/>
                    </pic:cNvPicPr>
                  </pic:nvPicPr>
                  <pic:blipFill>
                    <a:blip r:embed="rId8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0C34C" w14:textId="77777777" w:rsidR="004D462B" w:rsidRDefault="004D462B" w:rsidP="00263C9E">
      <w:pPr>
        <w:jc w:val="center"/>
      </w:pPr>
    </w:p>
    <w:p w14:paraId="0F1101DF" w14:textId="77777777" w:rsidR="004D462B" w:rsidRDefault="004D462B" w:rsidP="00263C9E">
      <w:pPr>
        <w:jc w:val="center"/>
      </w:pPr>
    </w:p>
    <w:p w14:paraId="1A817186" w14:textId="77777777" w:rsidR="004D462B" w:rsidRDefault="004D462B" w:rsidP="00263C9E">
      <w:pPr>
        <w:jc w:val="center"/>
      </w:pPr>
    </w:p>
    <w:p w14:paraId="72ECED48" w14:textId="77777777" w:rsidR="004D462B" w:rsidRDefault="004D462B" w:rsidP="006F3544"/>
    <w:p w14:paraId="0657C79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27ED77A" wp14:editId="571D1380">
            <wp:extent cx="3130550" cy="2275840"/>
            <wp:effectExtent l="0" t="0" r="0" b="0"/>
            <wp:docPr id="1687" name="Picture 1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/>
                    <pic:cNvPicPr>
                      <a:picLocks noChangeAspect="1" noChangeArrowheads="1"/>
                    </pic:cNvPicPr>
                  </pic:nvPicPr>
                  <pic:blipFill>
                    <a:blip r:embed="rId8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FA212" w14:textId="77777777" w:rsidR="004D462B" w:rsidRDefault="004D462B" w:rsidP="00263C9E">
      <w:pPr>
        <w:jc w:val="center"/>
      </w:pPr>
    </w:p>
    <w:p w14:paraId="514986AC" w14:textId="77777777" w:rsidR="004D462B" w:rsidRDefault="004D462B" w:rsidP="00263C9E">
      <w:pPr>
        <w:jc w:val="center"/>
      </w:pPr>
    </w:p>
    <w:p w14:paraId="0CC05153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181E77A" wp14:editId="3F99F2DC">
            <wp:extent cx="3130550" cy="2275840"/>
            <wp:effectExtent l="0" t="0" r="0" b="0"/>
            <wp:docPr id="1688" name="Pictur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/>
                    <pic:cNvPicPr>
                      <a:picLocks noChangeAspect="1" noChangeArrowheads="1"/>
                    </pic:cNvPicPr>
                  </pic:nvPicPr>
                  <pic:blipFill>
                    <a:blip r:embed="rId8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C92A7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42656" behindDoc="1" locked="0" layoutInCell="0" allowOverlap="1" wp14:anchorId="1006BCF7" wp14:editId="6D8BF77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8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4ED5E8" id="AutoShape 5" o:spid="_x0000_s1026" style="position:absolute;margin-left:331.5pt;margin-top:0;width:382.7pt;height:269.3pt;z-index:-250573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uJ57I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1632" behindDoc="1" locked="0" layoutInCell="0" allowOverlap="1" wp14:anchorId="2DA08E3B" wp14:editId="037D41B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9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190671" id="AutoShape 4" o:spid="_x0000_s1026" style="position:absolute;margin-left:0;margin-top:0;width:382.7pt;height:269.3pt;z-index:-250574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HaiAQ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0608" behindDoc="1" locked="0" layoutInCell="0" allowOverlap="1" wp14:anchorId="774F63AB" wp14:editId="3BAF94E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9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55BA87" id="AutoShape 3" o:spid="_x0000_s1026" style="position:absolute;margin-left:331.5pt;margin-top:0;width:382.7pt;height:269.3pt;z-index:-250575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nD0LAIAADo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l9pw9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9584" behindDoc="1" locked="0" layoutInCell="0" allowOverlap="1" wp14:anchorId="59F12109" wp14:editId="128D476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69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3D8804" id="AutoShape 2" o:spid="_x0000_s1026" style="position:absolute;margin-left:0;margin-top:0;width:382.7pt;height:269.3pt;z-index:-250576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2z8SM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C92DEA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0F96B9F" wp14:editId="0BA2A2DC">
            <wp:extent cx="3130550" cy="2275840"/>
            <wp:effectExtent l="0" t="0" r="0" b="0"/>
            <wp:docPr id="1693" name="Picture 1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/>
                    <pic:cNvPicPr>
                      <a:picLocks noChangeAspect="1" noChangeArrowheads="1"/>
                    </pic:cNvPicPr>
                  </pic:nvPicPr>
                  <pic:blipFill>
                    <a:blip r:embed="rId8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52355" w14:textId="77777777" w:rsidR="004D462B" w:rsidRDefault="004D462B" w:rsidP="00263C9E">
      <w:pPr>
        <w:jc w:val="center"/>
      </w:pPr>
    </w:p>
    <w:p w14:paraId="2DD94C39" w14:textId="77777777" w:rsidR="004D462B" w:rsidRDefault="004D462B" w:rsidP="00263C9E"/>
    <w:p w14:paraId="044DE01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94E7B34" wp14:editId="52D97D50">
            <wp:extent cx="3130550" cy="2275840"/>
            <wp:effectExtent l="0" t="0" r="0" b="0"/>
            <wp:docPr id="1694" name="Picture 1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6"/>
                    <pic:cNvPicPr>
                      <a:picLocks noChangeAspect="1" noChangeArrowheads="1"/>
                    </pic:cNvPicPr>
                  </pic:nvPicPr>
                  <pic:blipFill>
                    <a:blip r:embed="rId8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B2488" w14:textId="77777777" w:rsidR="004D462B" w:rsidRDefault="004D462B" w:rsidP="00263C9E">
      <w:pPr>
        <w:jc w:val="center"/>
      </w:pPr>
    </w:p>
    <w:p w14:paraId="6CD53C23" w14:textId="77777777" w:rsidR="004D462B" w:rsidRDefault="004D462B" w:rsidP="00263C9E">
      <w:pPr>
        <w:jc w:val="center"/>
      </w:pPr>
    </w:p>
    <w:p w14:paraId="4B70F689" w14:textId="77777777" w:rsidR="004D462B" w:rsidRDefault="004D462B" w:rsidP="00263C9E">
      <w:pPr>
        <w:jc w:val="center"/>
      </w:pPr>
    </w:p>
    <w:p w14:paraId="47AECE4B" w14:textId="77777777" w:rsidR="004D462B" w:rsidRDefault="004D462B" w:rsidP="006F3544"/>
    <w:p w14:paraId="182CFC0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CA956FA" wp14:editId="077AAAC3">
            <wp:extent cx="3130550" cy="2275840"/>
            <wp:effectExtent l="0" t="0" r="0" b="0"/>
            <wp:docPr id="1695" name="Picture 1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7"/>
                    <pic:cNvPicPr>
                      <a:picLocks noChangeAspect="1" noChangeArrowheads="1"/>
                    </pic:cNvPicPr>
                  </pic:nvPicPr>
                  <pic:blipFill>
                    <a:blip r:embed="rId8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C3CEE" w14:textId="77777777" w:rsidR="004D462B" w:rsidRDefault="004D462B" w:rsidP="00263C9E">
      <w:pPr>
        <w:jc w:val="center"/>
      </w:pPr>
    </w:p>
    <w:p w14:paraId="064A4165" w14:textId="77777777" w:rsidR="004D462B" w:rsidRDefault="004D462B" w:rsidP="00263C9E">
      <w:pPr>
        <w:jc w:val="center"/>
      </w:pPr>
    </w:p>
    <w:p w14:paraId="69BB6561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7F5AAB9" wp14:editId="76A3314D">
            <wp:extent cx="3130550" cy="2275840"/>
            <wp:effectExtent l="0" t="0" r="0" b="0"/>
            <wp:docPr id="1696" name="Picture 1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8"/>
                    <pic:cNvPicPr>
                      <a:picLocks noChangeAspect="1" noChangeArrowheads="1"/>
                    </pic:cNvPicPr>
                  </pic:nvPicPr>
                  <pic:blipFill>
                    <a:blip r:embed="rId8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D2217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47776" behindDoc="1" locked="0" layoutInCell="0" allowOverlap="1" wp14:anchorId="6DA75CB8" wp14:editId="489CE18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69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CFAC9AE" id="AutoShape 5" o:spid="_x0000_s1026" style="position:absolute;margin-left:331.5pt;margin-top:0;width:382.7pt;height:269.3pt;z-index:-250568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X5cLA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wHl+X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6752" behindDoc="1" locked="0" layoutInCell="0" allowOverlap="1" wp14:anchorId="4584B40F" wp14:editId="0EFC904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69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08C87F" id="AutoShape 4" o:spid="_x0000_s1026" style="position:absolute;margin-left:0;margin-top:0;width:382.7pt;height:269.3pt;z-index:-250569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g1E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xtg1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5728" behindDoc="1" locked="0" layoutInCell="0" allowOverlap="1" wp14:anchorId="0A3690D7" wp14:editId="6A5F345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69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3E89DF4" id="AutoShape 3" o:spid="_x0000_s1026" style="position:absolute;margin-left:331.5pt;margin-top:0;width:382.7pt;height:269.3pt;z-index:-250570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97b1t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4704" behindDoc="1" locked="0" layoutInCell="0" allowOverlap="1" wp14:anchorId="6166C158" wp14:editId="3E14367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0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758B4E" id="AutoShape 2" o:spid="_x0000_s1026" style="position:absolute;margin-left:0;margin-top:0;width:382.7pt;height:269.3pt;z-index:-250571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+r0AK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F819CC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87A69D8" wp14:editId="7B3B4B8C">
            <wp:extent cx="3130550" cy="2275840"/>
            <wp:effectExtent l="0" t="0" r="0" b="0"/>
            <wp:docPr id="1701" name="Picture 1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9"/>
                    <pic:cNvPicPr>
                      <a:picLocks noChangeAspect="1" noChangeArrowheads="1"/>
                    </pic:cNvPicPr>
                  </pic:nvPicPr>
                  <pic:blipFill>
                    <a:blip r:embed="rId8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76E21" w14:textId="77777777" w:rsidR="004D462B" w:rsidRDefault="004D462B" w:rsidP="00263C9E">
      <w:pPr>
        <w:jc w:val="center"/>
      </w:pPr>
    </w:p>
    <w:p w14:paraId="1CF8D5E9" w14:textId="77777777" w:rsidR="004D462B" w:rsidRDefault="004D462B" w:rsidP="00263C9E"/>
    <w:p w14:paraId="1133110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CCE3006" wp14:editId="7D151AE3">
            <wp:extent cx="3130550" cy="2275840"/>
            <wp:effectExtent l="0" t="0" r="0" b="0"/>
            <wp:docPr id="1702" name="Picture 1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0"/>
                    <pic:cNvPicPr>
                      <a:picLocks noChangeAspect="1" noChangeArrowheads="1"/>
                    </pic:cNvPicPr>
                  </pic:nvPicPr>
                  <pic:blipFill>
                    <a:blip r:embed="rId8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11B06" w14:textId="77777777" w:rsidR="004D462B" w:rsidRDefault="004D462B" w:rsidP="00263C9E">
      <w:pPr>
        <w:jc w:val="center"/>
      </w:pPr>
    </w:p>
    <w:p w14:paraId="64169B15" w14:textId="77777777" w:rsidR="004D462B" w:rsidRDefault="004D462B" w:rsidP="00263C9E">
      <w:pPr>
        <w:jc w:val="center"/>
      </w:pPr>
    </w:p>
    <w:p w14:paraId="52484FAA" w14:textId="77777777" w:rsidR="004D462B" w:rsidRDefault="004D462B" w:rsidP="00263C9E">
      <w:pPr>
        <w:jc w:val="center"/>
      </w:pPr>
    </w:p>
    <w:p w14:paraId="3B252132" w14:textId="77777777" w:rsidR="004D462B" w:rsidRDefault="004D462B" w:rsidP="006F3544"/>
    <w:p w14:paraId="1A775F5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DB565F6" wp14:editId="23154CA2">
            <wp:extent cx="3130550" cy="2275840"/>
            <wp:effectExtent l="0" t="0" r="0" b="0"/>
            <wp:docPr id="1703" name="Picture 1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1"/>
                    <pic:cNvPicPr>
                      <a:picLocks noChangeAspect="1" noChangeArrowheads="1"/>
                    </pic:cNvPicPr>
                  </pic:nvPicPr>
                  <pic:blipFill>
                    <a:blip r:embed="rId8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1872F" w14:textId="77777777" w:rsidR="004D462B" w:rsidRDefault="004D462B" w:rsidP="00263C9E">
      <w:pPr>
        <w:jc w:val="center"/>
      </w:pPr>
    </w:p>
    <w:p w14:paraId="19FC1C93" w14:textId="77777777" w:rsidR="004D462B" w:rsidRDefault="004D462B" w:rsidP="00263C9E">
      <w:pPr>
        <w:jc w:val="center"/>
      </w:pPr>
    </w:p>
    <w:p w14:paraId="77E0E8AC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329BA86" wp14:editId="72E547B8">
            <wp:extent cx="3130550" cy="2275840"/>
            <wp:effectExtent l="0" t="0" r="0" b="0"/>
            <wp:docPr id="1704" name="Picture 1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2"/>
                    <pic:cNvPicPr>
                      <a:picLocks noChangeAspect="1" noChangeArrowheads="1"/>
                    </pic:cNvPicPr>
                  </pic:nvPicPr>
                  <pic:blipFill>
                    <a:blip r:embed="rId8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B144F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52896" behindDoc="1" locked="0" layoutInCell="0" allowOverlap="1" wp14:anchorId="60FD6205" wp14:editId="73A6344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0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470F49" id="AutoShape 5" o:spid="_x0000_s1026" style="position:absolute;margin-left:331.5pt;margin-top:0;width:382.7pt;height:269.3pt;z-index:-250563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IGfra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1872" behindDoc="1" locked="0" layoutInCell="0" allowOverlap="1" wp14:anchorId="4A2F84AB" wp14:editId="1C01730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0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7FF18F" id="AutoShape 4" o:spid="_x0000_s1026" style="position:absolute;margin-left:0;margin-top:0;width:382.7pt;height:269.3pt;z-index:-250564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E6iKwIAADo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pDE6i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0848" behindDoc="1" locked="0" layoutInCell="0" allowOverlap="1" wp14:anchorId="7EA7BF3E" wp14:editId="0460A19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EAF042" id="AutoShape 3" o:spid="_x0000_s1026" style="position:absolute;margin-left:331.5pt;margin-top:0;width:382.7pt;height:269.3pt;z-index:-250565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Lwy2U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9824" behindDoc="1" locked="0" layoutInCell="0" allowOverlap="1" wp14:anchorId="0A23DF45" wp14:editId="1D39238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0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CF6966" id="AutoShape 2" o:spid="_x0000_s1026" style="position:absolute;margin-left:0;margin-top:0;width:382.7pt;height:269.3pt;z-index:-250566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ew8VK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D56DE0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4139947" wp14:editId="6EEBFFF9">
            <wp:extent cx="3130550" cy="2275840"/>
            <wp:effectExtent l="0" t="0" r="0" b="0"/>
            <wp:docPr id="1709" name="Picture 1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3"/>
                    <pic:cNvPicPr>
                      <a:picLocks noChangeAspect="1" noChangeArrowheads="1"/>
                    </pic:cNvPicPr>
                  </pic:nvPicPr>
                  <pic:blipFill>
                    <a:blip r:embed="rId8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1CA9B" w14:textId="77777777" w:rsidR="004D462B" w:rsidRDefault="004D462B" w:rsidP="00263C9E">
      <w:pPr>
        <w:jc w:val="center"/>
      </w:pPr>
    </w:p>
    <w:p w14:paraId="5C16582D" w14:textId="77777777" w:rsidR="004D462B" w:rsidRDefault="004D462B" w:rsidP="00263C9E"/>
    <w:p w14:paraId="6041953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EC7E2B9" wp14:editId="0551C95F">
            <wp:extent cx="3130550" cy="2275840"/>
            <wp:effectExtent l="0" t="0" r="0" b="0"/>
            <wp:docPr id="1710" name="Picture 1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4"/>
                    <pic:cNvPicPr>
                      <a:picLocks noChangeAspect="1" noChangeArrowheads="1"/>
                    </pic:cNvPicPr>
                  </pic:nvPicPr>
                  <pic:blipFill>
                    <a:blip r:embed="rId8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5EA72" w14:textId="77777777" w:rsidR="004D462B" w:rsidRDefault="004D462B" w:rsidP="00263C9E">
      <w:pPr>
        <w:jc w:val="center"/>
      </w:pPr>
    </w:p>
    <w:p w14:paraId="30FFE93D" w14:textId="77777777" w:rsidR="004D462B" w:rsidRDefault="004D462B" w:rsidP="00263C9E">
      <w:pPr>
        <w:jc w:val="center"/>
      </w:pPr>
    </w:p>
    <w:p w14:paraId="64A38A1F" w14:textId="77777777" w:rsidR="004D462B" w:rsidRDefault="004D462B" w:rsidP="00263C9E">
      <w:pPr>
        <w:jc w:val="center"/>
      </w:pPr>
    </w:p>
    <w:p w14:paraId="70F6B39B" w14:textId="77777777" w:rsidR="004D462B" w:rsidRDefault="004D462B" w:rsidP="006F3544"/>
    <w:p w14:paraId="4355342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DA70639" wp14:editId="7BA681D5">
            <wp:extent cx="3130550" cy="2275840"/>
            <wp:effectExtent l="0" t="0" r="0" b="0"/>
            <wp:docPr id="1711" name="Picture 1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5"/>
                    <pic:cNvPicPr>
                      <a:picLocks noChangeAspect="1" noChangeArrowheads="1"/>
                    </pic:cNvPicPr>
                  </pic:nvPicPr>
                  <pic:blipFill>
                    <a:blip r:embed="rId8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F675C" w14:textId="77777777" w:rsidR="004D462B" w:rsidRDefault="004D462B" w:rsidP="00263C9E">
      <w:pPr>
        <w:jc w:val="center"/>
      </w:pPr>
    </w:p>
    <w:p w14:paraId="67ECF30F" w14:textId="77777777" w:rsidR="004D462B" w:rsidRDefault="004D462B" w:rsidP="00263C9E">
      <w:pPr>
        <w:jc w:val="center"/>
      </w:pPr>
    </w:p>
    <w:p w14:paraId="083580F6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DCFD35F" wp14:editId="68ECBB40">
            <wp:extent cx="3130550" cy="2275840"/>
            <wp:effectExtent l="0" t="0" r="0" b="0"/>
            <wp:docPr id="1712" name="Picture 1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6"/>
                    <pic:cNvPicPr>
                      <a:picLocks noChangeAspect="1" noChangeArrowheads="1"/>
                    </pic:cNvPicPr>
                  </pic:nvPicPr>
                  <pic:blipFill>
                    <a:blip r:embed="rId8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1102C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58016" behindDoc="1" locked="0" layoutInCell="0" allowOverlap="1" wp14:anchorId="5CD87AFD" wp14:editId="77F3159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1EDE0F" id="AutoShape 5" o:spid="_x0000_s1026" style="position:absolute;margin-left:331.5pt;margin-top:0;width:382.7pt;height:269.3pt;z-index:-250558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58OLAIAADo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xiufD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6992" behindDoc="1" locked="0" layoutInCell="0" allowOverlap="1" wp14:anchorId="439078AE" wp14:editId="18728CD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F04E9B" id="AutoShape 4" o:spid="_x0000_s1026" style="position:absolute;margin-left:0;margin-top:0;width:382.7pt;height:269.3pt;z-index:-250559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GlWKwIAADo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XiGlW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5968" behindDoc="1" locked="0" layoutInCell="0" allowOverlap="1" wp14:anchorId="7D9207F1" wp14:editId="6647A1B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1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8085DD" id="AutoShape 3" o:spid="_x0000_s1026" style="position:absolute;margin-left:331.5pt;margin-top:0;width:382.7pt;height:269.3pt;z-index:-250560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kYiRp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4944" behindDoc="1" locked="0" layoutInCell="0" allowOverlap="1" wp14:anchorId="65139204" wp14:editId="3AD5878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C3BA97" id="AutoShape 2" o:spid="_x0000_s1026" style="position:absolute;margin-left:0;margin-top:0;width:382.7pt;height:269.3pt;z-index:-250561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SXeKw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wnSX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8F6214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CBE4634" wp14:editId="1A97F6C9">
            <wp:extent cx="3130550" cy="2275840"/>
            <wp:effectExtent l="0" t="0" r="0" b="0"/>
            <wp:docPr id="1717" name="Picture 1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"/>
                    <pic:cNvPicPr>
                      <a:picLocks noChangeAspect="1" noChangeArrowheads="1"/>
                    </pic:cNvPicPr>
                  </pic:nvPicPr>
                  <pic:blipFill>
                    <a:blip r:embed="rId8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88574" w14:textId="77777777" w:rsidR="004D462B" w:rsidRDefault="004D462B" w:rsidP="00263C9E">
      <w:pPr>
        <w:jc w:val="center"/>
      </w:pPr>
    </w:p>
    <w:p w14:paraId="35D47DFF" w14:textId="77777777" w:rsidR="004D462B" w:rsidRDefault="004D462B" w:rsidP="00263C9E"/>
    <w:p w14:paraId="33F264B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2E331D8" wp14:editId="70FC077A">
            <wp:extent cx="3130550" cy="2275840"/>
            <wp:effectExtent l="0" t="0" r="0" b="0"/>
            <wp:docPr id="1718" name="Picture 1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8"/>
                    <pic:cNvPicPr>
                      <a:picLocks noChangeAspect="1" noChangeArrowheads="1"/>
                    </pic:cNvPicPr>
                  </pic:nvPicPr>
                  <pic:blipFill>
                    <a:blip r:embed="rId8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ED2D0" w14:textId="77777777" w:rsidR="004D462B" w:rsidRDefault="004D462B" w:rsidP="00263C9E">
      <w:pPr>
        <w:jc w:val="center"/>
      </w:pPr>
    </w:p>
    <w:p w14:paraId="54BA6BF3" w14:textId="77777777" w:rsidR="004D462B" w:rsidRDefault="004D462B" w:rsidP="00263C9E">
      <w:pPr>
        <w:jc w:val="center"/>
      </w:pPr>
    </w:p>
    <w:p w14:paraId="0ECC22D2" w14:textId="77777777" w:rsidR="004D462B" w:rsidRDefault="004D462B" w:rsidP="00263C9E">
      <w:pPr>
        <w:jc w:val="center"/>
      </w:pPr>
    </w:p>
    <w:p w14:paraId="48608816" w14:textId="77777777" w:rsidR="004D462B" w:rsidRDefault="004D462B" w:rsidP="006F3544"/>
    <w:p w14:paraId="3A519DD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FB7D5A0" wp14:editId="1A8B09CF">
            <wp:extent cx="3130550" cy="2275840"/>
            <wp:effectExtent l="0" t="0" r="0" b="0"/>
            <wp:docPr id="1719" name="Picture 1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9"/>
                    <pic:cNvPicPr>
                      <a:picLocks noChangeAspect="1" noChangeArrowheads="1"/>
                    </pic:cNvPicPr>
                  </pic:nvPicPr>
                  <pic:blipFill>
                    <a:blip r:embed="rId8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21A5F" w14:textId="77777777" w:rsidR="004D462B" w:rsidRDefault="004D462B" w:rsidP="00263C9E">
      <w:pPr>
        <w:jc w:val="center"/>
      </w:pPr>
    </w:p>
    <w:p w14:paraId="7F5AAEB6" w14:textId="77777777" w:rsidR="004D462B" w:rsidRDefault="004D462B" w:rsidP="00263C9E">
      <w:pPr>
        <w:jc w:val="center"/>
      </w:pPr>
    </w:p>
    <w:p w14:paraId="54ED7427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30403E4" wp14:editId="2C163CC9">
            <wp:extent cx="3130550" cy="2275840"/>
            <wp:effectExtent l="0" t="0" r="0" b="0"/>
            <wp:docPr id="1720" name="Picture 1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0"/>
                    <pic:cNvPicPr>
                      <a:picLocks noChangeAspect="1" noChangeArrowheads="1"/>
                    </pic:cNvPicPr>
                  </pic:nvPicPr>
                  <pic:blipFill>
                    <a:blip r:embed="rId8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DD5B5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63136" behindDoc="1" locked="0" layoutInCell="0" allowOverlap="1" wp14:anchorId="6C26C7A1" wp14:editId="26C558C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2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107B9F1" id="AutoShape 5" o:spid="_x0000_s1026" style="position:absolute;margin-left:331.5pt;margin-top:0;width:382.7pt;height:269.3pt;z-index:-250553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1FsTp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2112" behindDoc="1" locked="0" layoutInCell="0" allowOverlap="1" wp14:anchorId="7BECD7A2" wp14:editId="48196B4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2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0EEF81" id="AutoShape 4" o:spid="_x0000_s1026" style="position:absolute;margin-left:0;margin-top:0;width:382.7pt;height:269.3pt;z-index:-250554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3CR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UA3C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1088" behindDoc="1" locked="0" layoutInCell="0" allowOverlap="1" wp14:anchorId="12351501" wp14:editId="1973802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2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6C50EB" id="AutoShape 3" o:spid="_x0000_s1026" style="position:absolute;margin-left:331.5pt;margin-top:0;width:382.7pt;height:269.3pt;z-index:-250555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EgOIY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0064" behindDoc="1" locked="0" layoutInCell="0" allowOverlap="1" wp14:anchorId="7F087297" wp14:editId="022118E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37C36B" id="AutoShape 2" o:spid="_x0000_s1026" style="position:absolute;margin-left:0;margin-top:0;width:382.7pt;height:269.3pt;z-index:-250556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DoH45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04C5CE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AC5D832" wp14:editId="2303D46E">
            <wp:extent cx="3130550" cy="2275840"/>
            <wp:effectExtent l="0" t="0" r="0" b="0"/>
            <wp:docPr id="1725" name="Picture 1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1"/>
                    <pic:cNvPicPr>
                      <a:picLocks noChangeAspect="1" noChangeArrowheads="1"/>
                    </pic:cNvPicPr>
                  </pic:nvPicPr>
                  <pic:blipFill>
                    <a:blip r:embed="rId8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566E2" w14:textId="77777777" w:rsidR="004D462B" w:rsidRDefault="004D462B" w:rsidP="00263C9E">
      <w:pPr>
        <w:jc w:val="center"/>
      </w:pPr>
    </w:p>
    <w:p w14:paraId="1A98B8D5" w14:textId="77777777" w:rsidR="004D462B" w:rsidRDefault="004D462B" w:rsidP="00263C9E"/>
    <w:p w14:paraId="6FF776D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4F93768" wp14:editId="47CF7A81">
            <wp:extent cx="3130550" cy="2275840"/>
            <wp:effectExtent l="0" t="0" r="0" b="0"/>
            <wp:docPr id="1726" name="Picture 1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2"/>
                    <pic:cNvPicPr>
                      <a:picLocks noChangeAspect="1" noChangeArrowheads="1"/>
                    </pic:cNvPicPr>
                  </pic:nvPicPr>
                  <pic:blipFill>
                    <a:blip r:embed="rId8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7813C" w14:textId="77777777" w:rsidR="004D462B" w:rsidRDefault="004D462B" w:rsidP="00263C9E">
      <w:pPr>
        <w:jc w:val="center"/>
      </w:pPr>
    </w:p>
    <w:p w14:paraId="66458DF9" w14:textId="77777777" w:rsidR="004D462B" w:rsidRDefault="004D462B" w:rsidP="00263C9E">
      <w:pPr>
        <w:jc w:val="center"/>
      </w:pPr>
    </w:p>
    <w:p w14:paraId="1564659F" w14:textId="77777777" w:rsidR="004D462B" w:rsidRDefault="004D462B" w:rsidP="00263C9E">
      <w:pPr>
        <w:jc w:val="center"/>
      </w:pPr>
    </w:p>
    <w:p w14:paraId="479B4846" w14:textId="77777777" w:rsidR="004D462B" w:rsidRDefault="004D462B" w:rsidP="006F3544"/>
    <w:p w14:paraId="2B30722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D9B8C03" wp14:editId="53575789">
            <wp:extent cx="3130550" cy="2275840"/>
            <wp:effectExtent l="0" t="0" r="0" b="0"/>
            <wp:docPr id="1727" name="Picture 1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/>
                    <pic:cNvPicPr>
                      <a:picLocks noChangeAspect="1" noChangeArrowheads="1"/>
                    </pic:cNvPicPr>
                  </pic:nvPicPr>
                  <pic:blipFill>
                    <a:blip r:embed="rId8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8425E" w14:textId="77777777" w:rsidR="004D462B" w:rsidRDefault="004D462B" w:rsidP="00263C9E">
      <w:pPr>
        <w:jc w:val="center"/>
      </w:pPr>
    </w:p>
    <w:p w14:paraId="7837082E" w14:textId="77777777" w:rsidR="004D462B" w:rsidRDefault="004D462B" w:rsidP="00263C9E">
      <w:pPr>
        <w:jc w:val="center"/>
      </w:pPr>
    </w:p>
    <w:p w14:paraId="7241CC9C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8C5F3C4" wp14:editId="3D258D9B">
            <wp:extent cx="3130550" cy="2275840"/>
            <wp:effectExtent l="0" t="0" r="0" b="0"/>
            <wp:docPr id="1728" name="Picture 1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/>
                    <pic:cNvPicPr>
                      <a:picLocks noChangeAspect="1" noChangeArrowheads="1"/>
                    </pic:cNvPicPr>
                  </pic:nvPicPr>
                  <pic:blipFill>
                    <a:blip r:embed="rId8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37F45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68256" behindDoc="1" locked="0" layoutInCell="0" allowOverlap="1" wp14:anchorId="64B64042" wp14:editId="3ECC12B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2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CA28AC" id="AutoShape 5" o:spid="_x0000_s1026" style="position:absolute;margin-left:331.5pt;margin-top:0;width:382.7pt;height:269.3pt;z-index:-250548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VekGp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7232" behindDoc="1" locked="0" layoutInCell="0" allowOverlap="1" wp14:anchorId="35F70884" wp14:editId="610E8A7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C42085B" id="AutoShape 4" o:spid="_x0000_s1026" style="position:absolute;margin-left:0;margin-top:0;width:382.7pt;height:269.3pt;z-index:-250549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1dl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qh1d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6208" behindDoc="1" locked="0" layoutInCell="0" allowOverlap="1" wp14:anchorId="05E2E142" wp14:editId="6BE8554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3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2A34D9" id="AutoShape 3" o:spid="_x0000_s1026" style="position:absolute;margin-left:331.5pt;margin-top:0;width:382.7pt;height:269.3pt;z-index:-250550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rIevl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5184" behindDoc="1" locked="0" layoutInCell="0" allowOverlap="1" wp14:anchorId="4B1C5664" wp14:editId="192B0CD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3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6FF3DB" id="AutoShape 2" o:spid="_x0000_s1026" style="position:absolute;margin-left:0;margin-top:0;width:382.7pt;height:269.3pt;z-index:-250551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hvtLAIAADo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zZIb7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B466AF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397D3F8" wp14:editId="12AB985B">
            <wp:extent cx="3130550" cy="2275840"/>
            <wp:effectExtent l="0" t="0" r="0" b="0"/>
            <wp:docPr id="1733" name="Picture 1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/>
                    <pic:cNvPicPr>
                      <a:picLocks noChangeAspect="1" noChangeArrowheads="1"/>
                    </pic:cNvPicPr>
                  </pic:nvPicPr>
                  <pic:blipFill>
                    <a:blip r:embed="rId8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3151F" w14:textId="77777777" w:rsidR="004D462B" w:rsidRDefault="004D462B" w:rsidP="00263C9E">
      <w:pPr>
        <w:jc w:val="center"/>
      </w:pPr>
    </w:p>
    <w:p w14:paraId="3ACE1C5B" w14:textId="77777777" w:rsidR="004D462B" w:rsidRDefault="004D462B" w:rsidP="00263C9E"/>
    <w:p w14:paraId="10229D9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C008491" wp14:editId="1AEAA0A5">
            <wp:extent cx="3130550" cy="2275840"/>
            <wp:effectExtent l="0" t="0" r="0" b="0"/>
            <wp:docPr id="1734" name="Picture 1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/>
                    <pic:cNvPicPr>
                      <a:picLocks noChangeAspect="1" noChangeArrowheads="1"/>
                    </pic:cNvPicPr>
                  </pic:nvPicPr>
                  <pic:blipFill>
                    <a:blip r:embed="rId8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444C2" w14:textId="77777777" w:rsidR="004D462B" w:rsidRDefault="004D462B" w:rsidP="00263C9E">
      <w:pPr>
        <w:jc w:val="center"/>
      </w:pPr>
    </w:p>
    <w:p w14:paraId="0DCE81F9" w14:textId="77777777" w:rsidR="004D462B" w:rsidRDefault="004D462B" w:rsidP="00263C9E">
      <w:pPr>
        <w:jc w:val="center"/>
      </w:pPr>
    </w:p>
    <w:p w14:paraId="465CE979" w14:textId="77777777" w:rsidR="004D462B" w:rsidRDefault="004D462B" w:rsidP="00263C9E">
      <w:pPr>
        <w:jc w:val="center"/>
      </w:pPr>
    </w:p>
    <w:p w14:paraId="7575B3C0" w14:textId="77777777" w:rsidR="004D462B" w:rsidRDefault="004D462B" w:rsidP="006F3544"/>
    <w:p w14:paraId="3F7DC31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62197FC" wp14:editId="41D0614F">
            <wp:extent cx="3130550" cy="2275840"/>
            <wp:effectExtent l="0" t="0" r="0" b="0"/>
            <wp:docPr id="1735" name="Picture 1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/>
                    <pic:cNvPicPr>
                      <a:picLocks noChangeAspect="1" noChangeArrowheads="1"/>
                    </pic:cNvPicPr>
                  </pic:nvPicPr>
                  <pic:blipFill>
                    <a:blip r:embed="rId8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10F75" w14:textId="77777777" w:rsidR="004D462B" w:rsidRDefault="004D462B" w:rsidP="00263C9E">
      <w:pPr>
        <w:jc w:val="center"/>
      </w:pPr>
    </w:p>
    <w:p w14:paraId="61AAE2C1" w14:textId="77777777" w:rsidR="004D462B" w:rsidRDefault="004D462B" w:rsidP="00263C9E">
      <w:pPr>
        <w:jc w:val="center"/>
      </w:pPr>
    </w:p>
    <w:p w14:paraId="73C9EB7D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231E777" wp14:editId="7F89C347">
            <wp:extent cx="3130550" cy="2275840"/>
            <wp:effectExtent l="0" t="0" r="0" b="0"/>
            <wp:docPr id="1736" name="Picture 1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/>
                    <pic:cNvPicPr>
                      <a:picLocks noChangeAspect="1" noChangeArrowheads="1"/>
                    </pic:cNvPicPr>
                  </pic:nvPicPr>
                  <pic:blipFill>
                    <a:blip r:embed="rId8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C1166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73376" behindDoc="1" locked="0" layoutInCell="0" allowOverlap="1" wp14:anchorId="63156F28" wp14:editId="48562ED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3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F4FABD" id="AutoShape 5" o:spid="_x0000_s1026" style="position:absolute;margin-left:331.5pt;margin-top:0;width:382.7pt;height:269.3pt;z-index:-250543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+yShP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2352" behindDoc="1" locked="0" layoutInCell="0" allowOverlap="1" wp14:anchorId="2D4EE73C" wp14:editId="4709C46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3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79FB39" id="AutoShape 4" o:spid="_x0000_s1026" style="position:absolute;margin-left:0;margin-top:0;width:382.7pt;height:269.3pt;z-index:-250544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K69I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1328" behindDoc="1" locked="0" layoutInCell="0" allowOverlap="1" wp14:anchorId="5CC1B5C8" wp14:editId="0E67A33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3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3FA5C1" id="AutoShape 3" o:spid="_x0000_s1026" style="position:absolute;margin-left:331.5pt;margin-top:0;width:382.7pt;height:269.3pt;z-index:-250545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zOsq1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0304" behindDoc="1" locked="0" layoutInCell="0" allowOverlap="1" wp14:anchorId="38EDE5A7" wp14:editId="198FFBA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E51C71" id="AutoShape 2" o:spid="_x0000_s1026" style="position:absolute;margin-left:0;margin-top:0;width:382.7pt;height:269.3pt;z-index:-250546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GTduSw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B143A9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3B51FA9" wp14:editId="168C7DE0">
            <wp:extent cx="3130550" cy="2275840"/>
            <wp:effectExtent l="0" t="0" r="0" b="0"/>
            <wp:docPr id="1741" name="Picture 1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/>
                    <pic:cNvPicPr>
                      <a:picLocks noChangeAspect="1" noChangeArrowheads="1"/>
                    </pic:cNvPicPr>
                  </pic:nvPicPr>
                  <pic:blipFill>
                    <a:blip r:embed="rId8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97A97" w14:textId="77777777" w:rsidR="004D462B" w:rsidRDefault="004D462B" w:rsidP="00263C9E">
      <w:pPr>
        <w:jc w:val="center"/>
      </w:pPr>
    </w:p>
    <w:p w14:paraId="3680DFE1" w14:textId="77777777" w:rsidR="004D462B" w:rsidRDefault="004D462B" w:rsidP="00263C9E"/>
    <w:p w14:paraId="0919793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6C5A7EF" wp14:editId="07C84016">
            <wp:extent cx="3130550" cy="2275840"/>
            <wp:effectExtent l="0" t="0" r="0" b="0"/>
            <wp:docPr id="1742" name="Picture 1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/>
                    <pic:cNvPicPr>
                      <a:picLocks noChangeAspect="1" noChangeArrowheads="1"/>
                    </pic:cNvPicPr>
                  </pic:nvPicPr>
                  <pic:blipFill>
                    <a:blip r:embed="rId8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C92A5" w14:textId="77777777" w:rsidR="004D462B" w:rsidRDefault="004D462B" w:rsidP="00263C9E">
      <w:pPr>
        <w:jc w:val="center"/>
      </w:pPr>
    </w:p>
    <w:p w14:paraId="61A27EFC" w14:textId="77777777" w:rsidR="004D462B" w:rsidRDefault="004D462B" w:rsidP="00263C9E">
      <w:pPr>
        <w:jc w:val="center"/>
      </w:pPr>
    </w:p>
    <w:p w14:paraId="31EE687B" w14:textId="77777777" w:rsidR="004D462B" w:rsidRDefault="004D462B" w:rsidP="00263C9E">
      <w:pPr>
        <w:jc w:val="center"/>
      </w:pPr>
    </w:p>
    <w:p w14:paraId="222B15D8" w14:textId="77777777" w:rsidR="004D462B" w:rsidRDefault="004D462B" w:rsidP="006F3544"/>
    <w:p w14:paraId="69F1CD2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84F51AD" wp14:editId="05FD30D8">
            <wp:extent cx="3130550" cy="2275840"/>
            <wp:effectExtent l="0" t="0" r="0" b="0"/>
            <wp:docPr id="1743" name="Picture 1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/>
                    <pic:cNvPicPr>
                      <a:picLocks noChangeAspect="1" noChangeArrowheads="1"/>
                    </pic:cNvPicPr>
                  </pic:nvPicPr>
                  <pic:blipFill>
                    <a:blip r:embed="rId8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8D252" w14:textId="77777777" w:rsidR="004D462B" w:rsidRDefault="004D462B" w:rsidP="00263C9E">
      <w:pPr>
        <w:jc w:val="center"/>
      </w:pPr>
    </w:p>
    <w:p w14:paraId="76897C9C" w14:textId="77777777" w:rsidR="004D462B" w:rsidRDefault="004D462B" w:rsidP="00263C9E">
      <w:pPr>
        <w:jc w:val="center"/>
      </w:pPr>
    </w:p>
    <w:p w14:paraId="137E715F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D477D86" wp14:editId="1AA75A38">
            <wp:extent cx="3130550" cy="2275840"/>
            <wp:effectExtent l="0" t="0" r="0" b="0"/>
            <wp:docPr id="1744" name="Picture 1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/>
                    <pic:cNvPicPr>
                      <a:picLocks noChangeAspect="1" noChangeArrowheads="1"/>
                    </pic:cNvPicPr>
                  </pic:nvPicPr>
                  <pic:blipFill>
                    <a:blip r:embed="rId8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0175C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78496" behindDoc="1" locked="0" layoutInCell="0" allowOverlap="1" wp14:anchorId="213CD656" wp14:editId="35F7595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4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357AB9E" id="AutoShape 5" o:spid="_x0000_s1026" style="position:absolute;margin-left:331.5pt;margin-top:0;width:382.7pt;height:269.3pt;z-index:-250537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SawP8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7472" behindDoc="1" locked="0" layoutInCell="0" allowOverlap="1" wp14:anchorId="6D2C207F" wp14:editId="50E78E9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4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58FA93C" id="AutoShape 4" o:spid="_x0000_s1026" style="position:absolute;margin-left:0;margin-top:0;width:382.7pt;height:269.3pt;z-index:-250539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reEKwIAADo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zfre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6448" behindDoc="1" locked="0" layoutInCell="0" allowOverlap="1" wp14:anchorId="5E550FD7" wp14:editId="004D89A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4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D2C2E9" id="AutoShape 3" o:spid="_x0000_s1026" style="position:absolute;margin-left:331.5pt;margin-top:0;width:382.7pt;height:269.3pt;z-index:-250540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NX5Pd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5424" behindDoc="1" locked="0" layoutInCell="0" allowOverlap="1" wp14:anchorId="39A72170" wp14:editId="5BBAA7F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4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AD58BFB" id="AutoShape 2" o:spid="_x0000_s1026" style="position:absolute;margin-left:0;margin-top:0;width:382.7pt;height:269.3pt;z-index:-250541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EsTx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E1D1A0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2CBAF7D" wp14:editId="7B181DAE">
            <wp:extent cx="3130550" cy="2275840"/>
            <wp:effectExtent l="0" t="0" r="0" b="0"/>
            <wp:docPr id="1749" name="Picture 1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/>
                    <pic:cNvPicPr>
                      <a:picLocks noChangeAspect="1" noChangeArrowheads="1"/>
                    </pic:cNvPicPr>
                  </pic:nvPicPr>
                  <pic:blipFill>
                    <a:blip r:embed="rId8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D922E" w14:textId="77777777" w:rsidR="004D462B" w:rsidRDefault="004D462B" w:rsidP="00263C9E">
      <w:pPr>
        <w:jc w:val="center"/>
      </w:pPr>
    </w:p>
    <w:p w14:paraId="055DDBBC" w14:textId="77777777" w:rsidR="004D462B" w:rsidRDefault="004D462B" w:rsidP="00263C9E"/>
    <w:p w14:paraId="7CC379D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737A328" wp14:editId="5C7B149D">
            <wp:extent cx="3130550" cy="2275840"/>
            <wp:effectExtent l="0" t="0" r="0" b="0"/>
            <wp:docPr id="1750" name="Picture 1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/>
                    <pic:cNvPicPr>
                      <a:picLocks noChangeAspect="1" noChangeArrowheads="1"/>
                    </pic:cNvPicPr>
                  </pic:nvPicPr>
                  <pic:blipFill>
                    <a:blip r:embed="rId8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6E075" w14:textId="77777777" w:rsidR="004D462B" w:rsidRDefault="004D462B" w:rsidP="00263C9E">
      <w:pPr>
        <w:jc w:val="center"/>
      </w:pPr>
    </w:p>
    <w:p w14:paraId="587DEC4D" w14:textId="77777777" w:rsidR="004D462B" w:rsidRDefault="004D462B" w:rsidP="00263C9E">
      <w:pPr>
        <w:jc w:val="center"/>
      </w:pPr>
    </w:p>
    <w:p w14:paraId="71DF334A" w14:textId="77777777" w:rsidR="004D462B" w:rsidRDefault="004D462B" w:rsidP="00263C9E">
      <w:pPr>
        <w:jc w:val="center"/>
      </w:pPr>
    </w:p>
    <w:p w14:paraId="1ABF9E9D" w14:textId="77777777" w:rsidR="004D462B" w:rsidRDefault="004D462B" w:rsidP="006F3544"/>
    <w:p w14:paraId="4434A2E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8D2B821" wp14:editId="46EEB5CF">
            <wp:extent cx="3130550" cy="2275840"/>
            <wp:effectExtent l="0" t="0" r="0" b="0"/>
            <wp:docPr id="1751" name="Picture 1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/>
                    <pic:cNvPicPr>
                      <a:picLocks noChangeAspect="1" noChangeArrowheads="1"/>
                    </pic:cNvPicPr>
                  </pic:nvPicPr>
                  <pic:blipFill>
                    <a:blip r:embed="rId8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A8F20" w14:textId="77777777" w:rsidR="004D462B" w:rsidRDefault="004D462B" w:rsidP="00263C9E">
      <w:pPr>
        <w:jc w:val="center"/>
      </w:pPr>
    </w:p>
    <w:p w14:paraId="5731873B" w14:textId="77777777" w:rsidR="004D462B" w:rsidRDefault="004D462B" w:rsidP="00263C9E">
      <w:pPr>
        <w:jc w:val="center"/>
      </w:pPr>
    </w:p>
    <w:p w14:paraId="221DBCA6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EC1AEB9" wp14:editId="7758D7F4">
            <wp:extent cx="3130550" cy="2275840"/>
            <wp:effectExtent l="0" t="0" r="0" b="0"/>
            <wp:docPr id="1752" name="Picture 1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/>
                    <pic:cNvPicPr>
                      <a:picLocks noChangeAspect="1" noChangeArrowheads="1"/>
                    </pic:cNvPicPr>
                  </pic:nvPicPr>
                  <pic:blipFill>
                    <a:blip r:embed="rId8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AFA74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83616" behindDoc="1" locked="0" layoutInCell="0" allowOverlap="1" wp14:anchorId="2661A94C" wp14:editId="0BA8939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5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3DF0B4" id="AutoShape 5" o:spid="_x0000_s1026" style="position:absolute;margin-left:331.5pt;margin-top:0;width:382.7pt;height:269.3pt;z-index:-250532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cWWY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2592" behindDoc="1" locked="0" layoutInCell="0" allowOverlap="1" wp14:anchorId="5D33C10E" wp14:editId="258219D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5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18D29FA" id="AutoShape 4" o:spid="_x0000_s1026" style="position:absolute;margin-left:0;margin-top:0;width:382.7pt;height:269.3pt;z-index:-250533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I36kHA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1568" behindDoc="1" locked="0" layoutInCell="0" allowOverlap="1" wp14:anchorId="0B2537B4" wp14:editId="2DD6A08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5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2DC787" id="AutoShape 3" o:spid="_x0000_s1026" style="position:absolute;margin-left:331.5pt;margin-top:0;width:382.7pt;height:269.3pt;z-index:-250534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L+miA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0544" behindDoc="1" locked="0" layoutInCell="0" allowOverlap="1" wp14:anchorId="1DD90DFF" wp14:editId="2AFAB6E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5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DA2066" id="AutoShape 2" o:spid="_x0000_s1026" style="position:absolute;margin-left:0;margin-top:0;width:382.7pt;height:269.3pt;z-index:-250535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Orv3Pg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0C71F4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F473F10" wp14:editId="1B4B3AC8">
            <wp:extent cx="3130550" cy="2275840"/>
            <wp:effectExtent l="0" t="0" r="0" b="0"/>
            <wp:docPr id="1757" name="Picture 1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/>
                    <pic:cNvPicPr>
                      <a:picLocks noChangeAspect="1" noChangeArrowheads="1"/>
                    </pic:cNvPicPr>
                  </pic:nvPicPr>
                  <pic:blipFill>
                    <a:blip r:embed="rId8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829FB" w14:textId="77777777" w:rsidR="004D462B" w:rsidRDefault="004D462B" w:rsidP="00263C9E">
      <w:pPr>
        <w:jc w:val="center"/>
      </w:pPr>
    </w:p>
    <w:p w14:paraId="4E3F62B1" w14:textId="77777777" w:rsidR="004D462B" w:rsidRDefault="004D462B" w:rsidP="00263C9E"/>
    <w:p w14:paraId="70B9F85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01AC8C6" wp14:editId="0E951DAA">
            <wp:extent cx="3130550" cy="2275840"/>
            <wp:effectExtent l="0" t="0" r="0" b="0"/>
            <wp:docPr id="1758" name="Picture 1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/>
                    <pic:cNvPicPr>
                      <a:picLocks noChangeAspect="1" noChangeArrowheads="1"/>
                    </pic:cNvPicPr>
                  </pic:nvPicPr>
                  <pic:blipFill>
                    <a:blip r:embed="rId8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90BDB" w14:textId="77777777" w:rsidR="004D462B" w:rsidRDefault="004D462B" w:rsidP="00263C9E">
      <w:pPr>
        <w:jc w:val="center"/>
      </w:pPr>
    </w:p>
    <w:p w14:paraId="23C899EA" w14:textId="77777777" w:rsidR="004D462B" w:rsidRDefault="004D462B" w:rsidP="00263C9E">
      <w:pPr>
        <w:jc w:val="center"/>
      </w:pPr>
    </w:p>
    <w:p w14:paraId="61C5792D" w14:textId="77777777" w:rsidR="004D462B" w:rsidRDefault="004D462B" w:rsidP="00263C9E">
      <w:pPr>
        <w:jc w:val="center"/>
      </w:pPr>
    </w:p>
    <w:p w14:paraId="6FC6A503" w14:textId="77777777" w:rsidR="004D462B" w:rsidRDefault="004D462B" w:rsidP="006F3544"/>
    <w:p w14:paraId="32B552F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99FAC0C" wp14:editId="4D97FF0E">
            <wp:extent cx="3130550" cy="2275840"/>
            <wp:effectExtent l="0" t="0" r="0" b="0"/>
            <wp:docPr id="1759" name="Picture 1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/>
                    <pic:cNvPicPr>
                      <a:picLocks noChangeAspect="1" noChangeArrowheads="1"/>
                    </pic:cNvPicPr>
                  </pic:nvPicPr>
                  <pic:blipFill>
                    <a:blip r:embed="rId8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D60CA" w14:textId="77777777" w:rsidR="004D462B" w:rsidRDefault="004D462B" w:rsidP="00263C9E">
      <w:pPr>
        <w:jc w:val="center"/>
      </w:pPr>
    </w:p>
    <w:p w14:paraId="5AB71E04" w14:textId="77777777" w:rsidR="004D462B" w:rsidRDefault="004D462B" w:rsidP="00263C9E">
      <w:pPr>
        <w:jc w:val="center"/>
      </w:pPr>
    </w:p>
    <w:p w14:paraId="3E076A60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B20ACDA" wp14:editId="0F940F33">
            <wp:extent cx="3130550" cy="2275840"/>
            <wp:effectExtent l="0" t="0" r="0" b="0"/>
            <wp:docPr id="1760" name="Picture 1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0"/>
                    <pic:cNvPicPr>
                      <a:picLocks noChangeAspect="1" noChangeArrowheads="1"/>
                    </pic:cNvPicPr>
                  </pic:nvPicPr>
                  <pic:blipFill>
                    <a:blip r:embed="rId8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C66F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88736" behindDoc="1" locked="0" layoutInCell="0" allowOverlap="1" wp14:anchorId="3E17CF80" wp14:editId="32802F4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6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5ED3E3" id="AutoShape 5" o:spid="_x0000_s1026" style="position:absolute;margin-left:331.5pt;margin-top:0;width:382.7pt;height:269.3pt;z-index:-250527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vZD3P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7712" behindDoc="1" locked="0" layoutInCell="0" allowOverlap="1" wp14:anchorId="7AA27F18" wp14:editId="46F2C6C9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6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CCE85F" id="AutoShape 4" o:spid="_x0000_s1026" style="position:absolute;margin-left:0;margin-top:0;width:382.7pt;height:269.3pt;z-index:-250528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Ym3KwIAADo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OcYm3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6688" behindDoc="1" locked="0" layoutInCell="0" allowOverlap="1" wp14:anchorId="6AC0EBA7" wp14:editId="061D4F5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8D4288" id="AutoShape 3" o:spid="_x0000_s1026" style="position:absolute;margin-left:331.5pt;margin-top:0;width:382.7pt;height:269.3pt;z-index:-250529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CHFxR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5664" behindDoc="1" locked="0" layoutInCell="0" allowOverlap="1" wp14:anchorId="2D78B49D" wp14:editId="0AB5AAE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B25ED6" id="AutoShape 2" o:spid="_x0000_s1026" style="position:absolute;margin-left:0;margin-top:0;width:382.7pt;height:269.3pt;z-index:-250530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ocfKwIAADo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Z0ocf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33156D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66923EB" wp14:editId="3A93F8B0">
            <wp:extent cx="3130550" cy="2275840"/>
            <wp:effectExtent l="0" t="0" r="0" b="0"/>
            <wp:docPr id="1765" name="Picture 1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1"/>
                    <pic:cNvPicPr>
                      <a:picLocks noChangeAspect="1" noChangeArrowheads="1"/>
                    </pic:cNvPicPr>
                  </pic:nvPicPr>
                  <pic:blipFill>
                    <a:blip r:embed="rId8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D004B" w14:textId="77777777" w:rsidR="004D462B" w:rsidRDefault="004D462B" w:rsidP="00263C9E">
      <w:pPr>
        <w:jc w:val="center"/>
      </w:pPr>
    </w:p>
    <w:p w14:paraId="7761320E" w14:textId="77777777" w:rsidR="004D462B" w:rsidRDefault="004D462B" w:rsidP="00263C9E"/>
    <w:p w14:paraId="66CA4A1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9B85DC4" wp14:editId="10F1FC47">
            <wp:extent cx="3130550" cy="2275840"/>
            <wp:effectExtent l="0" t="0" r="0" b="0"/>
            <wp:docPr id="1766" name="Picture 1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2"/>
                    <pic:cNvPicPr>
                      <a:picLocks noChangeAspect="1" noChangeArrowheads="1"/>
                    </pic:cNvPicPr>
                  </pic:nvPicPr>
                  <pic:blipFill>
                    <a:blip r:embed="rId8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9D3EF" w14:textId="77777777" w:rsidR="004D462B" w:rsidRDefault="004D462B" w:rsidP="00263C9E">
      <w:pPr>
        <w:jc w:val="center"/>
      </w:pPr>
    </w:p>
    <w:p w14:paraId="379467C5" w14:textId="77777777" w:rsidR="004D462B" w:rsidRDefault="004D462B" w:rsidP="00263C9E">
      <w:pPr>
        <w:jc w:val="center"/>
      </w:pPr>
    </w:p>
    <w:p w14:paraId="535DB26D" w14:textId="77777777" w:rsidR="004D462B" w:rsidRDefault="004D462B" w:rsidP="00263C9E">
      <w:pPr>
        <w:jc w:val="center"/>
      </w:pPr>
    </w:p>
    <w:p w14:paraId="4C92F2D6" w14:textId="77777777" w:rsidR="004D462B" w:rsidRDefault="004D462B" w:rsidP="006F3544"/>
    <w:p w14:paraId="3C7AE38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E67DBA1" wp14:editId="61616CEE">
            <wp:extent cx="3130550" cy="2275840"/>
            <wp:effectExtent l="0" t="0" r="0" b="0"/>
            <wp:docPr id="1767" name="Picture 1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3"/>
                    <pic:cNvPicPr>
                      <a:picLocks noChangeAspect="1" noChangeArrowheads="1"/>
                    </pic:cNvPicPr>
                  </pic:nvPicPr>
                  <pic:blipFill>
                    <a:blip r:embed="rId8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72EBF" w14:textId="77777777" w:rsidR="004D462B" w:rsidRDefault="004D462B" w:rsidP="00263C9E">
      <w:pPr>
        <w:jc w:val="center"/>
      </w:pPr>
    </w:p>
    <w:p w14:paraId="64492F86" w14:textId="77777777" w:rsidR="004D462B" w:rsidRDefault="004D462B" w:rsidP="00263C9E">
      <w:pPr>
        <w:jc w:val="center"/>
      </w:pPr>
    </w:p>
    <w:p w14:paraId="66B11539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19CBE33" wp14:editId="25399F45">
            <wp:extent cx="3130550" cy="2275840"/>
            <wp:effectExtent l="0" t="0" r="0" b="0"/>
            <wp:docPr id="1768" name="Picture 1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4"/>
                    <pic:cNvPicPr>
                      <a:picLocks noChangeAspect="1" noChangeArrowheads="1"/>
                    </pic:cNvPicPr>
                  </pic:nvPicPr>
                  <pic:blipFill>
                    <a:blip r:embed="rId8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81AFA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93856" behindDoc="1" locked="0" layoutInCell="0" allowOverlap="1" wp14:anchorId="2E9FCD8B" wp14:editId="439D1F2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6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34FFA11" id="AutoShape 5" o:spid="_x0000_s1026" style="position:absolute;margin-left:331.5pt;margin-top:0;width:382.7pt;height:269.3pt;z-index:-250522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LiPLA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Dwi4j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2832" behindDoc="1" locked="0" layoutInCell="0" allowOverlap="1" wp14:anchorId="7DC18E02" wp14:editId="0571D75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7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9ED24A" id="AutoShape 4" o:spid="_x0000_s1026" style="position:absolute;margin-left:0;margin-top:0;width:382.7pt;height:269.3pt;z-index:-250523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w9a5D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1808" behindDoc="1" locked="0" layoutInCell="0" allowOverlap="1" wp14:anchorId="7B5E0A2D" wp14:editId="61B952B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7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9D7035D" id="AutoShape 3" o:spid="_x0000_s1026" style="position:absolute;margin-left:331.5pt;margin-top:0;width:382.7pt;height:269.3pt;z-index:-250524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tvVWs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0784" behindDoc="1" locked="0" layoutInCell="0" allowOverlap="1" wp14:anchorId="1DA60AF9" wp14:editId="05FFAE8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7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DEA3D3" id="AutoShape 2" o:spid="_x0000_s1026" style="position:absolute;margin-left:0;margin-top:0;width:382.7pt;height:269.3pt;z-index:-250525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X4OL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A7FB88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CD824A0" wp14:editId="4B01D9F4">
            <wp:extent cx="3130550" cy="2275840"/>
            <wp:effectExtent l="0" t="0" r="0" b="0"/>
            <wp:docPr id="1773" name="Picture 1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5"/>
                    <pic:cNvPicPr>
                      <a:picLocks noChangeAspect="1" noChangeArrowheads="1"/>
                    </pic:cNvPicPr>
                  </pic:nvPicPr>
                  <pic:blipFill>
                    <a:blip r:embed="rId8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79088" w14:textId="77777777" w:rsidR="004D462B" w:rsidRDefault="004D462B" w:rsidP="00263C9E">
      <w:pPr>
        <w:jc w:val="center"/>
      </w:pPr>
    </w:p>
    <w:p w14:paraId="68D05153" w14:textId="77777777" w:rsidR="004D462B" w:rsidRDefault="004D462B" w:rsidP="00263C9E"/>
    <w:p w14:paraId="1ACCC58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1133897" wp14:editId="796EAF40">
            <wp:extent cx="3130550" cy="2275840"/>
            <wp:effectExtent l="0" t="0" r="0" b="0"/>
            <wp:docPr id="1774" name="Picture 1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6"/>
                    <pic:cNvPicPr>
                      <a:picLocks noChangeAspect="1" noChangeArrowheads="1"/>
                    </pic:cNvPicPr>
                  </pic:nvPicPr>
                  <pic:blipFill>
                    <a:blip r:embed="rId8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2B252" w14:textId="77777777" w:rsidR="004D462B" w:rsidRDefault="004D462B" w:rsidP="00263C9E">
      <w:pPr>
        <w:jc w:val="center"/>
      </w:pPr>
    </w:p>
    <w:p w14:paraId="143FCB4F" w14:textId="77777777" w:rsidR="004D462B" w:rsidRDefault="004D462B" w:rsidP="00263C9E">
      <w:pPr>
        <w:jc w:val="center"/>
      </w:pPr>
    </w:p>
    <w:p w14:paraId="6E674F2B" w14:textId="77777777" w:rsidR="004D462B" w:rsidRDefault="004D462B" w:rsidP="00263C9E">
      <w:pPr>
        <w:jc w:val="center"/>
      </w:pPr>
    </w:p>
    <w:p w14:paraId="0C550AAD" w14:textId="77777777" w:rsidR="004D462B" w:rsidRDefault="004D462B" w:rsidP="006F3544"/>
    <w:p w14:paraId="3587519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6462582" wp14:editId="6C19BE6C">
            <wp:extent cx="3130550" cy="2275840"/>
            <wp:effectExtent l="0" t="0" r="0" b="0"/>
            <wp:docPr id="1775" name="Picture 1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7"/>
                    <pic:cNvPicPr>
                      <a:picLocks noChangeAspect="1" noChangeArrowheads="1"/>
                    </pic:cNvPicPr>
                  </pic:nvPicPr>
                  <pic:blipFill>
                    <a:blip r:embed="rId8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2A172" w14:textId="77777777" w:rsidR="004D462B" w:rsidRDefault="004D462B" w:rsidP="00263C9E">
      <w:pPr>
        <w:jc w:val="center"/>
      </w:pPr>
    </w:p>
    <w:p w14:paraId="340848BD" w14:textId="77777777" w:rsidR="004D462B" w:rsidRDefault="004D462B" w:rsidP="00263C9E">
      <w:pPr>
        <w:jc w:val="center"/>
      </w:pPr>
    </w:p>
    <w:p w14:paraId="3CDB4896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2AB190A" wp14:editId="68EC6C5F">
            <wp:extent cx="3130550" cy="2275840"/>
            <wp:effectExtent l="0" t="0" r="0" b="0"/>
            <wp:docPr id="1776" name="Picture 1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8"/>
                    <pic:cNvPicPr>
                      <a:picLocks noChangeAspect="1" noChangeArrowheads="1"/>
                    </pic:cNvPicPr>
                  </pic:nvPicPr>
                  <pic:blipFill>
                    <a:blip r:embed="rId8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78BC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98976" behindDoc="1" locked="0" layoutInCell="0" allowOverlap="1" wp14:anchorId="51066D40" wp14:editId="7E9A09F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7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766CA5" id="AutoShape 5" o:spid="_x0000_s1026" style="position:absolute;margin-left:331.5pt;margin-top:0;width:382.7pt;height:269.3pt;z-index:-250517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hVlgb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7952" behindDoc="1" locked="0" layoutInCell="0" allowOverlap="1" wp14:anchorId="767C2648" wp14:editId="13D5A02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7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089F2C8" id="AutoShape 4" o:spid="_x0000_s1026" style="position:absolute;margin-left:0;margin-top:0;width:382.7pt;height:269.3pt;z-index:-250518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QmSsD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6928" behindDoc="1" locked="0" layoutInCell="0" allowOverlap="1" wp14:anchorId="056DC5B9" wp14:editId="5F46FD9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7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49D434" id="AutoShape 3" o:spid="_x0000_s1026" style="position:absolute;margin-left:331.5pt;margin-top:0;width:382.7pt;height:269.3pt;z-index:-250519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1pnT8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5904" behindDoc="1" locked="0" layoutInCell="0" allowOverlap="1" wp14:anchorId="417C1460" wp14:editId="5026846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8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3E5A33" id="AutoShape 2" o:spid="_x0000_s1026" style="position:absolute;margin-left:0;margin-top:0;width:382.7pt;height:269.3pt;z-index:-250520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KS7J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930A0C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0B197D0" wp14:editId="6819FC33">
            <wp:extent cx="3130550" cy="2275840"/>
            <wp:effectExtent l="0" t="0" r="0" b="0"/>
            <wp:docPr id="1781" name="Picture 1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9"/>
                    <pic:cNvPicPr>
                      <a:picLocks noChangeAspect="1" noChangeArrowheads="1"/>
                    </pic:cNvPicPr>
                  </pic:nvPicPr>
                  <pic:blipFill>
                    <a:blip r:embed="rId8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411DB" w14:textId="77777777" w:rsidR="004D462B" w:rsidRDefault="004D462B" w:rsidP="00263C9E">
      <w:pPr>
        <w:jc w:val="center"/>
      </w:pPr>
    </w:p>
    <w:p w14:paraId="407E0787" w14:textId="77777777" w:rsidR="004D462B" w:rsidRDefault="004D462B" w:rsidP="00263C9E"/>
    <w:p w14:paraId="3DF3A16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7ED1142" wp14:editId="6CBBFDEB">
            <wp:extent cx="3130550" cy="2275840"/>
            <wp:effectExtent l="0" t="0" r="0" b="0"/>
            <wp:docPr id="1782" name="Picture 1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0"/>
                    <pic:cNvPicPr>
                      <a:picLocks noChangeAspect="1" noChangeArrowheads="1"/>
                    </pic:cNvPicPr>
                  </pic:nvPicPr>
                  <pic:blipFill>
                    <a:blip r:embed="rId8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2F030" w14:textId="77777777" w:rsidR="004D462B" w:rsidRDefault="004D462B" w:rsidP="00263C9E">
      <w:pPr>
        <w:jc w:val="center"/>
      </w:pPr>
    </w:p>
    <w:p w14:paraId="28453522" w14:textId="77777777" w:rsidR="004D462B" w:rsidRDefault="004D462B" w:rsidP="00263C9E">
      <w:pPr>
        <w:jc w:val="center"/>
      </w:pPr>
    </w:p>
    <w:p w14:paraId="02142F13" w14:textId="77777777" w:rsidR="004D462B" w:rsidRDefault="004D462B" w:rsidP="00263C9E">
      <w:pPr>
        <w:jc w:val="center"/>
      </w:pPr>
    </w:p>
    <w:p w14:paraId="5B5E9796" w14:textId="77777777" w:rsidR="004D462B" w:rsidRDefault="004D462B" w:rsidP="006F3544"/>
    <w:p w14:paraId="56EA2B5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30924A0" wp14:editId="10CEB22B">
            <wp:extent cx="3130550" cy="2275840"/>
            <wp:effectExtent l="0" t="0" r="0" b="0"/>
            <wp:docPr id="1783" name="Picture 1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1"/>
                    <pic:cNvPicPr>
                      <a:picLocks noChangeAspect="1" noChangeArrowheads="1"/>
                    </pic:cNvPicPr>
                  </pic:nvPicPr>
                  <pic:blipFill>
                    <a:blip r:embed="rId8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E5F68" w14:textId="77777777" w:rsidR="004D462B" w:rsidRDefault="004D462B" w:rsidP="00263C9E">
      <w:pPr>
        <w:jc w:val="center"/>
      </w:pPr>
    </w:p>
    <w:p w14:paraId="20EF03B5" w14:textId="77777777" w:rsidR="004D462B" w:rsidRDefault="004D462B" w:rsidP="00263C9E">
      <w:pPr>
        <w:jc w:val="center"/>
      </w:pPr>
    </w:p>
    <w:p w14:paraId="0C6DF207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495DD42" wp14:editId="64562250">
            <wp:extent cx="3130550" cy="2275840"/>
            <wp:effectExtent l="0" t="0" r="0" b="0"/>
            <wp:docPr id="1784" name="Picture 1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2"/>
                    <pic:cNvPicPr>
                      <a:picLocks noChangeAspect="1" noChangeArrowheads="1"/>
                    </pic:cNvPicPr>
                  </pic:nvPicPr>
                  <pic:blipFill>
                    <a:blip r:embed="rId8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A9DA7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04096" behindDoc="1" locked="0" layoutInCell="0" allowOverlap="1" wp14:anchorId="576F4222" wp14:editId="624901D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8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E2929E0" id="AutoShape 5" o:spid="_x0000_s1026" style="position:absolute;margin-left:331.5pt;margin-top:0;width:382.7pt;height:269.3pt;z-index:-250512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8/QiX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3072" behindDoc="1" locked="0" layoutInCell="0" allowOverlap="1" wp14:anchorId="25D8A019" wp14:editId="0282B6C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8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3F2EC4" id="AutoShape 4" o:spid="_x0000_s1026" style="position:absolute;margin-left:0;margin-top:0;width:382.7pt;height:269.3pt;z-index:-250513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LzvKwIAADo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d6Lzv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2048" behindDoc="1" locked="0" layoutInCell="0" allowOverlap="1" wp14:anchorId="6BA9AB28" wp14:editId="6717FB5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8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6A23E5" id="AutoShape 3" o:spid="_x0000_s1026" style="position:absolute;margin-left:331.5pt;margin-top:0;width:382.7pt;height:269.3pt;z-index:-250514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G+hEH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1024" behindDoc="1" locked="0" layoutInCell="0" allowOverlap="1" wp14:anchorId="1E123969" wp14:editId="3C312DD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8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EFFA3C" id="AutoShape 2" o:spid="_x0000_s1026" style="position:absolute;margin-left:0;margin-top:0;width:382.7pt;height:269.3pt;z-index:-250515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qJzc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3AF08D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5B84987" wp14:editId="49E99144">
            <wp:extent cx="3130550" cy="2275840"/>
            <wp:effectExtent l="0" t="0" r="0" b="0"/>
            <wp:docPr id="1789" name="Picture 1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3"/>
                    <pic:cNvPicPr>
                      <a:picLocks noChangeAspect="1" noChangeArrowheads="1"/>
                    </pic:cNvPicPr>
                  </pic:nvPicPr>
                  <pic:blipFill>
                    <a:blip r:embed="rId8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27BEB" w14:textId="77777777" w:rsidR="004D462B" w:rsidRDefault="004D462B" w:rsidP="00263C9E">
      <w:pPr>
        <w:jc w:val="center"/>
      </w:pPr>
    </w:p>
    <w:p w14:paraId="1D88A430" w14:textId="77777777" w:rsidR="004D462B" w:rsidRDefault="004D462B" w:rsidP="00263C9E"/>
    <w:p w14:paraId="1E0F99A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076B3A6" wp14:editId="04D6A7E6">
            <wp:extent cx="3130550" cy="2275840"/>
            <wp:effectExtent l="0" t="0" r="0" b="0"/>
            <wp:docPr id="1790" name="Picture 1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4"/>
                    <pic:cNvPicPr>
                      <a:picLocks noChangeAspect="1" noChangeArrowheads="1"/>
                    </pic:cNvPicPr>
                  </pic:nvPicPr>
                  <pic:blipFill>
                    <a:blip r:embed="rId8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6A22A" w14:textId="77777777" w:rsidR="004D462B" w:rsidRDefault="004D462B" w:rsidP="00263C9E">
      <w:pPr>
        <w:jc w:val="center"/>
      </w:pPr>
    </w:p>
    <w:p w14:paraId="630800D2" w14:textId="77777777" w:rsidR="004D462B" w:rsidRDefault="004D462B" w:rsidP="00263C9E">
      <w:pPr>
        <w:jc w:val="center"/>
      </w:pPr>
    </w:p>
    <w:p w14:paraId="451450C8" w14:textId="77777777" w:rsidR="004D462B" w:rsidRDefault="004D462B" w:rsidP="00263C9E">
      <w:pPr>
        <w:jc w:val="center"/>
      </w:pPr>
    </w:p>
    <w:p w14:paraId="376BCFFD" w14:textId="77777777" w:rsidR="004D462B" w:rsidRDefault="004D462B" w:rsidP="006F3544"/>
    <w:p w14:paraId="3E16F3C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9F3C5B2" wp14:editId="57F41EC5">
            <wp:extent cx="3130550" cy="2275840"/>
            <wp:effectExtent l="0" t="0" r="0" b="0"/>
            <wp:docPr id="1791" name="Picture 1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5"/>
                    <pic:cNvPicPr>
                      <a:picLocks noChangeAspect="1" noChangeArrowheads="1"/>
                    </pic:cNvPicPr>
                  </pic:nvPicPr>
                  <pic:blipFill>
                    <a:blip r:embed="rId8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1FA99" w14:textId="77777777" w:rsidR="004D462B" w:rsidRDefault="004D462B" w:rsidP="00263C9E">
      <w:pPr>
        <w:jc w:val="center"/>
      </w:pPr>
    </w:p>
    <w:p w14:paraId="28477E00" w14:textId="77777777" w:rsidR="004D462B" w:rsidRDefault="004D462B" w:rsidP="00263C9E">
      <w:pPr>
        <w:jc w:val="center"/>
      </w:pPr>
    </w:p>
    <w:p w14:paraId="59B9853D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B4D54FD" wp14:editId="70C25D8D">
            <wp:extent cx="3130550" cy="2275840"/>
            <wp:effectExtent l="0" t="0" r="0" b="0"/>
            <wp:docPr id="1792" name="Picture 1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6"/>
                    <pic:cNvPicPr>
                      <a:picLocks noChangeAspect="1" noChangeArrowheads="1"/>
                    </pic:cNvPicPr>
                  </pic:nvPicPr>
                  <pic:blipFill>
                    <a:blip r:embed="rId9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95AB0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09216" behindDoc="1" locked="0" layoutInCell="0" allowOverlap="1" wp14:anchorId="6B8BDCC9" wp14:editId="6FA200E1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79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C5EDB6" id="AutoShape 5" o:spid="_x0000_s1026" style="position:absolute;margin-left:331.5pt;margin-top:0;width:382.7pt;height:269.3pt;z-index:-250507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21DLAIAADo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8s9tQ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8192" behindDoc="1" locked="0" layoutInCell="0" allowOverlap="1" wp14:anchorId="3508AD4D" wp14:editId="28ED3CA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79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339BAB" id="AutoShape 4" o:spid="_x0000_s1026" style="position:absolute;margin-left:0;margin-top:0;width:382.7pt;height:269.3pt;z-index:-250508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Jsb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jbJsb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7168" behindDoc="1" locked="0" layoutInCell="0" allowOverlap="1" wp14:anchorId="303D097F" wp14:editId="30A20868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79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495761" id="AutoShape 3" o:spid="_x0000_s1026" style="position:absolute;margin-left:331.5pt;margin-top:0;width:382.7pt;height:269.3pt;z-index:-250509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GPrLAIAADo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pWxj6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6144" behindDoc="1" locked="0" layoutInCell="0" allowOverlap="1" wp14:anchorId="53294B42" wp14:editId="7238F5C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79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D62FDE" id="AutoShape 2" o:spid="_x0000_s1026" style="position:absolute;margin-left:0;margin-top:0;width:382.7pt;height:269.3pt;z-index:-250510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EedeT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C58F07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E397BC2" wp14:editId="4E4D7840">
            <wp:extent cx="3130550" cy="2275840"/>
            <wp:effectExtent l="0" t="0" r="0" b="0"/>
            <wp:docPr id="1797" name="Picture 1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7"/>
                    <pic:cNvPicPr>
                      <a:picLocks noChangeAspect="1" noChangeArrowheads="1"/>
                    </pic:cNvPicPr>
                  </pic:nvPicPr>
                  <pic:blipFill>
                    <a:blip r:embed="rId9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F1AD1" w14:textId="77777777" w:rsidR="004D462B" w:rsidRDefault="004D462B" w:rsidP="00263C9E">
      <w:pPr>
        <w:jc w:val="center"/>
      </w:pPr>
    </w:p>
    <w:p w14:paraId="6D84A63B" w14:textId="77777777" w:rsidR="004D462B" w:rsidRDefault="004D462B" w:rsidP="00263C9E"/>
    <w:p w14:paraId="14EA0B4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D0B00A0" wp14:editId="7A23B7A3">
            <wp:extent cx="3130550" cy="2275840"/>
            <wp:effectExtent l="0" t="0" r="0" b="0"/>
            <wp:docPr id="1798" name="Picture 1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8"/>
                    <pic:cNvPicPr>
                      <a:picLocks noChangeAspect="1" noChangeArrowheads="1"/>
                    </pic:cNvPicPr>
                  </pic:nvPicPr>
                  <pic:blipFill>
                    <a:blip r:embed="rId9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EDD7B" w14:textId="77777777" w:rsidR="004D462B" w:rsidRDefault="004D462B" w:rsidP="00263C9E">
      <w:pPr>
        <w:jc w:val="center"/>
      </w:pPr>
    </w:p>
    <w:p w14:paraId="4243B736" w14:textId="77777777" w:rsidR="004D462B" w:rsidRDefault="004D462B" w:rsidP="00263C9E">
      <w:pPr>
        <w:jc w:val="center"/>
      </w:pPr>
    </w:p>
    <w:p w14:paraId="3AD87273" w14:textId="77777777" w:rsidR="004D462B" w:rsidRDefault="004D462B" w:rsidP="00263C9E">
      <w:pPr>
        <w:jc w:val="center"/>
      </w:pPr>
    </w:p>
    <w:p w14:paraId="1CAB8BD5" w14:textId="77777777" w:rsidR="004D462B" w:rsidRDefault="004D462B" w:rsidP="006F3544"/>
    <w:p w14:paraId="7C202CF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748ED4A" wp14:editId="53C3FA23">
            <wp:extent cx="3130550" cy="2275840"/>
            <wp:effectExtent l="0" t="0" r="0" b="0"/>
            <wp:docPr id="1799" name="Picture 1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9"/>
                    <pic:cNvPicPr>
                      <a:picLocks noChangeAspect="1" noChangeArrowheads="1"/>
                    </pic:cNvPicPr>
                  </pic:nvPicPr>
                  <pic:blipFill>
                    <a:blip r:embed="rId9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AD21A" w14:textId="77777777" w:rsidR="004D462B" w:rsidRDefault="004D462B" w:rsidP="00263C9E">
      <w:pPr>
        <w:jc w:val="center"/>
      </w:pPr>
    </w:p>
    <w:p w14:paraId="120B3ABD" w14:textId="77777777" w:rsidR="004D462B" w:rsidRDefault="004D462B" w:rsidP="00263C9E">
      <w:pPr>
        <w:jc w:val="center"/>
      </w:pPr>
    </w:p>
    <w:p w14:paraId="53D931E9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205FEAC8" wp14:editId="1ABEBADF">
            <wp:extent cx="3130550" cy="2275840"/>
            <wp:effectExtent l="0" t="0" r="0" b="0"/>
            <wp:docPr id="1800" name="Picture 1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0"/>
                    <pic:cNvPicPr>
                      <a:picLocks noChangeAspect="1" noChangeArrowheads="1"/>
                    </pic:cNvPicPr>
                  </pic:nvPicPr>
                  <pic:blipFill>
                    <a:blip r:embed="rId9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C9BE6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14336" behindDoc="1" locked="0" layoutInCell="0" allowOverlap="1" wp14:anchorId="2213CA0A" wp14:editId="6C3AB0F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0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14440E" id="AutoShape 5" o:spid="_x0000_s1026" style="position:absolute;margin-left:331.5pt;margin-top:0;width:382.7pt;height:269.3pt;z-index:-250502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fZnKwIAADo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nqfZn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3312" behindDoc="1" locked="0" layoutInCell="0" allowOverlap="1" wp14:anchorId="22A474BD" wp14:editId="1A1F2B5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0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77BCF0" id="AutoShape 4" o:spid="_x0000_s1026" style="position:absolute;margin-left:0;margin-top:0;width:382.7pt;height:269.3pt;z-index:-250503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GvEIf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2288" behindDoc="1" locked="0" layoutInCell="0" allowOverlap="1" wp14:anchorId="38CE5051" wp14:editId="5DEC179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0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CDA8CB7" id="AutoShape 3" o:spid="_x0000_s1026" style="position:absolute;margin-left:331.5pt;margin-top:0;width:382.7pt;height:269.3pt;z-index:-250504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QLy67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1264" behindDoc="1" locked="0" layoutInCell="0" allowOverlap="1" wp14:anchorId="45526987" wp14:editId="05A7402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0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BF9DA1" id="AutoShape 2" o:spid="_x0000_s1026" style="position:absolute;margin-left:0;margin-top:0;width:382.7pt;height:269.3pt;z-index:-250505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RH0y3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1D5A1B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C55D9E8" wp14:editId="04959824">
            <wp:extent cx="3130550" cy="2275840"/>
            <wp:effectExtent l="0" t="0" r="0" b="0"/>
            <wp:docPr id="1805" name="Picture 1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1"/>
                    <pic:cNvPicPr>
                      <a:picLocks noChangeAspect="1" noChangeArrowheads="1"/>
                    </pic:cNvPicPr>
                  </pic:nvPicPr>
                  <pic:blipFill>
                    <a:blip r:embed="rId9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AD20A" w14:textId="77777777" w:rsidR="004D462B" w:rsidRDefault="004D462B" w:rsidP="00263C9E">
      <w:pPr>
        <w:jc w:val="center"/>
      </w:pPr>
    </w:p>
    <w:p w14:paraId="33487F35" w14:textId="77777777" w:rsidR="004D462B" w:rsidRDefault="004D462B" w:rsidP="00263C9E"/>
    <w:p w14:paraId="7F44E93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9FA3E1E" wp14:editId="102E0913">
            <wp:extent cx="3130550" cy="2275840"/>
            <wp:effectExtent l="0" t="0" r="0" b="0"/>
            <wp:docPr id="1806" name="Picture 1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2"/>
                    <pic:cNvPicPr>
                      <a:picLocks noChangeAspect="1" noChangeArrowheads="1"/>
                    </pic:cNvPicPr>
                  </pic:nvPicPr>
                  <pic:blipFill>
                    <a:blip r:embed="rId9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408CD" w14:textId="77777777" w:rsidR="004D462B" w:rsidRDefault="004D462B" w:rsidP="00263C9E">
      <w:pPr>
        <w:jc w:val="center"/>
      </w:pPr>
    </w:p>
    <w:p w14:paraId="42C252E6" w14:textId="77777777" w:rsidR="004D462B" w:rsidRDefault="004D462B" w:rsidP="00263C9E">
      <w:pPr>
        <w:jc w:val="center"/>
      </w:pPr>
    </w:p>
    <w:p w14:paraId="33F324C3" w14:textId="77777777" w:rsidR="004D462B" w:rsidRDefault="004D462B" w:rsidP="00263C9E">
      <w:pPr>
        <w:jc w:val="center"/>
      </w:pPr>
    </w:p>
    <w:p w14:paraId="11D61333" w14:textId="77777777" w:rsidR="004D462B" w:rsidRDefault="004D462B" w:rsidP="006F3544"/>
    <w:p w14:paraId="5CAB548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11EE143" wp14:editId="28B4AC7F">
            <wp:extent cx="3130550" cy="2275840"/>
            <wp:effectExtent l="0" t="0" r="0" b="0"/>
            <wp:docPr id="1807" name="Picture 1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3"/>
                    <pic:cNvPicPr>
                      <a:picLocks noChangeAspect="1" noChangeArrowheads="1"/>
                    </pic:cNvPicPr>
                  </pic:nvPicPr>
                  <pic:blipFill>
                    <a:blip r:embed="rId9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5D5EB" w14:textId="77777777" w:rsidR="004D462B" w:rsidRDefault="004D462B" w:rsidP="00263C9E">
      <w:pPr>
        <w:jc w:val="center"/>
      </w:pPr>
    </w:p>
    <w:p w14:paraId="2D7C7848" w14:textId="77777777" w:rsidR="004D462B" w:rsidRDefault="004D462B" w:rsidP="00263C9E">
      <w:pPr>
        <w:jc w:val="center"/>
      </w:pPr>
    </w:p>
    <w:p w14:paraId="1B1F28D1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64A3FDB" wp14:editId="5980857B">
            <wp:extent cx="3130550" cy="2275840"/>
            <wp:effectExtent l="0" t="0" r="0" b="0"/>
            <wp:docPr id="1808" name="Picture 1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4"/>
                    <pic:cNvPicPr>
                      <a:picLocks noChangeAspect="1" noChangeArrowheads="1"/>
                    </pic:cNvPicPr>
                  </pic:nvPicPr>
                  <pic:blipFill>
                    <a:blip r:embed="rId9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D986B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19456" behindDoc="1" locked="0" layoutInCell="0" allowOverlap="1" wp14:anchorId="328DA01E" wp14:editId="7E446FF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0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B736F4E" id="AutoShape 5" o:spid="_x0000_s1026" style="position:absolute;margin-left:331.5pt;margin-top:0;width:382.7pt;height:269.3pt;z-index:-250497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XMn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HxXMn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8432" behindDoc="1" locked="0" layoutInCell="0" allowOverlap="1" wp14:anchorId="22886B77" wp14:editId="668F7D2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1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FD728B" id="AutoShape 4" o:spid="_x0000_s1026" style="position:absolute;margin-left:0;margin-top:0;width:382.7pt;height:269.3pt;z-index:-250498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7408" behindDoc="1" locked="0" layoutInCell="0" allowOverlap="1" wp14:anchorId="29C07771" wp14:editId="57B2E7B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1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1CF6FB" id="AutoShape 3" o:spid="_x0000_s1026" style="position:absolute;margin-left:331.5pt;margin-top:0;width:382.7pt;height:269.3pt;z-index:-250499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+OJ0b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6384" behindDoc="1" locked="0" layoutInCell="0" allowOverlap="1" wp14:anchorId="05704421" wp14:editId="3EF2680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E941DA8" id="AutoShape 2" o:spid="_x0000_s1026" style="position:absolute;margin-left:0;margin-top:0;width:382.7pt;height:269.3pt;z-index:-250500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fLSlj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87D071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48CA2CF" wp14:editId="524EE518">
            <wp:extent cx="3130550" cy="2275840"/>
            <wp:effectExtent l="0" t="0" r="0" b="0"/>
            <wp:docPr id="1813" name="Picture 1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5"/>
                    <pic:cNvPicPr>
                      <a:picLocks noChangeAspect="1" noChangeArrowheads="1"/>
                    </pic:cNvPicPr>
                  </pic:nvPicPr>
                  <pic:blipFill>
                    <a:blip r:embed="rId9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56BAC" w14:textId="77777777" w:rsidR="004D462B" w:rsidRDefault="004D462B" w:rsidP="00263C9E">
      <w:pPr>
        <w:jc w:val="center"/>
      </w:pPr>
    </w:p>
    <w:p w14:paraId="1C80846C" w14:textId="77777777" w:rsidR="004D462B" w:rsidRDefault="004D462B" w:rsidP="00263C9E"/>
    <w:p w14:paraId="0964DC0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7B7BA56" wp14:editId="1E744F4F">
            <wp:extent cx="3130550" cy="2275840"/>
            <wp:effectExtent l="0" t="0" r="0" b="0"/>
            <wp:docPr id="1814" name="Picture 1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6"/>
                    <pic:cNvPicPr>
                      <a:picLocks noChangeAspect="1" noChangeArrowheads="1"/>
                    </pic:cNvPicPr>
                  </pic:nvPicPr>
                  <pic:blipFill>
                    <a:blip r:embed="rId9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9EC9A" w14:textId="77777777" w:rsidR="004D462B" w:rsidRDefault="004D462B" w:rsidP="00263C9E">
      <w:pPr>
        <w:jc w:val="center"/>
      </w:pPr>
    </w:p>
    <w:p w14:paraId="7DD6DE02" w14:textId="77777777" w:rsidR="004D462B" w:rsidRDefault="004D462B" w:rsidP="00263C9E">
      <w:pPr>
        <w:jc w:val="center"/>
      </w:pPr>
    </w:p>
    <w:p w14:paraId="370FDB8D" w14:textId="77777777" w:rsidR="004D462B" w:rsidRDefault="004D462B" w:rsidP="00263C9E">
      <w:pPr>
        <w:jc w:val="center"/>
      </w:pPr>
    </w:p>
    <w:p w14:paraId="76668E8E" w14:textId="77777777" w:rsidR="004D462B" w:rsidRDefault="004D462B" w:rsidP="006F3544"/>
    <w:p w14:paraId="5777D1B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F1349E9" wp14:editId="52076309">
            <wp:extent cx="3130550" cy="2275840"/>
            <wp:effectExtent l="0" t="0" r="0" b="0"/>
            <wp:docPr id="1815" name="Picture 1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7"/>
                    <pic:cNvPicPr>
                      <a:picLocks noChangeAspect="1" noChangeArrowheads="1"/>
                    </pic:cNvPicPr>
                  </pic:nvPicPr>
                  <pic:blipFill>
                    <a:blip r:embed="rId9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59507" w14:textId="77777777" w:rsidR="004D462B" w:rsidRDefault="004D462B" w:rsidP="00263C9E">
      <w:pPr>
        <w:jc w:val="center"/>
      </w:pPr>
    </w:p>
    <w:p w14:paraId="1322F9D3" w14:textId="77777777" w:rsidR="004D462B" w:rsidRDefault="004D462B" w:rsidP="00263C9E">
      <w:pPr>
        <w:jc w:val="center"/>
      </w:pPr>
    </w:p>
    <w:p w14:paraId="3FD6C3AF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06F1F9F" wp14:editId="421CD7F3">
            <wp:extent cx="3130550" cy="2275840"/>
            <wp:effectExtent l="0" t="0" r="0" b="0"/>
            <wp:docPr id="1816" name="Picture 1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8"/>
                    <pic:cNvPicPr>
                      <a:picLocks noChangeAspect="1" noChangeArrowheads="1"/>
                    </pic:cNvPicPr>
                  </pic:nvPicPr>
                  <pic:blipFill>
                    <a:blip r:embed="rId9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DD49C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24576" behindDoc="1" locked="0" layoutInCell="0" allowOverlap="1" wp14:anchorId="6795602A" wp14:editId="68971D3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1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9C497E" id="AutoShape 5" o:spid="_x0000_s1026" style="position:absolute;margin-left:331.5pt;margin-top:0;width:382.7pt;height:269.3pt;z-index:-250491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pm5Oz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3552" behindDoc="1" locked="0" layoutInCell="0" allowOverlap="1" wp14:anchorId="0848F81D" wp14:editId="7263334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1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A96267" id="AutoShape 4" o:spid="_x0000_s1026" style="position:absolute;margin-left:0;margin-top:0;width:382.7pt;height:269.3pt;z-index:-250492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JhU4Ks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2528" behindDoc="1" locked="0" layoutInCell="0" allowOverlap="1" wp14:anchorId="62B3BE61" wp14:editId="249B6C1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F27B0B6" id="AutoShape 3" o:spid="_x0000_s1026" style="position:absolute;margin-left:331.5pt;margin-top:0;width:382.7pt;height:269.3pt;z-index:-250493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nlQYW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1504" behindDoc="1" locked="0" layoutInCell="0" allowOverlap="1" wp14:anchorId="798DF0C3" wp14:editId="555A5D3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2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124E86" id="AutoShape 2" o:spid="_x0000_s1026" style="position:absolute;margin-left:0;margin-top:0;width:382.7pt;height:269.3pt;z-index:-250494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CwQcoQ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C723BD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6B6712E" wp14:editId="2020AAA9">
            <wp:extent cx="3130550" cy="2275840"/>
            <wp:effectExtent l="0" t="0" r="0" b="0"/>
            <wp:docPr id="1821" name="Picture 1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9"/>
                    <pic:cNvPicPr>
                      <a:picLocks noChangeAspect="1" noChangeArrowheads="1"/>
                    </pic:cNvPicPr>
                  </pic:nvPicPr>
                  <pic:blipFill>
                    <a:blip r:embed="rId9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D7DEA" w14:textId="77777777" w:rsidR="004D462B" w:rsidRDefault="004D462B" w:rsidP="00263C9E">
      <w:pPr>
        <w:jc w:val="center"/>
      </w:pPr>
    </w:p>
    <w:p w14:paraId="048474D2" w14:textId="77777777" w:rsidR="004D462B" w:rsidRDefault="004D462B" w:rsidP="00263C9E"/>
    <w:p w14:paraId="688244A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03FCAAC" wp14:editId="4A4EE194">
            <wp:extent cx="3130550" cy="2275840"/>
            <wp:effectExtent l="0" t="0" r="0" b="0"/>
            <wp:docPr id="1822" name="Picture 1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0"/>
                    <pic:cNvPicPr>
                      <a:picLocks noChangeAspect="1" noChangeArrowheads="1"/>
                    </pic:cNvPicPr>
                  </pic:nvPicPr>
                  <pic:blipFill>
                    <a:blip r:embed="rId9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17703" w14:textId="77777777" w:rsidR="004D462B" w:rsidRDefault="004D462B" w:rsidP="00263C9E">
      <w:pPr>
        <w:jc w:val="center"/>
      </w:pPr>
    </w:p>
    <w:p w14:paraId="2F8FA9F3" w14:textId="77777777" w:rsidR="004D462B" w:rsidRDefault="004D462B" w:rsidP="00263C9E">
      <w:pPr>
        <w:jc w:val="center"/>
      </w:pPr>
    </w:p>
    <w:p w14:paraId="35778C6B" w14:textId="77777777" w:rsidR="004D462B" w:rsidRDefault="004D462B" w:rsidP="00263C9E">
      <w:pPr>
        <w:jc w:val="center"/>
      </w:pPr>
    </w:p>
    <w:p w14:paraId="4652C71A" w14:textId="77777777" w:rsidR="004D462B" w:rsidRDefault="004D462B" w:rsidP="006F3544"/>
    <w:p w14:paraId="70AD0F4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F30D457" wp14:editId="1F4EE4D3">
            <wp:extent cx="3130550" cy="2275840"/>
            <wp:effectExtent l="0" t="0" r="0" b="0"/>
            <wp:docPr id="1823" name="Picture 1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1"/>
                    <pic:cNvPicPr>
                      <a:picLocks noChangeAspect="1" noChangeArrowheads="1"/>
                    </pic:cNvPicPr>
                  </pic:nvPicPr>
                  <pic:blipFill>
                    <a:blip r:embed="rId9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0FB87" w14:textId="77777777" w:rsidR="004D462B" w:rsidRDefault="004D462B" w:rsidP="00263C9E">
      <w:pPr>
        <w:jc w:val="center"/>
      </w:pPr>
    </w:p>
    <w:p w14:paraId="042E3BF2" w14:textId="77777777" w:rsidR="004D462B" w:rsidRDefault="004D462B" w:rsidP="00263C9E">
      <w:pPr>
        <w:jc w:val="center"/>
      </w:pPr>
    </w:p>
    <w:p w14:paraId="7CBE547B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0AD369D" wp14:editId="0014F536">
            <wp:extent cx="3130550" cy="2275840"/>
            <wp:effectExtent l="0" t="0" r="0" b="0"/>
            <wp:docPr id="1824" name="Picture 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2"/>
                    <pic:cNvPicPr>
                      <a:picLocks noChangeAspect="1" noChangeArrowheads="1"/>
                    </pic:cNvPicPr>
                  </pic:nvPicPr>
                  <pic:blipFill>
                    <a:blip r:embed="rId9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BDAE9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29696" behindDoc="1" locked="0" layoutInCell="0" allowOverlap="1" wp14:anchorId="3F0FD9BB" wp14:editId="5E20AED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2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9884736" id="AutoShape 5" o:spid="_x0000_s1026" style="position:absolute;margin-left:331.5pt;margin-top:0;width:382.7pt;height:269.3pt;z-index:-250486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apshU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8672" behindDoc="1" locked="0" layoutInCell="0" allowOverlap="1" wp14:anchorId="26E0D975" wp14:editId="1B03257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2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3394F4A" id="AutoShape 4" o:spid="_x0000_s1026" style="position:absolute;margin-left:0;margin-top:0;width:382.7pt;height:269.3pt;z-index:-250487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7s3w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7648" behindDoc="1" locked="0" layoutInCell="0" allowOverlap="1" wp14:anchorId="62BFFB8C" wp14:editId="7A221D1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2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CB93F4D" id="AutoShape 3" o:spid="_x0000_s1026" style="position:absolute;margin-left:331.5pt;margin-top:0;width:382.7pt;height:269.3pt;z-index:-250488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4TcLAIAADo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fbOE3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6624" behindDoc="1" locked="0" layoutInCell="0" allowOverlap="1" wp14:anchorId="09C32FDD" wp14:editId="200FD46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2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D9D527" id="AutoShape 2" o:spid="_x0000_s1026" style="position:absolute;margin-left:0;margin-top:0;width:382.7pt;height:269.3pt;z-index:-250489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MfPf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DC9E99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A553AB5" wp14:editId="52B9F4D0">
            <wp:extent cx="3130550" cy="2275840"/>
            <wp:effectExtent l="0" t="0" r="0" b="0"/>
            <wp:docPr id="1829" name="Picture 1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3"/>
                    <pic:cNvPicPr>
                      <a:picLocks noChangeAspect="1" noChangeArrowheads="1"/>
                    </pic:cNvPicPr>
                  </pic:nvPicPr>
                  <pic:blipFill>
                    <a:blip r:embed="rId9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35AF7" w14:textId="77777777" w:rsidR="004D462B" w:rsidRDefault="004D462B" w:rsidP="00263C9E">
      <w:pPr>
        <w:jc w:val="center"/>
      </w:pPr>
    </w:p>
    <w:p w14:paraId="2F957B0A" w14:textId="77777777" w:rsidR="004D462B" w:rsidRDefault="004D462B" w:rsidP="00263C9E"/>
    <w:p w14:paraId="149E092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2F1BF35" wp14:editId="4F412075">
            <wp:extent cx="3130550" cy="2275840"/>
            <wp:effectExtent l="0" t="0" r="0" b="0"/>
            <wp:docPr id="1830" name="Picture 1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4"/>
                    <pic:cNvPicPr>
                      <a:picLocks noChangeAspect="1" noChangeArrowheads="1"/>
                    </pic:cNvPicPr>
                  </pic:nvPicPr>
                  <pic:blipFill>
                    <a:blip r:embed="rId9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1BA78" w14:textId="77777777" w:rsidR="004D462B" w:rsidRDefault="004D462B" w:rsidP="00263C9E">
      <w:pPr>
        <w:jc w:val="center"/>
      </w:pPr>
    </w:p>
    <w:p w14:paraId="41EB41E5" w14:textId="77777777" w:rsidR="004D462B" w:rsidRDefault="004D462B" w:rsidP="00263C9E">
      <w:pPr>
        <w:jc w:val="center"/>
      </w:pPr>
    </w:p>
    <w:p w14:paraId="794BBFC9" w14:textId="77777777" w:rsidR="004D462B" w:rsidRDefault="004D462B" w:rsidP="00263C9E">
      <w:pPr>
        <w:jc w:val="center"/>
      </w:pPr>
    </w:p>
    <w:p w14:paraId="6A097ACD" w14:textId="77777777" w:rsidR="004D462B" w:rsidRDefault="004D462B" w:rsidP="006F3544"/>
    <w:p w14:paraId="08B9033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086F7EE" wp14:editId="24E22D9E">
            <wp:extent cx="3130550" cy="2275840"/>
            <wp:effectExtent l="0" t="0" r="0" b="0"/>
            <wp:docPr id="1831" name="Picture 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5"/>
                    <pic:cNvPicPr>
                      <a:picLocks noChangeAspect="1" noChangeArrowheads="1"/>
                    </pic:cNvPicPr>
                  </pic:nvPicPr>
                  <pic:blipFill>
                    <a:blip r:embed="rId9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BED74" w14:textId="77777777" w:rsidR="004D462B" w:rsidRDefault="004D462B" w:rsidP="00263C9E">
      <w:pPr>
        <w:jc w:val="center"/>
      </w:pPr>
    </w:p>
    <w:p w14:paraId="10914AA5" w14:textId="77777777" w:rsidR="004D462B" w:rsidRDefault="004D462B" w:rsidP="00263C9E">
      <w:pPr>
        <w:jc w:val="center"/>
      </w:pPr>
    </w:p>
    <w:p w14:paraId="30E944B4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3FCDD2B" wp14:editId="66BD7B22">
            <wp:extent cx="3130550" cy="2275840"/>
            <wp:effectExtent l="0" t="0" r="0" b="0"/>
            <wp:docPr id="1832" name="Picture 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6"/>
                    <pic:cNvPicPr>
                      <a:picLocks noChangeAspect="1" noChangeArrowheads="1"/>
                    </pic:cNvPicPr>
                  </pic:nvPicPr>
                  <pic:blipFill>
                    <a:blip r:embed="rId9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D8008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34816" behindDoc="1" locked="0" layoutInCell="0" allowOverlap="1" wp14:anchorId="0E29B041" wp14:editId="705B6C7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3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ACBB05" id="AutoShape 5" o:spid="_x0000_s1026" style="position:absolute;margin-left:331.5pt;margin-top:0;width:382.7pt;height:269.3pt;z-index:-250481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lJStg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3792" behindDoc="1" locked="0" layoutInCell="0" allowOverlap="1" wp14:anchorId="7E5D6D5E" wp14:editId="6139A27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3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9E5A3B" id="AutoShape 4" o:spid="_x0000_s1026" style="position:absolute;margin-left:0;margin-top:0;width:382.7pt;height:269.3pt;z-index:-250482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FN1vY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2768" behindDoc="1" locked="0" layoutInCell="0" allowOverlap="1" wp14:anchorId="7B1A77AF" wp14:editId="416E673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3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D1E53B3" id="AutoShape 3" o:spid="_x0000_s1026" style="position:absolute;margin-left:331.5pt;margin-top:0;width:382.7pt;height:269.3pt;z-index:-250483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wzejK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1744" behindDoc="1" locked="0" layoutInCell="0" allowOverlap="1" wp14:anchorId="437A7F86" wp14:editId="4D7B09A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3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DBBD83" id="AutoShape 2" o:spid="_x0000_s1026" style="position:absolute;margin-left:0;margin-top:0;width:382.7pt;height:269.3pt;z-index:-250484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oiIXU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B25C08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42E1A92" wp14:editId="77BE10C7">
            <wp:extent cx="3130550" cy="2275840"/>
            <wp:effectExtent l="0" t="0" r="0" b="0"/>
            <wp:docPr id="1837" name="Picture 1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7"/>
                    <pic:cNvPicPr>
                      <a:picLocks noChangeAspect="1" noChangeArrowheads="1"/>
                    </pic:cNvPicPr>
                  </pic:nvPicPr>
                  <pic:blipFill>
                    <a:blip r:embed="rId9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793D8" w14:textId="77777777" w:rsidR="004D462B" w:rsidRDefault="004D462B" w:rsidP="00263C9E">
      <w:pPr>
        <w:jc w:val="center"/>
      </w:pPr>
    </w:p>
    <w:p w14:paraId="64CFA407" w14:textId="77777777" w:rsidR="004D462B" w:rsidRDefault="004D462B" w:rsidP="00263C9E"/>
    <w:p w14:paraId="0CD4833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19695E8" wp14:editId="1901C99D">
            <wp:extent cx="3130550" cy="2275840"/>
            <wp:effectExtent l="0" t="0" r="0" b="0"/>
            <wp:docPr id="1838" name="Picture 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8"/>
                    <pic:cNvPicPr>
                      <a:picLocks noChangeAspect="1" noChangeArrowheads="1"/>
                    </pic:cNvPicPr>
                  </pic:nvPicPr>
                  <pic:blipFill>
                    <a:blip r:embed="rId9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B0403" w14:textId="77777777" w:rsidR="004D462B" w:rsidRDefault="004D462B" w:rsidP="00263C9E">
      <w:pPr>
        <w:jc w:val="center"/>
      </w:pPr>
    </w:p>
    <w:p w14:paraId="5495CCEB" w14:textId="77777777" w:rsidR="004D462B" w:rsidRDefault="004D462B" w:rsidP="00263C9E">
      <w:pPr>
        <w:jc w:val="center"/>
      </w:pPr>
    </w:p>
    <w:p w14:paraId="11E32772" w14:textId="77777777" w:rsidR="004D462B" w:rsidRDefault="004D462B" w:rsidP="00263C9E">
      <w:pPr>
        <w:jc w:val="center"/>
      </w:pPr>
    </w:p>
    <w:p w14:paraId="526CEC3F" w14:textId="77777777" w:rsidR="004D462B" w:rsidRDefault="004D462B" w:rsidP="006F3544"/>
    <w:p w14:paraId="37B010B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4A047D3" wp14:editId="43F067E8">
            <wp:extent cx="3130550" cy="2275840"/>
            <wp:effectExtent l="0" t="0" r="0" b="0"/>
            <wp:docPr id="1839" name="Picture 1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9"/>
                    <pic:cNvPicPr>
                      <a:picLocks noChangeAspect="1" noChangeArrowheads="1"/>
                    </pic:cNvPicPr>
                  </pic:nvPicPr>
                  <pic:blipFill>
                    <a:blip r:embed="rId9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D2E0A" w14:textId="77777777" w:rsidR="004D462B" w:rsidRDefault="004D462B" w:rsidP="00263C9E">
      <w:pPr>
        <w:jc w:val="center"/>
      </w:pPr>
    </w:p>
    <w:p w14:paraId="755C2A5E" w14:textId="77777777" w:rsidR="004D462B" w:rsidRDefault="004D462B" w:rsidP="00263C9E">
      <w:pPr>
        <w:jc w:val="center"/>
      </w:pPr>
    </w:p>
    <w:p w14:paraId="6BD25859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8CF0BAA" wp14:editId="39FF778A">
            <wp:extent cx="3130550" cy="2275840"/>
            <wp:effectExtent l="0" t="0" r="0" b="0"/>
            <wp:docPr id="1840" name="Picture 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0"/>
                    <pic:cNvPicPr>
                      <a:picLocks noChangeAspect="1" noChangeArrowheads="1"/>
                    </pic:cNvPicPr>
                  </pic:nvPicPr>
                  <pic:blipFill>
                    <a:blip r:embed="rId9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4670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39936" behindDoc="1" locked="0" layoutInCell="0" allowOverlap="1" wp14:anchorId="1899A980" wp14:editId="5A084819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4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C70972" id="AutoShape 5" o:spid="_x0000_s1026" style="position:absolute;margin-left:331.5pt;margin-top:0;width:382.7pt;height:269.3pt;z-index:-250476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w9B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92w9B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8912" behindDoc="1" locked="0" layoutInCell="0" allowOverlap="1" wp14:anchorId="0AC2D48E" wp14:editId="6F610D8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4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948ECC" id="AutoShape 4" o:spid="_x0000_s1026" style="position:absolute;margin-left:0;margin-top:0;width:382.7pt;height:269.3pt;z-index:-250477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rs5KwIAADo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czrs5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7888" behindDoc="1" locked="0" layoutInCell="0" allowOverlap="1" wp14:anchorId="7950A185" wp14:editId="2551756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4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19F9A9" id="AutoShape 3" o:spid="_x0000_s1026" style="position:absolute;margin-left:331.5pt;margin-top:0;width:382.7pt;height:269.3pt;z-index:-250478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Ws5Dy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6864" behindDoc="1" locked="0" layoutInCell="0" allowOverlap="1" wp14:anchorId="41120DFE" wp14:editId="6CAFA2B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4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9906F5" id="AutoShape 2" o:spid="_x0000_s1026" style="position:absolute;margin-left:0;margin-top:0;width:382.7pt;height:269.3pt;z-index:-250479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bWRKwIAADo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LbbWR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65F3D7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90301DB" wp14:editId="736AF643">
            <wp:extent cx="3130550" cy="2275840"/>
            <wp:effectExtent l="0" t="0" r="0" b="0"/>
            <wp:docPr id="1845" name="Picture 1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1"/>
                    <pic:cNvPicPr>
                      <a:picLocks noChangeAspect="1" noChangeArrowheads="1"/>
                    </pic:cNvPicPr>
                  </pic:nvPicPr>
                  <pic:blipFill>
                    <a:blip r:embed="rId9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68F32" w14:textId="77777777" w:rsidR="004D462B" w:rsidRDefault="004D462B" w:rsidP="00263C9E">
      <w:pPr>
        <w:jc w:val="center"/>
      </w:pPr>
    </w:p>
    <w:p w14:paraId="62704036" w14:textId="77777777" w:rsidR="004D462B" w:rsidRDefault="004D462B" w:rsidP="00263C9E"/>
    <w:p w14:paraId="075C49A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9766205" wp14:editId="7D9B596A">
            <wp:extent cx="3130550" cy="2275840"/>
            <wp:effectExtent l="0" t="0" r="0" b="0"/>
            <wp:docPr id="1846" name="Picture 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2"/>
                    <pic:cNvPicPr>
                      <a:picLocks noChangeAspect="1" noChangeArrowheads="1"/>
                    </pic:cNvPicPr>
                  </pic:nvPicPr>
                  <pic:blipFill>
                    <a:blip r:embed="rId9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29D66" w14:textId="77777777" w:rsidR="004D462B" w:rsidRDefault="004D462B" w:rsidP="00263C9E">
      <w:pPr>
        <w:jc w:val="center"/>
      </w:pPr>
    </w:p>
    <w:p w14:paraId="7FDD5D6B" w14:textId="77777777" w:rsidR="004D462B" w:rsidRDefault="004D462B" w:rsidP="00263C9E">
      <w:pPr>
        <w:jc w:val="center"/>
      </w:pPr>
    </w:p>
    <w:p w14:paraId="6A55CC60" w14:textId="77777777" w:rsidR="004D462B" w:rsidRDefault="004D462B" w:rsidP="00263C9E">
      <w:pPr>
        <w:jc w:val="center"/>
      </w:pPr>
    </w:p>
    <w:p w14:paraId="788E7E7A" w14:textId="77777777" w:rsidR="004D462B" w:rsidRDefault="004D462B" w:rsidP="006F3544"/>
    <w:p w14:paraId="0D96F4F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BC24486" wp14:editId="76CB9CD2">
            <wp:extent cx="3130550" cy="2275840"/>
            <wp:effectExtent l="0" t="0" r="0" b="0"/>
            <wp:docPr id="1847" name="Picture 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3"/>
                    <pic:cNvPicPr>
                      <a:picLocks noChangeAspect="1" noChangeArrowheads="1"/>
                    </pic:cNvPicPr>
                  </pic:nvPicPr>
                  <pic:blipFill>
                    <a:blip r:embed="rId9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0C899" w14:textId="77777777" w:rsidR="004D462B" w:rsidRDefault="004D462B" w:rsidP="00263C9E">
      <w:pPr>
        <w:jc w:val="center"/>
      </w:pPr>
    </w:p>
    <w:p w14:paraId="175C951D" w14:textId="77777777" w:rsidR="004D462B" w:rsidRDefault="004D462B" w:rsidP="00263C9E">
      <w:pPr>
        <w:jc w:val="center"/>
      </w:pPr>
    </w:p>
    <w:p w14:paraId="55D13301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C4C23D0" wp14:editId="1006E8C3">
            <wp:extent cx="3130550" cy="2275840"/>
            <wp:effectExtent l="0" t="0" r="0" b="0"/>
            <wp:docPr id="1848" name="Picture 1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4"/>
                    <pic:cNvPicPr>
                      <a:picLocks noChangeAspect="1" noChangeArrowheads="1"/>
                    </pic:cNvPicPr>
                  </pic:nvPicPr>
                  <pic:blipFill>
                    <a:blip r:embed="rId9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E936A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45056" behindDoc="1" locked="0" layoutInCell="0" allowOverlap="1" wp14:anchorId="741C409A" wp14:editId="7AE743E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4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CDA9A82" id="AutoShape 5" o:spid="_x0000_s1026" style="position:absolute;margin-left:331.5pt;margin-top:0;width:382.7pt;height:269.3pt;z-index:-250471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dt4oB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4032" behindDoc="1" locked="0" layoutInCell="0" allowOverlap="1" wp14:anchorId="152443B1" wp14:editId="2B45AA41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5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9292F51" id="AutoShape 4" o:spid="_x0000_s1026" style="position:absolute;margin-left:0;margin-top:0;width:382.7pt;height:269.3pt;z-index:-250472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pzN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iSpzN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3008" behindDoc="1" locked="0" layoutInCell="0" allowOverlap="1" wp14:anchorId="2AA147FF" wp14:editId="0853C6F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5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8A2766" id="AutoShape 3" o:spid="_x0000_s1026" style="position:absolute;margin-left:331.5pt;margin-top:0;width:382.7pt;height:269.3pt;z-index:-250473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5EpkP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1984" behindDoc="1" locked="0" layoutInCell="0" allowOverlap="1" wp14:anchorId="11040C6E" wp14:editId="635D9B9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5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885C9A7" id="AutoShape 2" o:spid="_x0000_s1026" style="position:absolute;margin-left:0;margin-top:0;width:382.7pt;height:269.3pt;z-index:-250474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FX9BF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3F8A327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927FD6D" wp14:editId="2E321032">
            <wp:extent cx="3130550" cy="2275840"/>
            <wp:effectExtent l="0" t="0" r="0" b="0"/>
            <wp:docPr id="1853" name="Picture 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5"/>
                    <pic:cNvPicPr>
                      <a:picLocks noChangeAspect="1" noChangeArrowheads="1"/>
                    </pic:cNvPicPr>
                  </pic:nvPicPr>
                  <pic:blipFill>
                    <a:blip r:embed="rId9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F84E2" w14:textId="77777777" w:rsidR="004D462B" w:rsidRDefault="004D462B" w:rsidP="00263C9E">
      <w:pPr>
        <w:jc w:val="center"/>
      </w:pPr>
    </w:p>
    <w:p w14:paraId="555990AA" w14:textId="77777777" w:rsidR="004D462B" w:rsidRDefault="004D462B" w:rsidP="00263C9E"/>
    <w:p w14:paraId="680FBD4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1A42096" wp14:editId="2082ECD7">
            <wp:extent cx="3130550" cy="2275840"/>
            <wp:effectExtent l="0" t="0" r="0" b="0"/>
            <wp:docPr id="1854" name="Picture 1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6"/>
                    <pic:cNvPicPr>
                      <a:picLocks noChangeAspect="1" noChangeArrowheads="1"/>
                    </pic:cNvPicPr>
                  </pic:nvPicPr>
                  <pic:blipFill>
                    <a:blip r:embed="rId9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DE9E5" w14:textId="77777777" w:rsidR="004D462B" w:rsidRDefault="004D462B" w:rsidP="00263C9E">
      <w:pPr>
        <w:jc w:val="center"/>
      </w:pPr>
    </w:p>
    <w:p w14:paraId="6262D580" w14:textId="77777777" w:rsidR="004D462B" w:rsidRDefault="004D462B" w:rsidP="00263C9E">
      <w:pPr>
        <w:jc w:val="center"/>
      </w:pPr>
    </w:p>
    <w:p w14:paraId="04A56B24" w14:textId="77777777" w:rsidR="004D462B" w:rsidRDefault="004D462B" w:rsidP="00263C9E">
      <w:pPr>
        <w:jc w:val="center"/>
      </w:pPr>
    </w:p>
    <w:p w14:paraId="590BFD2C" w14:textId="77777777" w:rsidR="004D462B" w:rsidRDefault="004D462B" w:rsidP="006F3544"/>
    <w:p w14:paraId="3BFC6A8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9C4BF7B" wp14:editId="6BF2C78B">
            <wp:extent cx="3130550" cy="2275840"/>
            <wp:effectExtent l="0" t="0" r="0" b="0"/>
            <wp:docPr id="1855" name="Picture 1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7"/>
                    <pic:cNvPicPr>
                      <a:picLocks noChangeAspect="1" noChangeArrowheads="1"/>
                    </pic:cNvPicPr>
                  </pic:nvPicPr>
                  <pic:blipFill>
                    <a:blip r:embed="rId9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0C72A" w14:textId="77777777" w:rsidR="004D462B" w:rsidRDefault="004D462B" w:rsidP="00263C9E">
      <w:pPr>
        <w:jc w:val="center"/>
      </w:pPr>
    </w:p>
    <w:p w14:paraId="16358095" w14:textId="77777777" w:rsidR="004D462B" w:rsidRDefault="004D462B" w:rsidP="00263C9E">
      <w:pPr>
        <w:jc w:val="center"/>
      </w:pPr>
    </w:p>
    <w:p w14:paraId="1D92A44E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BDE14FB" wp14:editId="71D7DA31">
            <wp:extent cx="3130550" cy="2275840"/>
            <wp:effectExtent l="0" t="0" r="0" b="0"/>
            <wp:docPr id="1856" name="Picture 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8"/>
                    <pic:cNvPicPr>
                      <a:picLocks noChangeAspect="1" noChangeArrowheads="1"/>
                    </pic:cNvPicPr>
                  </pic:nvPicPr>
                  <pic:blipFill>
                    <a:blip r:embed="rId9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60573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50176" behindDoc="1" locked="0" layoutInCell="0" allowOverlap="1" wp14:anchorId="00DA710E" wp14:editId="572FE54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5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5C5B81" id="AutoShape 5" o:spid="_x0000_s1026" style="position:absolute;margin-left:331.5pt;margin-top:0;width:382.7pt;height:269.3pt;z-index:-250466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z6WqV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9152" behindDoc="1" locked="0" layoutInCell="0" allowOverlap="1" wp14:anchorId="637AA6CF" wp14:editId="735E415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5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FBD31DC" id="AutoShape 4" o:spid="_x0000_s1026" style="position:absolute;margin-left:0;margin-top:0;width:382.7pt;height:269.3pt;z-index:-250467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CJhmN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8128" behindDoc="1" locked="0" layoutInCell="0" allowOverlap="1" wp14:anchorId="01FDA743" wp14:editId="7B06642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5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11A7CC1" id="AutoShape 3" o:spid="_x0000_s1026" style="position:absolute;margin-left:331.5pt;margin-top:0;width:382.7pt;height:269.3pt;z-index:-250468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hCbhf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7104" behindDoc="1" locked="0" layoutInCell="0" allowOverlap="1" wp14:anchorId="3F3DB39E" wp14:editId="3D2097D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6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BBD739" id="AutoShape 2" o:spid="_x0000_s1026" style="position:absolute;margin-left:0;margin-top:0;width:382.7pt;height:269.3pt;z-index:-250469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DZii6I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AFBE0B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66D7B48" wp14:editId="511F35C6">
            <wp:extent cx="3130550" cy="2275840"/>
            <wp:effectExtent l="0" t="0" r="0" b="0"/>
            <wp:docPr id="1861" name="Picture 1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9"/>
                    <pic:cNvPicPr>
                      <a:picLocks noChangeAspect="1" noChangeArrowheads="1"/>
                    </pic:cNvPicPr>
                  </pic:nvPicPr>
                  <pic:blipFill>
                    <a:blip r:embed="rId9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7F749" w14:textId="77777777" w:rsidR="004D462B" w:rsidRDefault="004D462B" w:rsidP="00263C9E">
      <w:pPr>
        <w:jc w:val="center"/>
      </w:pPr>
    </w:p>
    <w:p w14:paraId="6D0697A3" w14:textId="77777777" w:rsidR="004D462B" w:rsidRDefault="004D462B" w:rsidP="00263C9E"/>
    <w:p w14:paraId="30F44C8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55EC4BF" wp14:editId="0FAEA8BC">
            <wp:extent cx="3130550" cy="2275840"/>
            <wp:effectExtent l="0" t="0" r="0" b="0"/>
            <wp:docPr id="1862" name="Picture 1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0"/>
                    <pic:cNvPicPr>
                      <a:picLocks noChangeAspect="1" noChangeArrowheads="1"/>
                    </pic:cNvPicPr>
                  </pic:nvPicPr>
                  <pic:blipFill>
                    <a:blip r:embed="rId9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91B95" w14:textId="77777777" w:rsidR="004D462B" w:rsidRDefault="004D462B" w:rsidP="00263C9E">
      <w:pPr>
        <w:jc w:val="center"/>
      </w:pPr>
    </w:p>
    <w:p w14:paraId="6F13E79C" w14:textId="77777777" w:rsidR="004D462B" w:rsidRDefault="004D462B" w:rsidP="00263C9E">
      <w:pPr>
        <w:jc w:val="center"/>
      </w:pPr>
    </w:p>
    <w:p w14:paraId="69A94C9F" w14:textId="77777777" w:rsidR="004D462B" w:rsidRDefault="004D462B" w:rsidP="00263C9E">
      <w:pPr>
        <w:jc w:val="center"/>
      </w:pPr>
    </w:p>
    <w:p w14:paraId="1EED60D5" w14:textId="77777777" w:rsidR="004D462B" w:rsidRDefault="004D462B" w:rsidP="006F3544"/>
    <w:p w14:paraId="13A88287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A8BE381" wp14:editId="23A38FFA">
            <wp:extent cx="3130550" cy="2275840"/>
            <wp:effectExtent l="0" t="0" r="0" b="0"/>
            <wp:docPr id="1863" name="Picture 1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1"/>
                    <pic:cNvPicPr>
                      <a:picLocks noChangeAspect="1" noChangeArrowheads="1"/>
                    </pic:cNvPicPr>
                  </pic:nvPicPr>
                  <pic:blipFill>
                    <a:blip r:embed="rId9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442E5" w14:textId="77777777" w:rsidR="004D462B" w:rsidRDefault="004D462B" w:rsidP="00263C9E">
      <w:pPr>
        <w:jc w:val="center"/>
      </w:pPr>
    </w:p>
    <w:p w14:paraId="32A71A77" w14:textId="77777777" w:rsidR="004D462B" w:rsidRDefault="004D462B" w:rsidP="00263C9E">
      <w:pPr>
        <w:jc w:val="center"/>
      </w:pPr>
    </w:p>
    <w:p w14:paraId="4FAF27D0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4D72191" wp14:editId="5C2F96E9">
            <wp:extent cx="3130550" cy="2275840"/>
            <wp:effectExtent l="0" t="0" r="0" b="0"/>
            <wp:docPr id="1864" name="Picture 1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2"/>
                    <pic:cNvPicPr>
                      <a:picLocks noChangeAspect="1" noChangeArrowheads="1"/>
                    </pic:cNvPicPr>
                  </pic:nvPicPr>
                  <pic:blipFill>
                    <a:blip r:embed="rId9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73593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55296" behindDoc="1" locked="0" layoutInCell="0" allowOverlap="1" wp14:anchorId="28BD3D51" wp14:editId="7EE609A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6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A56B38" id="AutoShape 5" o:spid="_x0000_s1026" style="position:absolute;margin-left:331.5pt;margin-top:0;width:382.7pt;height:269.3pt;z-index:-250461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A1DFy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4272" behindDoc="1" locked="0" layoutInCell="0" allowOverlap="1" wp14:anchorId="5A0CC1C7" wp14:editId="3672CA0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6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B8C211" id="AutoShape 4" o:spid="_x0000_s1026" style="position:absolute;margin-left:0;margin-top:0;width:382.7pt;height:269.3pt;z-index:-250462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hwYUK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3248" behindDoc="1" locked="0" layoutInCell="0" allowOverlap="1" wp14:anchorId="6CBD6D78" wp14:editId="3A1D894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6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B26292" id="AutoShape 3" o:spid="_x0000_s1026" style="position:absolute;margin-left:331.5pt;margin-top:0;width:382.7pt;height:269.3pt;z-index:-250463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Z8F9+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2224" behindDoc="1" locked="0" layoutInCell="0" allowOverlap="1" wp14:anchorId="1A277BC6" wp14:editId="77C429C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6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F706EB5" id="AutoShape 2" o:spid="_x0000_s1026" style="position:absolute;margin-left:0;margin-top:0;width:382.7pt;height:269.3pt;z-index:-250464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WDg7i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CEF082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B82AE40" wp14:editId="1F639EB3">
            <wp:extent cx="3130550" cy="2275840"/>
            <wp:effectExtent l="0" t="0" r="0" b="0"/>
            <wp:docPr id="1869" name="Picture 1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3"/>
                    <pic:cNvPicPr>
                      <a:picLocks noChangeAspect="1" noChangeArrowheads="1"/>
                    </pic:cNvPicPr>
                  </pic:nvPicPr>
                  <pic:blipFill>
                    <a:blip r:embed="rId9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92333" w14:textId="77777777" w:rsidR="004D462B" w:rsidRDefault="004D462B" w:rsidP="00263C9E">
      <w:pPr>
        <w:jc w:val="center"/>
      </w:pPr>
    </w:p>
    <w:p w14:paraId="546843C0" w14:textId="77777777" w:rsidR="004D462B" w:rsidRDefault="004D462B" w:rsidP="00263C9E"/>
    <w:p w14:paraId="3EFC101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BCBFD83" wp14:editId="6BC9652D">
            <wp:extent cx="3130550" cy="2275840"/>
            <wp:effectExtent l="0" t="0" r="0" b="0"/>
            <wp:docPr id="1870" name="Picture 1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4"/>
                    <pic:cNvPicPr>
                      <a:picLocks noChangeAspect="1" noChangeArrowheads="1"/>
                    </pic:cNvPicPr>
                  </pic:nvPicPr>
                  <pic:blipFill>
                    <a:blip r:embed="rId9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1248E" w14:textId="77777777" w:rsidR="004D462B" w:rsidRDefault="004D462B" w:rsidP="00263C9E">
      <w:pPr>
        <w:jc w:val="center"/>
      </w:pPr>
    </w:p>
    <w:p w14:paraId="31E44742" w14:textId="77777777" w:rsidR="004D462B" w:rsidRDefault="004D462B" w:rsidP="00263C9E">
      <w:pPr>
        <w:jc w:val="center"/>
      </w:pPr>
    </w:p>
    <w:p w14:paraId="1D8E897E" w14:textId="77777777" w:rsidR="004D462B" w:rsidRDefault="004D462B" w:rsidP="00263C9E">
      <w:pPr>
        <w:jc w:val="center"/>
      </w:pPr>
    </w:p>
    <w:p w14:paraId="003D6A70" w14:textId="77777777" w:rsidR="004D462B" w:rsidRDefault="004D462B" w:rsidP="006F3544"/>
    <w:p w14:paraId="4F28FEF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83B6057" wp14:editId="08EBC027">
            <wp:extent cx="3130550" cy="2275840"/>
            <wp:effectExtent l="0" t="0" r="0" b="0"/>
            <wp:docPr id="1871" name="Picture 1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5"/>
                    <pic:cNvPicPr>
                      <a:picLocks noChangeAspect="1" noChangeArrowheads="1"/>
                    </pic:cNvPicPr>
                  </pic:nvPicPr>
                  <pic:blipFill>
                    <a:blip r:embed="rId9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B0181" w14:textId="77777777" w:rsidR="004D462B" w:rsidRDefault="004D462B" w:rsidP="00263C9E">
      <w:pPr>
        <w:jc w:val="center"/>
      </w:pPr>
    </w:p>
    <w:p w14:paraId="7105B908" w14:textId="77777777" w:rsidR="004D462B" w:rsidRDefault="004D462B" w:rsidP="00263C9E">
      <w:pPr>
        <w:jc w:val="center"/>
      </w:pPr>
    </w:p>
    <w:p w14:paraId="03985BD3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73743C6" wp14:editId="7E2FF830">
            <wp:extent cx="3130550" cy="2275840"/>
            <wp:effectExtent l="0" t="0" r="0" b="0"/>
            <wp:docPr id="1872" name="Picture 1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6"/>
                    <pic:cNvPicPr>
                      <a:picLocks noChangeAspect="1" noChangeArrowheads="1"/>
                    </pic:cNvPicPr>
                  </pic:nvPicPr>
                  <pic:blipFill>
                    <a:blip r:embed="rId9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76122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60416" behindDoc="1" locked="0" layoutInCell="0" allowOverlap="1" wp14:anchorId="115153E8" wp14:editId="780CB887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7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C24038" id="AutoShape 5" o:spid="_x0000_s1026" style="position:absolute;margin-left:331.5pt;margin-top:0;width:382.7pt;height:269.3pt;z-index:-250456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juZUp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9392" behindDoc="1" locked="0" layoutInCell="0" allowOverlap="1" wp14:anchorId="1B101DAA" wp14:editId="544EB7BB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7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E0E682" id="AutoShape 4" o:spid="_x0000_s1026" style="position:absolute;margin-left:0;margin-top:0;width:382.7pt;height:269.3pt;z-index:-250457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fRaL+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8368" behindDoc="1" locked="0" layoutInCell="0" allowOverlap="1" wp14:anchorId="6AEB6AE1" wp14:editId="647033C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7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467456" id="AutoShape 3" o:spid="_x0000_s1026" style="position:absolute;margin-left:331.5pt;margin-top:0;width:382.7pt;height:269.3pt;z-index:-2504581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ZRVo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7344" behindDoc="1" locked="0" layoutInCell="0" allowOverlap="1" wp14:anchorId="3F7FEEE7" wp14:editId="29FCECE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7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BC5C55E" id="AutoShape 2" o:spid="_x0000_s1026" style="position:absolute;margin-left:0;margin-top:0;width:382.7pt;height:269.3pt;z-index:-250459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4UO52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12600A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71A5E92" wp14:editId="79AAE765">
            <wp:extent cx="3130550" cy="2275840"/>
            <wp:effectExtent l="0" t="0" r="0" b="0"/>
            <wp:docPr id="1877" name="Picture 1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7"/>
                    <pic:cNvPicPr>
                      <a:picLocks noChangeAspect="1" noChangeArrowheads="1"/>
                    </pic:cNvPicPr>
                  </pic:nvPicPr>
                  <pic:blipFill>
                    <a:blip r:embed="rId9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42CC8" w14:textId="77777777" w:rsidR="004D462B" w:rsidRDefault="004D462B" w:rsidP="00263C9E">
      <w:pPr>
        <w:jc w:val="center"/>
      </w:pPr>
    </w:p>
    <w:p w14:paraId="5766E93E" w14:textId="77777777" w:rsidR="004D462B" w:rsidRDefault="004D462B" w:rsidP="00263C9E"/>
    <w:p w14:paraId="220EE1A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C7BFE29" wp14:editId="2BD23719">
            <wp:extent cx="3130550" cy="2275840"/>
            <wp:effectExtent l="0" t="0" r="0" b="0"/>
            <wp:docPr id="1878" name="Picture 1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8"/>
                    <pic:cNvPicPr>
                      <a:picLocks noChangeAspect="1" noChangeArrowheads="1"/>
                    </pic:cNvPicPr>
                  </pic:nvPicPr>
                  <pic:blipFill>
                    <a:blip r:embed="rId9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31C8F" w14:textId="77777777" w:rsidR="004D462B" w:rsidRDefault="004D462B" w:rsidP="00263C9E">
      <w:pPr>
        <w:jc w:val="center"/>
      </w:pPr>
    </w:p>
    <w:p w14:paraId="1C9B5479" w14:textId="77777777" w:rsidR="004D462B" w:rsidRDefault="004D462B" w:rsidP="00263C9E">
      <w:pPr>
        <w:jc w:val="center"/>
      </w:pPr>
    </w:p>
    <w:p w14:paraId="0E04541E" w14:textId="77777777" w:rsidR="004D462B" w:rsidRDefault="004D462B" w:rsidP="00263C9E">
      <w:pPr>
        <w:jc w:val="center"/>
      </w:pPr>
    </w:p>
    <w:p w14:paraId="571BB22D" w14:textId="77777777" w:rsidR="004D462B" w:rsidRDefault="004D462B" w:rsidP="006F3544"/>
    <w:p w14:paraId="5C8F59C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A988982" wp14:editId="08E00863">
            <wp:extent cx="3130550" cy="2275840"/>
            <wp:effectExtent l="0" t="0" r="0" b="0"/>
            <wp:docPr id="1879" name="Picture 1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9"/>
                    <pic:cNvPicPr>
                      <a:picLocks noChangeAspect="1" noChangeArrowheads="1"/>
                    </pic:cNvPicPr>
                  </pic:nvPicPr>
                  <pic:blipFill>
                    <a:blip r:embed="rId9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47460" w14:textId="77777777" w:rsidR="004D462B" w:rsidRDefault="004D462B" w:rsidP="00263C9E">
      <w:pPr>
        <w:jc w:val="center"/>
      </w:pPr>
    </w:p>
    <w:p w14:paraId="48A1401F" w14:textId="77777777" w:rsidR="004D462B" w:rsidRDefault="004D462B" w:rsidP="00263C9E">
      <w:pPr>
        <w:jc w:val="center"/>
      </w:pPr>
    </w:p>
    <w:p w14:paraId="6D25B669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5AE6E5F" wp14:editId="5FCCF306">
            <wp:extent cx="3130550" cy="2275840"/>
            <wp:effectExtent l="0" t="0" r="0" b="0"/>
            <wp:docPr id="1880" name="Picture 1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0"/>
                    <pic:cNvPicPr>
                      <a:picLocks noChangeAspect="1" noChangeArrowheads="1"/>
                    </pic:cNvPicPr>
                  </pic:nvPicPr>
                  <pic:blipFill>
                    <a:blip r:embed="rId9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3C01F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65536" behindDoc="1" locked="0" layoutInCell="0" allowOverlap="1" wp14:anchorId="54941614" wp14:editId="501FE27E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8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094CE7B" id="AutoShape 5" o:spid="_x0000_s1026" style="position:absolute;margin-left:331.5pt;margin-top:0;width:382.7pt;height:269.3pt;z-index:-250450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4512" behindDoc="1" locked="0" layoutInCell="0" allowOverlap="1" wp14:anchorId="7240E4D2" wp14:editId="3E973F7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8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753CD1" id="AutoShape 4" o:spid="_x0000_s1026" style="position:absolute;margin-left:0;margin-top:0;width:382.7pt;height:269.3pt;z-index:-250451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LBSKwIAADo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yWLB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3488" behindDoc="1" locked="0" layoutInCell="0" allowOverlap="1" wp14:anchorId="4B6A2606" wp14:editId="424188B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04AA4E" id="AutoShape 3" o:spid="_x0000_s1026" style="position:absolute;margin-left:331.5pt;margin-top:0;width:382.7pt;height:269.3pt;z-index:-250452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dFhIo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2464" behindDoc="1" locked="0" layoutInCell="0" allowOverlap="1" wp14:anchorId="672610AB" wp14:editId="3A5A619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8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C159C5" id="AutoShape 2" o:spid="_x0000_s1026" style="position:absolute;margin-left:0;margin-top:0;width:382.7pt;height:269.3pt;z-index:-250454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l+776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87E475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385DAB4D" wp14:editId="7C818894">
            <wp:extent cx="3130550" cy="2275840"/>
            <wp:effectExtent l="0" t="0" r="0" b="0"/>
            <wp:docPr id="1885" name="Picture 1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1"/>
                    <pic:cNvPicPr>
                      <a:picLocks noChangeAspect="1" noChangeArrowheads="1"/>
                    </pic:cNvPicPr>
                  </pic:nvPicPr>
                  <pic:blipFill>
                    <a:blip r:embed="rId9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3CBE4" w14:textId="77777777" w:rsidR="004D462B" w:rsidRDefault="004D462B" w:rsidP="00263C9E">
      <w:pPr>
        <w:jc w:val="center"/>
      </w:pPr>
    </w:p>
    <w:p w14:paraId="2E31CA43" w14:textId="77777777" w:rsidR="004D462B" w:rsidRDefault="004D462B" w:rsidP="00263C9E"/>
    <w:p w14:paraId="47293D7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0618D48" wp14:editId="0975ABD9">
            <wp:extent cx="3130550" cy="2275840"/>
            <wp:effectExtent l="0" t="0" r="0" b="0"/>
            <wp:docPr id="1886" name="Picture 1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2"/>
                    <pic:cNvPicPr>
                      <a:picLocks noChangeAspect="1" noChangeArrowheads="1"/>
                    </pic:cNvPicPr>
                  </pic:nvPicPr>
                  <pic:blipFill>
                    <a:blip r:embed="rId9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8B363" w14:textId="77777777" w:rsidR="004D462B" w:rsidRDefault="004D462B" w:rsidP="00263C9E">
      <w:pPr>
        <w:jc w:val="center"/>
      </w:pPr>
    </w:p>
    <w:p w14:paraId="7876A1AC" w14:textId="77777777" w:rsidR="004D462B" w:rsidRDefault="004D462B" w:rsidP="00263C9E">
      <w:pPr>
        <w:jc w:val="center"/>
      </w:pPr>
    </w:p>
    <w:p w14:paraId="7A2532F9" w14:textId="77777777" w:rsidR="004D462B" w:rsidRDefault="004D462B" w:rsidP="00263C9E">
      <w:pPr>
        <w:jc w:val="center"/>
      </w:pPr>
    </w:p>
    <w:p w14:paraId="00218574" w14:textId="77777777" w:rsidR="004D462B" w:rsidRDefault="004D462B" w:rsidP="006F3544"/>
    <w:p w14:paraId="2109648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24E4927" wp14:editId="1058FBD1">
            <wp:extent cx="3130550" cy="2275840"/>
            <wp:effectExtent l="0" t="0" r="0" b="0"/>
            <wp:docPr id="1887" name="Picture 1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3"/>
                    <pic:cNvPicPr>
                      <a:picLocks noChangeAspect="1" noChangeArrowheads="1"/>
                    </pic:cNvPicPr>
                  </pic:nvPicPr>
                  <pic:blipFill>
                    <a:blip r:embed="rId9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210B2" w14:textId="77777777" w:rsidR="004D462B" w:rsidRDefault="004D462B" w:rsidP="00263C9E">
      <w:pPr>
        <w:jc w:val="center"/>
      </w:pPr>
    </w:p>
    <w:p w14:paraId="4D273E60" w14:textId="77777777" w:rsidR="004D462B" w:rsidRDefault="004D462B" w:rsidP="00263C9E">
      <w:pPr>
        <w:jc w:val="center"/>
      </w:pPr>
    </w:p>
    <w:p w14:paraId="7590CE2D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0C13F92" wp14:editId="50B088D3">
            <wp:extent cx="3130550" cy="2275840"/>
            <wp:effectExtent l="0" t="0" r="0" b="0"/>
            <wp:docPr id="1888" name="Picture 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4"/>
                    <pic:cNvPicPr>
                      <a:picLocks noChangeAspect="1" noChangeArrowheads="1"/>
                    </pic:cNvPicPr>
                  </pic:nvPicPr>
                  <pic:blipFill>
                    <a:blip r:embed="rId9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292C0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70656" behindDoc="1" locked="0" layoutInCell="0" allowOverlap="1" wp14:anchorId="1F7DD6C1" wp14:editId="39A4644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8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CADDE3" id="AutoShape 5" o:spid="_x0000_s1026" style="position:absolute;margin-left:331.5pt;margin-top:0;width:382.7pt;height:269.3pt;z-index:-250445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YFq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zIYFq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9632" behindDoc="1" locked="0" layoutInCell="0" allowOverlap="1" wp14:anchorId="72A71004" wp14:editId="0E1E53B4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9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5E7CF7" id="AutoShape 4" o:spid="_x0000_s1026" style="position:absolute;margin-left:0;margin-top:0;width:382.7pt;height:269.3pt;z-index:-250446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zcl6Y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8608" behindDoc="1" locked="0" layoutInCell="0" allowOverlap="1" wp14:anchorId="3C7DE9BF" wp14:editId="457D178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9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75DF54" id="AutoShape 3" o:spid="_x0000_s1026" style="position:absolute;margin-left:331.5pt;margin-top:0;width:382.7pt;height:269.3pt;z-index:-250447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ytxvV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7584" behindDoc="1" locked="0" layoutInCell="0" allowOverlap="1" wp14:anchorId="6AFD9440" wp14:editId="1D2D4A2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89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8BD433" id="AutoShape 2" o:spid="_x0000_s1026" style="position:absolute;margin-left:0;margin-top:0;width:382.7pt;height:269.3pt;z-index:-250448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rydsu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804BA1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D8240AF" wp14:editId="38F87236">
            <wp:extent cx="3130550" cy="2275840"/>
            <wp:effectExtent l="0" t="0" r="0" b="0"/>
            <wp:docPr id="1893" name="Picture 1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5"/>
                    <pic:cNvPicPr>
                      <a:picLocks noChangeAspect="1" noChangeArrowheads="1"/>
                    </pic:cNvPicPr>
                  </pic:nvPicPr>
                  <pic:blipFill>
                    <a:blip r:embed="rId9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33B13" w14:textId="77777777" w:rsidR="004D462B" w:rsidRDefault="004D462B" w:rsidP="00263C9E">
      <w:pPr>
        <w:jc w:val="center"/>
      </w:pPr>
    </w:p>
    <w:p w14:paraId="11DE2F62" w14:textId="77777777" w:rsidR="004D462B" w:rsidRDefault="004D462B" w:rsidP="00263C9E"/>
    <w:p w14:paraId="13CC703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E42462E" wp14:editId="3F8B0DE8">
            <wp:extent cx="3130550" cy="2275840"/>
            <wp:effectExtent l="0" t="0" r="0" b="0"/>
            <wp:docPr id="1894" name="Picture 1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6"/>
                    <pic:cNvPicPr>
                      <a:picLocks noChangeAspect="1" noChangeArrowheads="1"/>
                    </pic:cNvPicPr>
                  </pic:nvPicPr>
                  <pic:blipFill>
                    <a:blip r:embed="rId9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A7907" w14:textId="77777777" w:rsidR="004D462B" w:rsidRDefault="004D462B" w:rsidP="00263C9E">
      <w:pPr>
        <w:jc w:val="center"/>
      </w:pPr>
    </w:p>
    <w:p w14:paraId="3801C31B" w14:textId="77777777" w:rsidR="004D462B" w:rsidRDefault="004D462B" w:rsidP="00263C9E">
      <w:pPr>
        <w:jc w:val="center"/>
      </w:pPr>
    </w:p>
    <w:p w14:paraId="36A6BA2D" w14:textId="77777777" w:rsidR="004D462B" w:rsidRDefault="004D462B" w:rsidP="00263C9E">
      <w:pPr>
        <w:jc w:val="center"/>
      </w:pPr>
    </w:p>
    <w:p w14:paraId="3541223F" w14:textId="77777777" w:rsidR="004D462B" w:rsidRDefault="004D462B" w:rsidP="006F3544"/>
    <w:p w14:paraId="1ECB92D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4A143CA" wp14:editId="49B2734D">
            <wp:extent cx="3130550" cy="2275840"/>
            <wp:effectExtent l="0" t="0" r="0" b="0"/>
            <wp:docPr id="1895" name="Picture 1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7"/>
                    <pic:cNvPicPr>
                      <a:picLocks noChangeAspect="1" noChangeArrowheads="1"/>
                    </pic:cNvPicPr>
                  </pic:nvPicPr>
                  <pic:blipFill>
                    <a:blip r:embed="rId9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C4428" w14:textId="77777777" w:rsidR="004D462B" w:rsidRDefault="004D462B" w:rsidP="00263C9E">
      <w:pPr>
        <w:jc w:val="center"/>
      </w:pPr>
    </w:p>
    <w:p w14:paraId="715F590B" w14:textId="77777777" w:rsidR="004D462B" w:rsidRDefault="004D462B" w:rsidP="00263C9E">
      <w:pPr>
        <w:jc w:val="center"/>
      </w:pPr>
    </w:p>
    <w:p w14:paraId="71E7E2C5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DFE1F6C" wp14:editId="790852E4">
            <wp:extent cx="3130550" cy="2275840"/>
            <wp:effectExtent l="0" t="0" r="0" b="0"/>
            <wp:docPr id="1896" name="Picture 1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8"/>
                    <pic:cNvPicPr>
                      <a:picLocks noChangeAspect="1" noChangeArrowheads="1"/>
                    </pic:cNvPicPr>
                  </pic:nvPicPr>
                  <pic:blipFill>
                    <a:blip r:embed="rId9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3A65C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75776" behindDoc="1" locked="0" layoutInCell="0" allowOverlap="1" wp14:anchorId="4F60DACE" wp14:editId="51B6F2E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89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80FC06" id="AutoShape 5" o:spid="_x0000_s1026" style="position:absolute;margin-left:331.5pt;margin-top:0;width:382.7pt;height:269.3pt;z-index:-250440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df2H+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4752" behindDoc="1" locked="0" layoutInCell="0" allowOverlap="1" wp14:anchorId="7291F24A" wp14:editId="640907A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89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52C45F6" id="AutoShape 4" o:spid="_x0000_s1026" style="position:absolute;margin-left:0;margin-top:0;width:382.7pt;height:269.3pt;z-index:-250441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ssBLm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3728" behindDoc="1" locked="0" layoutInCell="0" allowOverlap="1" wp14:anchorId="49786F5C" wp14:editId="2C54EB6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89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6DA23B" id="AutoShape 3" o:spid="_x0000_s1026" style="position:absolute;margin-left:331.5pt;margin-top:0;width:382.7pt;height:269.3pt;z-index:-250442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qrDqF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2704" behindDoc="1" locked="0" layoutInCell="0" allowOverlap="1" wp14:anchorId="50D76CC3" wp14:editId="7374645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0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52323D" id="AutoShape 2" o:spid="_x0000_s1026" style="position:absolute;margin-left:0;margin-top:0;width:382.7pt;height:269.3pt;z-index:-250443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V+o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jqV+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09420EF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339F582" wp14:editId="718C53F7">
            <wp:extent cx="3130550" cy="2275840"/>
            <wp:effectExtent l="0" t="0" r="0" b="0"/>
            <wp:docPr id="1901" name="Picture 1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9"/>
                    <pic:cNvPicPr>
                      <a:picLocks noChangeAspect="1" noChangeArrowheads="1"/>
                    </pic:cNvPicPr>
                  </pic:nvPicPr>
                  <pic:blipFill>
                    <a:blip r:embed="rId9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B5CC" w14:textId="77777777" w:rsidR="004D462B" w:rsidRDefault="004D462B" w:rsidP="00263C9E">
      <w:pPr>
        <w:jc w:val="center"/>
      </w:pPr>
    </w:p>
    <w:p w14:paraId="2EA23E2F" w14:textId="77777777" w:rsidR="004D462B" w:rsidRDefault="004D462B" w:rsidP="00263C9E"/>
    <w:p w14:paraId="21385A3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F7E1F78" wp14:editId="148A1870">
            <wp:extent cx="3130550" cy="2275840"/>
            <wp:effectExtent l="0" t="0" r="0" b="0"/>
            <wp:docPr id="1902" name="Picture 1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0"/>
                    <pic:cNvPicPr>
                      <a:picLocks noChangeAspect="1" noChangeArrowheads="1"/>
                    </pic:cNvPicPr>
                  </pic:nvPicPr>
                  <pic:blipFill>
                    <a:blip r:embed="rId9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96186" w14:textId="77777777" w:rsidR="004D462B" w:rsidRDefault="004D462B" w:rsidP="00263C9E">
      <w:pPr>
        <w:jc w:val="center"/>
      </w:pPr>
    </w:p>
    <w:p w14:paraId="594F02FB" w14:textId="77777777" w:rsidR="004D462B" w:rsidRDefault="004D462B" w:rsidP="00263C9E">
      <w:pPr>
        <w:jc w:val="center"/>
      </w:pPr>
    </w:p>
    <w:p w14:paraId="473244F4" w14:textId="77777777" w:rsidR="004D462B" w:rsidRDefault="004D462B" w:rsidP="00263C9E">
      <w:pPr>
        <w:jc w:val="center"/>
      </w:pPr>
    </w:p>
    <w:p w14:paraId="6E8C2273" w14:textId="77777777" w:rsidR="004D462B" w:rsidRDefault="004D462B" w:rsidP="006F3544"/>
    <w:p w14:paraId="11127F8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0D82C00" wp14:editId="501CAF07">
            <wp:extent cx="3130550" cy="2275840"/>
            <wp:effectExtent l="0" t="0" r="0" b="0"/>
            <wp:docPr id="1903" name="Picture 1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1"/>
                    <pic:cNvPicPr>
                      <a:picLocks noChangeAspect="1" noChangeArrowheads="1"/>
                    </pic:cNvPicPr>
                  </pic:nvPicPr>
                  <pic:blipFill>
                    <a:blip r:embed="rId9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236BB" w14:textId="77777777" w:rsidR="004D462B" w:rsidRDefault="004D462B" w:rsidP="00263C9E">
      <w:pPr>
        <w:jc w:val="center"/>
      </w:pPr>
    </w:p>
    <w:p w14:paraId="08EA66A0" w14:textId="77777777" w:rsidR="004D462B" w:rsidRDefault="004D462B" w:rsidP="00263C9E">
      <w:pPr>
        <w:jc w:val="center"/>
      </w:pPr>
    </w:p>
    <w:p w14:paraId="236FAE91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7736DC4" wp14:editId="2246EA52">
            <wp:extent cx="3130550" cy="2275840"/>
            <wp:effectExtent l="0" t="0" r="0" b="0"/>
            <wp:docPr id="1904" name="Picture 1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2"/>
                    <pic:cNvPicPr>
                      <a:picLocks noChangeAspect="1" noChangeArrowheads="1"/>
                    </pic:cNvPicPr>
                  </pic:nvPicPr>
                  <pic:blipFill>
                    <a:blip r:embed="rId9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8AB20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80896" behindDoc="1" locked="0" layoutInCell="0" allowOverlap="1" wp14:anchorId="159817D8" wp14:editId="06D77AF6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0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A000C9" id="AutoShape 5" o:spid="_x0000_s1026" style="position:absolute;margin-left:331.5pt;margin-top:0;width:382.7pt;height:269.3pt;z-index:-250435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VH+V4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9872" behindDoc="1" locked="0" layoutInCell="0" allowOverlap="1" wp14:anchorId="1394D968" wp14:editId="50651A6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0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9DC430" id="AutoShape 4" o:spid="_x0000_s1026" style="position:absolute;margin-left:0;margin-top:0;width:382.7pt;height:269.3pt;z-index:-250436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lEA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0ClEA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8848" behindDoc="1" locked="0" layoutInCell="0" allowOverlap="1" wp14:anchorId="51B4023E" wp14:editId="01C6F04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EE578B" id="AutoShape 3" o:spid="_x0000_s1026" style="position:absolute;margin-left:331.5pt;margin-top:0;width:382.7pt;height:269.3pt;z-index:-250437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qnwLAIAADo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cgqp8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7824" behindDoc="1" locked="0" layoutInCell="0" allowOverlap="1" wp14:anchorId="47FC688C" wp14:editId="3943A8C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0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4CACF62" id="AutoShape 2" o:spid="_x0000_s1026" style="position:absolute;margin-left:0;margin-top:0;width:382.7pt;height:269.3pt;z-index:-250438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dro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Dxdr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C1991D0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3AE32E1" wp14:editId="7CE2CD1B">
            <wp:extent cx="3130550" cy="2275840"/>
            <wp:effectExtent l="0" t="0" r="0" b="0"/>
            <wp:docPr id="1909" name="Picture 1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3"/>
                    <pic:cNvPicPr>
                      <a:picLocks noChangeAspect="1" noChangeArrowheads="1"/>
                    </pic:cNvPicPr>
                  </pic:nvPicPr>
                  <pic:blipFill>
                    <a:blip r:embed="rId9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BB253" w14:textId="77777777" w:rsidR="004D462B" w:rsidRDefault="004D462B" w:rsidP="00263C9E">
      <w:pPr>
        <w:jc w:val="center"/>
      </w:pPr>
    </w:p>
    <w:p w14:paraId="31F50B38" w14:textId="77777777" w:rsidR="004D462B" w:rsidRDefault="004D462B" w:rsidP="00263C9E"/>
    <w:p w14:paraId="20BC40E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3E39041" wp14:editId="6C21C26F">
            <wp:extent cx="3130550" cy="2275840"/>
            <wp:effectExtent l="0" t="0" r="0" b="0"/>
            <wp:docPr id="1910" name="Picture 1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4"/>
                    <pic:cNvPicPr>
                      <a:picLocks noChangeAspect="1" noChangeArrowheads="1"/>
                    </pic:cNvPicPr>
                  </pic:nvPicPr>
                  <pic:blipFill>
                    <a:blip r:embed="rId9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3BF47" w14:textId="77777777" w:rsidR="004D462B" w:rsidRDefault="004D462B" w:rsidP="00263C9E">
      <w:pPr>
        <w:jc w:val="center"/>
      </w:pPr>
    </w:p>
    <w:p w14:paraId="1D9DF850" w14:textId="77777777" w:rsidR="004D462B" w:rsidRDefault="004D462B" w:rsidP="00263C9E">
      <w:pPr>
        <w:jc w:val="center"/>
      </w:pPr>
    </w:p>
    <w:p w14:paraId="504BCFBB" w14:textId="77777777" w:rsidR="004D462B" w:rsidRDefault="004D462B" w:rsidP="00263C9E">
      <w:pPr>
        <w:jc w:val="center"/>
      </w:pPr>
    </w:p>
    <w:p w14:paraId="076D1B65" w14:textId="77777777" w:rsidR="004D462B" w:rsidRDefault="004D462B" w:rsidP="006F3544"/>
    <w:p w14:paraId="7FC098BA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62D1EB3" wp14:editId="6BFF94F6">
            <wp:extent cx="3130550" cy="2275840"/>
            <wp:effectExtent l="0" t="0" r="0" b="0"/>
            <wp:docPr id="1911" name="Picture 1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5"/>
                    <pic:cNvPicPr>
                      <a:picLocks noChangeAspect="1" noChangeArrowheads="1"/>
                    </pic:cNvPicPr>
                  </pic:nvPicPr>
                  <pic:blipFill>
                    <a:blip r:embed="rId9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009C3" w14:textId="77777777" w:rsidR="004D462B" w:rsidRDefault="004D462B" w:rsidP="00263C9E">
      <w:pPr>
        <w:jc w:val="center"/>
      </w:pPr>
    </w:p>
    <w:p w14:paraId="6E7350C8" w14:textId="77777777" w:rsidR="004D462B" w:rsidRDefault="004D462B" w:rsidP="00263C9E">
      <w:pPr>
        <w:jc w:val="center"/>
      </w:pPr>
    </w:p>
    <w:p w14:paraId="58EF0BC8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7029CB3" wp14:editId="4A425844">
            <wp:extent cx="3130550" cy="2275840"/>
            <wp:effectExtent l="0" t="0" r="0" b="0"/>
            <wp:docPr id="1912" name="Picture 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6"/>
                    <pic:cNvPicPr>
                      <a:picLocks noChangeAspect="1" noChangeArrowheads="1"/>
                    </pic:cNvPicPr>
                  </pic:nvPicPr>
                  <pic:blipFill>
                    <a:blip r:embed="rId9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3CCB3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86016" behindDoc="1" locked="0" layoutInCell="0" allowOverlap="1" wp14:anchorId="6E410F5A" wp14:editId="50F6EA0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DBC0C5" id="AutoShape 5" o:spid="_x0000_s1026" style="position:absolute;margin-left:331.5pt;margin-top:0;width:382.7pt;height:269.3pt;z-index:-250430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YCsLAIAADo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my2Ar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4992" behindDoc="1" locked="0" layoutInCell="0" allowOverlap="1" wp14:anchorId="2B7DE664" wp14:editId="17FC52D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6C0389" id="AutoShape 4" o:spid="_x0000_s1026" style="position:absolute;margin-left:0;margin-top:0;width:382.7pt;height:269.3pt;z-index:-250431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MqOdvQ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3968" behindDoc="1" locked="0" layoutInCell="0" allowOverlap="1" wp14:anchorId="4603952B" wp14:editId="127E64E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1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896E1BA" id="AutoShape 3" o:spid="_x0000_s1026" style="position:absolute;margin-left:331.5pt;margin-top:0;width:382.7pt;height:269.3pt;z-index:-250432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zI6OBC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2944" behindDoc="1" locked="0" layoutInCell="0" allowOverlap="1" wp14:anchorId="15F1699B" wp14:editId="696D0C9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D28D91" id="AutoShape 2" o:spid="_x0000_s1026" style="position:absolute;margin-left:0;margin-top:0;width:382.7pt;height:269.3pt;z-index:-250433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zp8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tmzp8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7F0CF1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787E56E" wp14:editId="53795CC4">
            <wp:extent cx="3130550" cy="2275840"/>
            <wp:effectExtent l="0" t="0" r="0" b="0"/>
            <wp:docPr id="1917" name="Picture 1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7"/>
                    <pic:cNvPicPr>
                      <a:picLocks noChangeAspect="1" noChangeArrowheads="1"/>
                    </pic:cNvPicPr>
                  </pic:nvPicPr>
                  <pic:blipFill>
                    <a:blip r:embed="rId9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55396" w14:textId="77777777" w:rsidR="004D462B" w:rsidRDefault="004D462B" w:rsidP="00263C9E">
      <w:pPr>
        <w:jc w:val="center"/>
      </w:pPr>
    </w:p>
    <w:p w14:paraId="1AA47E1B" w14:textId="77777777" w:rsidR="004D462B" w:rsidRDefault="004D462B" w:rsidP="00263C9E"/>
    <w:p w14:paraId="338698C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71E8A0B2" wp14:editId="0469B02C">
            <wp:extent cx="3130550" cy="2275840"/>
            <wp:effectExtent l="0" t="0" r="0" b="0"/>
            <wp:docPr id="1918" name="Picture 1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8"/>
                    <pic:cNvPicPr>
                      <a:picLocks noChangeAspect="1" noChangeArrowheads="1"/>
                    </pic:cNvPicPr>
                  </pic:nvPicPr>
                  <pic:blipFill>
                    <a:blip r:embed="rId9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F7191" w14:textId="77777777" w:rsidR="004D462B" w:rsidRDefault="004D462B" w:rsidP="00263C9E">
      <w:pPr>
        <w:jc w:val="center"/>
      </w:pPr>
    </w:p>
    <w:p w14:paraId="78D4A3C2" w14:textId="77777777" w:rsidR="004D462B" w:rsidRDefault="004D462B" w:rsidP="00263C9E">
      <w:pPr>
        <w:jc w:val="center"/>
      </w:pPr>
    </w:p>
    <w:p w14:paraId="109B52C0" w14:textId="77777777" w:rsidR="004D462B" w:rsidRDefault="004D462B" w:rsidP="00263C9E">
      <w:pPr>
        <w:jc w:val="center"/>
      </w:pPr>
    </w:p>
    <w:p w14:paraId="31C23A3C" w14:textId="77777777" w:rsidR="004D462B" w:rsidRDefault="004D462B" w:rsidP="006F3544"/>
    <w:p w14:paraId="0340E94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59843DA" wp14:editId="1D6FE10F">
            <wp:extent cx="3130550" cy="2275840"/>
            <wp:effectExtent l="0" t="0" r="0" b="0"/>
            <wp:docPr id="1919" name="Picture 1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9"/>
                    <pic:cNvPicPr>
                      <a:picLocks noChangeAspect="1" noChangeArrowheads="1"/>
                    </pic:cNvPicPr>
                  </pic:nvPicPr>
                  <pic:blipFill>
                    <a:blip r:embed="rId9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18488" w14:textId="77777777" w:rsidR="004D462B" w:rsidRDefault="004D462B" w:rsidP="00263C9E">
      <w:pPr>
        <w:jc w:val="center"/>
      </w:pPr>
    </w:p>
    <w:p w14:paraId="28864368" w14:textId="77777777" w:rsidR="004D462B" w:rsidRDefault="004D462B" w:rsidP="00263C9E">
      <w:pPr>
        <w:jc w:val="center"/>
      </w:pPr>
    </w:p>
    <w:p w14:paraId="41D4A9D9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6819AE46" wp14:editId="3C3FAB9D">
            <wp:extent cx="3130550" cy="2275840"/>
            <wp:effectExtent l="0" t="0" r="0" b="0"/>
            <wp:docPr id="1920" name="Picture 1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0"/>
                    <pic:cNvPicPr>
                      <a:picLocks noChangeAspect="1" noChangeArrowheads="1"/>
                    </pic:cNvPicPr>
                  </pic:nvPicPr>
                  <pic:blipFill>
                    <a:blip r:embed="rId9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4C519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91136" behindDoc="1" locked="0" layoutInCell="0" allowOverlap="1" wp14:anchorId="71A78D5C" wp14:editId="43E6EEC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2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E8DE33" id="AutoShape 5" o:spid="_x0000_s1026" style="position:absolute;margin-left:331.5pt;margin-top:0;width:382.7pt;height:269.3pt;z-index:-250425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NtL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oENt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0112" behindDoc="1" locked="0" layoutInCell="0" allowOverlap="1" wp14:anchorId="0D62C839" wp14:editId="21A7DF3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2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C7187F5" id="AutoShape 4" o:spid="_x0000_s1026" style="position:absolute;margin-left:0;margin-top:0;width:382.7pt;height:269.3pt;z-index:-25042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JBW8z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9088" behindDoc="1" locked="0" layoutInCell="0" allowOverlap="1" wp14:anchorId="402B16C6" wp14:editId="501582F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2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866321" id="AutoShape 3" o:spid="_x0000_s1026" style="position:absolute;margin-left:331.5pt;margin-top:0;width:382.7pt;height:269.3pt;z-index:-250427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TwWXw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8064" behindDoc="1" locked="0" layoutInCell="0" allowOverlap="1" wp14:anchorId="644D4FA9" wp14:editId="04F5E6C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A58B8F7" id="AutoShape 2" o:spid="_x0000_s1026" style="position:absolute;margin-left:0;margin-top:0;width:382.7pt;height:269.3pt;z-index:-250428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epmGb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E8A0CB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8A24437" wp14:editId="341FE479">
            <wp:extent cx="3130550" cy="2275840"/>
            <wp:effectExtent l="0" t="0" r="0" b="0"/>
            <wp:docPr id="1925" name="Picture 1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1"/>
                    <pic:cNvPicPr>
                      <a:picLocks noChangeAspect="1" noChangeArrowheads="1"/>
                    </pic:cNvPicPr>
                  </pic:nvPicPr>
                  <pic:blipFill>
                    <a:blip r:embed="rId9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06D9" w14:textId="77777777" w:rsidR="004D462B" w:rsidRDefault="004D462B" w:rsidP="00263C9E">
      <w:pPr>
        <w:jc w:val="center"/>
      </w:pPr>
    </w:p>
    <w:p w14:paraId="151161D1" w14:textId="77777777" w:rsidR="004D462B" w:rsidRDefault="004D462B" w:rsidP="00263C9E"/>
    <w:p w14:paraId="56E23E2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68CBE6A" wp14:editId="2071B4C9">
            <wp:extent cx="3130550" cy="2275840"/>
            <wp:effectExtent l="0" t="0" r="0" b="0"/>
            <wp:docPr id="1926" name="Picture 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2"/>
                    <pic:cNvPicPr>
                      <a:picLocks noChangeAspect="1" noChangeArrowheads="1"/>
                    </pic:cNvPicPr>
                  </pic:nvPicPr>
                  <pic:blipFill>
                    <a:blip r:embed="rId9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66276" w14:textId="77777777" w:rsidR="004D462B" w:rsidRDefault="004D462B" w:rsidP="00263C9E">
      <w:pPr>
        <w:jc w:val="center"/>
      </w:pPr>
    </w:p>
    <w:p w14:paraId="18AC26FB" w14:textId="77777777" w:rsidR="004D462B" w:rsidRDefault="004D462B" w:rsidP="00263C9E">
      <w:pPr>
        <w:jc w:val="center"/>
      </w:pPr>
    </w:p>
    <w:p w14:paraId="1F60240E" w14:textId="77777777" w:rsidR="004D462B" w:rsidRDefault="004D462B" w:rsidP="00263C9E">
      <w:pPr>
        <w:jc w:val="center"/>
      </w:pPr>
    </w:p>
    <w:p w14:paraId="465401C1" w14:textId="77777777" w:rsidR="004D462B" w:rsidRDefault="004D462B" w:rsidP="006F3544"/>
    <w:p w14:paraId="1FD42CB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5315969" wp14:editId="113FFB8C">
            <wp:extent cx="3130550" cy="2275840"/>
            <wp:effectExtent l="0" t="0" r="0" b="0"/>
            <wp:docPr id="1927" name="Picture 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3"/>
                    <pic:cNvPicPr>
                      <a:picLocks noChangeAspect="1" noChangeArrowheads="1"/>
                    </pic:cNvPicPr>
                  </pic:nvPicPr>
                  <pic:blipFill>
                    <a:blip r:embed="rId9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36B80" w14:textId="77777777" w:rsidR="004D462B" w:rsidRDefault="004D462B" w:rsidP="00263C9E">
      <w:pPr>
        <w:jc w:val="center"/>
      </w:pPr>
    </w:p>
    <w:p w14:paraId="48FFE83D" w14:textId="77777777" w:rsidR="004D462B" w:rsidRDefault="004D462B" w:rsidP="00263C9E">
      <w:pPr>
        <w:jc w:val="center"/>
      </w:pPr>
    </w:p>
    <w:p w14:paraId="1C7D44BA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EA1DAA3" wp14:editId="024D8293">
            <wp:extent cx="3130550" cy="2275840"/>
            <wp:effectExtent l="0" t="0" r="0" b="0"/>
            <wp:docPr id="1928" name="Picture 1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4"/>
                    <pic:cNvPicPr>
                      <a:picLocks noChangeAspect="1" noChangeArrowheads="1"/>
                    </pic:cNvPicPr>
                  </pic:nvPicPr>
                  <pic:blipFill>
                    <a:blip r:embed="rId9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261E0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96256" behindDoc="1" locked="0" layoutInCell="0" allowOverlap="1" wp14:anchorId="7296EF55" wp14:editId="236876F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2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73E72D" id="AutoShape 5" o:spid="_x0000_s1026" style="position:absolute;margin-left:331.5pt;margin-top:0;width:382.7pt;height:269.3pt;z-index:-25042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F4L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IfF4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5232" behindDoc="1" locked="0" layoutInCell="0" allowOverlap="1" wp14:anchorId="79A969B3" wp14:editId="7348F52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3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BEEFDE" id="AutoShape 4" o:spid="_x0000_s1026" style="position:absolute;margin-left:0;margin-top:0;width:382.7pt;height:269.3pt;z-index:-25042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3gUj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4208" behindDoc="1" locked="0" layoutInCell="0" allowOverlap="1" wp14:anchorId="50F1E68F" wp14:editId="6B26CC7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3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0D9422" id="AutoShape 3" o:spid="_x0000_s1026" style="position:absolute;margin-left:331.5pt;margin-top:0;width:382.7pt;height:269.3pt;z-index:-25042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8YGwN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3184" behindDoc="1" locked="0" layoutInCell="0" allowOverlap="1" wp14:anchorId="4A800817" wp14:editId="2CC3402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3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0853D7" id="AutoShape 2" o:spid="_x0000_s1026" style="position:absolute;margin-left:0;margin-top:0;width:382.7pt;height:269.3pt;z-index:-25042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kJQET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8317AB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9821F24" wp14:editId="6FF1A0A3">
            <wp:extent cx="3130550" cy="2275840"/>
            <wp:effectExtent l="0" t="0" r="0" b="0"/>
            <wp:docPr id="1933" name="Picture 1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5"/>
                    <pic:cNvPicPr>
                      <a:picLocks noChangeAspect="1" noChangeArrowheads="1"/>
                    </pic:cNvPicPr>
                  </pic:nvPicPr>
                  <pic:blipFill>
                    <a:blip r:embed="rId9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E4627" w14:textId="77777777" w:rsidR="004D462B" w:rsidRDefault="004D462B" w:rsidP="00263C9E">
      <w:pPr>
        <w:jc w:val="center"/>
      </w:pPr>
    </w:p>
    <w:p w14:paraId="1916276D" w14:textId="77777777" w:rsidR="004D462B" w:rsidRDefault="004D462B" w:rsidP="00263C9E"/>
    <w:p w14:paraId="01F3519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3AC7105" wp14:editId="2978A48F">
            <wp:extent cx="3130550" cy="2275840"/>
            <wp:effectExtent l="0" t="0" r="0" b="0"/>
            <wp:docPr id="1934" name="Picture 1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6"/>
                    <pic:cNvPicPr>
                      <a:picLocks noChangeAspect="1" noChangeArrowheads="1"/>
                    </pic:cNvPicPr>
                  </pic:nvPicPr>
                  <pic:blipFill>
                    <a:blip r:embed="rId9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E1B9E" w14:textId="77777777" w:rsidR="004D462B" w:rsidRDefault="004D462B" w:rsidP="00263C9E">
      <w:pPr>
        <w:jc w:val="center"/>
      </w:pPr>
    </w:p>
    <w:p w14:paraId="5CC66FB7" w14:textId="77777777" w:rsidR="004D462B" w:rsidRDefault="004D462B" w:rsidP="00263C9E">
      <w:pPr>
        <w:jc w:val="center"/>
      </w:pPr>
    </w:p>
    <w:p w14:paraId="43B89EDD" w14:textId="77777777" w:rsidR="004D462B" w:rsidRDefault="004D462B" w:rsidP="00263C9E">
      <w:pPr>
        <w:jc w:val="center"/>
      </w:pPr>
    </w:p>
    <w:p w14:paraId="1CB366E5" w14:textId="77777777" w:rsidR="004D462B" w:rsidRDefault="004D462B" w:rsidP="006F3544"/>
    <w:p w14:paraId="297F142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44DD054" wp14:editId="083DD9D8">
            <wp:extent cx="3130550" cy="2275840"/>
            <wp:effectExtent l="0" t="0" r="0" b="0"/>
            <wp:docPr id="1935" name="Picture 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7"/>
                    <pic:cNvPicPr>
                      <a:picLocks noChangeAspect="1" noChangeArrowheads="1"/>
                    </pic:cNvPicPr>
                  </pic:nvPicPr>
                  <pic:blipFill>
                    <a:blip r:embed="rId9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57936" w14:textId="77777777" w:rsidR="004D462B" w:rsidRDefault="004D462B" w:rsidP="00263C9E">
      <w:pPr>
        <w:jc w:val="center"/>
      </w:pPr>
    </w:p>
    <w:p w14:paraId="1D77B9F4" w14:textId="77777777" w:rsidR="004D462B" w:rsidRDefault="004D462B" w:rsidP="00263C9E">
      <w:pPr>
        <w:jc w:val="center"/>
      </w:pPr>
    </w:p>
    <w:p w14:paraId="15257500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7DAF734" wp14:editId="364A6786">
            <wp:extent cx="3130550" cy="2275840"/>
            <wp:effectExtent l="0" t="0" r="0" b="0"/>
            <wp:docPr id="1936" name="Picture 1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8"/>
                    <pic:cNvPicPr>
                      <a:picLocks noChangeAspect="1" noChangeArrowheads="1"/>
                    </pic:cNvPicPr>
                  </pic:nvPicPr>
                  <pic:blipFill>
                    <a:blip r:embed="rId9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62CAF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01376" behindDoc="1" locked="0" layoutInCell="0" allowOverlap="1" wp14:anchorId="5F724D27" wp14:editId="3F06CA5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3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0815522" id="AutoShape 5" o:spid="_x0000_s1026" style="position:absolute;margin-left:331.5pt;margin-top:0;width:382.7pt;height:269.3pt;z-index:-250415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piK+n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0352" behindDoc="1" locked="0" layoutInCell="0" allowOverlap="1" wp14:anchorId="028CC758" wp14:editId="6DC831B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3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2133DE9" id="AutoShape 4" o:spid="_x0000_s1026" style="position:absolute;margin-left:0;margin-top:0;width:382.7pt;height:269.3pt;z-index:-25041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X7c2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9328" behindDoc="1" locked="0" layoutInCell="0" allowOverlap="1" wp14:anchorId="34291766" wp14:editId="277378A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3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D7E647" id="AutoShape 3" o:spid="_x0000_s1026" style="position:absolute;margin-left:331.5pt;margin-top:0;width:382.7pt;height:269.3pt;z-index:-250417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ke01dy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8304" behindDoc="1" locked="0" layoutInCell="0" allowOverlap="1" wp14:anchorId="13E854EB" wp14:editId="530E825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B5CAD90" id="AutoShape 2" o:spid="_x0000_s1026" style="position:absolute;margin-left:0;margin-top:0;width:382.7pt;height:269.3pt;z-index:-250418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6aOKg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CED0B7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EAAAAE0" wp14:editId="246A55D4">
            <wp:extent cx="3130550" cy="2275840"/>
            <wp:effectExtent l="0" t="0" r="0" b="0"/>
            <wp:docPr id="1941" name="Picture 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9"/>
                    <pic:cNvPicPr>
                      <a:picLocks noChangeAspect="1" noChangeArrowheads="1"/>
                    </pic:cNvPicPr>
                  </pic:nvPicPr>
                  <pic:blipFill>
                    <a:blip r:embed="rId9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CCE0A" w14:textId="77777777" w:rsidR="004D462B" w:rsidRDefault="004D462B" w:rsidP="00263C9E">
      <w:pPr>
        <w:jc w:val="center"/>
      </w:pPr>
    </w:p>
    <w:p w14:paraId="0DD8FCE6" w14:textId="77777777" w:rsidR="004D462B" w:rsidRDefault="004D462B" w:rsidP="00263C9E"/>
    <w:p w14:paraId="586ABDE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E6B62A3" wp14:editId="18B3B8AC">
            <wp:extent cx="3130550" cy="2275840"/>
            <wp:effectExtent l="0" t="0" r="0" b="0"/>
            <wp:docPr id="1942" name="Picture 1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0"/>
                    <pic:cNvPicPr>
                      <a:picLocks noChangeAspect="1" noChangeArrowheads="1"/>
                    </pic:cNvPicPr>
                  </pic:nvPicPr>
                  <pic:blipFill>
                    <a:blip r:embed="rId9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F3AF" w14:textId="77777777" w:rsidR="004D462B" w:rsidRDefault="004D462B" w:rsidP="00263C9E">
      <w:pPr>
        <w:jc w:val="center"/>
      </w:pPr>
    </w:p>
    <w:p w14:paraId="63053818" w14:textId="77777777" w:rsidR="004D462B" w:rsidRDefault="004D462B" w:rsidP="00263C9E">
      <w:pPr>
        <w:jc w:val="center"/>
      </w:pPr>
    </w:p>
    <w:p w14:paraId="5A45E169" w14:textId="77777777" w:rsidR="004D462B" w:rsidRDefault="004D462B" w:rsidP="00263C9E">
      <w:pPr>
        <w:jc w:val="center"/>
      </w:pPr>
    </w:p>
    <w:p w14:paraId="45E55A2D" w14:textId="77777777" w:rsidR="004D462B" w:rsidRDefault="004D462B" w:rsidP="006F3544"/>
    <w:p w14:paraId="0AC152C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1C04D77" wp14:editId="0968A3CD">
            <wp:extent cx="3130550" cy="2275840"/>
            <wp:effectExtent l="0" t="0" r="0" b="0"/>
            <wp:docPr id="1943" name="Picture 1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1"/>
                    <pic:cNvPicPr>
                      <a:picLocks noChangeAspect="1" noChangeArrowheads="1"/>
                    </pic:cNvPicPr>
                  </pic:nvPicPr>
                  <pic:blipFill>
                    <a:blip r:embed="rId9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2763D" w14:textId="77777777" w:rsidR="004D462B" w:rsidRDefault="004D462B" w:rsidP="00263C9E">
      <w:pPr>
        <w:jc w:val="center"/>
      </w:pPr>
    </w:p>
    <w:p w14:paraId="4ECECDFD" w14:textId="77777777" w:rsidR="004D462B" w:rsidRDefault="004D462B" w:rsidP="00263C9E">
      <w:pPr>
        <w:jc w:val="center"/>
      </w:pPr>
    </w:p>
    <w:p w14:paraId="6EC135DA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E60B396" wp14:editId="2ED6393D">
            <wp:extent cx="3130550" cy="2275840"/>
            <wp:effectExtent l="0" t="0" r="0" b="0"/>
            <wp:docPr id="1944" name="Picture 1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2"/>
                    <pic:cNvPicPr>
                      <a:picLocks noChangeAspect="1" noChangeArrowheads="1"/>
                    </pic:cNvPicPr>
                  </pic:nvPicPr>
                  <pic:blipFill>
                    <a:blip r:embed="rId9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BEF53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06496" behindDoc="1" locked="0" layoutInCell="0" allowOverlap="1" wp14:anchorId="6B5EB864" wp14:editId="2BD4CF5D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4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FF26CAA" id="AutoShape 5" o:spid="_x0000_s1026" style="position:absolute;margin-left:331.5pt;margin-top:0;width:382.7pt;height:269.3pt;z-index:-25040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PbRxe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5472" behindDoc="1" locked="0" layoutInCell="0" allowOverlap="1" wp14:anchorId="1E23E027" wp14:editId="615B08F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4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342483" id="AutoShape 4" o:spid="_x0000_s1026" style="position:absolute;margin-left:0;margin-top:0;width:382.7pt;height:269.3pt;z-index:-25041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Kgm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ueKgm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4448" behindDoc="1" locked="0" layoutInCell="0" allowOverlap="1" wp14:anchorId="7C72D80B" wp14:editId="5CD71DA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4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E8B604" id="AutoShape 3" o:spid="_x0000_s1026" style="position:absolute;margin-left:331.5pt;margin-top:0;width:382.7pt;height:269.3pt;z-index:-25041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aHhQ1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3424" behindDoc="1" locked="0" layoutInCell="0" allowOverlap="1" wp14:anchorId="439A3D1B" wp14:editId="0F2704A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4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7201A4" id="AutoShape 2" o:spid="_x0000_s1026" style="position:absolute;margin-left:0;margin-top:0;width:382.7pt;height:269.3pt;z-index:-25041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yPO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ZtyPO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6758F1D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6EB792D" wp14:editId="729497C0">
            <wp:extent cx="3130550" cy="2275840"/>
            <wp:effectExtent l="0" t="0" r="0" b="0"/>
            <wp:docPr id="1949" name="Picture 1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3"/>
                    <pic:cNvPicPr>
                      <a:picLocks noChangeAspect="1" noChangeArrowheads="1"/>
                    </pic:cNvPicPr>
                  </pic:nvPicPr>
                  <pic:blipFill>
                    <a:blip r:embed="rId9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25870" w14:textId="77777777" w:rsidR="004D462B" w:rsidRDefault="004D462B" w:rsidP="00263C9E">
      <w:pPr>
        <w:jc w:val="center"/>
      </w:pPr>
    </w:p>
    <w:p w14:paraId="3E479548" w14:textId="77777777" w:rsidR="004D462B" w:rsidRDefault="004D462B" w:rsidP="00263C9E"/>
    <w:p w14:paraId="5B36C7C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98E89E0" wp14:editId="7C4C2A37">
            <wp:extent cx="3130550" cy="2275840"/>
            <wp:effectExtent l="0" t="0" r="0" b="0"/>
            <wp:docPr id="1950" name="Picture 1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4"/>
                    <pic:cNvPicPr>
                      <a:picLocks noChangeAspect="1" noChangeArrowheads="1"/>
                    </pic:cNvPicPr>
                  </pic:nvPicPr>
                  <pic:blipFill>
                    <a:blip r:embed="rId9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A9786" w14:textId="77777777" w:rsidR="004D462B" w:rsidRDefault="004D462B" w:rsidP="00263C9E">
      <w:pPr>
        <w:jc w:val="center"/>
      </w:pPr>
    </w:p>
    <w:p w14:paraId="48B3CA0B" w14:textId="77777777" w:rsidR="004D462B" w:rsidRDefault="004D462B" w:rsidP="00263C9E">
      <w:pPr>
        <w:jc w:val="center"/>
      </w:pPr>
    </w:p>
    <w:p w14:paraId="345AE416" w14:textId="77777777" w:rsidR="004D462B" w:rsidRDefault="004D462B" w:rsidP="00263C9E">
      <w:pPr>
        <w:jc w:val="center"/>
      </w:pPr>
    </w:p>
    <w:p w14:paraId="1DECDC89" w14:textId="77777777" w:rsidR="004D462B" w:rsidRDefault="004D462B" w:rsidP="006F3544"/>
    <w:p w14:paraId="22D5449F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0FC8A00" wp14:editId="4346EBF4">
            <wp:extent cx="3130550" cy="2275840"/>
            <wp:effectExtent l="0" t="0" r="0" b="0"/>
            <wp:docPr id="1951" name="Picture 1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5"/>
                    <pic:cNvPicPr>
                      <a:picLocks noChangeAspect="1" noChangeArrowheads="1"/>
                    </pic:cNvPicPr>
                  </pic:nvPicPr>
                  <pic:blipFill>
                    <a:blip r:embed="rId9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63ADC" w14:textId="77777777" w:rsidR="004D462B" w:rsidRDefault="004D462B" w:rsidP="00263C9E">
      <w:pPr>
        <w:jc w:val="center"/>
      </w:pPr>
    </w:p>
    <w:p w14:paraId="6BFD057A" w14:textId="77777777" w:rsidR="004D462B" w:rsidRDefault="004D462B" w:rsidP="00263C9E">
      <w:pPr>
        <w:jc w:val="center"/>
      </w:pPr>
    </w:p>
    <w:p w14:paraId="64C80750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2D6D433" wp14:editId="569752DC">
            <wp:extent cx="3130550" cy="2275840"/>
            <wp:effectExtent l="0" t="0" r="0" b="0"/>
            <wp:docPr id="1952" name="Picture 1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6"/>
                    <pic:cNvPicPr>
                      <a:picLocks noChangeAspect="1" noChangeArrowheads="1"/>
                    </pic:cNvPicPr>
                  </pic:nvPicPr>
                  <pic:blipFill>
                    <a:blip r:embed="rId9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D7AC7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11616" behindDoc="1" locked="0" layoutInCell="0" allowOverlap="1" wp14:anchorId="0652B3D1" wp14:editId="2DC9100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5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0A238D" id="AutoShape 5" o:spid="_x0000_s1026" style="position:absolute;margin-left:331.5pt;margin-top:0;width:382.7pt;height:269.3pt;z-index:-25040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gV95i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0592" behindDoc="1" locked="0" layoutInCell="0" allowOverlap="1" wp14:anchorId="157796E3" wp14:editId="27E42F8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5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49C7A2" id="AutoShape 4" o:spid="_x0000_s1026" style="position:absolute;margin-left:0;margin-top:0;width:382.7pt;height:269.3pt;z-index:-25040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Q/I/S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9568" behindDoc="1" locked="0" layoutInCell="0" allowOverlap="1" wp14:anchorId="77FEFB57" wp14:editId="0BFD418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5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FD3411D" id="AutoShape 3" o:spid="_x0000_s1026" style="position:absolute;margin-left:331.5pt;margin-top:0;width:382.7pt;height:269.3pt;z-index:-250406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1vx3Ii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8544" behindDoc="1" locked="0" layoutInCell="0" allowOverlap="1" wp14:anchorId="0DC69FF3" wp14:editId="17F2D59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5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0DEC35D" id="AutoShape 2" o:spid="_x0000_s1026" style="position:absolute;margin-left:0;margin-top:0;width:382.7pt;height:269.3pt;z-index:-25040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36cNa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2DEC01A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9F8D10E" wp14:editId="3978DFB3">
            <wp:extent cx="3130550" cy="2275840"/>
            <wp:effectExtent l="0" t="0" r="0" b="0"/>
            <wp:docPr id="1957" name="Picture 1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7"/>
                    <pic:cNvPicPr>
                      <a:picLocks noChangeAspect="1" noChangeArrowheads="1"/>
                    </pic:cNvPicPr>
                  </pic:nvPicPr>
                  <pic:blipFill>
                    <a:blip r:embed="rId9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849F2" w14:textId="77777777" w:rsidR="004D462B" w:rsidRDefault="004D462B" w:rsidP="00263C9E">
      <w:pPr>
        <w:jc w:val="center"/>
      </w:pPr>
    </w:p>
    <w:p w14:paraId="2309A06F" w14:textId="77777777" w:rsidR="004D462B" w:rsidRDefault="004D462B" w:rsidP="00263C9E"/>
    <w:p w14:paraId="435C7BC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D2AB928" wp14:editId="1B0E1949">
            <wp:extent cx="3130550" cy="2275840"/>
            <wp:effectExtent l="0" t="0" r="0" b="0"/>
            <wp:docPr id="1958" name="Picture 1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8"/>
                    <pic:cNvPicPr>
                      <a:picLocks noChangeAspect="1" noChangeArrowheads="1"/>
                    </pic:cNvPicPr>
                  </pic:nvPicPr>
                  <pic:blipFill>
                    <a:blip r:embed="rId9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600CC" w14:textId="77777777" w:rsidR="004D462B" w:rsidRDefault="004D462B" w:rsidP="00263C9E">
      <w:pPr>
        <w:jc w:val="center"/>
      </w:pPr>
    </w:p>
    <w:p w14:paraId="57597B15" w14:textId="77777777" w:rsidR="004D462B" w:rsidRDefault="004D462B" w:rsidP="00263C9E">
      <w:pPr>
        <w:jc w:val="center"/>
      </w:pPr>
    </w:p>
    <w:p w14:paraId="1ED3C0D4" w14:textId="77777777" w:rsidR="004D462B" w:rsidRDefault="004D462B" w:rsidP="00263C9E">
      <w:pPr>
        <w:jc w:val="center"/>
      </w:pPr>
    </w:p>
    <w:p w14:paraId="3C994395" w14:textId="77777777" w:rsidR="004D462B" w:rsidRDefault="004D462B" w:rsidP="006F3544"/>
    <w:p w14:paraId="5EC2784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6ECD2C6" wp14:editId="465EB3D2">
            <wp:extent cx="3130550" cy="2275840"/>
            <wp:effectExtent l="0" t="0" r="0" b="0"/>
            <wp:docPr id="1959" name="Picture 1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9"/>
                    <pic:cNvPicPr>
                      <a:picLocks noChangeAspect="1" noChangeArrowheads="1"/>
                    </pic:cNvPicPr>
                  </pic:nvPicPr>
                  <pic:blipFill>
                    <a:blip r:embed="rId9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259F" w14:textId="77777777" w:rsidR="004D462B" w:rsidRDefault="004D462B" w:rsidP="00263C9E">
      <w:pPr>
        <w:jc w:val="center"/>
      </w:pPr>
    </w:p>
    <w:p w14:paraId="19462413" w14:textId="77777777" w:rsidR="004D462B" w:rsidRDefault="004D462B" w:rsidP="00263C9E">
      <w:pPr>
        <w:jc w:val="center"/>
      </w:pPr>
    </w:p>
    <w:p w14:paraId="32E2A22D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A255A7A" wp14:editId="460CD655">
            <wp:extent cx="3130550" cy="2275840"/>
            <wp:effectExtent l="0" t="0" r="0" b="0"/>
            <wp:docPr id="1960" name="Picture 1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0"/>
                    <pic:cNvPicPr>
                      <a:picLocks noChangeAspect="1" noChangeArrowheads="1"/>
                    </pic:cNvPicPr>
                  </pic:nvPicPr>
                  <pic:blipFill>
                    <a:blip r:embed="rId9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477CF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16736" behindDoc="1" locked="0" layoutInCell="0" allowOverlap="1" wp14:anchorId="758756D0" wp14:editId="641A64E5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6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A7EDD9" id="AutoShape 5" o:spid="_x0000_s1026" style="position:absolute;margin-left:331.5pt;margin-top:0;width:382.7pt;height:269.3pt;z-index:-25039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yYiJt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5712" behindDoc="1" locked="0" layoutInCell="0" allowOverlap="1" wp14:anchorId="639D7E6E" wp14:editId="2C08289D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6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707ED0" id="AutoShape 4" o:spid="_x0000_s1026" style="position:absolute;margin-left:0;margin-top:0;width:382.7pt;height:269.3pt;z-index:-25040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5YV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Td5YV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4688" behindDoc="1" locked="0" layoutInCell="0" allowOverlap="1" wp14:anchorId="500AE307" wp14:editId="4CB4752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71D935" id="AutoShape 3" o:spid="_x0000_s1026" style="position:absolute;margin-left:331.5pt;margin-top:0;width:382.7pt;height:269.3pt;z-index:-25040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VXdu5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3664" behindDoc="1" locked="0" layoutInCell="0" allowOverlap="1" wp14:anchorId="41FE8147" wp14:editId="5BB2582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C77F73F" id="AutoShape 2" o:spid="_x0000_s1026" style="position:absolute;margin-left:0;margin-top:0;width:382.7pt;height:269.3pt;z-index:-25040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Ji9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E1Ji9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7E250368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3ECEECA" wp14:editId="1391A9AE">
            <wp:extent cx="3130550" cy="2275840"/>
            <wp:effectExtent l="0" t="0" r="0" b="0"/>
            <wp:docPr id="1965" name="Picture 1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1"/>
                    <pic:cNvPicPr>
                      <a:picLocks noChangeAspect="1" noChangeArrowheads="1"/>
                    </pic:cNvPicPr>
                  </pic:nvPicPr>
                  <pic:blipFill>
                    <a:blip r:embed="rId9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0AA5C" w14:textId="77777777" w:rsidR="004D462B" w:rsidRDefault="004D462B" w:rsidP="00263C9E">
      <w:pPr>
        <w:jc w:val="center"/>
      </w:pPr>
    </w:p>
    <w:p w14:paraId="4D9475BF" w14:textId="77777777" w:rsidR="004D462B" w:rsidRDefault="004D462B" w:rsidP="00263C9E"/>
    <w:p w14:paraId="5375F0A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6273A12" wp14:editId="39EBB7C8">
            <wp:extent cx="3130550" cy="2275840"/>
            <wp:effectExtent l="0" t="0" r="0" b="0"/>
            <wp:docPr id="1966" name="Picture 1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2"/>
                    <pic:cNvPicPr>
                      <a:picLocks noChangeAspect="1" noChangeArrowheads="1"/>
                    </pic:cNvPicPr>
                  </pic:nvPicPr>
                  <pic:blipFill>
                    <a:blip r:embed="rId9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D654B" w14:textId="77777777" w:rsidR="004D462B" w:rsidRDefault="004D462B" w:rsidP="00263C9E">
      <w:pPr>
        <w:jc w:val="center"/>
      </w:pPr>
    </w:p>
    <w:p w14:paraId="2743E469" w14:textId="77777777" w:rsidR="004D462B" w:rsidRDefault="004D462B" w:rsidP="00263C9E">
      <w:pPr>
        <w:jc w:val="center"/>
      </w:pPr>
    </w:p>
    <w:p w14:paraId="729E54DA" w14:textId="77777777" w:rsidR="004D462B" w:rsidRDefault="004D462B" w:rsidP="00263C9E">
      <w:pPr>
        <w:jc w:val="center"/>
      </w:pPr>
    </w:p>
    <w:p w14:paraId="3F2A1EB0" w14:textId="77777777" w:rsidR="004D462B" w:rsidRDefault="004D462B" w:rsidP="006F3544"/>
    <w:p w14:paraId="4DE82A91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2F63512" wp14:editId="5A5EBCF8">
            <wp:extent cx="3130550" cy="2275840"/>
            <wp:effectExtent l="0" t="0" r="0" b="0"/>
            <wp:docPr id="1967" name="Picture 1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3"/>
                    <pic:cNvPicPr>
                      <a:picLocks noChangeAspect="1" noChangeArrowheads="1"/>
                    </pic:cNvPicPr>
                  </pic:nvPicPr>
                  <pic:blipFill>
                    <a:blip r:embed="rId9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5D457" w14:textId="77777777" w:rsidR="004D462B" w:rsidRDefault="004D462B" w:rsidP="00263C9E">
      <w:pPr>
        <w:jc w:val="center"/>
      </w:pPr>
    </w:p>
    <w:p w14:paraId="009FFB61" w14:textId="77777777" w:rsidR="004D462B" w:rsidRDefault="004D462B" w:rsidP="00263C9E">
      <w:pPr>
        <w:jc w:val="center"/>
      </w:pPr>
    </w:p>
    <w:p w14:paraId="147B6FB0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F84503B" wp14:editId="1206D4FB">
            <wp:extent cx="3130550" cy="2275840"/>
            <wp:effectExtent l="0" t="0" r="0" b="0"/>
            <wp:docPr id="1968" name="Picture 1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4"/>
                    <pic:cNvPicPr>
                      <a:picLocks noChangeAspect="1" noChangeArrowheads="1"/>
                    </pic:cNvPicPr>
                  </pic:nvPicPr>
                  <pic:blipFill>
                    <a:blip r:embed="rId9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8764C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21856" behindDoc="1" locked="0" layoutInCell="0" allowOverlap="1" wp14:anchorId="2B256A3E" wp14:editId="556983D2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6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FF7289" id="AutoShape 5" o:spid="_x0000_s1026" style="position:absolute;margin-left:331.5pt;margin-top:0;width:382.7pt;height:269.3pt;z-index:-25039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SDqct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0832" behindDoc="1" locked="0" layoutInCell="0" allowOverlap="1" wp14:anchorId="4BF2EB13" wp14:editId="4131254C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7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87A5B4" id="AutoShape 4" o:spid="_x0000_s1026" style="position:absolute;margin-left:0;margin-top:0;width:382.7pt;height:269.3pt;z-index:-25039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7Hh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t87H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9808" behindDoc="1" locked="0" layoutInCell="0" allowOverlap="1" wp14:anchorId="1570B5F2" wp14:editId="2000B68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7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2FD8AF" id="AutoShape 3" o:spid="_x0000_s1026" style="position:absolute;margin-left:331.5pt;margin-top:0;width:382.7pt;height:269.3pt;z-index:-25039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6/NJE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8784" behindDoc="1" locked="0" layoutInCell="0" allowOverlap="1" wp14:anchorId="5666C93B" wp14:editId="4042D02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7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9B21C6" id="AutoShape 2" o:spid="_x0000_s1026" style="position:absolute;margin-left:0;margin-top:0;width:382.7pt;height:269.3pt;z-index:-25039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K5v1p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4E5F3243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5E37207C" wp14:editId="03E60C1E">
            <wp:extent cx="3130550" cy="2275840"/>
            <wp:effectExtent l="0" t="0" r="0" b="0"/>
            <wp:docPr id="1973" name="Picture 1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5"/>
                    <pic:cNvPicPr>
                      <a:picLocks noChangeAspect="1" noChangeArrowheads="1"/>
                    </pic:cNvPicPr>
                  </pic:nvPicPr>
                  <pic:blipFill>
                    <a:blip r:embed="rId9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82508" w14:textId="77777777" w:rsidR="004D462B" w:rsidRDefault="004D462B" w:rsidP="00263C9E">
      <w:pPr>
        <w:jc w:val="center"/>
      </w:pPr>
    </w:p>
    <w:p w14:paraId="7A5184EF" w14:textId="77777777" w:rsidR="004D462B" w:rsidRDefault="004D462B" w:rsidP="00263C9E"/>
    <w:p w14:paraId="2465CDA5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B6B90EC" wp14:editId="58A38626">
            <wp:extent cx="3130550" cy="2275840"/>
            <wp:effectExtent l="0" t="0" r="0" b="0"/>
            <wp:docPr id="1974" name="Picture 1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6"/>
                    <pic:cNvPicPr>
                      <a:picLocks noChangeAspect="1" noChangeArrowheads="1"/>
                    </pic:cNvPicPr>
                  </pic:nvPicPr>
                  <pic:blipFill>
                    <a:blip r:embed="rId9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F007D" w14:textId="77777777" w:rsidR="004D462B" w:rsidRDefault="004D462B" w:rsidP="00263C9E">
      <w:pPr>
        <w:jc w:val="center"/>
      </w:pPr>
    </w:p>
    <w:p w14:paraId="3912BB8A" w14:textId="77777777" w:rsidR="004D462B" w:rsidRDefault="004D462B" w:rsidP="00263C9E">
      <w:pPr>
        <w:jc w:val="center"/>
      </w:pPr>
    </w:p>
    <w:p w14:paraId="1EB167FD" w14:textId="77777777" w:rsidR="004D462B" w:rsidRDefault="004D462B" w:rsidP="00263C9E">
      <w:pPr>
        <w:jc w:val="center"/>
      </w:pPr>
    </w:p>
    <w:p w14:paraId="16EF19FF" w14:textId="77777777" w:rsidR="004D462B" w:rsidRDefault="004D462B" w:rsidP="006F3544"/>
    <w:p w14:paraId="6DC5113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145E4689" wp14:editId="7FC4AA5E">
            <wp:extent cx="3130550" cy="2275840"/>
            <wp:effectExtent l="0" t="0" r="0" b="0"/>
            <wp:docPr id="1975" name="Picture 1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7"/>
                    <pic:cNvPicPr>
                      <a:picLocks noChangeAspect="1" noChangeArrowheads="1"/>
                    </pic:cNvPicPr>
                  </pic:nvPicPr>
                  <pic:blipFill>
                    <a:blip r:embed="rId9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6DE9" w14:textId="77777777" w:rsidR="004D462B" w:rsidRDefault="004D462B" w:rsidP="00263C9E">
      <w:pPr>
        <w:jc w:val="center"/>
      </w:pPr>
    </w:p>
    <w:p w14:paraId="1C0C5D30" w14:textId="77777777" w:rsidR="004D462B" w:rsidRDefault="004D462B" w:rsidP="00263C9E">
      <w:pPr>
        <w:jc w:val="center"/>
      </w:pPr>
    </w:p>
    <w:p w14:paraId="215FB03D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6C8C59F" wp14:editId="4F5226C6">
            <wp:extent cx="3130550" cy="2275840"/>
            <wp:effectExtent l="0" t="0" r="0" b="0"/>
            <wp:docPr id="1976" name="Picture 1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8"/>
                    <pic:cNvPicPr>
                      <a:picLocks noChangeAspect="1" noChangeArrowheads="1"/>
                    </pic:cNvPicPr>
                  </pic:nvPicPr>
                  <pic:blipFill>
                    <a:blip r:embed="rId9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8D7AB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26976" behindDoc="1" locked="0" layoutInCell="0" allowOverlap="1" wp14:anchorId="1DA654BF" wp14:editId="110DDC8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7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07FAB4" id="AutoShape 5" o:spid="_x0000_s1026" style="position:absolute;margin-left:331.5pt;margin-top:0;width:382.7pt;height:269.3pt;z-index:-25038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8UEe5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5952" behindDoc="1" locked="0" layoutInCell="0" allowOverlap="1" wp14:anchorId="5BD32420" wp14:editId="4E1DD915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7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043AEDC" id="AutoShape 4" o:spid="_x0000_s1026" style="position:absolute;margin-left:0;margin-top:0;width:382.7pt;height:269.3pt;z-index:-25039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zSh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NnzSh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4928" behindDoc="1" locked="0" layoutInCell="0" allowOverlap="1" wp14:anchorId="6A1DE553" wp14:editId="17F3942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7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CE17CC1" id="AutoShape 3" o:spid="_x0000_s1026" style="position:absolute;margin-left:331.5pt;margin-top:0;width:382.7pt;height:269.3pt;z-index:-25039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i5/MU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3904" behindDoc="1" locked="0" layoutInCell="0" allowOverlap="1" wp14:anchorId="7688087D" wp14:editId="5BBA9F9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8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F1E365" id="AutoShape 2" o:spid="_x0000_s1026" style="position:absolute;margin-left:0;margin-top:0;width:382.7pt;height:269.3pt;z-index:-25039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a3l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XTa3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B76AE36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18856C5" wp14:editId="067575EC">
            <wp:extent cx="3130550" cy="2275840"/>
            <wp:effectExtent l="0" t="0" r="0" b="0"/>
            <wp:docPr id="1981" name="Picture 1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9"/>
                    <pic:cNvPicPr>
                      <a:picLocks noChangeAspect="1" noChangeArrowheads="1"/>
                    </pic:cNvPicPr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62774" w14:textId="77777777" w:rsidR="004D462B" w:rsidRDefault="004D462B" w:rsidP="00263C9E">
      <w:pPr>
        <w:jc w:val="center"/>
      </w:pPr>
    </w:p>
    <w:p w14:paraId="4E24852D" w14:textId="77777777" w:rsidR="004D462B" w:rsidRDefault="004D462B" w:rsidP="00263C9E"/>
    <w:p w14:paraId="6A15E8E2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6339949B" wp14:editId="3306EF27">
            <wp:extent cx="3130550" cy="2275840"/>
            <wp:effectExtent l="0" t="0" r="0" b="0"/>
            <wp:docPr id="1982" name="Picture 1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"/>
                    <pic:cNvPicPr>
                      <a:picLocks noChangeAspect="1" noChangeArrowheads="1"/>
                    </pic:cNvPicPr>
                  </pic:nvPicPr>
                  <pic:blipFill>
                    <a:blip r:embed="rId9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428A0" w14:textId="77777777" w:rsidR="004D462B" w:rsidRDefault="004D462B" w:rsidP="00263C9E">
      <w:pPr>
        <w:jc w:val="center"/>
      </w:pPr>
    </w:p>
    <w:p w14:paraId="7FE76BFF" w14:textId="77777777" w:rsidR="004D462B" w:rsidRDefault="004D462B" w:rsidP="00263C9E">
      <w:pPr>
        <w:jc w:val="center"/>
      </w:pPr>
    </w:p>
    <w:p w14:paraId="6C2708B9" w14:textId="77777777" w:rsidR="004D462B" w:rsidRDefault="004D462B" w:rsidP="00263C9E">
      <w:pPr>
        <w:jc w:val="center"/>
      </w:pPr>
    </w:p>
    <w:p w14:paraId="3086A169" w14:textId="77777777" w:rsidR="004D462B" w:rsidRDefault="004D462B" w:rsidP="006F3544"/>
    <w:p w14:paraId="37EB0AE4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C1173C6" wp14:editId="34934D25">
            <wp:extent cx="3130550" cy="2275840"/>
            <wp:effectExtent l="0" t="0" r="0" b="0"/>
            <wp:docPr id="1983" name="Picture 1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1"/>
                    <pic:cNvPicPr>
                      <a:picLocks noChangeAspect="1" noChangeArrowheads="1"/>
                    </pic:cNvPicPr>
                  </pic:nvPicPr>
                  <pic:blipFill>
                    <a:blip r:embed="rId9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DAD2F" w14:textId="77777777" w:rsidR="004D462B" w:rsidRDefault="004D462B" w:rsidP="00263C9E">
      <w:pPr>
        <w:jc w:val="center"/>
      </w:pPr>
    </w:p>
    <w:p w14:paraId="5AB9D48A" w14:textId="77777777" w:rsidR="004D462B" w:rsidRDefault="004D462B" w:rsidP="00263C9E">
      <w:pPr>
        <w:jc w:val="center"/>
      </w:pPr>
    </w:p>
    <w:p w14:paraId="261BA4A0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2035298" wp14:editId="24845601">
            <wp:extent cx="3130550" cy="2275840"/>
            <wp:effectExtent l="0" t="0" r="0" b="0"/>
            <wp:docPr id="1984" name="Picture 1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"/>
                    <pic:cNvPicPr>
                      <a:picLocks noChangeAspect="1" noChangeArrowheads="1"/>
                    </pic:cNvPicPr>
                  </pic:nvPicPr>
                  <pic:blipFill>
                    <a:blip r:embed="rId9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75696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32096" behindDoc="1" locked="0" layoutInCell="0" allowOverlap="1" wp14:anchorId="03E43477" wp14:editId="64BD735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8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0232C29" id="AutoShape 5" o:spid="_x0000_s1026" style="position:absolute;margin-left:331.5pt;margin-top:0;width:382.7pt;height:269.3pt;z-index:-25038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Ah+xc1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1072" behindDoc="1" locked="0" layoutInCell="0" allowOverlap="1" wp14:anchorId="530001EA" wp14:editId="42565842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8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8009AF" id="AutoShape 4" o:spid="_x0000_s1026" style="position:absolute;margin-left:0;margin-top:0;width:382.7pt;height:269.3pt;z-index:-25038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A7qNN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0048" behindDoc="1" locked="0" layoutInCell="0" allowOverlap="1" wp14:anchorId="0584A52F" wp14:editId="4CC1C14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8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CA584AB" id="AutoShape 3" o:spid="_x0000_s1026" style="position:absolute;margin-left:331.5pt;margin-top:0;width:382.7pt;height:269.3pt;z-index:-25038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Ru5bv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9024" behindDoc="1" locked="0" layoutInCell="0" allowOverlap="1" wp14:anchorId="4021C73F" wp14:editId="6AE583A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8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91C0564" id="AutoShape 2" o:spid="_x0000_s1026" style="position:absolute;margin-left:0;margin-top:0;width:382.7pt;height:269.3pt;z-index:-25038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B3ISil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1C115E69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1F9116A" wp14:editId="4B1DBE56">
            <wp:extent cx="3130550" cy="2275840"/>
            <wp:effectExtent l="0" t="0" r="0" b="0"/>
            <wp:docPr id="1989" name="Picture 1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3"/>
                    <pic:cNvPicPr>
                      <a:picLocks noChangeAspect="1" noChangeArrowheads="1"/>
                    </pic:cNvPicPr>
                  </pic:nvPicPr>
                  <pic:blipFill>
                    <a:blip r:embed="rId9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F922C" w14:textId="77777777" w:rsidR="004D462B" w:rsidRDefault="004D462B" w:rsidP="00263C9E">
      <w:pPr>
        <w:jc w:val="center"/>
      </w:pPr>
    </w:p>
    <w:p w14:paraId="2A778C62" w14:textId="77777777" w:rsidR="004D462B" w:rsidRDefault="004D462B" w:rsidP="00263C9E"/>
    <w:p w14:paraId="475162BE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F1BD73D" wp14:editId="7A1D2283">
            <wp:extent cx="3130550" cy="2275840"/>
            <wp:effectExtent l="0" t="0" r="0" b="0"/>
            <wp:docPr id="1990" name="Picture 1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4"/>
                    <pic:cNvPicPr>
                      <a:picLocks noChangeAspect="1" noChangeArrowheads="1"/>
                    </pic:cNvPicPr>
                  </pic:nvPicPr>
                  <pic:blipFill>
                    <a:blip r:embed="rId9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5F662" w14:textId="77777777" w:rsidR="004D462B" w:rsidRDefault="004D462B" w:rsidP="00263C9E">
      <w:pPr>
        <w:jc w:val="center"/>
      </w:pPr>
    </w:p>
    <w:p w14:paraId="4F09BB88" w14:textId="77777777" w:rsidR="004D462B" w:rsidRDefault="004D462B" w:rsidP="00263C9E">
      <w:pPr>
        <w:jc w:val="center"/>
      </w:pPr>
    </w:p>
    <w:p w14:paraId="436C3782" w14:textId="77777777" w:rsidR="004D462B" w:rsidRDefault="004D462B" w:rsidP="00263C9E">
      <w:pPr>
        <w:jc w:val="center"/>
      </w:pPr>
    </w:p>
    <w:p w14:paraId="299A4DAB" w14:textId="77777777" w:rsidR="004D462B" w:rsidRDefault="004D462B" w:rsidP="006F3544"/>
    <w:p w14:paraId="1FA271F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4AC1F63F" wp14:editId="0E10B611">
            <wp:extent cx="3130550" cy="2275840"/>
            <wp:effectExtent l="0" t="0" r="0" b="0"/>
            <wp:docPr id="1991" name="Picture 1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"/>
                    <pic:cNvPicPr>
                      <a:picLocks noChangeAspect="1" noChangeArrowheads="1"/>
                    </pic:cNvPicPr>
                  </pic:nvPicPr>
                  <pic:blipFill>
                    <a:blip r:embed="rId9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BBAB9" w14:textId="77777777" w:rsidR="004D462B" w:rsidRDefault="004D462B" w:rsidP="00263C9E">
      <w:pPr>
        <w:jc w:val="center"/>
      </w:pPr>
    </w:p>
    <w:p w14:paraId="15370D72" w14:textId="77777777" w:rsidR="004D462B" w:rsidRDefault="004D462B" w:rsidP="00263C9E">
      <w:pPr>
        <w:jc w:val="center"/>
      </w:pPr>
    </w:p>
    <w:p w14:paraId="7C0B97C4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32256239" wp14:editId="5F35F973">
            <wp:extent cx="3130550" cy="2275840"/>
            <wp:effectExtent l="0" t="0" r="0" b="0"/>
            <wp:docPr id="1992" name="Picture 1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6"/>
                    <pic:cNvPicPr>
                      <a:picLocks noChangeAspect="1" noChangeArrowheads="1"/>
                    </pic:cNvPicPr>
                  </pic:nvPicPr>
                  <pic:blipFill>
                    <a:blip r:embed="rId10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A33BC" w14:textId="77777777" w:rsidR="004D462B" w:rsidRPr="00EC7ED6" w:rsidRDefault="004D462B" w:rsidP="00263C9E">
      <w:pPr>
        <w:pStyle w:val="Title"/>
        <w:jc w:val="left"/>
        <w:rPr>
          <w:rStyle w:val="Strong"/>
          <w:bCs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937216" behindDoc="1" locked="0" layoutInCell="0" allowOverlap="1" wp14:anchorId="34AF9B54" wp14:editId="4FE6A43B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860290" cy="3420110"/>
                <wp:effectExtent l="12065" t="13970" r="13970" b="13970"/>
                <wp:wrapNone/>
                <wp:docPr id="199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931596" id="AutoShape 5" o:spid="_x0000_s1026" style="position:absolute;margin-left:331.5pt;margin-top:0;width:382.7pt;height:269.3pt;z-index:-25037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r8ly4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6192" behindDoc="1" locked="0" layoutInCell="0" allowOverlap="1" wp14:anchorId="5E37468B" wp14:editId="099A3DE8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860290" cy="3420110"/>
                <wp:effectExtent l="13335" t="13970" r="12700" b="13970"/>
                <wp:wrapNone/>
                <wp:docPr id="199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98F12F8" id="AutoShape 4" o:spid="_x0000_s1026" style="position:absolute;margin-left:0;margin-top:0;width:382.7pt;height:269.3pt;z-index:-25038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D+aoS5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5168" behindDoc="1" locked="0" layoutInCell="0" allowOverlap="1" wp14:anchorId="7D45A6F9" wp14:editId="7423996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860290" cy="3420110"/>
                <wp:effectExtent l="12065" t="13335" r="13970" b="5080"/>
                <wp:wrapNone/>
                <wp:docPr id="199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8197B7" id="AutoShape 3" o:spid="_x0000_s1026" style="position:absolute;margin-left:331.5pt;margin-top:0;width:382.7pt;height:269.3pt;z-index:-25038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" o:allowincell="f" filled="f" strokecolor="#bfbfbf" strokeweight=".25pt">
                <w10:wrap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4144" behindDoc="1" locked="0" layoutInCell="0" allowOverlap="1" wp14:anchorId="14C15432" wp14:editId="57C7D02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4860290" cy="3420110"/>
                <wp:effectExtent l="13335" t="13335" r="12700" b="5080"/>
                <wp:wrapNone/>
                <wp:docPr id="199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290" cy="3420110"/>
                        </a:xfrm>
                        <a:prstGeom prst="roundRect">
                          <a:avLst>
                            <a:gd name="adj" fmla="val 2481"/>
                          </a:avLst>
                        </a:prstGeom>
                        <a:noFill/>
                        <a:ln w="317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8908290" id="AutoShape 2" o:spid="_x0000_s1026" style="position:absolute;margin-left:0;margin-top:0;width:382.7pt;height:269.3pt;z-index:-25038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arcsize="16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" o:allowincell="f" filled="f" strokecolor="#bfbfbf" strokeweight=".25pt">
                <w10:wrap anchorx="margin" anchory="margin"/>
              </v:roundrect>
            </w:pict>
          </mc:Fallback>
        </mc:AlternateContent>
      </w:r>
    </w:p>
    <w:p w14:paraId="5F2FA51D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2789B878" wp14:editId="6976ABEF">
            <wp:extent cx="3130550" cy="2275840"/>
            <wp:effectExtent l="0" t="0" r="0" b="0"/>
            <wp:docPr id="1997" name="Picture 1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7"/>
                    <pic:cNvPicPr>
                      <a:picLocks noChangeAspect="1" noChangeArrowheads="1"/>
                    </pic:cNvPicPr>
                  </pic:nvPicPr>
                  <pic:blipFill>
                    <a:blip r:embed="rId10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E2001" w14:textId="77777777" w:rsidR="004D462B" w:rsidRDefault="004D462B" w:rsidP="00263C9E">
      <w:pPr>
        <w:jc w:val="center"/>
      </w:pPr>
    </w:p>
    <w:p w14:paraId="017E915F" w14:textId="77777777" w:rsidR="004D462B" w:rsidRDefault="004D462B" w:rsidP="00263C9E"/>
    <w:p w14:paraId="6F9B962B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8AECF96" wp14:editId="355E6637">
            <wp:extent cx="3130550" cy="2275840"/>
            <wp:effectExtent l="0" t="0" r="0" b="0"/>
            <wp:docPr id="1998" name="Picture 1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"/>
                    <pic:cNvPicPr>
                      <a:picLocks noChangeAspect="1" noChangeArrowheads="1"/>
                    </pic:cNvPicPr>
                  </pic:nvPicPr>
                  <pic:blipFill>
                    <a:blip r:embed="rId10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CD35A" w14:textId="77777777" w:rsidR="004D462B" w:rsidRDefault="004D462B" w:rsidP="00263C9E">
      <w:pPr>
        <w:jc w:val="center"/>
      </w:pPr>
    </w:p>
    <w:p w14:paraId="38A50015" w14:textId="77777777" w:rsidR="004D462B" w:rsidRDefault="004D462B" w:rsidP="00263C9E">
      <w:pPr>
        <w:jc w:val="center"/>
      </w:pPr>
    </w:p>
    <w:p w14:paraId="2D00FE0C" w14:textId="77777777" w:rsidR="004D462B" w:rsidRDefault="004D462B" w:rsidP="00263C9E">
      <w:pPr>
        <w:jc w:val="center"/>
      </w:pPr>
    </w:p>
    <w:p w14:paraId="1A1ED2BA" w14:textId="77777777" w:rsidR="004D462B" w:rsidRDefault="004D462B" w:rsidP="006F3544"/>
    <w:p w14:paraId="2B86DE2C" w14:textId="77777777" w:rsidR="004D462B" w:rsidRDefault="004D462B" w:rsidP="00263C9E">
      <w:pPr>
        <w:jc w:val="center"/>
      </w:pPr>
      <w:r>
        <w:rPr>
          <w:noProof/>
        </w:rPr>
        <w:drawing>
          <wp:inline distT="0" distB="0" distL="0" distR="0" wp14:anchorId="018412B8" wp14:editId="42CEBBF0">
            <wp:extent cx="3130550" cy="2275840"/>
            <wp:effectExtent l="0" t="0" r="0" b="0"/>
            <wp:docPr id="1999" name="Picture 1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9"/>
                    <pic:cNvPicPr>
                      <a:picLocks noChangeAspect="1" noChangeArrowheads="1"/>
                    </pic:cNvPicPr>
                  </pic:nvPicPr>
                  <pic:blipFill>
                    <a:blip r:embed="rId10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60517" w14:textId="77777777" w:rsidR="004D462B" w:rsidRDefault="004D462B" w:rsidP="00263C9E">
      <w:pPr>
        <w:jc w:val="center"/>
      </w:pPr>
    </w:p>
    <w:p w14:paraId="31FE2BA8" w14:textId="77777777" w:rsidR="004D462B" w:rsidRDefault="004D462B" w:rsidP="00263C9E">
      <w:pPr>
        <w:jc w:val="center"/>
      </w:pPr>
    </w:p>
    <w:p w14:paraId="7EDD9FDF" w14:textId="77777777" w:rsidR="004D462B" w:rsidRDefault="004D462B" w:rsidP="00263C9E">
      <w:pPr>
        <w:jc w:val="center"/>
        <w:sectPr w:rsidR="004D462B" w:rsidSect="004D462B">
          <w:pgSz w:w="16838" w:h="11906" w:orient="landscape" w:code="9"/>
          <w:pgMar w:top="567" w:right="726" w:bottom="567" w:left="567" w:header="709" w:footer="709" w:gutter="0"/>
          <w:pgNumType w:start="1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00CCEA4" wp14:editId="56603076">
            <wp:extent cx="3130550" cy="2275840"/>
            <wp:effectExtent l="0" t="0" r="0" b="0"/>
            <wp:docPr id="2000" name="Picture 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0"/>
                    <pic:cNvPicPr>
                      <a:picLocks noChangeAspect="1" noChangeArrowheads="1"/>
                    </pic:cNvPicPr>
                  </pic:nvPicPr>
                  <pic:blipFill>
                    <a:blip r:embed="rId10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B3808" w14:textId="77777777" w:rsidR="004D462B" w:rsidRDefault="004D462B" w:rsidP="00263C9E">
      <w:pPr>
        <w:jc w:val="center"/>
      </w:pPr>
    </w:p>
    <w:sectPr w:rsidR="004D462B" w:rsidSect="004D462B">
      <w:type w:val="continuous"/>
      <w:pgSz w:w="16838" w:h="11906" w:orient="landscape" w:code="9"/>
      <w:pgMar w:top="567" w:right="726" w:bottom="567" w:left="567" w:header="709" w:footer="709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AE1"/>
    <w:rsid w:val="00260ABD"/>
    <w:rsid w:val="00263C9E"/>
    <w:rsid w:val="00286DDF"/>
    <w:rsid w:val="002B5A97"/>
    <w:rsid w:val="004D462B"/>
    <w:rsid w:val="00514564"/>
    <w:rsid w:val="00516814"/>
    <w:rsid w:val="00571439"/>
    <w:rsid w:val="005A5B3D"/>
    <w:rsid w:val="00621AC1"/>
    <w:rsid w:val="006821A9"/>
    <w:rsid w:val="006944D8"/>
    <w:rsid w:val="006E0AE1"/>
    <w:rsid w:val="006F3544"/>
    <w:rsid w:val="008D5AFC"/>
    <w:rsid w:val="00953550"/>
    <w:rsid w:val="00962A81"/>
    <w:rsid w:val="00966B77"/>
    <w:rsid w:val="00987EE6"/>
    <w:rsid w:val="009A4559"/>
    <w:rsid w:val="00A17256"/>
    <w:rsid w:val="00B7223B"/>
    <w:rsid w:val="00C229A5"/>
    <w:rsid w:val="00C23486"/>
    <w:rsid w:val="00C738FE"/>
    <w:rsid w:val="00E2740C"/>
    <w:rsid w:val="00EC7ED6"/>
    <w:rsid w:val="00FC2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DD48D"/>
  <w15:chartTrackingRefBased/>
  <w15:docId w15:val="{1FA352C3-7474-4864-96D2-B284ECE07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IE" w:eastAsia="en-I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5AFC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223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B7223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B7223B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B7223B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B7223B"/>
    <w:rPr>
      <w:i/>
      <w:iCs/>
      <w:color w:val="000000"/>
    </w:rPr>
  </w:style>
  <w:style w:type="character" w:styleId="IntenseEmphasis">
    <w:name w:val="Intense Emphasis"/>
    <w:uiPriority w:val="21"/>
    <w:qFormat/>
    <w:rsid w:val="00B7223B"/>
    <w:rPr>
      <w:b/>
      <w:bCs/>
      <w:i/>
      <w:iCs/>
      <w:color w:val="4F81BD"/>
    </w:rPr>
  </w:style>
  <w:style w:type="character" w:styleId="BookTitle">
    <w:name w:val="Book Title"/>
    <w:uiPriority w:val="33"/>
    <w:qFormat/>
    <w:rsid w:val="00B7223B"/>
    <w:rPr>
      <w:b/>
      <w:bCs/>
      <w:smallCap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EC7ED6"/>
    <w:pPr>
      <w:spacing w:after="300" w:line="240" w:lineRule="auto"/>
      <w:contextualSpacing/>
      <w:jc w:val="center"/>
    </w:pPr>
    <w:rPr>
      <w:rFonts w:ascii="Arial" w:eastAsia="Times New Roman" w:hAnsi="Arial"/>
      <w:b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EC7ED6"/>
    <w:rPr>
      <w:rFonts w:ascii="Arial" w:eastAsia="Times New Roman" w:hAnsi="Arial"/>
      <w:b/>
      <w:spacing w:val="5"/>
      <w:kern w:val="28"/>
      <w:sz w:val="52"/>
      <w:szCs w:val="52"/>
      <w:lang w:eastAsia="en-US"/>
    </w:rPr>
  </w:style>
  <w:style w:type="character" w:customStyle="1" w:styleId="Heading2Char">
    <w:name w:val="Heading 2 Char"/>
    <w:link w:val="Heading2"/>
    <w:uiPriority w:val="9"/>
    <w:rsid w:val="00B7223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1Char">
    <w:name w:val="Heading 1 Char"/>
    <w:link w:val="Heading1"/>
    <w:uiPriority w:val="9"/>
    <w:rsid w:val="00B7223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Emphasis">
    <w:name w:val="Emphasis"/>
    <w:uiPriority w:val="20"/>
    <w:qFormat/>
    <w:rsid w:val="00B7223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emf"/><Relationship Id="rId671" Type="http://schemas.openxmlformats.org/officeDocument/2006/relationships/image" Target="media/image667.emf"/><Relationship Id="rId769" Type="http://schemas.openxmlformats.org/officeDocument/2006/relationships/image" Target="media/image765.emf"/><Relationship Id="rId976" Type="http://schemas.openxmlformats.org/officeDocument/2006/relationships/image" Target="media/image972.emf"/><Relationship Id="rId21" Type="http://schemas.openxmlformats.org/officeDocument/2006/relationships/image" Target="media/image17.emf"/><Relationship Id="rId324" Type="http://schemas.openxmlformats.org/officeDocument/2006/relationships/image" Target="media/image320.emf"/><Relationship Id="rId531" Type="http://schemas.openxmlformats.org/officeDocument/2006/relationships/image" Target="media/image527.emf"/><Relationship Id="rId629" Type="http://schemas.openxmlformats.org/officeDocument/2006/relationships/image" Target="media/image625.emf"/><Relationship Id="rId170" Type="http://schemas.openxmlformats.org/officeDocument/2006/relationships/image" Target="media/image166.emf"/><Relationship Id="rId836" Type="http://schemas.openxmlformats.org/officeDocument/2006/relationships/image" Target="media/image832.emf"/><Relationship Id="rId268" Type="http://schemas.openxmlformats.org/officeDocument/2006/relationships/image" Target="media/image264.emf"/><Relationship Id="rId475" Type="http://schemas.openxmlformats.org/officeDocument/2006/relationships/image" Target="media/image471.emf"/><Relationship Id="rId682" Type="http://schemas.openxmlformats.org/officeDocument/2006/relationships/image" Target="media/image678.emf"/><Relationship Id="rId903" Type="http://schemas.openxmlformats.org/officeDocument/2006/relationships/image" Target="media/image899.emf"/><Relationship Id="rId32" Type="http://schemas.openxmlformats.org/officeDocument/2006/relationships/image" Target="media/image28.emf"/><Relationship Id="rId128" Type="http://schemas.openxmlformats.org/officeDocument/2006/relationships/image" Target="media/image124.emf"/><Relationship Id="rId335" Type="http://schemas.openxmlformats.org/officeDocument/2006/relationships/image" Target="media/image331.emf"/><Relationship Id="rId542" Type="http://schemas.openxmlformats.org/officeDocument/2006/relationships/image" Target="media/image538.emf"/><Relationship Id="rId987" Type="http://schemas.openxmlformats.org/officeDocument/2006/relationships/image" Target="media/image983.emf"/><Relationship Id="rId181" Type="http://schemas.openxmlformats.org/officeDocument/2006/relationships/image" Target="media/image177.emf"/><Relationship Id="rId402" Type="http://schemas.openxmlformats.org/officeDocument/2006/relationships/image" Target="media/image398.emf"/><Relationship Id="rId847" Type="http://schemas.openxmlformats.org/officeDocument/2006/relationships/image" Target="media/image843.emf"/><Relationship Id="rId279" Type="http://schemas.openxmlformats.org/officeDocument/2006/relationships/image" Target="media/image275.emf"/><Relationship Id="rId486" Type="http://schemas.openxmlformats.org/officeDocument/2006/relationships/image" Target="media/image482.emf"/><Relationship Id="rId693" Type="http://schemas.openxmlformats.org/officeDocument/2006/relationships/image" Target="media/image689.emf"/><Relationship Id="rId707" Type="http://schemas.openxmlformats.org/officeDocument/2006/relationships/image" Target="media/image703.emf"/><Relationship Id="rId914" Type="http://schemas.openxmlformats.org/officeDocument/2006/relationships/image" Target="media/image910.emf"/><Relationship Id="rId43" Type="http://schemas.openxmlformats.org/officeDocument/2006/relationships/image" Target="media/image39.emf"/><Relationship Id="rId139" Type="http://schemas.openxmlformats.org/officeDocument/2006/relationships/image" Target="media/image135.emf"/><Relationship Id="rId346" Type="http://schemas.openxmlformats.org/officeDocument/2006/relationships/image" Target="media/image342.emf"/><Relationship Id="rId553" Type="http://schemas.openxmlformats.org/officeDocument/2006/relationships/image" Target="media/image549.emf"/><Relationship Id="rId760" Type="http://schemas.openxmlformats.org/officeDocument/2006/relationships/image" Target="media/image756.emf"/><Relationship Id="rId998" Type="http://schemas.openxmlformats.org/officeDocument/2006/relationships/image" Target="media/image994.emf"/><Relationship Id="rId192" Type="http://schemas.openxmlformats.org/officeDocument/2006/relationships/image" Target="media/image188.emf"/><Relationship Id="rId206" Type="http://schemas.openxmlformats.org/officeDocument/2006/relationships/image" Target="media/image202.emf"/><Relationship Id="rId413" Type="http://schemas.openxmlformats.org/officeDocument/2006/relationships/image" Target="media/image409.emf"/><Relationship Id="rId858" Type="http://schemas.openxmlformats.org/officeDocument/2006/relationships/image" Target="media/image854.emf"/><Relationship Id="rId497" Type="http://schemas.openxmlformats.org/officeDocument/2006/relationships/image" Target="media/image493.emf"/><Relationship Id="rId620" Type="http://schemas.openxmlformats.org/officeDocument/2006/relationships/image" Target="media/image616.emf"/><Relationship Id="rId718" Type="http://schemas.openxmlformats.org/officeDocument/2006/relationships/image" Target="media/image714.emf"/><Relationship Id="rId925" Type="http://schemas.openxmlformats.org/officeDocument/2006/relationships/image" Target="media/image921.emf"/><Relationship Id="rId357" Type="http://schemas.openxmlformats.org/officeDocument/2006/relationships/image" Target="media/image353.emf"/><Relationship Id="rId54" Type="http://schemas.openxmlformats.org/officeDocument/2006/relationships/image" Target="media/image50.emf"/><Relationship Id="rId217" Type="http://schemas.openxmlformats.org/officeDocument/2006/relationships/image" Target="media/image213.emf"/><Relationship Id="rId564" Type="http://schemas.openxmlformats.org/officeDocument/2006/relationships/image" Target="media/image560.emf"/><Relationship Id="rId771" Type="http://schemas.openxmlformats.org/officeDocument/2006/relationships/image" Target="media/image767.emf"/><Relationship Id="rId869" Type="http://schemas.openxmlformats.org/officeDocument/2006/relationships/image" Target="media/image865.emf"/><Relationship Id="rId424" Type="http://schemas.openxmlformats.org/officeDocument/2006/relationships/image" Target="media/image420.emf"/><Relationship Id="rId631" Type="http://schemas.openxmlformats.org/officeDocument/2006/relationships/image" Target="media/image627.emf"/><Relationship Id="rId729" Type="http://schemas.openxmlformats.org/officeDocument/2006/relationships/image" Target="media/image725.emf"/><Relationship Id="rId270" Type="http://schemas.openxmlformats.org/officeDocument/2006/relationships/image" Target="media/image266.emf"/><Relationship Id="rId936" Type="http://schemas.openxmlformats.org/officeDocument/2006/relationships/image" Target="media/image932.emf"/><Relationship Id="rId65" Type="http://schemas.openxmlformats.org/officeDocument/2006/relationships/image" Target="media/image61.emf"/><Relationship Id="rId130" Type="http://schemas.openxmlformats.org/officeDocument/2006/relationships/image" Target="media/image126.emf"/><Relationship Id="rId368" Type="http://schemas.openxmlformats.org/officeDocument/2006/relationships/image" Target="media/image364.emf"/><Relationship Id="rId575" Type="http://schemas.openxmlformats.org/officeDocument/2006/relationships/image" Target="media/image571.emf"/><Relationship Id="rId782" Type="http://schemas.openxmlformats.org/officeDocument/2006/relationships/image" Target="media/image778.emf"/><Relationship Id="rId228" Type="http://schemas.openxmlformats.org/officeDocument/2006/relationships/image" Target="media/image224.emf"/><Relationship Id="rId435" Type="http://schemas.openxmlformats.org/officeDocument/2006/relationships/image" Target="media/image431.emf"/><Relationship Id="rId642" Type="http://schemas.openxmlformats.org/officeDocument/2006/relationships/image" Target="media/image638.emf"/><Relationship Id="rId281" Type="http://schemas.openxmlformats.org/officeDocument/2006/relationships/image" Target="media/image277.emf"/><Relationship Id="rId502" Type="http://schemas.openxmlformats.org/officeDocument/2006/relationships/image" Target="media/image498.emf"/><Relationship Id="rId947" Type="http://schemas.openxmlformats.org/officeDocument/2006/relationships/image" Target="media/image943.emf"/><Relationship Id="rId76" Type="http://schemas.openxmlformats.org/officeDocument/2006/relationships/image" Target="media/image72.emf"/><Relationship Id="rId141" Type="http://schemas.openxmlformats.org/officeDocument/2006/relationships/image" Target="media/image137.emf"/><Relationship Id="rId379" Type="http://schemas.openxmlformats.org/officeDocument/2006/relationships/image" Target="media/image375.emf"/><Relationship Id="rId586" Type="http://schemas.openxmlformats.org/officeDocument/2006/relationships/image" Target="media/image582.emf"/><Relationship Id="rId793" Type="http://schemas.openxmlformats.org/officeDocument/2006/relationships/image" Target="media/image789.emf"/><Relationship Id="rId807" Type="http://schemas.openxmlformats.org/officeDocument/2006/relationships/image" Target="media/image803.emf"/><Relationship Id="rId7" Type="http://schemas.openxmlformats.org/officeDocument/2006/relationships/image" Target="media/image3.emf"/><Relationship Id="rId239" Type="http://schemas.openxmlformats.org/officeDocument/2006/relationships/image" Target="media/image235.emf"/><Relationship Id="rId446" Type="http://schemas.openxmlformats.org/officeDocument/2006/relationships/image" Target="media/image442.emf"/><Relationship Id="rId653" Type="http://schemas.openxmlformats.org/officeDocument/2006/relationships/image" Target="media/image649.emf"/><Relationship Id="rId292" Type="http://schemas.openxmlformats.org/officeDocument/2006/relationships/image" Target="media/image288.emf"/><Relationship Id="rId306" Type="http://schemas.openxmlformats.org/officeDocument/2006/relationships/image" Target="media/image302.emf"/><Relationship Id="rId860" Type="http://schemas.openxmlformats.org/officeDocument/2006/relationships/image" Target="media/image856.emf"/><Relationship Id="rId958" Type="http://schemas.openxmlformats.org/officeDocument/2006/relationships/image" Target="media/image954.emf"/><Relationship Id="rId87" Type="http://schemas.openxmlformats.org/officeDocument/2006/relationships/image" Target="media/image83.emf"/><Relationship Id="rId513" Type="http://schemas.openxmlformats.org/officeDocument/2006/relationships/image" Target="media/image509.emf"/><Relationship Id="rId597" Type="http://schemas.openxmlformats.org/officeDocument/2006/relationships/image" Target="media/image593.emf"/><Relationship Id="rId720" Type="http://schemas.openxmlformats.org/officeDocument/2006/relationships/image" Target="media/image716.emf"/><Relationship Id="rId818" Type="http://schemas.openxmlformats.org/officeDocument/2006/relationships/image" Target="media/image814.emf"/><Relationship Id="rId152" Type="http://schemas.openxmlformats.org/officeDocument/2006/relationships/image" Target="media/image148.emf"/><Relationship Id="rId457" Type="http://schemas.openxmlformats.org/officeDocument/2006/relationships/image" Target="media/image453.emf"/><Relationship Id="rId1003" Type="http://schemas.openxmlformats.org/officeDocument/2006/relationships/image" Target="media/image999.emf"/><Relationship Id="rId664" Type="http://schemas.openxmlformats.org/officeDocument/2006/relationships/image" Target="media/image660.emf"/><Relationship Id="rId871" Type="http://schemas.openxmlformats.org/officeDocument/2006/relationships/image" Target="media/image867.emf"/><Relationship Id="rId969" Type="http://schemas.openxmlformats.org/officeDocument/2006/relationships/image" Target="media/image965.emf"/><Relationship Id="rId14" Type="http://schemas.openxmlformats.org/officeDocument/2006/relationships/image" Target="media/image10.emf"/><Relationship Id="rId317" Type="http://schemas.openxmlformats.org/officeDocument/2006/relationships/image" Target="media/image313.emf"/><Relationship Id="rId524" Type="http://schemas.openxmlformats.org/officeDocument/2006/relationships/image" Target="media/image520.emf"/><Relationship Id="rId731" Type="http://schemas.openxmlformats.org/officeDocument/2006/relationships/image" Target="media/image727.emf"/><Relationship Id="rId98" Type="http://schemas.openxmlformats.org/officeDocument/2006/relationships/image" Target="media/image94.emf"/><Relationship Id="rId163" Type="http://schemas.openxmlformats.org/officeDocument/2006/relationships/image" Target="media/image159.emf"/><Relationship Id="rId370" Type="http://schemas.openxmlformats.org/officeDocument/2006/relationships/image" Target="media/image366.emf"/><Relationship Id="rId829" Type="http://schemas.openxmlformats.org/officeDocument/2006/relationships/image" Target="media/image825.emf"/><Relationship Id="rId230" Type="http://schemas.openxmlformats.org/officeDocument/2006/relationships/image" Target="media/image226.emf"/><Relationship Id="rId468" Type="http://schemas.openxmlformats.org/officeDocument/2006/relationships/image" Target="media/image464.emf"/><Relationship Id="rId675" Type="http://schemas.openxmlformats.org/officeDocument/2006/relationships/image" Target="media/image671.emf"/><Relationship Id="rId882" Type="http://schemas.openxmlformats.org/officeDocument/2006/relationships/image" Target="media/image878.emf"/><Relationship Id="rId25" Type="http://schemas.openxmlformats.org/officeDocument/2006/relationships/image" Target="media/image21.emf"/><Relationship Id="rId328" Type="http://schemas.openxmlformats.org/officeDocument/2006/relationships/image" Target="media/image324.emf"/><Relationship Id="rId535" Type="http://schemas.openxmlformats.org/officeDocument/2006/relationships/image" Target="media/image531.emf"/><Relationship Id="rId742" Type="http://schemas.openxmlformats.org/officeDocument/2006/relationships/image" Target="media/image738.emf"/><Relationship Id="rId174" Type="http://schemas.openxmlformats.org/officeDocument/2006/relationships/image" Target="media/image170.emf"/><Relationship Id="rId381" Type="http://schemas.openxmlformats.org/officeDocument/2006/relationships/image" Target="media/image377.emf"/><Relationship Id="rId602" Type="http://schemas.openxmlformats.org/officeDocument/2006/relationships/image" Target="media/image598.emf"/><Relationship Id="rId241" Type="http://schemas.openxmlformats.org/officeDocument/2006/relationships/image" Target="media/image237.emf"/><Relationship Id="rId479" Type="http://schemas.openxmlformats.org/officeDocument/2006/relationships/image" Target="media/image475.emf"/><Relationship Id="rId686" Type="http://schemas.openxmlformats.org/officeDocument/2006/relationships/image" Target="media/image682.emf"/><Relationship Id="rId893" Type="http://schemas.openxmlformats.org/officeDocument/2006/relationships/image" Target="media/image889.emf"/><Relationship Id="rId907" Type="http://schemas.openxmlformats.org/officeDocument/2006/relationships/image" Target="media/image903.emf"/><Relationship Id="rId36" Type="http://schemas.openxmlformats.org/officeDocument/2006/relationships/image" Target="media/image32.emf"/><Relationship Id="rId339" Type="http://schemas.openxmlformats.org/officeDocument/2006/relationships/image" Target="media/image335.emf"/><Relationship Id="rId546" Type="http://schemas.openxmlformats.org/officeDocument/2006/relationships/image" Target="media/image542.emf"/><Relationship Id="rId753" Type="http://schemas.openxmlformats.org/officeDocument/2006/relationships/image" Target="media/image749.emf"/><Relationship Id="rId101" Type="http://schemas.openxmlformats.org/officeDocument/2006/relationships/image" Target="media/image97.emf"/><Relationship Id="rId185" Type="http://schemas.openxmlformats.org/officeDocument/2006/relationships/image" Target="media/image181.emf"/><Relationship Id="rId406" Type="http://schemas.openxmlformats.org/officeDocument/2006/relationships/image" Target="media/image402.emf"/><Relationship Id="rId960" Type="http://schemas.openxmlformats.org/officeDocument/2006/relationships/image" Target="media/image956.emf"/><Relationship Id="rId392" Type="http://schemas.openxmlformats.org/officeDocument/2006/relationships/image" Target="media/image388.emf"/><Relationship Id="rId613" Type="http://schemas.openxmlformats.org/officeDocument/2006/relationships/image" Target="media/image609.emf"/><Relationship Id="rId697" Type="http://schemas.openxmlformats.org/officeDocument/2006/relationships/image" Target="media/image693.emf"/><Relationship Id="rId820" Type="http://schemas.openxmlformats.org/officeDocument/2006/relationships/image" Target="media/image816.emf"/><Relationship Id="rId918" Type="http://schemas.openxmlformats.org/officeDocument/2006/relationships/image" Target="media/image914.emf"/><Relationship Id="rId252" Type="http://schemas.openxmlformats.org/officeDocument/2006/relationships/image" Target="media/image248.emf"/><Relationship Id="rId47" Type="http://schemas.openxmlformats.org/officeDocument/2006/relationships/image" Target="media/image43.emf"/><Relationship Id="rId112" Type="http://schemas.openxmlformats.org/officeDocument/2006/relationships/image" Target="media/image108.emf"/><Relationship Id="rId557" Type="http://schemas.openxmlformats.org/officeDocument/2006/relationships/image" Target="media/image553.emf"/><Relationship Id="rId764" Type="http://schemas.openxmlformats.org/officeDocument/2006/relationships/image" Target="media/image760.emf"/><Relationship Id="rId971" Type="http://schemas.openxmlformats.org/officeDocument/2006/relationships/image" Target="media/image967.emf"/><Relationship Id="rId196" Type="http://schemas.openxmlformats.org/officeDocument/2006/relationships/image" Target="media/image192.emf"/><Relationship Id="rId417" Type="http://schemas.openxmlformats.org/officeDocument/2006/relationships/image" Target="media/image413.emf"/><Relationship Id="rId624" Type="http://schemas.openxmlformats.org/officeDocument/2006/relationships/image" Target="media/image620.emf"/><Relationship Id="rId831" Type="http://schemas.openxmlformats.org/officeDocument/2006/relationships/image" Target="media/image827.emf"/><Relationship Id="rId263" Type="http://schemas.openxmlformats.org/officeDocument/2006/relationships/image" Target="media/image259.emf"/><Relationship Id="rId470" Type="http://schemas.openxmlformats.org/officeDocument/2006/relationships/image" Target="media/image466.emf"/><Relationship Id="rId929" Type="http://schemas.openxmlformats.org/officeDocument/2006/relationships/image" Target="media/image925.emf"/><Relationship Id="rId58" Type="http://schemas.openxmlformats.org/officeDocument/2006/relationships/image" Target="media/image54.emf"/><Relationship Id="rId123" Type="http://schemas.openxmlformats.org/officeDocument/2006/relationships/image" Target="media/image119.emf"/><Relationship Id="rId330" Type="http://schemas.openxmlformats.org/officeDocument/2006/relationships/image" Target="media/image326.emf"/><Relationship Id="rId568" Type="http://schemas.openxmlformats.org/officeDocument/2006/relationships/image" Target="media/image564.emf"/><Relationship Id="rId775" Type="http://schemas.openxmlformats.org/officeDocument/2006/relationships/image" Target="media/image771.emf"/><Relationship Id="rId982" Type="http://schemas.openxmlformats.org/officeDocument/2006/relationships/image" Target="media/image978.emf"/><Relationship Id="rId428" Type="http://schemas.openxmlformats.org/officeDocument/2006/relationships/image" Target="media/image424.emf"/><Relationship Id="rId635" Type="http://schemas.openxmlformats.org/officeDocument/2006/relationships/image" Target="media/image631.emf"/><Relationship Id="rId842" Type="http://schemas.openxmlformats.org/officeDocument/2006/relationships/image" Target="media/image838.emf"/><Relationship Id="rId274" Type="http://schemas.openxmlformats.org/officeDocument/2006/relationships/image" Target="media/image270.emf"/><Relationship Id="rId481" Type="http://schemas.openxmlformats.org/officeDocument/2006/relationships/image" Target="media/image477.emf"/><Relationship Id="rId702" Type="http://schemas.openxmlformats.org/officeDocument/2006/relationships/image" Target="media/image698.emf"/><Relationship Id="rId69" Type="http://schemas.openxmlformats.org/officeDocument/2006/relationships/image" Target="media/image65.emf"/><Relationship Id="rId134" Type="http://schemas.openxmlformats.org/officeDocument/2006/relationships/image" Target="media/image130.emf"/><Relationship Id="rId579" Type="http://schemas.openxmlformats.org/officeDocument/2006/relationships/image" Target="media/image575.emf"/><Relationship Id="rId786" Type="http://schemas.openxmlformats.org/officeDocument/2006/relationships/image" Target="media/image782.emf"/><Relationship Id="rId993" Type="http://schemas.openxmlformats.org/officeDocument/2006/relationships/image" Target="media/image989.emf"/><Relationship Id="rId80" Type="http://schemas.openxmlformats.org/officeDocument/2006/relationships/image" Target="media/image76.emf"/><Relationship Id="rId176" Type="http://schemas.openxmlformats.org/officeDocument/2006/relationships/image" Target="media/image172.emf"/><Relationship Id="rId341" Type="http://schemas.openxmlformats.org/officeDocument/2006/relationships/image" Target="media/image337.emf"/><Relationship Id="rId383" Type="http://schemas.openxmlformats.org/officeDocument/2006/relationships/image" Target="media/image379.emf"/><Relationship Id="rId439" Type="http://schemas.openxmlformats.org/officeDocument/2006/relationships/image" Target="media/image435.emf"/><Relationship Id="rId590" Type="http://schemas.openxmlformats.org/officeDocument/2006/relationships/image" Target="media/image586.emf"/><Relationship Id="rId604" Type="http://schemas.openxmlformats.org/officeDocument/2006/relationships/image" Target="media/image600.emf"/><Relationship Id="rId646" Type="http://schemas.openxmlformats.org/officeDocument/2006/relationships/image" Target="media/image642.emf"/><Relationship Id="rId811" Type="http://schemas.openxmlformats.org/officeDocument/2006/relationships/image" Target="media/image807.emf"/><Relationship Id="rId201" Type="http://schemas.openxmlformats.org/officeDocument/2006/relationships/image" Target="media/image197.emf"/><Relationship Id="rId243" Type="http://schemas.openxmlformats.org/officeDocument/2006/relationships/image" Target="media/image239.emf"/><Relationship Id="rId285" Type="http://schemas.openxmlformats.org/officeDocument/2006/relationships/image" Target="media/image281.emf"/><Relationship Id="rId450" Type="http://schemas.openxmlformats.org/officeDocument/2006/relationships/image" Target="media/image446.emf"/><Relationship Id="rId506" Type="http://schemas.openxmlformats.org/officeDocument/2006/relationships/image" Target="media/image502.emf"/><Relationship Id="rId688" Type="http://schemas.openxmlformats.org/officeDocument/2006/relationships/image" Target="media/image684.emf"/><Relationship Id="rId853" Type="http://schemas.openxmlformats.org/officeDocument/2006/relationships/image" Target="media/image849.emf"/><Relationship Id="rId895" Type="http://schemas.openxmlformats.org/officeDocument/2006/relationships/image" Target="media/image891.emf"/><Relationship Id="rId909" Type="http://schemas.openxmlformats.org/officeDocument/2006/relationships/image" Target="media/image905.emf"/><Relationship Id="rId38" Type="http://schemas.openxmlformats.org/officeDocument/2006/relationships/image" Target="media/image34.emf"/><Relationship Id="rId103" Type="http://schemas.openxmlformats.org/officeDocument/2006/relationships/image" Target="media/image99.emf"/><Relationship Id="rId310" Type="http://schemas.openxmlformats.org/officeDocument/2006/relationships/image" Target="media/image306.emf"/><Relationship Id="rId492" Type="http://schemas.openxmlformats.org/officeDocument/2006/relationships/image" Target="media/image488.emf"/><Relationship Id="rId548" Type="http://schemas.openxmlformats.org/officeDocument/2006/relationships/image" Target="media/image544.emf"/><Relationship Id="rId713" Type="http://schemas.openxmlformats.org/officeDocument/2006/relationships/image" Target="media/image709.emf"/><Relationship Id="rId755" Type="http://schemas.openxmlformats.org/officeDocument/2006/relationships/image" Target="media/image751.emf"/><Relationship Id="rId797" Type="http://schemas.openxmlformats.org/officeDocument/2006/relationships/image" Target="media/image793.emf"/><Relationship Id="rId920" Type="http://schemas.openxmlformats.org/officeDocument/2006/relationships/image" Target="media/image916.emf"/><Relationship Id="rId962" Type="http://schemas.openxmlformats.org/officeDocument/2006/relationships/image" Target="media/image958.emf"/><Relationship Id="rId91" Type="http://schemas.openxmlformats.org/officeDocument/2006/relationships/image" Target="media/image87.emf"/><Relationship Id="rId145" Type="http://schemas.openxmlformats.org/officeDocument/2006/relationships/image" Target="media/image141.emf"/><Relationship Id="rId187" Type="http://schemas.openxmlformats.org/officeDocument/2006/relationships/image" Target="media/image183.emf"/><Relationship Id="rId352" Type="http://schemas.openxmlformats.org/officeDocument/2006/relationships/image" Target="media/image348.emf"/><Relationship Id="rId394" Type="http://schemas.openxmlformats.org/officeDocument/2006/relationships/image" Target="media/image390.emf"/><Relationship Id="rId408" Type="http://schemas.openxmlformats.org/officeDocument/2006/relationships/image" Target="media/image404.emf"/><Relationship Id="rId615" Type="http://schemas.openxmlformats.org/officeDocument/2006/relationships/image" Target="media/image611.emf"/><Relationship Id="rId822" Type="http://schemas.openxmlformats.org/officeDocument/2006/relationships/image" Target="media/image818.emf"/><Relationship Id="rId212" Type="http://schemas.openxmlformats.org/officeDocument/2006/relationships/image" Target="media/image208.emf"/><Relationship Id="rId254" Type="http://schemas.openxmlformats.org/officeDocument/2006/relationships/image" Target="media/image250.emf"/><Relationship Id="rId657" Type="http://schemas.openxmlformats.org/officeDocument/2006/relationships/image" Target="media/image653.emf"/><Relationship Id="rId699" Type="http://schemas.openxmlformats.org/officeDocument/2006/relationships/image" Target="media/image695.emf"/><Relationship Id="rId864" Type="http://schemas.openxmlformats.org/officeDocument/2006/relationships/image" Target="media/image860.emf"/><Relationship Id="rId49" Type="http://schemas.openxmlformats.org/officeDocument/2006/relationships/image" Target="media/image45.emf"/><Relationship Id="rId114" Type="http://schemas.openxmlformats.org/officeDocument/2006/relationships/image" Target="media/image110.emf"/><Relationship Id="rId296" Type="http://schemas.openxmlformats.org/officeDocument/2006/relationships/image" Target="media/image292.emf"/><Relationship Id="rId461" Type="http://schemas.openxmlformats.org/officeDocument/2006/relationships/image" Target="media/image457.emf"/><Relationship Id="rId517" Type="http://schemas.openxmlformats.org/officeDocument/2006/relationships/image" Target="media/image513.emf"/><Relationship Id="rId559" Type="http://schemas.openxmlformats.org/officeDocument/2006/relationships/image" Target="media/image555.emf"/><Relationship Id="rId724" Type="http://schemas.openxmlformats.org/officeDocument/2006/relationships/image" Target="media/image720.emf"/><Relationship Id="rId766" Type="http://schemas.openxmlformats.org/officeDocument/2006/relationships/image" Target="media/image762.emf"/><Relationship Id="rId931" Type="http://schemas.openxmlformats.org/officeDocument/2006/relationships/image" Target="media/image927.emf"/><Relationship Id="rId60" Type="http://schemas.openxmlformats.org/officeDocument/2006/relationships/image" Target="media/image56.emf"/><Relationship Id="rId156" Type="http://schemas.openxmlformats.org/officeDocument/2006/relationships/image" Target="media/image152.emf"/><Relationship Id="rId198" Type="http://schemas.openxmlformats.org/officeDocument/2006/relationships/image" Target="media/image194.emf"/><Relationship Id="rId321" Type="http://schemas.openxmlformats.org/officeDocument/2006/relationships/image" Target="media/image317.emf"/><Relationship Id="rId363" Type="http://schemas.openxmlformats.org/officeDocument/2006/relationships/image" Target="media/image359.emf"/><Relationship Id="rId419" Type="http://schemas.openxmlformats.org/officeDocument/2006/relationships/image" Target="media/image415.emf"/><Relationship Id="rId570" Type="http://schemas.openxmlformats.org/officeDocument/2006/relationships/image" Target="media/image566.emf"/><Relationship Id="rId626" Type="http://schemas.openxmlformats.org/officeDocument/2006/relationships/image" Target="media/image622.emf"/><Relationship Id="rId973" Type="http://schemas.openxmlformats.org/officeDocument/2006/relationships/image" Target="media/image969.emf"/><Relationship Id="rId223" Type="http://schemas.openxmlformats.org/officeDocument/2006/relationships/image" Target="media/image219.emf"/><Relationship Id="rId430" Type="http://schemas.openxmlformats.org/officeDocument/2006/relationships/image" Target="media/image426.emf"/><Relationship Id="rId668" Type="http://schemas.openxmlformats.org/officeDocument/2006/relationships/image" Target="media/image664.emf"/><Relationship Id="rId833" Type="http://schemas.openxmlformats.org/officeDocument/2006/relationships/image" Target="media/image829.emf"/><Relationship Id="rId875" Type="http://schemas.openxmlformats.org/officeDocument/2006/relationships/image" Target="media/image871.emf"/><Relationship Id="rId18" Type="http://schemas.openxmlformats.org/officeDocument/2006/relationships/image" Target="media/image14.emf"/><Relationship Id="rId265" Type="http://schemas.openxmlformats.org/officeDocument/2006/relationships/image" Target="media/image261.emf"/><Relationship Id="rId472" Type="http://schemas.openxmlformats.org/officeDocument/2006/relationships/image" Target="media/image468.emf"/><Relationship Id="rId528" Type="http://schemas.openxmlformats.org/officeDocument/2006/relationships/image" Target="media/image524.emf"/><Relationship Id="rId735" Type="http://schemas.openxmlformats.org/officeDocument/2006/relationships/image" Target="media/image731.emf"/><Relationship Id="rId900" Type="http://schemas.openxmlformats.org/officeDocument/2006/relationships/image" Target="media/image896.emf"/><Relationship Id="rId942" Type="http://schemas.openxmlformats.org/officeDocument/2006/relationships/image" Target="media/image938.emf"/><Relationship Id="rId125" Type="http://schemas.openxmlformats.org/officeDocument/2006/relationships/image" Target="media/image121.emf"/><Relationship Id="rId167" Type="http://schemas.openxmlformats.org/officeDocument/2006/relationships/image" Target="media/image163.emf"/><Relationship Id="rId332" Type="http://schemas.openxmlformats.org/officeDocument/2006/relationships/image" Target="media/image328.emf"/><Relationship Id="rId374" Type="http://schemas.openxmlformats.org/officeDocument/2006/relationships/image" Target="media/image370.emf"/><Relationship Id="rId581" Type="http://schemas.openxmlformats.org/officeDocument/2006/relationships/image" Target="media/image577.emf"/><Relationship Id="rId777" Type="http://schemas.openxmlformats.org/officeDocument/2006/relationships/image" Target="media/image773.emf"/><Relationship Id="rId984" Type="http://schemas.openxmlformats.org/officeDocument/2006/relationships/image" Target="media/image980.emf"/><Relationship Id="rId71" Type="http://schemas.openxmlformats.org/officeDocument/2006/relationships/image" Target="media/image67.emf"/><Relationship Id="rId234" Type="http://schemas.openxmlformats.org/officeDocument/2006/relationships/image" Target="media/image230.emf"/><Relationship Id="rId637" Type="http://schemas.openxmlformats.org/officeDocument/2006/relationships/image" Target="media/image633.emf"/><Relationship Id="rId679" Type="http://schemas.openxmlformats.org/officeDocument/2006/relationships/image" Target="media/image675.emf"/><Relationship Id="rId802" Type="http://schemas.openxmlformats.org/officeDocument/2006/relationships/image" Target="media/image798.emf"/><Relationship Id="rId844" Type="http://schemas.openxmlformats.org/officeDocument/2006/relationships/image" Target="media/image840.emf"/><Relationship Id="rId886" Type="http://schemas.openxmlformats.org/officeDocument/2006/relationships/image" Target="media/image882.emf"/><Relationship Id="rId2" Type="http://schemas.openxmlformats.org/officeDocument/2006/relationships/styles" Target="styles.xml"/><Relationship Id="rId29" Type="http://schemas.openxmlformats.org/officeDocument/2006/relationships/image" Target="media/image25.emf"/><Relationship Id="rId276" Type="http://schemas.openxmlformats.org/officeDocument/2006/relationships/image" Target="media/image272.emf"/><Relationship Id="rId441" Type="http://schemas.openxmlformats.org/officeDocument/2006/relationships/image" Target="media/image437.emf"/><Relationship Id="rId483" Type="http://schemas.openxmlformats.org/officeDocument/2006/relationships/image" Target="media/image479.emf"/><Relationship Id="rId539" Type="http://schemas.openxmlformats.org/officeDocument/2006/relationships/image" Target="media/image535.emf"/><Relationship Id="rId690" Type="http://schemas.openxmlformats.org/officeDocument/2006/relationships/image" Target="media/image686.emf"/><Relationship Id="rId704" Type="http://schemas.openxmlformats.org/officeDocument/2006/relationships/image" Target="media/image700.emf"/><Relationship Id="rId746" Type="http://schemas.openxmlformats.org/officeDocument/2006/relationships/image" Target="media/image742.emf"/><Relationship Id="rId911" Type="http://schemas.openxmlformats.org/officeDocument/2006/relationships/image" Target="media/image907.emf"/><Relationship Id="rId40" Type="http://schemas.openxmlformats.org/officeDocument/2006/relationships/image" Target="media/image36.emf"/><Relationship Id="rId136" Type="http://schemas.openxmlformats.org/officeDocument/2006/relationships/image" Target="media/image132.emf"/><Relationship Id="rId178" Type="http://schemas.openxmlformats.org/officeDocument/2006/relationships/image" Target="media/image174.emf"/><Relationship Id="rId301" Type="http://schemas.openxmlformats.org/officeDocument/2006/relationships/image" Target="media/image297.emf"/><Relationship Id="rId343" Type="http://schemas.openxmlformats.org/officeDocument/2006/relationships/image" Target="media/image339.emf"/><Relationship Id="rId550" Type="http://schemas.openxmlformats.org/officeDocument/2006/relationships/image" Target="media/image546.emf"/><Relationship Id="rId788" Type="http://schemas.openxmlformats.org/officeDocument/2006/relationships/image" Target="media/image784.emf"/><Relationship Id="rId953" Type="http://schemas.openxmlformats.org/officeDocument/2006/relationships/image" Target="media/image949.emf"/><Relationship Id="rId995" Type="http://schemas.openxmlformats.org/officeDocument/2006/relationships/image" Target="media/image991.emf"/><Relationship Id="rId82" Type="http://schemas.openxmlformats.org/officeDocument/2006/relationships/image" Target="media/image78.emf"/><Relationship Id="rId203" Type="http://schemas.openxmlformats.org/officeDocument/2006/relationships/image" Target="media/image199.emf"/><Relationship Id="rId385" Type="http://schemas.openxmlformats.org/officeDocument/2006/relationships/image" Target="media/image381.emf"/><Relationship Id="rId592" Type="http://schemas.openxmlformats.org/officeDocument/2006/relationships/image" Target="media/image588.emf"/><Relationship Id="rId606" Type="http://schemas.openxmlformats.org/officeDocument/2006/relationships/image" Target="media/image602.emf"/><Relationship Id="rId648" Type="http://schemas.openxmlformats.org/officeDocument/2006/relationships/image" Target="media/image644.emf"/><Relationship Id="rId813" Type="http://schemas.openxmlformats.org/officeDocument/2006/relationships/image" Target="media/image809.emf"/><Relationship Id="rId855" Type="http://schemas.openxmlformats.org/officeDocument/2006/relationships/image" Target="media/image851.emf"/><Relationship Id="rId245" Type="http://schemas.openxmlformats.org/officeDocument/2006/relationships/image" Target="media/image241.emf"/><Relationship Id="rId287" Type="http://schemas.openxmlformats.org/officeDocument/2006/relationships/image" Target="media/image283.emf"/><Relationship Id="rId410" Type="http://schemas.openxmlformats.org/officeDocument/2006/relationships/image" Target="media/image406.emf"/><Relationship Id="rId452" Type="http://schemas.openxmlformats.org/officeDocument/2006/relationships/image" Target="media/image448.emf"/><Relationship Id="rId494" Type="http://schemas.openxmlformats.org/officeDocument/2006/relationships/image" Target="media/image490.emf"/><Relationship Id="rId508" Type="http://schemas.openxmlformats.org/officeDocument/2006/relationships/image" Target="media/image504.emf"/><Relationship Id="rId715" Type="http://schemas.openxmlformats.org/officeDocument/2006/relationships/image" Target="media/image711.emf"/><Relationship Id="rId897" Type="http://schemas.openxmlformats.org/officeDocument/2006/relationships/image" Target="media/image893.emf"/><Relationship Id="rId922" Type="http://schemas.openxmlformats.org/officeDocument/2006/relationships/image" Target="media/image918.emf"/><Relationship Id="rId105" Type="http://schemas.openxmlformats.org/officeDocument/2006/relationships/image" Target="media/image101.emf"/><Relationship Id="rId147" Type="http://schemas.openxmlformats.org/officeDocument/2006/relationships/image" Target="media/image143.emf"/><Relationship Id="rId312" Type="http://schemas.openxmlformats.org/officeDocument/2006/relationships/image" Target="media/image308.emf"/><Relationship Id="rId354" Type="http://schemas.openxmlformats.org/officeDocument/2006/relationships/image" Target="media/image350.emf"/><Relationship Id="rId757" Type="http://schemas.openxmlformats.org/officeDocument/2006/relationships/image" Target="media/image753.emf"/><Relationship Id="rId799" Type="http://schemas.openxmlformats.org/officeDocument/2006/relationships/image" Target="media/image795.emf"/><Relationship Id="rId964" Type="http://schemas.openxmlformats.org/officeDocument/2006/relationships/image" Target="media/image960.emf"/><Relationship Id="rId51" Type="http://schemas.openxmlformats.org/officeDocument/2006/relationships/image" Target="media/image47.emf"/><Relationship Id="rId93" Type="http://schemas.openxmlformats.org/officeDocument/2006/relationships/image" Target="media/image89.emf"/><Relationship Id="rId189" Type="http://schemas.openxmlformats.org/officeDocument/2006/relationships/image" Target="media/image185.emf"/><Relationship Id="rId396" Type="http://schemas.openxmlformats.org/officeDocument/2006/relationships/image" Target="media/image392.emf"/><Relationship Id="rId561" Type="http://schemas.openxmlformats.org/officeDocument/2006/relationships/image" Target="media/image557.emf"/><Relationship Id="rId617" Type="http://schemas.openxmlformats.org/officeDocument/2006/relationships/image" Target="media/image613.emf"/><Relationship Id="rId659" Type="http://schemas.openxmlformats.org/officeDocument/2006/relationships/image" Target="media/image655.emf"/><Relationship Id="rId824" Type="http://schemas.openxmlformats.org/officeDocument/2006/relationships/image" Target="media/image820.emf"/><Relationship Id="rId866" Type="http://schemas.openxmlformats.org/officeDocument/2006/relationships/image" Target="media/image862.emf"/><Relationship Id="rId214" Type="http://schemas.openxmlformats.org/officeDocument/2006/relationships/image" Target="media/image210.emf"/><Relationship Id="rId256" Type="http://schemas.openxmlformats.org/officeDocument/2006/relationships/image" Target="media/image252.emf"/><Relationship Id="rId298" Type="http://schemas.openxmlformats.org/officeDocument/2006/relationships/image" Target="media/image294.emf"/><Relationship Id="rId421" Type="http://schemas.openxmlformats.org/officeDocument/2006/relationships/image" Target="media/image417.emf"/><Relationship Id="rId463" Type="http://schemas.openxmlformats.org/officeDocument/2006/relationships/image" Target="media/image459.emf"/><Relationship Id="rId519" Type="http://schemas.openxmlformats.org/officeDocument/2006/relationships/image" Target="media/image515.emf"/><Relationship Id="rId670" Type="http://schemas.openxmlformats.org/officeDocument/2006/relationships/image" Target="media/image666.emf"/><Relationship Id="rId116" Type="http://schemas.openxmlformats.org/officeDocument/2006/relationships/image" Target="media/image112.emf"/><Relationship Id="rId158" Type="http://schemas.openxmlformats.org/officeDocument/2006/relationships/image" Target="media/image154.emf"/><Relationship Id="rId323" Type="http://schemas.openxmlformats.org/officeDocument/2006/relationships/image" Target="media/image319.emf"/><Relationship Id="rId530" Type="http://schemas.openxmlformats.org/officeDocument/2006/relationships/image" Target="media/image526.emf"/><Relationship Id="rId726" Type="http://schemas.openxmlformats.org/officeDocument/2006/relationships/image" Target="media/image722.emf"/><Relationship Id="rId768" Type="http://schemas.openxmlformats.org/officeDocument/2006/relationships/image" Target="media/image764.emf"/><Relationship Id="rId933" Type="http://schemas.openxmlformats.org/officeDocument/2006/relationships/image" Target="media/image929.emf"/><Relationship Id="rId975" Type="http://schemas.openxmlformats.org/officeDocument/2006/relationships/image" Target="media/image971.emf"/><Relationship Id="rId20" Type="http://schemas.openxmlformats.org/officeDocument/2006/relationships/image" Target="media/image16.emf"/><Relationship Id="rId62" Type="http://schemas.openxmlformats.org/officeDocument/2006/relationships/image" Target="media/image58.emf"/><Relationship Id="rId365" Type="http://schemas.openxmlformats.org/officeDocument/2006/relationships/image" Target="media/image361.emf"/><Relationship Id="rId572" Type="http://schemas.openxmlformats.org/officeDocument/2006/relationships/image" Target="media/image568.emf"/><Relationship Id="rId628" Type="http://schemas.openxmlformats.org/officeDocument/2006/relationships/image" Target="media/image624.emf"/><Relationship Id="rId835" Type="http://schemas.openxmlformats.org/officeDocument/2006/relationships/image" Target="media/image831.emf"/><Relationship Id="rId225" Type="http://schemas.openxmlformats.org/officeDocument/2006/relationships/image" Target="media/image221.emf"/><Relationship Id="rId267" Type="http://schemas.openxmlformats.org/officeDocument/2006/relationships/image" Target="media/image263.emf"/><Relationship Id="rId432" Type="http://schemas.openxmlformats.org/officeDocument/2006/relationships/image" Target="media/image428.emf"/><Relationship Id="rId474" Type="http://schemas.openxmlformats.org/officeDocument/2006/relationships/image" Target="media/image470.emf"/><Relationship Id="rId877" Type="http://schemas.openxmlformats.org/officeDocument/2006/relationships/image" Target="media/image873.emf"/><Relationship Id="rId127" Type="http://schemas.openxmlformats.org/officeDocument/2006/relationships/image" Target="media/image123.emf"/><Relationship Id="rId681" Type="http://schemas.openxmlformats.org/officeDocument/2006/relationships/image" Target="media/image677.emf"/><Relationship Id="rId737" Type="http://schemas.openxmlformats.org/officeDocument/2006/relationships/image" Target="media/image733.emf"/><Relationship Id="rId779" Type="http://schemas.openxmlformats.org/officeDocument/2006/relationships/image" Target="media/image775.emf"/><Relationship Id="rId902" Type="http://schemas.openxmlformats.org/officeDocument/2006/relationships/image" Target="media/image898.emf"/><Relationship Id="rId944" Type="http://schemas.openxmlformats.org/officeDocument/2006/relationships/image" Target="media/image940.emf"/><Relationship Id="rId986" Type="http://schemas.openxmlformats.org/officeDocument/2006/relationships/image" Target="media/image982.emf"/><Relationship Id="rId31" Type="http://schemas.openxmlformats.org/officeDocument/2006/relationships/image" Target="media/image27.emf"/><Relationship Id="rId73" Type="http://schemas.openxmlformats.org/officeDocument/2006/relationships/image" Target="media/image69.emf"/><Relationship Id="rId169" Type="http://schemas.openxmlformats.org/officeDocument/2006/relationships/image" Target="media/image165.emf"/><Relationship Id="rId334" Type="http://schemas.openxmlformats.org/officeDocument/2006/relationships/image" Target="media/image330.emf"/><Relationship Id="rId376" Type="http://schemas.openxmlformats.org/officeDocument/2006/relationships/image" Target="media/image372.emf"/><Relationship Id="rId541" Type="http://schemas.openxmlformats.org/officeDocument/2006/relationships/image" Target="media/image537.emf"/><Relationship Id="rId583" Type="http://schemas.openxmlformats.org/officeDocument/2006/relationships/image" Target="media/image579.emf"/><Relationship Id="rId639" Type="http://schemas.openxmlformats.org/officeDocument/2006/relationships/image" Target="media/image635.emf"/><Relationship Id="rId790" Type="http://schemas.openxmlformats.org/officeDocument/2006/relationships/image" Target="media/image786.emf"/><Relationship Id="rId804" Type="http://schemas.openxmlformats.org/officeDocument/2006/relationships/image" Target="media/image800.emf"/><Relationship Id="rId4" Type="http://schemas.openxmlformats.org/officeDocument/2006/relationships/webSettings" Target="webSettings.xml"/><Relationship Id="rId180" Type="http://schemas.openxmlformats.org/officeDocument/2006/relationships/image" Target="media/image176.emf"/><Relationship Id="rId236" Type="http://schemas.openxmlformats.org/officeDocument/2006/relationships/image" Target="media/image232.emf"/><Relationship Id="rId278" Type="http://schemas.openxmlformats.org/officeDocument/2006/relationships/image" Target="media/image274.emf"/><Relationship Id="rId401" Type="http://schemas.openxmlformats.org/officeDocument/2006/relationships/image" Target="media/image397.emf"/><Relationship Id="rId443" Type="http://schemas.openxmlformats.org/officeDocument/2006/relationships/image" Target="media/image439.emf"/><Relationship Id="rId650" Type="http://schemas.openxmlformats.org/officeDocument/2006/relationships/image" Target="media/image646.emf"/><Relationship Id="rId846" Type="http://schemas.openxmlformats.org/officeDocument/2006/relationships/image" Target="media/image842.emf"/><Relationship Id="rId888" Type="http://schemas.openxmlformats.org/officeDocument/2006/relationships/image" Target="media/image884.emf"/><Relationship Id="rId303" Type="http://schemas.openxmlformats.org/officeDocument/2006/relationships/image" Target="media/image299.emf"/><Relationship Id="rId485" Type="http://schemas.openxmlformats.org/officeDocument/2006/relationships/image" Target="media/image481.emf"/><Relationship Id="rId692" Type="http://schemas.openxmlformats.org/officeDocument/2006/relationships/image" Target="media/image688.emf"/><Relationship Id="rId706" Type="http://schemas.openxmlformats.org/officeDocument/2006/relationships/image" Target="media/image702.emf"/><Relationship Id="rId748" Type="http://schemas.openxmlformats.org/officeDocument/2006/relationships/image" Target="media/image744.emf"/><Relationship Id="rId913" Type="http://schemas.openxmlformats.org/officeDocument/2006/relationships/image" Target="media/image909.emf"/><Relationship Id="rId955" Type="http://schemas.openxmlformats.org/officeDocument/2006/relationships/image" Target="media/image951.emf"/><Relationship Id="rId42" Type="http://schemas.openxmlformats.org/officeDocument/2006/relationships/image" Target="media/image38.emf"/><Relationship Id="rId84" Type="http://schemas.openxmlformats.org/officeDocument/2006/relationships/image" Target="media/image80.emf"/><Relationship Id="rId138" Type="http://schemas.openxmlformats.org/officeDocument/2006/relationships/image" Target="media/image134.emf"/><Relationship Id="rId345" Type="http://schemas.openxmlformats.org/officeDocument/2006/relationships/image" Target="media/image341.emf"/><Relationship Id="rId387" Type="http://schemas.openxmlformats.org/officeDocument/2006/relationships/image" Target="media/image383.emf"/><Relationship Id="rId510" Type="http://schemas.openxmlformats.org/officeDocument/2006/relationships/image" Target="media/image506.emf"/><Relationship Id="rId552" Type="http://schemas.openxmlformats.org/officeDocument/2006/relationships/image" Target="media/image548.emf"/><Relationship Id="rId594" Type="http://schemas.openxmlformats.org/officeDocument/2006/relationships/image" Target="media/image590.emf"/><Relationship Id="rId608" Type="http://schemas.openxmlformats.org/officeDocument/2006/relationships/image" Target="media/image604.emf"/><Relationship Id="rId815" Type="http://schemas.openxmlformats.org/officeDocument/2006/relationships/image" Target="media/image811.emf"/><Relationship Id="rId997" Type="http://schemas.openxmlformats.org/officeDocument/2006/relationships/image" Target="media/image993.emf"/><Relationship Id="rId191" Type="http://schemas.openxmlformats.org/officeDocument/2006/relationships/image" Target="media/image187.emf"/><Relationship Id="rId205" Type="http://schemas.openxmlformats.org/officeDocument/2006/relationships/image" Target="media/image201.emf"/><Relationship Id="rId247" Type="http://schemas.openxmlformats.org/officeDocument/2006/relationships/image" Target="media/image243.emf"/><Relationship Id="rId412" Type="http://schemas.openxmlformats.org/officeDocument/2006/relationships/image" Target="media/image408.emf"/><Relationship Id="rId857" Type="http://schemas.openxmlformats.org/officeDocument/2006/relationships/image" Target="media/image853.emf"/><Relationship Id="rId899" Type="http://schemas.openxmlformats.org/officeDocument/2006/relationships/image" Target="media/image895.emf"/><Relationship Id="rId1000" Type="http://schemas.openxmlformats.org/officeDocument/2006/relationships/image" Target="media/image996.emf"/><Relationship Id="rId107" Type="http://schemas.openxmlformats.org/officeDocument/2006/relationships/image" Target="media/image103.emf"/><Relationship Id="rId289" Type="http://schemas.openxmlformats.org/officeDocument/2006/relationships/image" Target="media/image285.emf"/><Relationship Id="rId454" Type="http://schemas.openxmlformats.org/officeDocument/2006/relationships/image" Target="media/image450.emf"/><Relationship Id="rId496" Type="http://schemas.openxmlformats.org/officeDocument/2006/relationships/image" Target="media/image492.emf"/><Relationship Id="rId661" Type="http://schemas.openxmlformats.org/officeDocument/2006/relationships/image" Target="media/image657.emf"/><Relationship Id="rId717" Type="http://schemas.openxmlformats.org/officeDocument/2006/relationships/image" Target="media/image713.emf"/><Relationship Id="rId759" Type="http://schemas.openxmlformats.org/officeDocument/2006/relationships/image" Target="media/image755.emf"/><Relationship Id="rId924" Type="http://schemas.openxmlformats.org/officeDocument/2006/relationships/image" Target="media/image920.emf"/><Relationship Id="rId966" Type="http://schemas.openxmlformats.org/officeDocument/2006/relationships/image" Target="media/image962.emf"/><Relationship Id="rId11" Type="http://schemas.openxmlformats.org/officeDocument/2006/relationships/image" Target="media/image7.emf"/><Relationship Id="rId53" Type="http://schemas.openxmlformats.org/officeDocument/2006/relationships/image" Target="media/image49.emf"/><Relationship Id="rId149" Type="http://schemas.openxmlformats.org/officeDocument/2006/relationships/image" Target="media/image145.emf"/><Relationship Id="rId314" Type="http://schemas.openxmlformats.org/officeDocument/2006/relationships/image" Target="media/image310.emf"/><Relationship Id="rId356" Type="http://schemas.openxmlformats.org/officeDocument/2006/relationships/image" Target="media/image352.emf"/><Relationship Id="rId398" Type="http://schemas.openxmlformats.org/officeDocument/2006/relationships/image" Target="media/image394.emf"/><Relationship Id="rId521" Type="http://schemas.openxmlformats.org/officeDocument/2006/relationships/image" Target="media/image517.emf"/><Relationship Id="rId563" Type="http://schemas.openxmlformats.org/officeDocument/2006/relationships/image" Target="media/image559.emf"/><Relationship Id="rId619" Type="http://schemas.openxmlformats.org/officeDocument/2006/relationships/image" Target="media/image615.emf"/><Relationship Id="rId770" Type="http://schemas.openxmlformats.org/officeDocument/2006/relationships/image" Target="media/image766.emf"/><Relationship Id="rId95" Type="http://schemas.openxmlformats.org/officeDocument/2006/relationships/image" Target="media/image91.emf"/><Relationship Id="rId160" Type="http://schemas.openxmlformats.org/officeDocument/2006/relationships/image" Target="media/image156.emf"/><Relationship Id="rId216" Type="http://schemas.openxmlformats.org/officeDocument/2006/relationships/image" Target="media/image212.emf"/><Relationship Id="rId423" Type="http://schemas.openxmlformats.org/officeDocument/2006/relationships/image" Target="media/image419.emf"/><Relationship Id="rId826" Type="http://schemas.openxmlformats.org/officeDocument/2006/relationships/image" Target="media/image822.emf"/><Relationship Id="rId868" Type="http://schemas.openxmlformats.org/officeDocument/2006/relationships/image" Target="media/image864.emf"/><Relationship Id="rId258" Type="http://schemas.openxmlformats.org/officeDocument/2006/relationships/image" Target="media/image254.emf"/><Relationship Id="rId465" Type="http://schemas.openxmlformats.org/officeDocument/2006/relationships/image" Target="media/image461.emf"/><Relationship Id="rId630" Type="http://schemas.openxmlformats.org/officeDocument/2006/relationships/image" Target="media/image626.emf"/><Relationship Id="rId672" Type="http://schemas.openxmlformats.org/officeDocument/2006/relationships/image" Target="media/image668.emf"/><Relationship Id="rId728" Type="http://schemas.openxmlformats.org/officeDocument/2006/relationships/image" Target="media/image724.emf"/><Relationship Id="rId935" Type="http://schemas.openxmlformats.org/officeDocument/2006/relationships/image" Target="media/image931.emf"/><Relationship Id="rId22" Type="http://schemas.openxmlformats.org/officeDocument/2006/relationships/image" Target="media/image18.emf"/><Relationship Id="rId64" Type="http://schemas.openxmlformats.org/officeDocument/2006/relationships/image" Target="media/image60.emf"/><Relationship Id="rId118" Type="http://schemas.openxmlformats.org/officeDocument/2006/relationships/image" Target="media/image114.emf"/><Relationship Id="rId325" Type="http://schemas.openxmlformats.org/officeDocument/2006/relationships/image" Target="media/image321.emf"/><Relationship Id="rId367" Type="http://schemas.openxmlformats.org/officeDocument/2006/relationships/image" Target="media/image363.emf"/><Relationship Id="rId532" Type="http://schemas.openxmlformats.org/officeDocument/2006/relationships/image" Target="media/image528.emf"/><Relationship Id="rId574" Type="http://schemas.openxmlformats.org/officeDocument/2006/relationships/image" Target="media/image570.emf"/><Relationship Id="rId977" Type="http://schemas.openxmlformats.org/officeDocument/2006/relationships/image" Target="media/image973.emf"/><Relationship Id="rId171" Type="http://schemas.openxmlformats.org/officeDocument/2006/relationships/image" Target="media/image167.emf"/><Relationship Id="rId227" Type="http://schemas.openxmlformats.org/officeDocument/2006/relationships/image" Target="media/image223.emf"/><Relationship Id="rId781" Type="http://schemas.openxmlformats.org/officeDocument/2006/relationships/image" Target="media/image777.emf"/><Relationship Id="rId837" Type="http://schemas.openxmlformats.org/officeDocument/2006/relationships/image" Target="media/image833.emf"/><Relationship Id="rId879" Type="http://schemas.openxmlformats.org/officeDocument/2006/relationships/image" Target="media/image875.emf"/><Relationship Id="rId269" Type="http://schemas.openxmlformats.org/officeDocument/2006/relationships/image" Target="media/image265.emf"/><Relationship Id="rId434" Type="http://schemas.openxmlformats.org/officeDocument/2006/relationships/image" Target="media/image430.emf"/><Relationship Id="rId476" Type="http://schemas.openxmlformats.org/officeDocument/2006/relationships/image" Target="media/image472.emf"/><Relationship Id="rId641" Type="http://schemas.openxmlformats.org/officeDocument/2006/relationships/image" Target="media/image637.emf"/><Relationship Id="rId683" Type="http://schemas.openxmlformats.org/officeDocument/2006/relationships/image" Target="media/image679.emf"/><Relationship Id="rId739" Type="http://schemas.openxmlformats.org/officeDocument/2006/relationships/image" Target="media/image735.emf"/><Relationship Id="rId890" Type="http://schemas.openxmlformats.org/officeDocument/2006/relationships/image" Target="media/image886.emf"/><Relationship Id="rId904" Type="http://schemas.openxmlformats.org/officeDocument/2006/relationships/image" Target="media/image900.emf"/><Relationship Id="rId33" Type="http://schemas.openxmlformats.org/officeDocument/2006/relationships/image" Target="media/image29.emf"/><Relationship Id="rId129" Type="http://schemas.openxmlformats.org/officeDocument/2006/relationships/image" Target="media/image125.emf"/><Relationship Id="rId280" Type="http://schemas.openxmlformats.org/officeDocument/2006/relationships/image" Target="media/image276.emf"/><Relationship Id="rId336" Type="http://schemas.openxmlformats.org/officeDocument/2006/relationships/image" Target="media/image332.emf"/><Relationship Id="rId501" Type="http://schemas.openxmlformats.org/officeDocument/2006/relationships/image" Target="media/image497.emf"/><Relationship Id="rId543" Type="http://schemas.openxmlformats.org/officeDocument/2006/relationships/image" Target="media/image539.emf"/><Relationship Id="rId946" Type="http://schemas.openxmlformats.org/officeDocument/2006/relationships/image" Target="media/image942.emf"/><Relationship Id="rId988" Type="http://schemas.openxmlformats.org/officeDocument/2006/relationships/image" Target="media/image984.emf"/><Relationship Id="rId75" Type="http://schemas.openxmlformats.org/officeDocument/2006/relationships/image" Target="media/image71.emf"/><Relationship Id="rId140" Type="http://schemas.openxmlformats.org/officeDocument/2006/relationships/image" Target="media/image136.emf"/><Relationship Id="rId182" Type="http://schemas.openxmlformats.org/officeDocument/2006/relationships/image" Target="media/image178.emf"/><Relationship Id="rId378" Type="http://schemas.openxmlformats.org/officeDocument/2006/relationships/image" Target="media/image374.emf"/><Relationship Id="rId403" Type="http://schemas.openxmlformats.org/officeDocument/2006/relationships/image" Target="media/image399.emf"/><Relationship Id="rId585" Type="http://schemas.openxmlformats.org/officeDocument/2006/relationships/image" Target="media/image581.emf"/><Relationship Id="rId750" Type="http://schemas.openxmlformats.org/officeDocument/2006/relationships/image" Target="media/image746.emf"/><Relationship Id="rId792" Type="http://schemas.openxmlformats.org/officeDocument/2006/relationships/image" Target="media/image788.emf"/><Relationship Id="rId806" Type="http://schemas.openxmlformats.org/officeDocument/2006/relationships/image" Target="media/image802.emf"/><Relationship Id="rId848" Type="http://schemas.openxmlformats.org/officeDocument/2006/relationships/image" Target="media/image844.emf"/><Relationship Id="rId6" Type="http://schemas.openxmlformats.org/officeDocument/2006/relationships/image" Target="media/image2.emf"/><Relationship Id="rId238" Type="http://schemas.openxmlformats.org/officeDocument/2006/relationships/image" Target="media/image234.emf"/><Relationship Id="rId445" Type="http://schemas.openxmlformats.org/officeDocument/2006/relationships/image" Target="media/image441.emf"/><Relationship Id="rId487" Type="http://schemas.openxmlformats.org/officeDocument/2006/relationships/image" Target="media/image483.emf"/><Relationship Id="rId610" Type="http://schemas.openxmlformats.org/officeDocument/2006/relationships/image" Target="media/image606.emf"/><Relationship Id="rId652" Type="http://schemas.openxmlformats.org/officeDocument/2006/relationships/image" Target="media/image648.emf"/><Relationship Id="rId694" Type="http://schemas.openxmlformats.org/officeDocument/2006/relationships/image" Target="media/image690.emf"/><Relationship Id="rId708" Type="http://schemas.openxmlformats.org/officeDocument/2006/relationships/image" Target="media/image704.emf"/><Relationship Id="rId915" Type="http://schemas.openxmlformats.org/officeDocument/2006/relationships/image" Target="media/image911.emf"/><Relationship Id="rId291" Type="http://schemas.openxmlformats.org/officeDocument/2006/relationships/image" Target="media/image287.emf"/><Relationship Id="rId305" Type="http://schemas.openxmlformats.org/officeDocument/2006/relationships/image" Target="media/image301.emf"/><Relationship Id="rId347" Type="http://schemas.openxmlformats.org/officeDocument/2006/relationships/image" Target="media/image343.emf"/><Relationship Id="rId512" Type="http://schemas.openxmlformats.org/officeDocument/2006/relationships/image" Target="media/image508.emf"/><Relationship Id="rId957" Type="http://schemas.openxmlformats.org/officeDocument/2006/relationships/image" Target="media/image953.emf"/><Relationship Id="rId999" Type="http://schemas.openxmlformats.org/officeDocument/2006/relationships/image" Target="media/image995.emf"/><Relationship Id="rId44" Type="http://schemas.openxmlformats.org/officeDocument/2006/relationships/image" Target="media/image40.emf"/><Relationship Id="rId86" Type="http://schemas.openxmlformats.org/officeDocument/2006/relationships/image" Target="media/image82.emf"/><Relationship Id="rId151" Type="http://schemas.openxmlformats.org/officeDocument/2006/relationships/image" Target="media/image147.emf"/><Relationship Id="rId389" Type="http://schemas.openxmlformats.org/officeDocument/2006/relationships/image" Target="media/image385.emf"/><Relationship Id="rId554" Type="http://schemas.openxmlformats.org/officeDocument/2006/relationships/image" Target="media/image550.emf"/><Relationship Id="rId596" Type="http://schemas.openxmlformats.org/officeDocument/2006/relationships/image" Target="media/image592.emf"/><Relationship Id="rId761" Type="http://schemas.openxmlformats.org/officeDocument/2006/relationships/image" Target="media/image757.emf"/><Relationship Id="rId817" Type="http://schemas.openxmlformats.org/officeDocument/2006/relationships/image" Target="media/image813.emf"/><Relationship Id="rId859" Type="http://schemas.openxmlformats.org/officeDocument/2006/relationships/image" Target="media/image855.emf"/><Relationship Id="rId1002" Type="http://schemas.openxmlformats.org/officeDocument/2006/relationships/image" Target="media/image998.emf"/><Relationship Id="rId193" Type="http://schemas.openxmlformats.org/officeDocument/2006/relationships/image" Target="media/image189.emf"/><Relationship Id="rId207" Type="http://schemas.openxmlformats.org/officeDocument/2006/relationships/image" Target="media/image203.emf"/><Relationship Id="rId249" Type="http://schemas.openxmlformats.org/officeDocument/2006/relationships/image" Target="media/image245.emf"/><Relationship Id="rId414" Type="http://schemas.openxmlformats.org/officeDocument/2006/relationships/image" Target="media/image410.emf"/><Relationship Id="rId456" Type="http://schemas.openxmlformats.org/officeDocument/2006/relationships/image" Target="media/image452.emf"/><Relationship Id="rId498" Type="http://schemas.openxmlformats.org/officeDocument/2006/relationships/image" Target="media/image494.emf"/><Relationship Id="rId621" Type="http://schemas.openxmlformats.org/officeDocument/2006/relationships/image" Target="media/image617.emf"/><Relationship Id="rId663" Type="http://schemas.openxmlformats.org/officeDocument/2006/relationships/image" Target="media/image659.emf"/><Relationship Id="rId870" Type="http://schemas.openxmlformats.org/officeDocument/2006/relationships/image" Target="media/image866.emf"/><Relationship Id="rId13" Type="http://schemas.openxmlformats.org/officeDocument/2006/relationships/image" Target="media/image9.emf"/><Relationship Id="rId109" Type="http://schemas.openxmlformats.org/officeDocument/2006/relationships/image" Target="media/image105.emf"/><Relationship Id="rId260" Type="http://schemas.openxmlformats.org/officeDocument/2006/relationships/image" Target="media/image256.emf"/><Relationship Id="rId316" Type="http://schemas.openxmlformats.org/officeDocument/2006/relationships/image" Target="media/image312.emf"/><Relationship Id="rId523" Type="http://schemas.openxmlformats.org/officeDocument/2006/relationships/image" Target="media/image519.emf"/><Relationship Id="rId719" Type="http://schemas.openxmlformats.org/officeDocument/2006/relationships/image" Target="media/image715.emf"/><Relationship Id="rId926" Type="http://schemas.openxmlformats.org/officeDocument/2006/relationships/image" Target="media/image922.emf"/><Relationship Id="rId968" Type="http://schemas.openxmlformats.org/officeDocument/2006/relationships/image" Target="media/image964.emf"/><Relationship Id="rId55" Type="http://schemas.openxmlformats.org/officeDocument/2006/relationships/image" Target="media/image51.emf"/><Relationship Id="rId97" Type="http://schemas.openxmlformats.org/officeDocument/2006/relationships/image" Target="media/image93.emf"/><Relationship Id="rId120" Type="http://schemas.openxmlformats.org/officeDocument/2006/relationships/image" Target="media/image116.emf"/><Relationship Id="rId358" Type="http://schemas.openxmlformats.org/officeDocument/2006/relationships/image" Target="media/image354.emf"/><Relationship Id="rId565" Type="http://schemas.openxmlformats.org/officeDocument/2006/relationships/image" Target="media/image561.emf"/><Relationship Id="rId730" Type="http://schemas.openxmlformats.org/officeDocument/2006/relationships/image" Target="media/image726.emf"/><Relationship Id="rId772" Type="http://schemas.openxmlformats.org/officeDocument/2006/relationships/image" Target="media/image768.emf"/><Relationship Id="rId828" Type="http://schemas.openxmlformats.org/officeDocument/2006/relationships/image" Target="media/image824.emf"/><Relationship Id="rId162" Type="http://schemas.openxmlformats.org/officeDocument/2006/relationships/image" Target="media/image158.emf"/><Relationship Id="rId218" Type="http://schemas.openxmlformats.org/officeDocument/2006/relationships/image" Target="media/image214.emf"/><Relationship Id="rId425" Type="http://schemas.openxmlformats.org/officeDocument/2006/relationships/image" Target="media/image421.emf"/><Relationship Id="rId467" Type="http://schemas.openxmlformats.org/officeDocument/2006/relationships/image" Target="media/image463.emf"/><Relationship Id="rId632" Type="http://schemas.openxmlformats.org/officeDocument/2006/relationships/image" Target="media/image628.emf"/><Relationship Id="rId271" Type="http://schemas.openxmlformats.org/officeDocument/2006/relationships/image" Target="media/image267.emf"/><Relationship Id="rId674" Type="http://schemas.openxmlformats.org/officeDocument/2006/relationships/image" Target="media/image670.emf"/><Relationship Id="rId881" Type="http://schemas.openxmlformats.org/officeDocument/2006/relationships/image" Target="media/image877.emf"/><Relationship Id="rId937" Type="http://schemas.openxmlformats.org/officeDocument/2006/relationships/image" Target="media/image933.emf"/><Relationship Id="rId979" Type="http://schemas.openxmlformats.org/officeDocument/2006/relationships/image" Target="media/image975.emf"/><Relationship Id="rId24" Type="http://schemas.openxmlformats.org/officeDocument/2006/relationships/image" Target="media/image20.emf"/><Relationship Id="rId66" Type="http://schemas.openxmlformats.org/officeDocument/2006/relationships/image" Target="media/image62.emf"/><Relationship Id="rId131" Type="http://schemas.openxmlformats.org/officeDocument/2006/relationships/image" Target="media/image127.emf"/><Relationship Id="rId327" Type="http://schemas.openxmlformats.org/officeDocument/2006/relationships/image" Target="media/image323.emf"/><Relationship Id="rId369" Type="http://schemas.openxmlformats.org/officeDocument/2006/relationships/image" Target="media/image365.emf"/><Relationship Id="rId534" Type="http://schemas.openxmlformats.org/officeDocument/2006/relationships/image" Target="media/image530.emf"/><Relationship Id="rId576" Type="http://schemas.openxmlformats.org/officeDocument/2006/relationships/image" Target="media/image572.emf"/><Relationship Id="rId741" Type="http://schemas.openxmlformats.org/officeDocument/2006/relationships/image" Target="media/image737.emf"/><Relationship Id="rId783" Type="http://schemas.openxmlformats.org/officeDocument/2006/relationships/image" Target="media/image779.emf"/><Relationship Id="rId839" Type="http://schemas.openxmlformats.org/officeDocument/2006/relationships/image" Target="media/image835.emf"/><Relationship Id="rId990" Type="http://schemas.openxmlformats.org/officeDocument/2006/relationships/image" Target="media/image986.emf"/><Relationship Id="rId173" Type="http://schemas.openxmlformats.org/officeDocument/2006/relationships/image" Target="media/image169.emf"/><Relationship Id="rId229" Type="http://schemas.openxmlformats.org/officeDocument/2006/relationships/image" Target="media/image225.emf"/><Relationship Id="rId380" Type="http://schemas.openxmlformats.org/officeDocument/2006/relationships/image" Target="media/image376.emf"/><Relationship Id="rId436" Type="http://schemas.openxmlformats.org/officeDocument/2006/relationships/image" Target="media/image432.emf"/><Relationship Id="rId601" Type="http://schemas.openxmlformats.org/officeDocument/2006/relationships/image" Target="media/image597.emf"/><Relationship Id="rId643" Type="http://schemas.openxmlformats.org/officeDocument/2006/relationships/image" Target="media/image639.emf"/><Relationship Id="rId240" Type="http://schemas.openxmlformats.org/officeDocument/2006/relationships/image" Target="media/image236.emf"/><Relationship Id="rId478" Type="http://schemas.openxmlformats.org/officeDocument/2006/relationships/image" Target="media/image474.emf"/><Relationship Id="rId685" Type="http://schemas.openxmlformats.org/officeDocument/2006/relationships/image" Target="media/image681.emf"/><Relationship Id="rId850" Type="http://schemas.openxmlformats.org/officeDocument/2006/relationships/image" Target="media/image846.emf"/><Relationship Id="rId892" Type="http://schemas.openxmlformats.org/officeDocument/2006/relationships/image" Target="media/image888.emf"/><Relationship Id="rId906" Type="http://schemas.openxmlformats.org/officeDocument/2006/relationships/image" Target="media/image902.emf"/><Relationship Id="rId948" Type="http://schemas.openxmlformats.org/officeDocument/2006/relationships/image" Target="media/image944.emf"/><Relationship Id="rId35" Type="http://schemas.openxmlformats.org/officeDocument/2006/relationships/image" Target="media/image31.emf"/><Relationship Id="rId77" Type="http://schemas.openxmlformats.org/officeDocument/2006/relationships/image" Target="media/image73.emf"/><Relationship Id="rId100" Type="http://schemas.openxmlformats.org/officeDocument/2006/relationships/image" Target="media/image96.emf"/><Relationship Id="rId282" Type="http://schemas.openxmlformats.org/officeDocument/2006/relationships/image" Target="media/image278.emf"/><Relationship Id="rId338" Type="http://schemas.openxmlformats.org/officeDocument/2006/relationships/image" Target="media/image334.emf"/><Relationship Id="rId503" Type="http://schemas.openxmlformats.org/officeDocument/2006/relationships/image" Target="media/image499.emf"/><Relationship Id="rId545" Type="http://schemas.openxmlformats.org/officeDocument/2006/relationships/image" Target="media/image541.emf"/><Relationship Id="rId587" Type="http://schemas.openxmlformats.org/officeDocument/2006/relationships/image" Target="media/image583.emf"/><Relationship Id="rId710" Type="http://schemas.openxmlformats.org/officeDocument/2006/relationships/image" Target="media/image706.emf"/><Relationship Id="rId752" Type="http://schemas.openxmlformats.org/officeDocument/2006/relationships/image" Target="media/image748.emf"/><Relationship Id="rId808" Type="http://schemas.openxmlformats.org/officeDocument/2006/relationships/image" Target="media/image804.emf"/><Relationship Id="rId8" Type="http://schemas.openxmlformats.org/officeDocument/2006/relationships/image" Target="media/image4.emf"/><Relationship Id="rId142" Type="http://schemas.openxmlformats.org/officeDocument/2006/relationships/image" Target="media/image138.emf"/><Relationship Id="rId184" Type="http://schemas.openxmlformats.org/officeDocument/2006/relationships/image" Target="media/image180.emf"/><Relationship Id="rId391" Type="http://schemas.openxmlformats.org/officeDocument/2006/relationships/image" Target="media/image387.emf"/><Relationship Id="rId405" Type="http://schemas.openxmlformats.org/officeDocument/2006/relationships/image" Target="media/image401.emf"/><Relationship Id="rId447" Type="http://schemas.openxmlformats.org/officeDocument/2006/relationships/image" Target="media/image443.emf"/><Relationship Id="rId612" Type="http://schemas.openxmlformats.org/officeDocument/2006/relationships/image" Target="media/image608.emf"/><Relationship Id="rId794" Type="http://schemas.openxmlformats.org/officeDocument/2006/relationships/image" Target="media/image790.emf"/><Relationship Id="rId251" Type="http://schemas.openxmlformats.org/officeDocument/2006/relationships/image" Target="media/image247.emf"/><Relationship Id="rId489" Type="http://schemas.openxmlformats.org/officeDocument/2006/relationships/image" Target="media/image485.emf"/><Relationship Id="rId654" Type="http://schemas.openxmlformats.org/officeDocument/2006/relationships/image" Target="media/image650.emf"/><Relationship Id="rId696" Type="http://schemas.openxmlformats.org/officeDocument/2006/relationships/image" Target="media/image692.emf"/><Relationship Id="rId861" Type="http://schemas.openxmlformats.org/officeDocument/2006/relationships/image" Target="media/image857.emf"/><Relationship Id="rId917" Type="http://schemas.openxmlformats.org/officeDocument/2006/relationships/image" Target="media/image913.emf"/><Relationship Id="rId959" Type="http://schemas.openxmlformats.org/officeDocument/2006/relationships/image" Target="media/image955.emf"/><Relationship Id="rId46" Type="http://schemas.openxmlformats.org/officeDocument/2006/relationships/image" Target="media/image42.emf"/><Relationship Id="rId293" Type="http://schemas.openxmlformats.org/officeDocument/2006/relationships/image" Target="media/image289.emf"/><Relationship Id="rId307" Type="http://schemas.openxmlformats.org/officeDocument/2006/relationships/image" Target="media/image303.emf"/><Relationship Id="rId349" Type="http://schemas.openxmlformats.org/officeDocument/2006/relationships/image" Target="media/image345.emf"/><Relationship Id="rId514" Type="http://schemas.openxmlformats.org/officeDocument/2006/relationships/image" Target="media/image510.emf"/><Relationship Id="rId556" Type="http://schemas.openxmlformats.org/officeDocument/2006/relationships/image" Target="media/image552.emf"/><Relationship Id="rId721" Type="http://schemas.openxmlformats.org/officeDocument/2006/relationships/image" Target="media/image717.emf"/><Relationship Id="rId763" Type="http://schemas.openxmlformats.org/officeDocument/2006/relationships/image" Target="media/image759.emf"/><Relationship Id="rId88" Type="http://schemas.openxmlformats.org/officeDocument/2006/relationships/image" Target="media/image84.emf"/><Relationship Id="rId111" Type="http://schemas.openxmlformats.org/officeDocument/2006/relationships/image" Target="media/image107.emf"/><Relationship Id="rId153" Type="http://schemas.openxmlformats.org/officeDocument/2006/relationships/image" Target="media/image149.emf"/><Relationship Id="rId195" Type="http://schemas.openxmlformats.org/officeDocument/2006/relationships/image" Target="media/image191.emf"/><Relationship Id="rId209" Type="http://schemas.openxmlformats.org/officeDocument/2006/relationships/image" Target="media/image205.emf"/><Relationship Id="rId360" Type="http://schemas.openxmlformats.org/officeDocument/2006/relationships/image" Target="media/image356.emf"/><Relationship Id="rId416" Type="http://schemas.openxmlformats.org/officeDocument/2006/relationships/image" Target="media/image412.emf"/><Relationship Id="rId598" Type="http://schemas.openxmlformats.org/officeDocument/2006/relationships/image" Target="media/image594.emf"/><Relationship Id="rId819" Type="http://schemas.openxmlformats.org/officeDocument/2006/relationships/image" Target="media/image815.emf"/><Relationship Id="rId970" Type="http://schemas.openxmlformats.org/officeDocument/2006/relationships/image" Target="media/image966.emf"/><Relationship Id="rId1004" Type="http://schemas.openxmlformats.org/officeDocument/2006/relationships/image" Target="media/image1000.emf"/><Relationship Id="rId220" Type="http://schemas.openxmlformats.org/officeDocument/2006/relationships/image" Target="media/image216.emf"/><Relationship Id="rId458" Type="http://schemas.openxmlformats.org/officeDocument/2006/relationships/image" Target="media/image454.emf"/><Relationship Id="rId623" Type="http://schemas.openxmlformats.org/officeDocument/2006/relationships/image" Target="media/image619.emf"/><Relationship Id="rId665" Type="http://schemas.openxmlformats.org/officeDocument/2006/relationships/image" Target="media/image661.emf"/><Relationship Id="rId830" Type="http://schemas.openxmlformats.org/officeDocument/2006/relationships/image" Target="media/image826.emf"/><Relationship Id="rId872" Type="http://schemas.openxmlformats.org/officeDocument/2006/relationships/image" Target="media/image868.emf"/><Relationship Id="rId928" Type="http://schemas.openxmlformats.org/officeDocument/2006/relationships/image" Target="media/image924.emf"/><Relationship Id="rId15" Type="http://schemas.openxmlformats.org/officeDocument/2006/relationships/image" Target="media/image11.emf"/><Relationship Id="rId57" Type="http://schemas.openxmlformats.org/officeDocument/2006/relationships/image" Target="media/image53.emf"/><Relationship Id="rId262" Type="http://schemas.openxmlformats.org/officeDocument/2006/relationships/image" Target="media/image258.emf"/><Relationship Id="rId318" Type="http://schemas.openxmlformats.org/officeDocument/2006/relationships/image" Target="media/image314.emf"/><Relationship Id="rId525" Type="http://schemas.openxmlformats.org/officeDocument/2006/relationships/image" Target="media/image521.emf"/><Relationship Id="rId567" Type="http://schemas.openxmlformats.org/officeDocument/2006/relationships/image" Target="media/image563.emf"/><Relationship Id="rId732" Type="http://schemas.openxmlformats.org/officeDocument/2006/relationships/image" Target="media/image728.emf"/><Relationship Id="rId99" Type="http://schemas.openxmlformats.org/officeDocument/2006/relationships/image" Target="media/image95.emf"/><Relationship Id="rId122" Type="http://schemas.openxmlformats.org/officeDocument/2006/relationships/image" Target="media/image118.emf"/><Relationship Id="rId164" Type="http://schemas.openxmlformats.org/officeDocument/2006/relationships/image" Target="media/image160.emf"/><Relationship Id="rId371" Type="http://schemas.openxmlformats.org/officeDocument/2006/relationships/image" Target="media/image367.emf"/><Relationship Id="rId774" Type="http://schemas.openxmlformats.org/officeDocument/2006/relationships/image" Target="media/image770.emf"/><Relationship Id="rId981" Type="http://schemas.openxmlformats.org/officeDocument/2006/relationships/image" Target="media/image977.emf"/><Relationship Id="rId427" Type="http://schemas.openxmlformats.org/officeDocument/2006/relationships/image" Target="media/image423.emf"/><Relationship Id="rId469" Type="http://schemas.openxmlformats.org/officeDocument/2006/relationships/image" Target="media/image465.emf"/><Relationship Id="rId634" Type="http://schemas.openxmlformats.org/officeDocument/2006/relationships/image" Target="media/image630.emf"/><Relationship Id="rId676" Type="http://schemas.openxmlformats.org/officeDocument/2006/relationships/image" Target="media/image672.emf"/><Relationship Id="rId841" Type="http://schemas.openxmlformats.org/officeDocument/2006/relationships/image" Target="media/image837.emf"/><Relationship Id="rId883" Type="http://schemas.openxmlformats.org/officeDocument/2006/relationships/image" Target="media/image879.emf"/><Relationship Id="rId26" Type="http://schemas.openxmlformats.org/officeDocument/2006/relationships/image" Target="media/image22.emf"/><Relationship Id="rId231" Type="http://schemas.openxmlformats.org/officeDocument/2006/relationships/image" Target="media/image227.emf"/><Relationship Id="rId273" Type="http://schemas.openxmlformats.org/officeDocument/2006/relationships/image" Target="media/image269.emf"/><Relationship Id="rId329" Type="http://schemas.openxmlformats.org/officeDocument/2006/relationships/image" Target="media/image325.emf"/><Relationship Id="rId480" Type="http://schemas.openxmlformats.org/officeDocument/2006/relationships/image" Target="media/image476.emf"/><Relationship Id="rId536" Type="http://schemas.openxmlformats.org/officeDocument/2006/relationships/image" Target="media/image532.emf"/><Relationship Id="rId701" Type="http://schemas.openxmlformats.org/officeDocument/2006/relationships/image" Target="media/image697.emf"/><Relationship Id="rId939" Type="http://schemas.openxmlformats.org/officeDocument/2006/relationships/image" Target="media/image935.emf"/><Relationship Id="rId68" Type="http://schemas.openxmlformats.org/officeDocument/2006/relationships/image" Target="media/image64.emf"/><Relationship Id="rId133" Type="http://schemas.openxmlformats.org/officeDocument/2006/relationships/image" Target="media/image129.emf"/><Relationship Id="rId175" Type="http://schemas.openxmlformats.org/officeDocument/2006/relationships/image" Target="media/image171.emf"/><Relationship Id="rId340" Type="http://schemas.openxmlformats.org/officeDocument/2006/relationships/image" Target="media/image336.emf"/><Relationship Id="rId578" Type="http://schemas.openxmlformats.org/officeDocument/2006/relationships/image" Target="media/image574.emf"/><Relationship Id="rId743" Type="http://schemas.openxmlformats.org/officeDocument/2006/relationships/image" Target="media/image739.emf"/><Relationship Id="rId785" Type="http://schemas.openxmlformats.org/officeDocument/2006/relationships/image" Target="media/image781.emf"/><Relationship Id="rId950" Type="http://schemas.openxmlformats.org/officeDocument/2006/relationships/image" Target="media/image946.emf"/><Relationship Id="rId992" Type="http://schemas.openxmlformats.org/officeDocument/2006/relationships/image" Target="media/image988.emf"/><Relationship Id="rId200" Type="http://schemas.openxmlformats.org/officeDocument/2006/relationships/image" Target="media/image196.emf"/><Relationship Id="rId382" Type="http://schemas.openxmlformats.org/officeDocument/2006/relationships/image" Target="media/image378.emf"/><Relationship Id="rId438" Type="http://schemas.openxmlformats.org/officeDocument/2006/relationships/image" Target="media/image434.emf"/><Relationship Id="rId603" Type="http://schemas.openxmlformats.org/officeDocument/2006/relationships/image" Target="media/image599.emf"/><Relationship Id="rId645" Type="http://schemas.openxmlformats.org/officeDocument/2006/relationships/image" Target="media/image641.emf"/><Relationship Id="rId687" Type="http://schemas.openxmlformats.org/officeDocument/2006/relationships/image" Target="media/image683.emf"/><Relationship Id="rId810" Type="http://schemas.openxmlformats.org/officeDocument/2006/relationships/image" Target="media/image806.emf"/><Relationship Id="rId852" Type="http://schemas.openxmlformats.org/officeDocument/2006/relationships/image" Target="media/image848.emf"/><Relationship Id="rId908" Type="http://schemas.openxmlformats.org/officeDocument/2006/relationships/image" Target="media/image904.emf"/><Relationship Id="rId242" Type="http://schemas.openxmlformats.org/officeDocument/2006/relationships/image" Target="media/image238.emf"/><Relationship Id="rId284" Type="http://schemas.openxmlformats.org/officeDocument/2006/relationships/image" Target="media/image280.emf"/><Relationship Id="rId491" Type="http://schemas.openxmlformats.org/officeDocument/2006/relationships/image" Target="media/image487.emf"/><Relationship Id="rId505" Type="http://schemas.openxmlformats.org/officeDocument/2006/relationships/image" Target="media/image501.emf"/><Relationship Id="rId712" Type="http://schemas.openxmlformats.org/officeDocument/2006/relationships/image" Target="media/image708.emf"/><Relationship Id="rId894" Type="http://schemas.openxmlformats.org/officeDocument/2006/relationships/image" Target="media/image890.emf"/><Relationship Id="rId37" Type="http://schemas.openxmlformats.org/officeDocument/2006/relationships/image" Target="media/image33.emf"/><Relationship Id="rId79" Type="http://schemas.openxmlformats.org/officeDocument/2006/relationships/image" Target="media/image75.emf"/><Relationship Id="rId102" Type="http://schemas.openxmlformats.org/officeDocument/2006/relationships/image" Target="media/image98.emf"/><Relationship Id="rId144" Type="http://schemas.openxmlformats.org/officeDocument/2006/relationships/image" Target="media/image140.emf"/><Relationship Id="rId547" Type="http://schemas.openxmlformats.org/officeDocument/2006/relationships/image" Target="media/image543.emf"/><Relationship Id="rId589" Type="http://schemas.openxmlformats.org/officeDocument/2006/relationships/image" Target="media/image585.emf"/><Relationship Id="rId754" Type="http://schemas.openxmlformats.org/officeDocument/2006/relationships/image" Target="media/image750.emf"/><Relationship Id="rId796" Type="http://schemas.openxmlformats.org/officeDocument/2006/relationships/image" Target="media/image792.emf"/><Relationship Id="rId961" Type="http://schemas.openxmlformats.org/officeDocument/2006/relationships/image" Target="media/image957.emf"/><Relationship Id="rId90" Type="http://schemas.openxmlformats.org/officeDocument/2006/relationships/image" Target="media/image86.emf"/><Relationship Id="rId186" Type="http://schemas.openxmlformats.org/officeDocument/2006/relationships/image" Target="media/image182.emf"/><Relationship Id="rId351" Type="http://schemas.openxmlformats.org/officeDocument/2006/relationships/image" Target="media/image347.emf"/><Relationship Id="rId393" Type="http://schemas.openxmlformats.org/officeDocument/2006/relationships/image" Target="media/image389.emf"/><Relationship Id="rId407" Type="http://schemas.openxmlformats.org/officeDocument/2006/relationships/image" Target="media/image403.emf"/><Relationship Id="rId449" Type="http://schemas.openxmlformats.org/officeDocument/2006/relationships/image" Target="media/image445.emf"/><Relationship Id="rId614" Type="http://schemas.openxmlformats.org/officeDocument/2006/relationships/image" Target="media/image610.emf"/><Relationship Id="rId656" Type="http://schemas.openxmlformats.org/officeDocument/2006/relationships/image" Target="media/image652.emf"/><Relationship Id="rId821" Type="http://schemas.openxmlformats.org/officeDocument/2006/relationships/image" Target="media/image817.emf"/><Relationship Id="rId863" Type="http://schemas.openxmlformats.org/officeDocument/2006/relationships/image" Target="media/image859.emf"/><Relationship Id="rId211" Type="http://schemas.openxmlformats.org/officeDocument/2006/relationships/image" Target="media/image207.emf"/><Relationship Id="rId253" Type="http://schemas.openxmlformats.org/officeDocument/2006/relationships/image" Target="media/image249.emf"/><Relationship Id="rId295" Type="http://schemas.openxmlformats.org/officeDocument/2006/relationships/image" Target="media/image291.emf"/><Relationship Id="rId309" Type="http://schemas.openxmlformats.org/officeDocument/2006/relationships/image" Target="media/image305.emf"/><Relationship Id="rId460" Type="http://schemas.openxmlformats.org/officeDocument/2006/relationships/image" Target="media/image456.emf"/><Relationship Id="rId516" Type="http://schemas.openxmlformats.org/officeDocument/2006/relationships/image" Target="media/image512.emf"/><Relationship Id="rId698" Type="http://schemas.openxmlformats.org/officeDocument/2006/relationships/image" Target="media/image694.emf"/><Relationship Id="rId919" Type="http://schemas.openxmlformats.org/officeDocument/2006/relationships/image" Target="media/image915.emf"/><Relationship Id="rId48" Type="http://schemas.openxmlformats.org/officeDocument/2006/relationships/image" Target="media/image44.emf"/><Relationship Id="rId113" Type="http://schemas.openxmlformats.org/officeDocument/2006/relationships/image" Target="media/image109.emf"/><Relationship Id="rId320" Type="http://schemas.openxmlformats.org/officeDocument/2006/relationships/image" Target="media/image316.emf"/><Relationship Id="rId558" Type="http://schemas.openxmlformats.org/officeDocument/2006/relationships/image" Target="media/image554.emf"/><Relationship Id="rId723" Type="http://schemas.openxmlformats.org/officeDocument/2006/relationships/image" Target="media/image719.emf"/><Relationship Id="rId765" Type="http://schemas.openxmlformats.org/officeDocument/2006/relationships/image" Target="media/image761.emf"/><Relationship Id="rId930" Type="http://schemas.openxmlformats.org/officeDocument/2006/relationships/image" Target="media/image926.emf"/><Relationship Id="rId972" Type="http://schemas.openxmlformats.org/officeDocument/2006/relationships/image" Target="media/image968.emf"/><Relationship Id="rId1006" Type="http://schemas.openxmlformats.org/officeDocument/2006/relationships/theme" Target="theme/theme1.xml"/><Relationship Id="rId155" Type="http://schemas.openxmlformats.org/officeDocument/2006/relationships/image" Target="media/image151.emf"/><Relationship Id="rId197" Type="http://schemas.openxmlformats.org/officeDocument/2006/relationships/image" Target="media/image193.emf"/><Relationship Id="rId362" Type="http://schemas.openxmlformats.org/officeDocument/2006/relationships/image" Target="media/image358.emf"/><Relationship Id="rId418" Type="http://schemas.openxmlformats.org/officeDocument/2006/relationships/image" Target="media/image414.emf"/><Relationship Id="rId625" Type="http://schemas.openxmlformats.org/officeDocument/2006/relationships/image" Target="media/image621.emf"/><Relationship Id="rId832" Type="http://schemas.openxmlformats.org/officeDocument/2006/relationships/image" Target="media/image828.emf"/><Relationship Id="rId222" Type="http://schemas.openxmlformats.org/officeDocument/2006/relationships/image" Target="media/image218.emf"/><Relationship Id="rId264" Type="http://schemas.openxmlformats.org/officeDocument/2006/relationships/image" Target="media/image260.emf"/><Relationship Id="rId471" Type="http://schemas.openxmlformats.org/officeDocument/2006/relationships/image" Target="media/image467.emf"/><Relationship Id="rId667" Type="http://schemas.openxmlformats.org/officeDocument/2006/relationships/image" Target="media/image663.emf"/><Relationship Id="rId874" Type="http://schemas.openxmlformats.org/officeDocument/2006/relationships/image" Target="media/image870.emf"/><Relationship Id="rId17" Type="http://schemas.openxmlformats.org/officeDocument/2006/relationships/image" Target="media/image13.emf"/><Relationship Id="rId59" Type="http://schemas.openxmlformats.org/officeDocument/2006/relationships/image" Target="media/image55.emf"/><Relationship Id="rId124" Type="http://schemas.openxmlformats.org/officeDocument/2006/relationships/image" Target="media/image120.emf"/><Relationship Id="rId527" Type="http://schemas.openxmlformats.org/officeDocument/2006/relationships/image" Target="media/image523.emf"/><Relationship Id="rId569" Type="http://schemas.openxmlformats.org/officeDocument/2006/relationships/image" Target="media/image565.emf"/><Relationship Id="rId734" Type="http://schemas.openxmlformats.org/officeDocument/2006/relationships/image" Target="media/image730.emf"/><Relationship Id="rId776" Type="http://schemas.openxmlformats.org/officeDocument/2006/relationships/image" Target="media/image772.emf"/><Relationship Id="rId941" Type="http://schemas.openxmlformats.org/officeDocument/2006/relationships/image" Target="media/image937.emf"/><Relationship Id="rId983" Type="http://schemas.openxmlformats.org/officeDocument/2006/relationships/image" Target="media/image979.emf"/><Relationship Id="rId70" Type="http://schemas.openxmlformats.org/officeDocument/2006/relationships/image" Target="media/image66.emf"/><Relationship Id="rId166" Type="http://schemas.openxmlformats.org/officeDocument/2006/relationships/image" Target="media/image162.emf"/><Relationship Id="rId331" Type="http://schemas.openxmlformats.org/officeDocument/2006/relationships/image" Target="media/image327.emf"/><Relationship Id="rId373" Type="http://schemas.openxmlformats.org/officeDocument/2006/relationships/image" Target="media/image369.emf"/><Relationship Id="rId429" Type="http://schemas.openxmlformats.org/officeDocument/2006/relationships/image" Target="media/image425.emf"/><Relationship Id="rId580" Type="http://schemas.openxmlformats.org/officeDocument/2006/relationships/image" Target="media/image576.emf"/><Relationship Id="rId636" Type="http://schemas.openxmlformats.org/officeDocument/2006/relationships/image" Target="media/image632.emf"/><Relationship Id="rId801" Type="http://schemas.openxmlformats.org/officeDocument/2006/relationships/image" Target="media/image797.emf"/><Relationship Id="rId1" Type="http://schemas.openxmlformats.org/officeDocument/2006/relationships/customXml" Target="../customXml/item1.xml"/><Relationship Id="rId233" Type="http://schemas.openxmlformats.org/officeDocument/2006/relationships/image" Target="media/image229.emf"/><Relationship Id="rId440" Type="http://schemas.openxmlformats.org/officeDocument/2006/relationships/image" Target="media/image436.emf"/><Relationship Id="rId678" Type="http://schemas.openxmlformats.org/officeDocument/2006/relationships/image" Target="media/image674.emf"/><Relationship Id="rId843" Type="http://schemas.openxmlformats.org/officeDocument/2006/relationships/image" Target="media/image839.emf"/><Relationship Id="rId885" Type="http://schemas.openxmlformats.org/officeDocument/2006/relationships/image" Target="media/image881.emf"/><Relationship Id="rId28" Type="http://schemas.openxmlformats.org/officeDocument/2006/relationships/image" Target="media/image24.emf"/><Relationship Id="rId275" Type="http://schemas.openxmlformats.org/officeDocument/2006/relationships/image" Target="media/image271.emf"/><Relationship Id="rId300" Type="http://schemas.openxmlformats.org/officeDocument/2006/relationships/image" Target="media/image296.emf"/><Relationship Id="rId482" Type="http://schemas.openxmlformats.org/officeDocument/2006/relationships/image" Target="media/image478.emf"/><Relationship Id="rId538" Type="http://schemas.openxmlformats.org/officeDocument/2006/relationships/image" Target="media/image534.emf"/><Relationship Id="rId703" Type="http://schemas.openxmlformats.org/officeDocument/2006/relationships/image" Target="media/image699.emf"/><Relationship Id="rId745" Type="http://schemas.openxmlformats.org/officeDocument/2006/relationships/image" Target="media/image741.emf"/><Relationship Id="rId910" Type="http://schemas.openxmlformats.org/officeDocument/2006/relationships/image" Target="media/image906.emf"/><Relationship Id="rId952" Type="http://schemas.openxmlformats.org/officeDocument/2006/relationships/image" Target="media/image948.emf"/><Relationship Id="rId81" Type="http://schemas.openxmlformats.org/officeDocument/2006/relationships/image" Target="media/image77.emf"/><Relationship Id="rId135" Type="http://schemas.openxmlformats.org/officeDocument/2006/relationships/image" Target="media/image131.emf"/><Relationship Id="rId177" Type="http://schemas.openxmlformats.org/officeDocument/2006/relationships/image" Target="media/image173.emf"/><Relationship Id="rId342" Type="http://schemas.openxmlformats.org/officeDocument/2006/relationships/image" Target="media/image338.emf"/><Relationship Id="rId384" Type="http://schemas.openxmlformats.org/officeDocument/2006/relationships/image" Target="media/image380.emf"/><Relationship Id="rId591" Type="http://schemas.openxmlformats.org/officeDocument/2006/relationships/image" Target="media/image587.emf"/><Relationship Id="rId605" Type="http://schemas.openxmlformats.org/officeDocument/2006/relationships/image" Target="media/image601.emf"/><Relationship Id="rId787" Type="http://schemas.openxmlformats.org/officeDocument/2006/relationships/image" Target="media/image783.emf"/><Relationship Id="rId812" Type="http://schemas.openxmlformats.org/officeDocument/2006/relationships/image" Target="media/image808.emf"/><Relationship Id="rId994" Type="http://schemas.openxmlformats.org/officeDocument/2006/relationships/image" Target="media/image990.emf"/><Relationship Id="rId202" Type="http://schemas.openxmlformats.org/officeDocument/2006/relationships/image" Target="media/image198.emf"/><Relationship Id="rId244" Type="http://schemas.openxmlformats.org/officeDocument/2006/relationships/image" Target="media/image240.emf"/><Relationship Id="rId647" Type="http://schemas.openxmlformats.org/officeDocument/2006/relationships/image" Target="media/image643.emf"/><Relationship Id="rId689" Type="http://schemas.openxmlformats.org/officeDocument/2006/relationships/image" Target="media/image685.emf"/><Relationship Id="rId854" Type="http://schemas.openxmlformats.org/officeDocument/2006/relationships/image" Target="media/image850.emf"/><Relationship Id="rId896" Type="http://schemas.openxmlformats.org/officeDocument/2006/relationships/image" Target="media/image892.emf"/><Relationship Id="rId39" Type="http://schemas.openxmlformats.org/officeDocument/2006/relationships/image" Target="media/image35.emf"/><Relationship Id="rId286" Type="http://schemas.openxmlformats.org/officeDocument/2006/relationships/image" Target="media/image282.emf"/><Relationship Id="rId451" Type="http://schemas.openxmlformats.org/officeDocument/2006/relationships/image" Target="media/image447.emf"/><Relationship Id="rId493" Type="http://schemas.openxmlformats.org/officeDocument/2006/relationships/image" Target="media/image489.emf"/><Relationship Id="rId507" Type="http://schemas.openxmlformats.org/officeDocument/2006/relationships/image" Target="media/image503.emf"/><Relationship Id="rId549" Type="http://schemas.openxmlformats.org/officeDocument/2006/relationships/image" Target="media/image545.emf"/><Relationship Id="rId714" Type="http://schemas.openxmlformats.org/officeDocument/2006/relationships/image" Target="media/image710.emf"/><Relationship Id="rId756" Type="http://schemas.openxmlformats.org/officeDocument/2006/relationships/image" Target="media/image752.emf"/><Relationship Id="rId921" Type="http://schemas.openxmlformats.org/officeDocument/2006/relationships/image" Target="media/image917.emf"/><Relationship Id="rId50" Type="http://schemas.openxmlformats.org/officeDocument/2006/relationships/image" Target="media/image46.emf"/><Relationship Id="rId104" Type="http://schemas.openxmlformats.org/officeDocument/2006/relationships/image" Target="media/image100.emf"/><Relationship Id="rId146" Type="http://schemas.openxmlformats.org/officeDocument/2006/relationships/image" Target="media/image142.emf"/><Relationship Id="rId188" Type="http://schemas.openxmlformats.org/officeDocument/2006/relationships/image" Target="media/image184.emf"/><Relationship Id="rId311" Type="http://schemas.openxmlformats.org/officeDocument/2006/relationships/image" Target="media/image307.emf"/><Relationship Id="rId353" Type="http://schemas.openxmlformats.org/officeDocument/2006/relationships/image" Target="media/image349.emf"/><Relationship Id="rId395" Type="http://schemas.openxmlformats.org/officeDocument/2006/relationships/image" Target="media/image391.emf"/><Relationship Id="rId409" Type="http://schemas.openxmlformats.org/officeDocument/2006/relationships/image" Target="media/image405.emf"/><Relationship Id="rId560" Type="http://schemas.openxmlformats.org/officeDocument/2006/relationships/image" Target="media/image556.emf"/><Relationship Id="rId798" Type="http://schemas.openxmlformats.org/officeDocument/2006/relationships/image" Target="media/image794.emf"/><Relationship Id="rId963" Type="http://schemas.openxmlformats.org/officeDocument/2006/relationships/image" Target="media/image959.emf"/><Relationship Id="rId92" Type="http://schemas.openxmlformats.org/officeDocument/2006/relationships/image" Target="media/image88.emf"/><Relationship Id="rId213" Type="http://schemas.openxmlformats.org/officeDocument/2006/relationships/image" Target="media/image209.emf"/><Relationship Id="rId420" Type="http://schemas.openxmlformats.org/officeDocument/2006/relationships/image" Target="media/image416.emf"/><Relationship Id="rId616" Type="http://schemas.openxmlformats.org/officeDocument/2006/relationships/image" Target="media/image612.emf"/><Relationship Id="rId658" Type="http://schemas.openxmlformats.org/officeDocument/2006/relationships/image" Target="media/image654.emf"/><Relationship Id="rId823" Type="http://schemas.openxmlformats.org/officeDocument/2006/relationships/image" Target="media/image819.emf"/><Relationship Id="rId865" Type="http://schemas.openxmlformats.org/officeDocument/2006/relationships/image" Target="media/image861.emf"/><Relationship Id="rId255" Type="http://schemas.openxmlformats.org/officeDocument/2006/relationships/image" Target="media/image251.emf"/><Relationship Id="rId297" Type="http://schemas.openxmlformats.org/officeDocument/2006/relationships/image" Target="media/image293.emf"/><Relationship Id="rId462" Type="http://schemas.openxmlformats.org/officeDocument/2006/relationships/image" Target="media/image458.emf"/><Relationship Id="rId518" Type="http://schemas.openxmlformats.org/officeDocument/2006/relationships/image" Target="media/image514.emf"/><Relationship Id="rId725" Type="http://schemas.openxmlformats.org/officeDocument/2006/relationships/image" Target="media/image721.emf"/><Relationship Id="rId932" Type="http://schemas.openxmlformats.org/officeDocument/2006/relationships/image" Target="media/image928.emf"/><Relationship Id="rId115" Type="http://schemas.openxmlformats.org/officeDocument/2006/relationships/image" Target="media/image111.emf"/><Relationship Id="rId157" Type="http://schemas.openxmlformats.org/officeDocument/2006/relationships/image" Target="media/image153.emf"/><Relationship Id="rId322" Type="http://schemas.openxmlformats.org/officeDocument/2006/relationships/image" Target="media/image318.emf"/><Relationship Id="rId364" Type="http://schemas.openxmlformats.org/officeDocument/2006/relationships/image" Target="media/image360.emf"/><Relationship Id="rId767" Type="http://schemas.openxmlformats.org/officeDocument/2006/relationships/image" Target="media/image763.emf"/><Relationship Id="rId974" Type="http://schemas.openxmlformats.org/officeDocument/2006/relationships/image" Target="media/image970.emf"/><Relationship Id="rId61" Type="http://schemas.openxmlformats.org/officeDocument/2006/relationships/image" Target="media/image57.emf"/><Relationship Id="rId199" Type="http://schemas.openxmlformats.org/officeDocument/2006/relationships/image" Target="media/image195.emf"/><Relationship Id="rId571" Type="http://schemas.openxmlformats.org/officeDocument/2006/relationships/image" Target="media/image567.emf"/><Relationship Id="rId627" Type="http://schemas.openxmlformats.org/officeDocument/2006/relationships/image" Target="media/image623.emf"/><Relationship Id="rId669" Type="http://schemas.openxmlformats.org/officeDocument/2006/relationships/image" Target="media/image665.emf"/><Relationship Id="rId834" Type="http://schemas.openxmlformats.org/officeDocument/2006/relationships/image" Target="media/image830.emf"/><Relationship Id="rId876" Type="http://schemas.openxmlformats.org/officeDocument/2006/relationships/image" Target="media/image872.emf"/><Relationship Id="rId19" Type="http://schemas.openxmlformats.org/officeDocument/2006/relationships/image" Target="media/image15.emf"/><Relationship Id="rId224" Type="http://schemas.openxmlformats.org/officeDocument/2006/relationships/image" Target="media/image220.emf"/><Relationship Id="rId266" Type="http://schemas.openxmlformats.org/officeDocument/2006/relationships/image" Target="media/image262.emf"/><Relationship Id="rId431" Type="http://schemas.openxmlformats.org/officeDocument/2006/relationships/image" Target="media/image427.emf"/><Relationship Id="rId473" Type="http://schemas.openxmlformats.org/officeDocument/2006/relationships/image" Target="media/image469.emf"/><Relationship Id="rId529" Type="http://schemas.openxmlformats.org/officeDocument/2006/relationships/image" Target="media/image525.emf"/><Relationship Id="rId680" Type="http://schemas.openxmlformats.org/officeDocument/2006/relationships/image" Target="media/image676.emf"/><Relationship Id="rId736" Type="http://schemas.openxmlformats.org/officeDocument/2006/relationships/image" Target="media/image732.emf"/><Relationship Id="rId901" Type="http://schemas.openxmlformats.org/officeDocument/2006/relationships/image" Target="media/image897.emf"/><Relationship Id="rId30" Type="http://schemas.openxmlformats.org/officeDocument/2006/relationships/image" Target="media/image26.emf"/><Relationship Id="rId126" Type="http://schemas.openxmlformats.org/officeDocument/2006/relationships/image" Target="media/image122.emf"/><Relationship Id="rId168" Type="http://schemas.openxmlformats.org/officeDocument/2006/relationships/image" Target="media/image164.emf"/><Relationship Id="rId333" Type="http://schemas.openxmlformats.org/officeDocument/2006/relationships/image" Target="media/image329.emf"/><Relationship Id="rId540" Type="http://schemas.openxmlformats.org/officeDocument/2006/relationships/image" Target="media/image536.emf"/><Relationship Id="rId778" Type="http://schemas.openxmlformats.org/officeDocument/2006/relationships/image" Target="media/image774.emf"/><Relationship Id="rId943" Type="http://schemas.openxmlformats.org/officeDocument/2006/relationships/image" Target="media/image939.emf"/><Relationship Id="rId985" Type="http://schemas.openxmlformats.org/officeDocument/2006/relationships/image" Target="media/image981.emf"/><Relationship Id="rId72" Type="http://schemas.openxmlformats.org/officeDocument/2006/relationships/image" Target="media/image68.emf"/><Relationship Id="rId375" Type="http://schemas.openxmlformats.org/officeDocument/2006/relationships/image" Target="media/image371.emf"/><Relationship Id="rId582" Type="http://schemas.openxmlformats.org/officeDocument/2006/relationships/image" Target="media/image578.emf"/><Relationship Id="rId638" Type="http://schemas.openxmlformats.org/officeDocument/2006/relationships/image" Target="media/image634.emf"/><Relationship Id="rId803" Type="http://schemas.openxmlformats.org/officeDocument/2006/relationships/image" Target="media/image799.emf"/><Relationship Id="rId845" Type="http://schemas.openxmlformats.org/officeDocument/2006/relationships/image" Target="media/image841.emf"/><Relationship Id="rId3" Type="http://schemas.openxmlformats.org/officeDocument/2006/relationships/settings" Target="settings.xml"/><Relationship Id="rId235" Type="http://schemas.openxmlformats.org/officeDocument/2006/relationships/image" Target="media/image231.emf"/><Relationship Id="rId277" Type="http://schemas.openxmlformats.org/officeDocument/2006/relationships/image" Target="media/image273.emf"/><Relationship Id="rId400" Type="http://schemas.openxmlformats.org/officeDocument/2006/relationships/image" Target="media/image396.emf"/><Relationship Id="rId442" Type="http://schemas.openxmlformats.org/officeDocument/2006/relationships/image" Target="media/image438.emf"/><Relationship Id="rId484" Type="http://schemas.openxmlformats.org/officeDocument/2006/relationships/image" Target="media/image480.emf"/><Relationship Id="rId705" Type="http://schemas.openxmlformats.org/officeDocument/2006/relationships/image" Target="media/image701.emf"/><Relationship Id="rId887" Type="http://schemas.openxmlformats.org/officeDocument/2006/relationships/image" Target="media/image883.emf"/><Relationship Id="rId137" Type="http://schemas.openxmlformats.org/officeDocument/2006/relationships/image" Target="media/image133.emf"/><Relationship Id="rId302" Type="http://schemas.openxmlformats.org/officeDocument/2006/relationships/image" Target="media/image298.emf"/><Relationship Id="rId344" Type="http://schemas.openxmlformats.org/officeDocument/2006/relationships/image" Target="media/image340.emf"/><Relationship Id="rId691" Type="http://schemas.openxmlformats.org/officeDocument/2006/relationships/image" Target="media/image687.emf"/><Relationship Id="rId747" Type="http://schemas.openxmlformats.org/officeDocument/2006/relationships/image" Target="media/image743.emf"/><Relationship Id="rId789" Type="http://schemas.openxmlformats.org/officeDocument/2006/relationships/image" Target="media/image785.emf"/><Relationship Id="rId912" Type="http://schemas.openxmlformats.org/officeDocument/2006/relationships/image" Target="media/image908.emf"/><Relationship Id="rId954" Type="http://schemas.openxmlformats.org/officeDocument/2006/relationships/image" Target="media/image950.emf"/><Relationship Id="rId996" Type="http://schemas.openxmlformats.org/officeDocument/2006/relationships/image" Target="media/image992.emf"/><Relationship Id="rId41" Type="http://schemas.openxmlformats.org/officeDocument/2006/relationships/image" Target="media/image37.emf"/><Relationship Id="rId83" Type="http://schemas.openxmlformats.org/officeDocument/2006/relationships/image" Target="media/image79.emf"/><Relationship Id="rId179" Type="http://schemas.openxmlformats.org/officeDocument/2006/relationships/image" Target="media/image175.emf"/><Relationship Id="rId386" Type="http://schemas.openxmlformats.org/officeDocument/2006/relationships/image" Target="media/image382.emf"/><Relationship Id="rId551" Type="http://schemas.openxmlformats.org/officeDocument/2006/relationships/image" Target="media/image547.emf"/><Relationship Id="rId593" Type="http://schemas.openxmlformats.org/officeDocument/2006/relationships/image" Target="media/image589.emf"/><Relationship Id="rId607" Type="http://schemas.openxmlformats.org/officeDocument/2006/relationships/image" Target="media/image603.emf"/><Relationship Id="rId649" Type="http://schemas.openxmlformats.org/officeDocument/2006/relationships/image" Target="media/image645.emf"/><Relationship Id="rId814" Type="http://schemas.openxmlformats.org/officeDocument/2006/relationships/image" Target="media/image810.emf"/><Relationship Id="rId856" Type="http://schemas.openxmlformats.org/officeDocument/2006/relationships/image" Target="media/image852.emf"/><Relationship Id="rId190" Type="http://schemas.openxmlformats.org/officeDocument/2006/relationships/image" Target="media/image186.emf"/><Relationship Id="rId204" Type="http://schemas.openxmlformats.org/officeDocument/2006/relationships/image" Target="media/image200.emf"/><Relationship Id="rId246" Type="http://schemas.openxmlformats.org/officeDocument/2006/relationships/image" Target="media/image242.emf"/><Relationship Id="rId288" Type="http://schemas.openxmlformats.org/officeDocument/2006/relationships/image" Target="media/image284.emf"/><Relationship Id="rId411" Type="http://schemas.openxmlformats.org/officeDocument/2006/relationships/image" Target="media/image407.emf"/><Relationship Id="rId453" Type="http://schemas.openxmlformats.org/officeDocument/2006/relationships/image" Target="media/image449.emf"/><Relationship Id="rId509" Type="http://schemas.openxmlformats.org/officeDocument/2006/relationships/image" Target="media/image505.emf"/><Relationship Id="rId660" Type="http://schemas.openxmlformats.org/officeDocument/2006/relationships/image" Target="media/image656.emf"/><Relationship Id="rId898" Type="http://schemas.openxmlformats.org/officeDocument/2006/relationships/image" Target="media/image894.emf"/><Relationship Id="rId106" Type="http://schemas.openxmlformats.org/officeDocument/2006/relationships/image" Target="media/image102.emf"/><Relationship Id="rId313" Type="http://schemas.openxmlformats.org/officeDocument/2006/relationships/image" Target="media/image309.emf"/><Relationship Id="rId495" Type="http://schemas.openxmlformats.org/officeDocument/2006/relationships/image" Target="media/image491.emf"/><Relationship Id="rId716" Type="http://schemas.openxmlformats.org/officeDocument/2006/relationships/image" Target="media/image712.emf"/><Relationship Id="rId758" Type="http://schemas.openxmlformats.org/officeDocument/2006/relationships/image" Target="media/image754.emf"/><Relationship Id="rId923" Type="http://schemas.openxmlformats.org/officeDocument/2006/relationships/image" Target="media/image919.emf"/><Relationship Id="rId965" Type="http://schemas.openxmlformats.org/officeDocument/2006/relationships/image" Target="media/image961.emf"/><Relationship Id="rId10" Type="http://schemas.openxmlformats.org/officeDocument/2006/relationships/image" Target="media/image6.emf"/><Relationship Id="rId52" Type="http://schemas.openxmlformats.org/officeDocument/2006/relationships/image" Target="media/image48.emf"/><Relationship Id="rId94" Type="http://schemas.openxmlformats.org/officeDocument/2006/relationships/image" Target="media/image90.emf"/><Relationship Id="rId148" Type="http://schemas.openxmlformats.org/officeDocument/2006/relationships/image" Target="media/image144.emf"/><Relationship Id="rId355" Type="http://schemas.openxmlformats.org/officeDocument/2006/relationships/image" Target="media/image351.emf"/><Relationship Id="rId397" Type="http://schemas.openxmlformats.org/officeDocument/2006/relationships/image" Target="media/image393.emf"/><Relationship Id="rId520" Type="http://schemas.openxmlformats.org/officeDocument/2006/relationships/image" Target="media/image516.emf"/><Relationship Id="rId562" Type="http://schemas.openxmlformats.org/officeDocument/2006/relationships/image" Target="media/image558.emf"/><Relationship Id="rId618" Type="http://schemas.openxmlformats.org/officeDocument/2006/relationships/image" Target="media/image614.emf"/><Relationship Id="rId825" Type="http://schemas.openxmlformats.org/officeDocument/2006/relationships/image" Target="media/image821.emf"/><Relationship Id="rId215" Type="http://schemas.openxmlformats.org/officeDocument/2006/relationships/image" Target="media/image211.emf"/><Relationship Id="rId257" Type="http://schemas.openxmlformats.org/officeDocument/2006/relationships/image" Target="media/image253.emf"/><Relationship Id="rId422" Type="http://schemas.openxmlformats.org/officeDocument/2006/relationships/image" Target="media/image418.emf"/><Relationship Id="rId464" Type="http://schemas.openxmlformats.org/officeDocument/2006/relationships/image" Target="media/image460.emf"/><Relationship Id="rId867" Type="http://schemas.openxmlformats.org/officeDocument/2006/relationships/image" Target="media/image863.emf"/><Relationship Id="rId299" Type="http://schemas.openxmlformats.org/officeDocument/2006/relationships/image" Target="media/image295.emf"/><Relationship Id="rId727" Type="http://schemas.openxmlformats.org/officeDocument/2006/relationships/image" Target="media/image723.emf"/><Relationship Id="rId934" Type="http://schemas.openxmlformats.org/officeDocument/2006/relationships/image" Target="media/image930.emf"/><Relationship Id="rId63" Type="http://schemas.openxmlformats.org/officeDocument/2006/relationships/image" Target="media/image59.emf"/><Relationship Id="rId159" Type="http://schemas.openxmlformats.org/officeDocument/2006/relationships/image" Target="media/image155.emf"/><Relationship Id="rId366" Type="http://schemas.openxmlformats.org/officeDocument/2006/relationships/image" Target="media/image362.emf"/><Relationship Id="rId573" Type="http://schemas.openxmlformats.org/officeDocument/2006/relationships/image" Target="media/image569.emf"/><Relationship Id="rId780" Type="http://schemas.openxmlformats.org/officeDocument/2006/relationships/image" Target="media/image776.emf"/><Relationship Id="rId226" Type="http://schemas.openxmlformats.org/officeDocument/2006/relationships/image" Target="media/image222.emf"/><Relationship Id="rId433" Type="http://schemas.openxmlformats.org/officeDocument/2006/relationships/image" Target="media/image429.emf"/><Relationship Id="rId878" Type="http://schemas.openxmlformats.org/officeDocument/2006/relationships/image" Target="media/image874.emf"/><Relationship Id="rId640" Type="http://schemas.openxmlformats.org/officeDocument/2006/relationships/image" Target="media/image636.emf"/><Relationship Id="rId738" Type="http://schemas.openxmlformats.org/officeDocument/2006/relationships/image" Target="media/image734.emf"/><Relationship Id="rId945" Type="http://schemas.openxmlformats.org/officeDocument/2006/relationships/image" Target="media/image941.emf"/><Relationship Id="rId74" Type="http://schemas.openxmlformats.org/officeDocument/2006/relationships/image" Target="media/image70.emf"/><Relationship Id="rId377" Type="http://schemas.openxmlformats.org/officeDocument/2006/relationships/image" Target="media/image373.emf"/><Relationship Id="rId500" Type="http://schemas.openxmlformats.org/officeDocument/2006/relationships/image" Target="media/image496.emf"/><Relationship Id="rId584" Type="http://schemas.openxmlformats.org/officeDocument/2006/relationships/image" Target="media/image580.emf"/><Relationship Id="rId805" Type="http://schemas.openxmlformats.org/officeDocument/2006/relationships/image" Target="media/image801.emf"/><Relationship Id="rId5" Type="http://schemas.openxmlformats.org/officeDocument/2006/relationships/image" Target="media/image1.emf"/><Relationship Id="rId237" Type="http://schemas.openxmlformats.org/officeDocument/2006/relationships/image" Target="media/image233.emf"/><Relationship Id="rId791" Type="http://schemas.openxmlformats.org/officeDocument/2006/relationships/image" Target="media/image787.emf"/><Relationship Id="rId889" Type="http://schemas.openxmlformats.org/officeDocument/2006/relationships/image" Target="media/image885.emf"/><Relationship Id="rId444" Type="http://schemas.openxmlformats.org/officeDocument/2006/relationships/image" Target="media/image440.emf"/><Relationship Id="rId651" Type="http://schemas.openxmlformats.org/officeDocument/2006/relationships/image" Target="media/image647.emf"/><Relationship Id="rId749" Type="http://schemas.openxmlformats.org/officeDocument/2006/relationships/image" Target="media/image745.emf"/><Relationship Id="rId290" Type="http://schemas.openxmlformats.org/officeDocument/2006/relationships/image" Target="media/image286.emf"/><Relationship Id="rId304" Type="http://schemas.openxmlformats.org/officeDocument/2006/relationships/image" Target="media/image300.emf"/><Relationship Id="rId388" Type="http://schemas.openxmlformats.org/officeDocument/2006/relationships/image" Target="media/image384.emf"/><Relationship Id="rId511" Type="http://schemas.openxmlformats.org/officeDocument/2006/relationships/image" Target="media/image507.emf"/><Relationship Id="rId609" Type="http://schemas.openxmlformats.org/officeDocument/2006/relationships/image" Target="media/image605.emf"/><Relationship Id="rId956" Type="http://schemas.openxmlformats.org/officeDocument/2006/relationships/image" Target="media/image952.emf"/><Relationship Id="rId85" Type="http://schemas.openxmlformats.org/officeDocument/2006/relationships/image" Target="media/image81.emf"/><Relationship Id="rId150" Type="http://schemas.openxmlformats.org/officeDocument/2006/relationships/image" Target="media/image146.emf"/><Relationship Id="rId595" Type="http://schemas.openxmlformats.org/officeDocument/2006/relationships/image" Target="media/image591.emf"/><Relationship Id="rId816" Type="http://schemas.openxmlformats.org/officeDocument/2006/relationships/image" Target="media/image812.emf"/><Relationship Id="rId1001" Type="http://schemas.openxmlformats.org/officeDocument/2006/relationships/image" Target="media/image997.emf"/><Relationship Id="rId248" Type="http://schemas.openxmlformats.org/officeDocument/2006/relationships/image" Target="media/image244.emf"/><Relationship Id="rId455" Type="http://schemas.openxmlformats.org/officeDocument/2006/relationships/image" Target="media/image451.emf"/><Relationship Id="rId662" Type="http://schemas.openxmlformats.org/officeDocument/2006/relationships/image" Target="media/image658.emf"/><Relationship Id="rId12" Type="http://schemas.openxmlformats.org/officeDocument/2006/relationships/image" Target="media/image8.emf"/><Relationship Id="rId108" Type="http://schemas.openxmlformats.org/officeDocument/2006/relationships/image" Target="media/image104.emf"/><Relationship Id="rId315" Type="http://schemas.openxmlformats.org/officeDocument/2006/relationships/image" Target="media/image311.emf"/><Relationship Id="rId522" Type="http://schemas.openxmlformats.org/officeDocument/2006/relationships/image" Target="media/image518.emf"/><Relationship Id="rId967" Type="http://schemas.openxmlformats.org/officeDocument/2006/relationships/image" Target="media/image963.emf"/><Relationship Id="rId96" Type="http://schemas.openxmlformats.org/officeDocument/2006/relationships/image" Target="media/image92.emf"/><Relationship Id="rId161" Type="http://schemas.openxmlformats.org/officeDocument/2006/relationships/image" Target="media/image157.emf"/><Relationship Id="rId399" Type="http://schemas.openxmlformats.org/officeDocument/2006/relationships/image" Target="media/image395.emf"/><Relationship Id="rId827" Type="http://schemas.openxmlformats.org/officeDocument/2006/relationships/image" Target="media/image823.emf"/><Relationship Id="rId259" Type="http://schemas.openxmlformats.org/officeDocument/2006/relationships/image" Target="media/image255.emf"/><Relationship Id="rId466" Type="http://schemas.openxmlformats.org/officeDocument/2006/relationships/image" Target="media/image462.emf"/><Relationship Id="rId673" Type="http://schemas.openxmlformats.org/officeDocument/2006/relationships/image" Target="media/image669.emf"/><Relationship Id="rId880" Type="http://schemas.openxmlformats.org/officeDocument/2006/relationships/image" Target="media/image876.emf"/><Relationship Id="rId23" Type="http://schemas.openxmlformats.org/officeDocument/2006/relationships/image" Target="media/image19.emf"/><Relationship Id="rId119" Type="http://schemas.openxmlformats.org/officeDocument/2006/relationships/image" Target="media/image115.emf"/><Relationship Id="rId326" Type="http://schemas.openxmlformats.org/officeDocument/2006/relationships/image" Target="media/image322.emf"/><Relationship Id="rId533" Type="http://schemas.openxmlformats.org/officeDocument/2006/relationships/image" Target="media/image529.emf"/><Relationship Id="rId978" Type="http://schemas.openxmlformats.org/officeDocument/2006/relationships/image" Target="media/image974.emf"/><Relationship Id="rId740" Type="http://schemas.openxmlformats.org/officeDocument/2006/relationships/image" Target="media/image736.emf"/><Relationship Id="rId838" Type="http://schemas.openxmlformats.org/officeDocument/2006/relationships/image" Target="media/image834.emf"/><Relationship Id="rId172" Type="http://schemas.openxmlformats.org/officeDocument/2006/relationships/image" Target="media/image168.emf"/><Relationship Id="rId477" Type="http://schemas.openxmlformats.org/officeDocument/2006/relationships/image" Target="media/image473.emf"/><Relationship Id="rId600" Type="http://schemas.openxmlformats.org/officeDocument/2006/relationships/image" Target="media/image596.emf"/><Relationship Id="rId684" Type="http://schemas.openxmlformats.org/officeDocument/2006/relationships/image" Target="media/image680.emf"/><Relationship Id="rId337" Type="http://schemas.openxmlformats.org/officeDocument/2006/relationships/image" Target="media/image333.emf"/><Relationship Id="rId891" Type="http://schemas.openxmlformats.org/officeDocument/2006/relationships/image" Target="media/image887.emf"/><Relationship Id="rId905" Type="http://schemas.openxmlformats.org/officeDocument/2006/relationships/image" Target="media/image901.emf"/><Relationship Id="rId989" Type="http://schemas.openxmlformats.org/officeDocument/2006/relationships/image" Target="media/image985.emf"/><Relationship Id="rId34" Type="http://schemas.openxmlformats.org/officeDocument/2006/relationships/image" Target="media/image30.emf"/><Relationship Id="rId544" Type="http://schemas.openxmlformats.org/officeDocument/2006/relationships/image" Target="media/image540.emf"/><Relationship Id="rId751" Type="http://schemas.openxmlformats.org/officeDocument/2006/relationships/image" Target="media/image747.emf"/><Relationship Id="rId849" Type="http://schemas.openxmlformats.org/officeDocument/2006/relationships/image" Target="media/image845.emf"/><Relationship Id="rId183" Type="http://schemas.openxmlformats.org/officeDocument/2006/relationships/image" Target="media/image179.emf"/><Relationship Id="rId390" Type="http://schemas.openxmlformats.org/officeDocument/2006/relationships/image" Target="media/image386.emf"/><Relationship Id="rId404" Type="http://schemas.openxmlformats.org/officeDocument/2006/relationships/image" Target="media/image400.emf"/><Relationship Id="rId611" Type="http://schemas.openxmlformats.org/officeDocument/2006/relationships/image" Target="media/image607.emf"/><Relationship Id="rId250" Type="http://schemas.openxmlformats.org/officeDocument/2006/relationships/image" Target="media/image246.emf"/><Relationship Id="rId488" Type="http://schemas.openxmlformats.org/officeDocument/2006/relationships/image" Target="media/image484.emf"/><Relationship Id="rId695" Type="http://schemas.openxmlformats.org/officeDocument/2006/relationships/image" Target="media/image691.emf"/><Relationship Id="rId709" Type="http://schemas.openxmlformats.org/officeDocument/2006/relationships/image" Target="media/image705.emf"/><Relationship Id="rId916" Type="http://schemas.openxmlformats.org/officeDocument/2006/relationships/image" Target="media/image912.emf"/><Relationship Id="rId45" Type="http://schemas.openxmlformats.org/officeDocument/2006/relationships/image" Target="media/image41.emf"/><Relationship Id="rId110" Type="http://schemas.openxmlformats.org/officeDocument/2006/relationships/image" Target="media/image106.emf"/><Relationship Id="rId348" Type="http://schemas.openxmlformats.org/officeDocument/2006/relationships/image" Target="media/image344.emf"/><Relationship Id="rId555" Type="http://schemas.openxmlformats.org/officeDocument/2006/relationships/image" Target="media/image551.emf"/><Relationship Id="rId762" Type="http://schemas.openxmlformats.org/officeDocument/2006/relationships/image" Target="media/image758.emf"/><Relationship Id="rId194" Type="http://schemas.openxmlformats.org/officeDocument/2006/relationships/image" Target="media/image190.emf"/><Relationship Id="rId208" Type="http://schemas.openxmlformats.org/officeDocument/2006/relationships/image" Target="media/image204.emf"/><Relationship Id="rId415" Type="http://schemas.openxmlformats.org/officeDocument/2006/relationships/image" Target="media/image411.emf"/><Relationship Id="rId622" Type="http://schemas.openxmlformats.org/officeDocument/2006/relationships/image" Target="media/image618.emf"/><Relationship Id="rId261" Type="http://schemas.openxmlformats.org/officeDocument/2006/relationships/image" Target="media/image257.emf"/><Relationship Id="rId499" Type="http://schemas.openxmlformats.org/officeDocument/2006/relationships/image" Target="media/image495.emf"/><Relationship Id="rId927" Type="http://schemas.openxmlformats.org/officeDocument/2006/relationships/image" Target="media/image923.emf"/><Relationship Id="rId56" Type="http://schemas.openxmlformats.org/officeDocument/2006/relationships/image" Target="media/image52.emf"/><Relationship Id="rId359" Type="http://schemas.openxmlformats.org/officeDocument/2006/relationships/image" Target="media/image355.emf"/><Relationship Id="rId566" Type="http://schemas.openxmlformats.org/officeDocument/2006/relationships/image" Target="media/image562.emf"/><Relationship Id="rId773" Type="http://schemas.openxmlformats.org/officeDocument/2006/relationships/image" Target="media/image769.emf"/><Relationship Id="rId121" Type="http://schemas.openxmlformats.org/officeDocument/2006/relationships/image" Target="media/image117.emf"/><Relationship Id="rId219" Type="http://schemas.openxmlformats.org/officeDocument/2006/relationships/image" Target="media/image215.emf"/><Relationship Id="rId426" Type="http://schemas.openxmlformats.org/officeDocument/2006/relationships/image" Target="media/image422.emf"/><Relationship Id="rId633" Type="http://schemas.openxmlformats.org/officeDocument/2006/relationships/image" Target="media/image629.emf"/><Relationship Id="rId980" Type="http://schemas.openxmlformats.org/officeDocument/2006/relationships/image" Target="media/image976.emf"/><Relationship Id="rId840" Type="http://schemas.openxmlformats.org/officeDocument/2006/relationships/image" Target="media/image836.emf"/><Relationship Id="rId938" Type="http://schemas.openxmlformats.org/officeDocument/2006/relationships/image" Target="media/image934.emf"/><Relationship Id="rId67" Type="http://schemas.openxmlformats.org/officeDocument/2006/relationships/image" Target="media/image63.emf"/><Relationship Id="rId272" Type="http://schemas.openxmlformats.org/officeDocument/2006/relationships/image" Target="media/image268.emf"/><Relationship Id="rId577" Type="http://schemas.openxmlformats.org/officeDocument/2006/relationships/image" Target="media/image573.emf"/><Relationship Id="rId700" Type="http://schemas.openxmlformats.org/officeDocument/2006/relationships/image" Target="media/image696.emf"/><Relationship Id="rId132" Type="http://schemas.openxmlformats.org/officeDocument/2006/relationships/image" Target="media/image128.emf"/><Relationship Id="rId784" Type="http://schemas.openxmlformats.org/officeDocument/2006/relationships/image" Target="media/image780.emf"/><Relationship Id="rId991" Type="http://schemas.openxmlformats.org/officeDocument/2006/relationships/image" Target="media/image987.emf"/><Relationship Id="rId437" Type="http://schemas.openxmlformats.org/officeDocument/2006/relationships/image" Target="media/image433.emf"/><Relationship Id="rId644" Type="http://schemas.openxmlformats.org/officeDocument/2006/relationships/image" Target="media/image640.emf"/><Relationship Id="rId851" Type="http://schemas.openxmlformats.org/officeDocument/2006/relationships/image" Target="media/image847.emf"/><Relationship Id="rId283" Type="http://schemas.openxmlformats.org/officeDocument/2006/relationships/image" Target="media/image279.emf"/><Relationship Id="rId490" Type="http://schemas.openxmlformats.org/officeDocument/2006/relationships/image" Target="media/image486.emf"/><Relationship Id="rId504" Type="http://schemas.openxmlformats.org/officeDocument/2006/relationships/image" Target="media/image500.emf"/><Relationship Id="rId711" Type="http://schemas.openxmlformats.org/officeDocument/2006/relationships/image" Target="media/image707.emf"/><Relationship Id="rId949" Type="http://schemas.openxmlformats.org/officeDocument/2006/relationships/image" Target="media/image945.emf"/><Relationship Id="rId78" Type="http://schemas.openxmlformats.org/officeDocument/2006/relationships/image" Target="media/image74.emf"/><Relationship Id="rId143" Type="http://schemas.openxmlformats.org/officeDocument/2006/relationships/image" Target="media/image139.emf"/><Relationship Id="rId350" Type="http://schemas.openxmlformats.org/officeDocument/2006/relationships/image" Target="media/image346.emf"/><Relationship Id="rId588" Type="http://schemas.openxmlformats.org/officeDocument/2006/relationships/image" Target="media/image584.emf"/><Relationship Id="rId795" Type="http://schemas.openxmlformats.org/officeDocument/2006/relationships/image" Target="media/image791.emf"/><Relationship Id="rId809" Type="http://schemas.openxmlformats.org/officeDocument/2006/relationships/image" Target="media/image805.emf"/><Relationship Id="rId9" Type="http://schemas.openxmlformats.org/officeDocument/2006/relationships/image" Target="media/image5.emf"/><Relationship Id="rId210" Type="http://schemas.openxmlformats.org/officeDocument/2006/relationships/image" Target="media/image206.emf"/><Relationship Id="rId448" Type="http://schemas.openxmlformats.org/officeDocument/2006/relationships/image" Target="media/image444.emf"/><Relationship Id="rId655" Type="http://schemas.openxmlformats.org/officeDocument/2006/relationships/image" Target="media/image651.emf"/><Relationship Id="rId862" Type="http://schemas.openxmlformats.org/officeDocument/2006/relationships/image" Target="media/image858.emf"/><Relationship Id="rId294" Type="http://schemas.openxmlformats.org/officeDocument/2006/relationships/image" Target="media/image290.emf"/><Relationship Id="rId308" Type="http://schemas.openxmlformats.org/officeDocument/2006/relationships/image" Target="media/image304.emf"/><Relationship Id="rId515" Type="http://schemas.openxmlformats.org/officeDocument/2006/relationships/image" Target="media/image511.emf"/><Relationship Id="rId722" Type="http://schemas.openxmlformats.org/officeDocument/2006/relationships/image" Target="media/image718.emf"/><Relationship Id="rId89" Type="http://schemas.openxmlformats.org/officeDocument/2006/relationships/image" Target="media/image85.emf"/><Relationship Id="rId154" Type="http://schemas.openxmlformats.org/officeDocument/2006/relationships/image" Target="media/image150.emf"/><Relationship Id="rId361" Type="http://schemas.openxmlformats.org/officeDocument/2006/relationships/image" Target="media/image357.emf"/><Relationship Id="rId599" Type="http://schemas.openxmlformats.org/officeDocument/2006/relationships/image" Target="media/image595.emf"/><Relationship Id="rId1005" Type="http://schemas.openxmlformats.org/officeDocument/2006/relationships/fontTable" Target="fontTable.xml"/><Relationship Id="rId459" Type="http://schemas.openxmlformats.org/officeDocument/2006/relationships/image" Target="media/image455.emf"/><Relationship Id="rId666" Type="http://schemas.openxmlformats.org/officeDocument/2006/relationships/image" Target="media/image662.emf"/><Relationship Id="rId873" Type="http://schemas.openxmlformats.org/officeDocument/2006/relationships/image" Target="media/image869.emf"/><Relationship Id="rId16" Type="http://schemas.openxmlformats.org/officeDocument/2006/relationships/image" Target="media/image12.emf"/><Relationship Id="rId221" Type="http://schemas.openxmlformats.org/officeDocument/2006/relationships/image" Target="media/image217.emf"/><Relationship Id="rId319" Type="http://schemas.openxmlformats.org/officeDocument/2006/relationships/image" Target="media/image315.emf"/><Relationship Id="rId526" Type="http://schemas.openxmlformats.org/officeDocument/2006/relationships/image" Target="media/image522.emf"/><Relationship Id="rId733" Type="http://schemas.openxmlformats.org/officeDocument/2006/relationships/image" Target="media/image729.emf"/><Relationship Id="rId940" Type="http://schemas.openxmlformats.org/officeDocument/2006/relationships/image" Target="media/image936.emf"/><Relationship Id="rId165" Type="http://schemas.openxmlformats.org/officeDocument/2006/relationships/image" Target="media/image161.emf"/><Relationship Id="rId372" Type="http://schemas.openxmlformats.org/officeDocument/2006/relationships/image" Target="media/image368.emf"/><Relationship Id="rId677" Type="http://schemas.openxmlformats.org/officeDocument/2006/relationships/image" Target="media/image673.emf"/><Relationship Id="rId800" Type="http://schemas.openxmlformats.org/officeDocument/2006/relationships/image" Target="media/image796.emf"/><Relationship Id="rId232" Type="http://schemas.openxmlformats.org/officeDocument/2006/relationships/image" Target="media/image228.emf"/><Relationship Id="rId884" Type="http://schemas.openxmlformats.org/officeDocument/2006/relationships/image" Target="media/image880.emf"/><Relationship Id="rId27" Type="http://schemas.openxmlformats.org/officeDocument/2006/relationships/image" Target="media/image23.emf"/><Relationship Id="rId537" Type="http://schemas.openxmlformats.org/officeDocument/2006/relationships/image" Target="media/image533.emf"/><Relationship Id="rId744" Type="http://schemas.openxmlformats.org/officeDocument/2006/relationships/image" Target="media/image740.emf"/><Relationship Id="rId951" Type="http://schemas.openxmlformats.org/officeDocument/2006/relationships/image" Target="media/image947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d6803\Documents\Custom%20Office%20Templates\Warehouse%20Inventory%201.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ACC7E6-383C-4439-9E72-36DC934FB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Warehouse Inventory 1.1.dotx</Template>
  <TotalTime>1</TotalTime>
  <Pages>250</Pages>
  <Words>783</Words>
  <Characters>4468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Kelly</dc:creator>
  <cp:keywords/>
  <cp:lastModifiedBy>David Kelly</cp:lastModifiedBy>
  <cp:revision>1</cp:revision>
  <cp:lastPrinted>2010-06-09T14:59:00Z</cp:lastPrinted>
  <dcterms:created xsi:type="dcterms:W3CDTF">2021-02-25T10:18:00Z</dcterms:created>
  <dcterms:modified xsi:type="dcterms:W3CDTF">2021-02-25T10:19:00Z</dcterms:modified>
</cp:coreProperties>
</file>