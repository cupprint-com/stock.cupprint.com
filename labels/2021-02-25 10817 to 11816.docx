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99FE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22EF472E" wp14:editId="508A636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6566B0" id="AutoShape 5" o:spid="_x0000_s1026" style="position:absolute;margin-left:331.5pt;margin-top:0;width:382.7pt;height:269.3pt;z-index:-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eiKQIAADc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cXu3o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681499B8" wp14:editId="795A1B3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BA12FB" id="AutoShape 4" o:spid="_x0000_s1026" style="position:absolute;margin-left:0;margin-top:0;width:382.7pt;height:269.3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EH6KQIAADc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INhB+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0D39C26" wp14:editId="211A1F1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C25FA9" id="AutoShape 3" o:spid="_x0000_s1026" style="position:absolute;margin-left:331.5pt;margin-top:0;width:382.7pt;height:269.3pt;z-index:-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LkKKQIAADc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Jti5C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0226B109" wp14:editId="2162624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958484" id="AutoShape 2" o:spid="_x0000_s1026" style="position:absolute;margin-left:0;margin-top:0;width:382.7pt;height:269.3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Q1yKAIAADc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BHzQ1yKAIAADc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298D7C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617751" wp14:editId="742B4560">
            <wp:extent cx="3130550" cy="227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E716" w14:textId="77777777" w:rsidR="00B34CA6" w:rsidRDefault="00B34CA6" w:rsidP="00263C9E">
      <w:pPr>
        <w:jc w:val="center"/>
      </w:pPr>
    </w:p>
    <w:p w14:paraId="53FCE406" w14:textId="77777777" w:rsidR="00B34CA6" w:rsidRDefault="00B34CA6" w:rsidP="00263C9E"/>
    <w:p w14:paraId="27C49A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1163BE" wp14:editId="252C5135">
            <wp:extent cx="3130550" cy="2275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AA7F" w14:textId="77777777" w:rsidR="00B34CA6" w:rsidRDefault="00B34CA6" w:rsidP="00263C9E">
      <w:pPr>
        <w:jc w:val="center"/>
      </w:pPr>
    </w:p>
    <w:p w14:paraId="56909E81" w14:textId="77777777" w:rsidR="00B34CA6" w:rsidRDefault="00B34CA6" w:rsidP="00263C9E">
      <w:pPr>
        <w:jc w:val="center"/>
      </w:pPr>
    </w:p>
    <w:p w14:paraId="051DA8F0" w14:textId="77777777" w:rsidR="00B34CA6" w:rsidRDefault="00B34CA6" w:rsidP="00263C9E">
      <w:pPr>
        <w:jc w:val="center"/>
      </w:pPr>
    </w:p>
    <w:p w14:paraId="5DE6AC25" w14:textId="77777777" w:rsidR="00B34CA6" w:rsidRDefault="00B34CA6" w:rsidP="006F3544"/>
    <w:p w14:paraId="7566E0A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342849" wp14:editId="5BFA3DAD">
            <wp:extent cx="3130550" cy="227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59DE" w14:textId="77777777" w:rsidR="00B34CA6" w:rsidRDefault="00B34CA6" w:rsidP="00263C9E">
      <w:pPr>
        <w:jc w:val="center"/>
      </w:pPr>
    </w:p>
    <w:p w14:paraId="0272476F" w14:textId="77777777" w:rsidR="00B34CA6" w:rsidRDefault="00B34CA6" w:rsidP="00263C9E">
      <w:pPr>
        <w:jc w:val="center"/>
      </w:pPr>
    </w:p>
    <w:p w14:paraId="752B201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1D08CA" wp14:editId="36E6F949">
            <wp:extent cx="3130550" cy="2275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4B5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55F63F6F" wp14:editId="62EC5DF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ABA460" id="AutoShape 5" o:spid="_x0000_s1026" style="position:absolute;margin-left:331.5pt;margin-top:0;width:382.7pt;height:269.3pt;z-index:-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DKKQIAADc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rQxgy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20DDA200" wp14:editId="719CA89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17945" id="AutoShape 4" o:spid="_x0000_s1026" style="position:absolute;margin-left:0;margin-top:0;width:382.7pt;height:269.3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14gXfKwIAADg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21FCE42E" wp14:editId="7DCA70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E5DA0A" id="AutoShape 3" o:spid="_x0000_s1026" style="position:absolute;margin-left:331.5pt;margin-top:0;width:382.7pt;height:269.3pt;z-index:-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v0vKQ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+L9L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5A3AB862" wp14:editId="19C071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A11FFD" id="AutoShape 2" o:spid="_x0000_s1026" style="position:absolute;margin-left:0;margin-top:0;width:382.7pt;height:269.3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0lXKQIAADg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UvdJV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56204D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6BCE2D4" wp14:editId="175684DB">
            <wp:extent cx="3130550" cy="227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AE13" w14:textId="77777777" w:rsidR="00B34CA6" w:rsidRDefault="00B34CA6" w:rsidP="00263C9E">
      <w:pPr>
        <w:jc w:val="center"/>
      </w:pPr>
    </w:p>
    <w:p w14:paraId="5DA5FB2C" w14:textId="77777777" w:rsidR="00B34CA6" w:rsidRDefault="00B34CA6" w:rsidP="00263C9E"/>
    <w:p w14:paraId="43A1B2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D3394FB" wp14:editId="6EE74FB3">
            <wp:extent cx="3130550" cy="227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5128" w14:textId="77777777" w:rsidR="00B34CA6" w:rsidRDefault="00B34CA6" w:rsidP="00263C9E">
      <w:pPr>
        <w:jc w:val="center"/>
      </w:pPr>
    </w:p>
    <w:p w14:paraId="302E4931" w14:textId="77777777" w:rsidR="00B34CA6" w:rsidRDefault="00B34CA6" w:rsidP="00263C9E">
      <w:pPr>
        <w:jc w:val="center"/>
      </w:pPr>
    </w:p>
    <w:p w14:paraId="7ABAB896" w14:textId="77777777" w:rsidR="00B34CA6" w:rsidRDefault="00B34CA6" w:rsidP="00263C9E">
      <w:pPr>
        <w:jc w:val="center"/>
      </w:pPr>
    </w:p>
    <w:p w14:paraId="68483FE3" w14:textId="77777777" w:rsidR="00B34CA6" w:rsidRDefault="00B34CA6" w:rsidP="006F3544"/>
    <w:p w14:paraId="36C7C8C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AE9833C" wp14:editId="2B5C5C5B">
            <wp:extent cx="3130550" cy="227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1214" w14:textId="77777777" w:rsidR="00B34CA6" w:rsidRDefault="00B34CA6" w:rsidP="00263C9E">
      <w:pPr>
        <w:jc w:val="center"/>
      </w:pPr>
    </w:p>
    <w:p w14:paraId="2515462F" w14:textId="77777777" w:rsidR="00B34CA6" w:rsidRDefault="00B34CA6" w:rsidP="00263C9E">
      <w:pPr>
        <w:jc w:val="center"/>
      </w:pPr>
    </w:p>
    <w:p w14:paraId="3C32466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4FD472" wp14:editId="3E95D488">
            <wp:extent cx="3130550" cy="227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A24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5074B50" wp14:editId="53E0F0B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85EE8D" id="AutoShape 5" o:spid="_x0000_s1026" style="position:absolute;margin-left:331.5pt;margin-top:0;width:382.7pt;height:269.3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OHKQIAADg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ZEHzh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778050BB" wp14:editId="10A6207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05C9AE" id="AutoShape 4" o:spid="_x0000_s1026" style="position:absolute;margin-left:0;margin-top:0;width:382.7pt;height:269.3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CfKQIAADg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VY6An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5038BC9D" wp14:editId="2BA8BA2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34A30A" id="AutoShape 3" o:spid="_x0000_s1026" style="position:absolute;margin-left:331.5pt;margin-top:0;width:382.7pt;height:269.3pt;z-index:-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OOeG8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02F9A829" wp14:editId="3EB4DF6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9C13A1" id="AutoShape 2" o:spid="_x0000_s1026" style="position:absolute;margin-left:0;margin-top:0;width:382.7pt;height:269.3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KwKQIAADg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4coSsC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3554D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EB0FDE" wp14:editId="43CC90E3">
            <wp:extent cx="3130550" cy="2275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5874" w14:textId="77777777" w:rsidR="00B34CA6" w:rsidRDefault="00B34CA6" w:rsidP="00263C9E">
      <w:pPr>
        <w:jc w:val="center"/>
      </w:pPr>
    </w:p>
    <w:p w14:paraId="741F66DA" w14:textId="77777777" w:rsidR="00B34CA6" w:rsidRDefault="00B34CA6" w:rsidP="00263C9E"/>
    <w:p w14:paraId="73B9BE3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9DF3B1F" wp14:editId="23EBC1E5">
            <wp:extent cx="3130550" cy="2275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4787" w14:textId="77777777" w:rsidR="00B34CA6" w:rsidRDefault="00B34CA6" w:rsidP="00263C9E">
      <w:pPr>
        <w:jc w:val="center"/>
      </w:pPr>
    </w:p>
    <w:p w14:paraId="333EC4E9" w14:textId="77777777" w:rsidR="00B34CA6" w:rsidRDefault="00B34CA6" w:rsidP="00263C9E">
      <w:pPr>
        <w:jc w:val="center"/>
      </w:pPr>
    </w:p>
    <w:p w14:paraId="0A14E156" w14:textId="77777777" w:rsidR="00B34CA6" w:rsidRDefault="00B34CA6" w:rsidP="00263C9E">
      <w:pPr>
        <w:jc w:val="center"/>
      </w:pPr>
    </w:p>
    <w:p w14:paraId="5E1546AE" w14:textId="77777777" w:rsidR="00B34CA6" w:rsidRDefault="00B34CA6" w:rsidP="006F3544"/>
    <w:p w14:paraId="7145620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67A396C" wp14:editId="39F9A5CC">
            <wp:extent cx="3130550" cy="2275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275F" w14:textId="77777777" w:rsidR="00B34CA6" w:rsidRDefault="00B34CA6" w:rsidP="00263C9E">
      <w:pPr>
        <w:jc w:val="center"/>
      </w:pPr>
    </w:p>
    <w:p w14:paraId="38C91AFD" w14:textId="77777777" w:rsidR="00B34CA6" w:rsidRDefault="00B34CA6" w:rsidP="00263C9E">
      <w:pPr>
        <w:jc w:val="center"/>
      </w:pPr>
    </w:p>
    <w:p w14:paraId="161D2D9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95A5A7A" wp14:editId="5A4DCC37">
            <wp:extent cx="3130550" cy="2275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868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75A04846" wp14:editId="21018DA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8B7AEC" id="AutoShape 5" o:spid="_x0000_s1026" style="position:absolute;margin-left:331.5pt;margin-top:0;width:382.7pt;height:269.3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KhgKgIAADg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d8qGA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53A432FB" wp14:editId="5D44B5E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0E8F53" id="AutoShape 4" o:spid="_x0000_s1026" style="position:absolute;margin-left:0;margin-top:0;width:382.7pt;height:269.3pt;z-index:-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RwYKgIAADg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ZpHBg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300430C5" wp14:editId="2BCFD01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523F36" id="AutoShape 3" o:spid="_x0000_s1026" style="position:absolute;margin-left:331.5pt;margin-top:0;width:382.7pt;height:269.3pt;z-index:-25164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ToKg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Bp5Og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5E6E794A" wp14:editId="4F2FE68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C0FD4B" id="AutoShape 2" o:spid="_x0000_s1026" style="position:absolute;margin-left:0;margin-top:0;width:382.7pt;height:269.3pt;z-index:-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fwKQIAADg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gaaX8C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B76A8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AC5A74" wp14:editId="1E170CED">
            <wp:extent cx="3130550" cy="2275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223F" w14:textId="77777777" w:rsidR="00B34CA6" w:rsidRDefault="00B34CA6" w:rsidP="00263C9E">
      <w:pPr>
        <w:jc w:val="center"/>
      </w:pPr>
    </w:p>
    <w:p w14:paraId="3451BD3A" w14:textId="77777777" w:rsidR="00B34CA6" w:rsidRDefault="00B34CA6" w:rsidP="00263C9E"/>
    <w:p w14:paraId="3ED53B1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57B271" wp14:editId="40658ACB">
            <wp:extent cx="3130550" cy="2275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36E7" w14:textId="77777777" w:rsidR="00B34CA6" w:rsidRDefault="00B34CA6" w:rsidP="00263C9E">
      <w:pPr>
        <w:jc w:val="center"/>
      </w:pPr>
    </w:p>
    <w:p w14:paraId="34CC0952" w14:textId="77777777" w:rsidR="00B34CA6" w:rsidRDefault="00B34CA6" w:rsidP="00263C9E">
      <w:pPr>
        <w:jc w:val="center"/>
      </w:pPr>
    </w:p>
    <w:p w14:paraId="128E5A9F" w14:textId="77777777" w:rsidR="00B34CA6" w:rsidRDefault="00B34CA6" w:rsidP="00263C9E">
      <w:pPr>
        <w:jc w:val="center"/>
      </w:pPr>
    </w:p>
    <w:p w14:paraId="7A373257" w14:textId="77777777" w:rsidR="00B34CA6" w:rsidRDefault="00B34CA6" w:rsidP="006F3544"/>
    <w:p w14:paraId="329336B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28A5D66" wp14:editId="612DC8C0">
            <wp:extent cx="3130550" cy="2275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78FA" w14:textId="77777777" w:rsidR="00B34CA6" w:rsidRDefault="00B34CA6" w:rsidP="00263C9E">
      <w:pPr>
        <w:jc w:val="center"/>
      </w:pPr>
    </w:p>
    <w:p w14:paraId="37D8EEE1" w14:textId="77777777" w:rsidR="00B34CA6" w:rsidRDefault="00B34CA6" w:rsidP="00263C9E">
      <w:pPr>
        <w:jc w:val="center"/>
      </w:pPr>
    </w:p>
    <w:p w14:paraId="1851025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47B5E85" wp14:editId="7BE5D5F3">
            <wp:extent cx="3130550" cy="2275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537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3B4DCFFA" wp14:editId="333077A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414EBE" id="AutoShape 5" o:spid="_x0000_s1026" style="position:absolute;margin-left:331.5pt;margin-top:0;width:382.7pt;height:269.3pt;z-index:-25163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20KgIAADg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lOzbQ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656BD0C2" wp14:editId="7434830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0676DE" id="AutoShape 4" o:spid="_x0000_s1026" style="position:absolute;margin-left:0;margin-top:0;width:382.7pt;height:269.3pt;z-index:-25163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vsKgIAADg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jtO+w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1D94B576" wp14:editId="6D022FA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0A9559" id="AutoShape 3" o:spid="_x0000_s1026" style="position:absolute;margin-left:331.5pt;margin-top:0;width:382.7pt;height:269.3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cMcKgIAADg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7twxw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07EA236F" wp14:editId="3C5E1B3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4CBF4C" id="AutoShape 2" o:spid="_x0000_s1026" style="position:absolute;margin-left:0;margin-top:0;width:382.7pt;height:269.3pt;z-index:-25163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dkKg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/4d2Q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36CFB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45CD51" wp14:editId="6DE25DD6">
            <wp:extent cx="3130550" cy="2275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135F" w14:textId="77777777" w:rsidR="00B34CA6" w:rsidRDefault="00B34CA6" w:rsidP="00263C9E">
      <w:pPr>
        <w:jc w:val="center"/>
      </w:pPr>
    </w:p>
    <w:p w14:paraId="61100691" w14:textId="77777777" w:rsidR="00B34CA6" w:rsidRDefault="00B34CA6" w:rsidP="00263C9E"/>
    <w:p w14:paraId="3ED8C77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036CA8A" wp14:editId="7104CF72">
            <wp:extent cx="3130550" cy="2275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CB18" w14:textId="77777777" w:rsidR="00B34CA6" w:rsidRDefault="00B34CA6" w:rsidP="00263C9E">
      <w:pPr>
        <w:jc w:val="center"/>
      </w:pPr>
    </w:p>
    <w:p w14:paraId="5844074C" w14:textId="77777777" w:rsidR="00B34CA6" w:rsidRDefault="00B34CA6" w:rsidP="00263C9E">
      <w:pPr>
        <w:jc w:val="center"/>
      </w:pPr>
    </w:p>
    <w:p w14:paraId="44D8D590" w14:textId="77777777" w:rsidR="00B34CA6" w:rsidRDefault="00B34CA6" w:rsidP="00263C9E">
      <w:pPr>
        <w:jc w:val="center"/>
      </w:pPr>
    </w:p>
    <w:p w14:paraId="4D85BED1" w14:textId="77777777" w:rsidR="00B34CA6" w:rsidRDefault="00B34CA6" w:rsidP="006F3544"/>
    <w:p w14:paraId="1EF6390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09734E9" wp14:editId="23D5A916">
            <wp:extent cx="3130550" cy="22758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D154" w14:textId="77777777" w:rsidR="00B34CA6" w:rsidRDefault="00B34CA6" w:rsidP="00263C9E">
      <w:pPr>
        <w:jc w:val="center"/>
      </w:pPr>
    </w:p>
    <w:p w14:paraId="25C97329" w14:textId="77777777" w:rsidR="00B34CA6" w:rsidRDefault="00B34CA6" w:rsidP="00263C9E">
      <w:pPr>
        <w:jc w:val="center"/>
      </w:pPr>
    </w:p>
    <w:p w14:paraId="3C53B81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C46DAF" wp14:editId="48B0B15C">
            <wp:extent cx="3130550" cy="2275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668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3D90E7A5" wp14:editId="7B137A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AA1026" id="AutoShape 5" o:spid="_x0000_s1026" style="position:absolute;margin-left:331.5pt;margin-top:0;width:382.7pt;height:269.3pt;z-index:-25162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W91KgIAADg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ABb3U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355E170E" wp14:editId="75A73DB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64CA44" id="AutoShape 4" o:spid="_x0000_s1026" style="position:absolute;margin-left:0;margin-top:0;width:382.7pt;height:269.3pt;z-index:-25162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NsNKQIAADg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kRTbD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2BF86AB5" wp14:editId="74225CB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AD3C4D" id="AutoShape 3" o:spid="_x0000_s1026" style="position:absolute;margin-left:331.5pt;margin-top:0;width:382.7pt;height:269.3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P9KgIAADg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cUI/0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654BFD2C" wp14:editId="2F3C646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73DE91" id="AutoShape 2" o:spid="_x0000_s1026" style="position:absolute;margin-left:0;margin-top:0;width:382.7pt;height:269.3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WlKQIAADg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xrfVp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9CB516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AE511C5" wp14:editId="00E7958D">
            <wp:extent cx="3130550" cy="22758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F371" w14:textId="77777777" w:rsidR="00B34CA6" w:rsidRDefault="00B34CA6" w:rsidP="00263C9E">
      <w:pPr>
        <w:jc w:val="center"/>
      </w:pPr>
    </w:p>
    <w:p w14:paraId="147123E6" w14:textId="77777777" w:rsidR="00B34CA6" w:rsidRDefault="00B34CA6" w:rsidP="00263C9E"/>
    <w:p w14:paraId="537AECF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60F3AD" wp14:editId="55710931">
            <wp:extent cx="3130550" cy="2275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CBB3" w14:textId="77777777" w:rsidR="00B34CA6" w:rsidRDefault="00B34CA6" w:rsidP="00263C9E">
      <w:pPr>
        <w:jc w:val="center"/>
      </w:pPr>
    </w:p>
    <w:p w14:paraId="4A505131" w14:textId="77777777" w:rsidR="00B34CA6" w:rsidRDefault="00B34CA6" w:rsidP="00263C9E">
      <w:pPr>
        <w:jc w:val="center"/>
      </w:pPr>
    </w:p>
    <w:p w14:paraId="0647A35D" w14:textId="77777777" w:rsidR="00B34CA6" w:rsidRDefault="00B34CA6" w:rsidP="00263C9E">
      <w:pPr>
        <w:jc w:val="center"/>
      </w:pPr>
    </w:p>
    <w:p w14:paraId="0552E31B" w14:textId="77777777" w:rsidR="00B34CA6" w:rsidRDefault="00B34CA6" w:rsidP="006F3544"/>
    <w:p w14:paraId="57DF3EC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7A7DD5" wp14:editId="323A36D6">
            <wp:extent cx="3130550" cy="22758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3194" w14:textId="77777777" w:rsidR="00B34CA6" w:rsidRDefault="00B34CA6" w:rsidP="00263C9E">
      <w:pPr>
        <w:jc w:val="center"/>
      </w:pPr>
    </w:p>
    <w:p w14:paraId="39B5CED6" w14:textId="77777777" w:rsidR="00B34CA6" w:rsidRDefault="00B34CA6" w:rsidP="00263C9E">
      <w:pPr>
        <w:jc w:val="center"/>
      </w:pPr>
    </w:p>
    <w:p w14:paraId="0ECCB9F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E567D4A" wp14:editId="57118002">
            <wp:extent cx="3130550" cy="2275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0FF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5568BDF1" wp14:editId="2E4BB2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E93AAE" id="AutoShape 5" o:spid="_x0000_s1026" style="position:absolute;margin-left:331.5pt;margin-top:0;width:382.7pt;height:269.3pt;z-index:-25162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o1KgIAADg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Bt6jU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28F86F9C" wp14:editId="5DDE83B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EC6264" id="AutoShape 4" o:spid="_x0000_s1026" style="position:absolute;margin-left:0;margin-top:0;width:382.7pt;height:269.3pt;z-index:-25162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z5KQIAADg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L5D8+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3C6F1D34" wp14:editId="0DC0300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87DC18" id="AutoShape 3" o:spid="_x0000_s1026" style="position:absolute;margin-left:331.5pt;margin-top:0;width:382.7pt;height:269.3pt;z-index:-25162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QJKgIAADg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mQBA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21004C99" wp14:editId="2387565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F41151" id="AutoShape 2" o:spid="_x0000_s1026" style="position:absolute;margin-left:0;margin-top:0;width:382.7pt;height:269.3pt;z-index:-25162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BxKgIAADg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iFsHE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6A05B0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06EE8A" wp14:editId="16F9F5CF">
            <wp:extent cx="3130550" cy="2275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76D4" w14:textId="77777777" w:rsidR="00B34CA6" w:rsidRDefault="00B34CA6" w:rsidP="00263C9E">
      <w:pPr>
        <w:jc w:val="center"/>
      </w:pPr>
    </w:p>
    <w:p w14:paraId="686B7CB4" w14:textId="77777777" w:rsidR="00B34CA6" w:rsidRDefault="00B34CA6" w:rsidP="00263C9E"/>
    <w:p w14:paraId="7E9BEF7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E57B93B" wp14:editId="5669B44B">
            <wp:extent cx="3130550" cy="2275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700B" w14:textId="77777777" w:rsidR="00B34CA6" w:rsidRDefault="00B34CA6" w:rsidP="00263C9E">
      <w:pPr>
        <w:jc w:val="center"/>
      </w:pPr>
    </w:p>
    <w:p w14:paraId="7FBA238B" w14:textId="77777777" w:rsidR="00B34CA6" w:rsidRDefault="00B34CA6" w:rsidP="00263C9E">
      <w:pPr>
        <w:jc w:val="center"/>
      </w:pPr>
    </w:p>
    <w:p w14:paraId="22F28BA0" w14:textId="77777777" w:rsidR="00B34CA6" w:rsidRDefault="00B34CA6" w:rsidP="00263C9E">
      <w:pPr>
        <w:jc w:val="center"/>
      </w:pPr>
    </w:p>
    <w:p w14:paraId="4DE343FA" w14:textId="77777777" w:rsidR="00B34CA6" w:rsidRDefault="00B34CA6" w:rsidP="006F3544"/>
    <w:p w14:paraId="22B3B94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36935D" wp14:editId="38C022C3">
            <wp:extent cx="3130550" cy="2275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51AC" w14:textId="77777777" w:rsidR="00B34CA6" w:rsidRDefault="00B34CA6" w:rsidP="00263C9E">
      <w:pPr>
        <w:jc w:val="center"/>
      </w:pPr>
    </w:p>
    <w:p w14:paraId="566529DF" w14:textId="77777777" w:rsidR="00B34CA6" w:rsidRDefault="00B34CA6" w:rsidP="00263C9E">
      <w:pPr>
        <w:jc w:val="center"/>
      </w:pPr>
    </w:p>
    <w:p w14:paraId="0204298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0273B9" wp14:editId="7F1E54B9">
            <wp:extent cx="3130550" cy="2275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E26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49A53937" wp14:editId="6290BE2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64C121" id="AutoShape 5" o:spid="_x0000_s1026" style="position:absolute;margin-left:331.5pt;margin-top:0;width:382.7pt;height:269.3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wqhKgIAADg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4zCqE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65DAFF4F" wp14:editId="1D81553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F94F23" id="AutoShape 4" o:spid="_x0000_s1026" style="position:absolute;margin-left:0;margin-top:0;width:382.7pt;height:269.3pt;z-index:-25161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Hm5KgIAADg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/8eb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05ADE3F7" wp14:editId="7B0F1FD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1E80C6" id="AutoShape 3" o:spid="_x0000_s1026" style="position:absolute;margin-left:331.5pt;margin-top:0;width:382.7pt;height:269.3pt;z-index:-25162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IFJKgIAADg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n8gU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0E4491C2" wp14:editId="77988AA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33D238" id="AutoShape 2" o:spid="_x0000_s1026" style="position:absolute;margin-left:0;margin-top:0;width:382.7pt;height:269.3pt;z-index:-25162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+7jrl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8BB37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20B2372" wp14:editId="705BA80C">
            <wp:extent cx="3130550" cy="2275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1330D" w14:textId="77777777" w:rsidR="00B34CA6" w:rsidRDefault="00B34CA6" w:rsidP="00263C9E">
      <w:pPr>
        <w:jc w:val="center"/>
      </w:pPr>
    </w:p>
    <w:p w14:paraId="73C04A7E" w14:textId="77777777" w:rsidR="00B34CA6" w:rsidRDefault="00B34CA6" w:rsidP="00263C9E"/>
    <w:p w14:paraId="32F6BCA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74ADA2F" wp14:editId="5DA1006F">
            <wp:extent cx="3130550" cy="2275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6C3E" w14:textId="77777777" w:rsidR="00B34CA6" w:rsidRDefault="00B34CA6" w:rsidP="00263C9E">
      <w:pPr>
        <w:jc w:val="center"/>
      </w:pPr>
    </w:p>
    <w:p w14:paraId="6AD854BF" w14:textId="77777777" w:rsidR="00B34CA6" w:rsidRDefault="00B34CA6" w:rsidP="00263C9E">
      <w:pPr>
        <w:jc w:val="center"/>
      </w:pPr>
    </w:p>
    <w:p w14:paraId="08381582" w14:textId="77777777" w:rsidR="00B34CA6" w:rsidRDefault="00B34CA6" w:rsidP="00263C9E">
      <w:pPr>
        <w:jc w:val="center"/>
      </w:pPr>
    </w:p>
    <w:p w14:paraId="6A9DC1EA" w14:textId="77777777" w:rsidR="00B34CA6" w:rsidRDefault="00B34CA6" w:rsidP="006F3544"/>
    <w:p w14:paraId="412515D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49A877B" wp14:editId="374C3567">
            <wp:extent cx="3130550" cy="2275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6952" w14:textId="77777777" w:rsidR="00B34CA6" w:rsidRDefault="00B34CA6" w:rsidP="00263C9E">
      <w:pPr>
        <w:jc w:val="center"/>
      </w:pPr>
    </w:p>
    <w:p w14:paraId="780944CE" w14:textId="77777777" w:rsidR="00B34CA6" w:rsidRDefault="00B34CA6" w:rsidP="00263C9E">
      <w:pPr>
        <w:jc w:val="center"/>
      </w:pPr>
    </w:p>
    <w:p w14:paraId="16A180C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A98158" wp14:editId="5ED3C709">
            <wp:extent cx="3130550" cy="22758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57E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7D879BB4" wp14:editId="566D42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7E2C0B" id="AutoShape 5" o:spid="_x0000_s1026" style="position:absolute;margin-left:331.5pt;margin-top:0;width:382.7pt;height:269.3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lFGKgIAADg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0OUU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38926C09" wp14:editId="64475B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06B607" id="AutoShape 4" o:spid="_x0000_s1026" style="position:absolute;margin-left:0;margin-top:0;width:382.7pt;height:269.3pt;z-index:-25161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+U+KgIAADg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wb5T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2084991E" wp14:editId="19F2D8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DD0398" id="AutoShape 3" o:spid="_x0000_s1026" style="position:absolute;margin-left:331.5pt;margin-top:0;width:382.7pt;height:269.3pt;z-index:-25161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3OKgIAADg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obHc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1475416B" wp14:editId="715B57C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34E27" id="AutoShape 2" o:spid="_x0000_s1026" style="position:absolute;margin-left:0;margin-top:0;width:382.7pt;height:269.3pt;z-index:-25161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7WKQIAADg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9Ru1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9B544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8431FB8" wp14:editId="2224B920">
            <wp:extent cx="3130550" cy="22758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E335" w14:textId="77777777" w:rsidR="00B34CA6" w:rsidRDefault="00B34CA6" w:rsidP="00263C9E">
      <w:pPr>
        <w:jc w:val="center"/>
      </w:pPr>
    </w:p>
    <w:p w14:paraId="24A56A08" w14:textId="77777777" w:rsidR="00B34CA6" w:rsidRDefault="00B34CA6" w:rsidP="00263C9E"/>
    <w:p w14:paraId="78E17F7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DECDF3" wp14:editId="7F8FCE7F">
            <wp:extent cx="3130550" cy="22758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A170" w14:textId="77777777" w:rsidR="00B34CA6" w:rsidRDefault="00B34CA6" w:rsidP="00263C9E">
      <w:pPr>
        <w:jc w:val="center"/>
      </w:pPr>
    </w:p>
    <w:p w14:paraId="20B5424C" w14:textId="77777777" w:rsidR="00B34CA6" w:rsidRDefault="00B34CA6" w:rsidP="00263C9E">
      <w:pPr>
        <w:jc w:val="center"/>
      </w:pPr>
    </w:p>
    <w:p w14:paraId="64BD13C8" w14:textId="77777777" w:rsidR="00B34CA6" w:rsidRDefault="00B34CA6" w:rsidP="00263C9E">
      <w:pPr>
        <w:jc w:val="center"/>
      </w:pPr>
    </w:p>
    <w:p w14:paraId="44ACC602" w14:textId="77777777" w:rsidR="00B34CA6" w:rsidRDefault="00B34CA6" w:rsidP="006F3544"/>
    <w:p w14:paraId="3335193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F1DBA4" wp14:editId="3B840602">
            <wp:extent cx="3130550" cy="22758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0855" w14:textId="77777777" w:rsidR="00B34CA6" w:rsidRDefault="00B34CA6" w:rsidP="00263C9E">
      <w:pPr>
        <w:jc w:val="center"/>
      </w:pPr>
    </w:p>
    <w:p w14:paraId="1CED64F2" w14:textId="77777777" w:rsidR="00B34CA6" w:rsidRDefault="00B34CA6" w:rsidP="00263C9E">
      <w:pPr>
        <w:jc w:val="center"/>
      </w:pPr>
    </w:p>
    <w:p w14:paraId="5A46570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2E755FD" wp14:editId="0FDAADE5">
            <wp:extent cx="3130550" cy="22758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98F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534DDBA5" wp14:editId="6CF01E4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E3F239" id="AutoShape 5" o:spid="_x0000_s1026" style="position:absolute;margin-left:331.5pt;margin-top:0;width:382.7pt;height:269.3pt;z-index:-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DSSKgIAADg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M8NJ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52C6AC16" wp14:editId="2AC4B29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A3BE51" id="AutoShape 4" o:spid="_x0000_s1026" style="position:absolute;margin-left:0;margin-top:0;width:382.7pt;height:269.3pt;z-index:-25160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8LKKgIAADg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Kfws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57051D15" wp14:editId="7A39859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4CBC6C" id="AutoShape 3" o:spid="_x0000_s1026" style="position:absolute;margin-left:331.5pt;margin-top:0;width:382.7pt;height:269.3pt;z-index:-25161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o6KQ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FJ86O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0BC7FA2F" wp14:editId="11D5934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EE265A" id="AutoShape 2" o:spid="_x0000_s1026" style="position:absolute;margin-left:0;margin-top:0;width:382.7pt;height:269.3pt;z-index:-25161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5CKgIAADg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WKjk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ECAF7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97EBE3D" wp14:editId="1E5508A6">
            <wp:extent cx="3130550" cy="22758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63FB" w14:textId="77777777" w:rsidR="00B34CA6" w:rsidRDefault="00B34CA6" w:rsidP="00263C9E">
      <w:pPr>
        <w:jc w:val="center"/>
      </w:pPr>
    </w:p>
    <w:p w14:paraId="1DEF7D89" w14:textId="77777777" w:rsidR="00B34CA6" w:rsidRDefault="00B34CA6" w:rsidP="00263C9E"/>
    <w:p w14:paraId="07AFB31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F397DA7" wp14:editId="1B965619">
            <wp:extent cx="3130550" cy="22758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FCF3" w14:textId="77777777" w:rsidR="00B34CA6" w:rsidRDefault="00B34CA6" w:rsidP="00263C9E">
      <w:pPr>
        <w:jc w:val="center"/>
      </w:pPr>
    </w:p>
    <w:p w14:paraId="1B75EBB1" w14:textId="77777777" w:rsidR="00B34CA6" w:rsidRDefault="00B34CA6" w:rsidP="00263C9E">
      <w:pPr>
        <w:jc w:val="center"/>
      </w:pPr>
    </w:p>
    <w:p w14:paraId="15DFB10E" w14:textId="77777777" w:rsidR="00B34CA6" w:rsidRDefault="00B34CA6" w:rsidP="00263C9E">
      <w:pPr>
        <w:jc w:val="center"/>
      </w:pPr>
    </w:p>
    <w:p w14:paraId="41983210" w14:textId="77777777" w:rsidR="00B34CA6" w:rsidRDefault="00B34CA6" w:rsidP="006F3544"/>
    <w:p w14:paraId="06C570B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71BC2B" wp14:editId="334CBB94">
            <wp:extent cx="3130550" cy="22758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312E" w14:textId="77777777" w:rsidR="00B34CA6" w:rsidRDefault="00B34CA6" w:rsidP="00263C9E">
      <w:pPr>
        <w:jc w:val="center"/>
      </w:pPr>
    </w:p>
    <w:p w14:paraId="7A48ADB7" w14:textId="77777777" w:rsidR="00B34CA6" w:rsidRDefault="00B34CA6" w:rsidP="00263C9E">
      <w:pPr>
        <w:jc w:val="center"/>
      </w:pPr>
    </w:p>
    <w:p w14:paraId="513D36E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1C4DD48" wp14:editId="1869D5B2">
            <wp:extent cx="3130550" cy="22758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D5E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2F37CC88" wp14:editId="0AAE401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1793CD" id="AutoShape 5" o:spid="_x0000_s1026" style="position:absolute;margin-left:331.5pt;margin-top:0;width:382.7pt;height:269.3pt;z-index:-25160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pdkHiwCAAA4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59DDA585" wp14:editId="2723C02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793B64" id="AutoShape 4" o:spid="_x0000_s1026" style="position:absolute;margin-left:0;margin-top:0;width:382.7pt;height:269.3pt;z-index:-25160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BmKgIAADg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+C0G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218E592E" wp14:editId="6CFFED1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7ECD43" id="AutoShape 3" o:spid="_x0000_s1026" style="position:absolute;margin-left:331.5pt;margin-top:0;width:382.7pt;height:269.3pt;z-index:-25160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iWKgIAADg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mCKJ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31383C3D" wp14:editId="556BCDB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9F065A" id="AutoShape 2" o:spid="_x0000_s1026" style="position:absolute;margin-left:0;margin-top:0;width:382.7pt;height:269.3pt;z-index:-25160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d7OKgIAADg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gh3s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C9B98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C0ED35" wp14:editId="3B58D568">
            <wp:extent cx="3130550" cy="22758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6BDB" w14:textId="77777777" w:rsidR="00B34CA6" w:rsidRDefault="00B34CA6" w:rsidP="00263C9E">
      <w:pPr>
        <w:jc w:val="center"/>
      </w:pPr>
    </w:p>
    <w:p w14:paraId="7C968047" w14:textId="77777777" w:rsidR="00B34CA6" w:rsidRDefault="00B34CA6" w:rsidP="00263C9E"/>
    <w:p w14:paraId="34C42E3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FFD7BD" wp14:editId="47044926">
            <wp:extent cx="3130550" cy="22758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ADCB" w14:textId="77777777" w:rsidR="00B34CA6" w:rsidRDefault="00B34CA6" w:rsidP="00263C9E">
      <w:pPr>
        <w:jc w:val="center"/>
      </w:pPr>
    </w:p>
    <w:p w14:paraId="7E143416" w14:textId="77777777" w:rsidR="00B34CA6" w:rsidRDefault="00B34CA6" w:rsidP="00263C9E">
      <w:pPr>
        <w:jc w:val="center"/>
      </w:pPr>
    </w:p>
    <w:p w14:paraId="681F2D0C" w14:textId="77777777" w:rsidR="00B34CA6" w:rsidRDefault="00B34CA6" w:rsidP="00263C9E">
      <w:pPr>
        <w:jc w:val="center"/>
      </w:pPr>
    </w:p>
    <w:p w14:paraId="0F100559" w14:textId="77777777" w:rsidR="00B34CA6" w:rsidRDefault="00B34CA6" w:rsidP="006F3544"/>
    <w:p w14:paraId="74A9CE9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A770855" wp14:editId="138749F9">
            <wp:extent cx="3130550" cy="22758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DF4" w14:textId="77777777" w:rsidR="00B34CA6" w:rsidRDefault="00B34CA6" w:rsidP="00263C9E">
      <w:pPr>
        <w:jc w:val="center"/>
      </w:pPr>
    </w:p>
    <w:p w14:paraId="6A57C04C" w14:textId="77777777" w:rsidR="00B34CA6" w:rsidRDefault="00B34CA6" w:rsidP="00263C9E">
      <w:pPr>
        <w:jc w:val="center"/>
      </w:pPr>
    </w:p>
    <w:p w14:paraId="4379087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2D8590" wp14:editId="1569B052">
            <wp:extent cx="3130550" cy="227584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837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129DE673" wp14:editId="4E9E872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D1C661" id="AutoShape 5" o:spid="_x0000_s1026" style="position:absolute;margin-left:331.5pt;margin-top:0;width:382.7pt;height:269.3pt;z-index:-25159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+FeKgIAADg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774V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32B36737" wp14:editId="278B7B7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471D1B" id="AutoShape 4" o:spid="_x0000_s1026" style="position:absolute;margin-left:0;margin-top:0;width:382.7pt;height:269.3pt;z-index:-25159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eSKAIAADg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ABBveSKAIAADg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2D0CD0A3" wp14:editId="5FACC47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28A23F" id="AutoShape 3" o:spid="_x0000_s1026" style="position:absolute;margin-left:331.5pt;margin-top:0;width:382.7pt;height:269.3pt;z-index:-25159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cGD2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01FA25D6" wp14:editId="748A27F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C30191" id="AutoShape 2" o:spid="_x0000_s1026" style="position:absolute;margin-left:0;margin-top:0;width:382.7pt;height:269.3pt;z-index:-25160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7saKgIAADg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YTux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2D411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32CAC96" wp14:editId="13E5F6B3">
            <wp:extent cx="3130550" cy="22758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14A7" w14:textId="77777777" w:rsidR="00B34CA6" w:rsidRDefault="00B34CA6" w:rsidP="00263C9E">
      <w:pPr>
        <w:jc w:val="center"/>
      </w:pPr>
    </w:p>
    <w:p w14:paraId="625029D3" w14:textId="77777777" w:rsidR="00B34CA6" w:rsidRDefault="00B34CA6" w:rsidP="00263C9E"/>
    <w:p w14:paraId="386177B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835DC68" wp14:editId="45558881">
            <wp:extent cx="3130550" cy="227584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8F2F" w14:textId="77777777" w:rsidR="00B34CA6" w:rsidRDefault="00B34CA6" w:rsidP="00263C9E">
      <w:pPr>
        <w:jc w:val="center"/>
      </w:pPr>
    </w:p>
    <w:p w14:paraId="7793C088" w14:textId="77777777" w:rsidR="00B34CA6" w:rsidRDefault="00B34CA6" w:rsidP="00263C9E">
      <w:pPr>
        <w:jc w:val="center"/>
      </w:pPr>
    </w:p>
    <w:p w14:paraId="7A4E2607" w14:textId="77777777" w:rsidR="00B34CA6" w:rsidRDefault="00B34CA6" w:rsidP="00263C9E">
      <w:pPr>
        <w:jc w:val="center"/>
      </w:pPr>
    </w:p>
    <w:p w14:paraId="2315C7DE" w14:textId="77777777" w:rsidR="00B34CA6" w:rsidRDefault="00B34CA6" w:rsidP="006F3544"/>
    <w:p w14:paraId="15A143B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62871D" wp14:editId="47E663F6">
            <wp:extent cx="3130550" cy="22758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F343" w14:textId="77777777" w:rsidR="00B34CA6" w:rsidRDefault="00B34CA6" w:rsidP="00263C9E">
      <w:pPr>
        <w:jc w:val="center"/>
      </w:pPr>
    </w:p>
    <w:p w14:paraId="07143021" w14:textId="77777777" w:rsidR="00B34CA6" w:rsidRDefault="00B34CA6" w:rsidP="00263C9E">
      <w:pPr>
        <w:jc w:val="center"/>
      </w:pPr>
    </w:p>
    <w:p w14:paraId="2C870CD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95BB17" wp14:editId="473762AE">
            <wp:extent cx="3130550" cy="22758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B6C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32D19AD5" wp14:editId="2E2DAD4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52F23B" id="AutoShape 5" o:spid="_x0000_s1026" style="position:absolute;margin-left:331.5pt;margin-top:0;width:382.7pt;height:269.3pt;z-index:-25159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HKKgIAADg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ClAc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295C6238" wp14:editId="5830BC6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2E0DA9" id="AutoShape 4" o:spid="_x0000_s1026" style="position:absolute;margin-left:0;margin-top:0;width:382.7pt;height:269.3pt;z-index:-25159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LSKgIAADg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Fqct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60B7E4B9" wp14:editId="09CE875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1E1BCE" id="AutoShape 3" o:spid="_x0000_s1026" style="position:absolute;margin-left:331.5pt;margin-top:0;width:382.7pt;height:269.3pt;z-index:-25159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oiKgIAADg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dqii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532AF14A" wp14:editId="317798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A8E4F9" id="AutoShape 2" o:spid="_x0000_s1026" style="position:absolute;margin-left:0;margin-top:0;width:382.7pt;height:269.3pt;z-index:-25159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w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jYk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a17D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E4B0E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415A63A" wp14:editId="5D96DB88">
            <wp:extent cx="3130550" cy="22758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979C" w14:textId="77777777" w:rsidR="00B34CA6" w:rsidRDefault="00B34CA6" w:rsidP="00263C9E">
      <w:pPr>
        <w:jc w:val="center"/>
      </w:pPr>
    </w:p>
    <w:p w14:paraId="6C5EF66A" w14:textId="77777777" w:rsidR="00B34CA6" w:rsidRDefault="00B34CA6" w:rsidP="00263C9E"/>
    <w:p w14:paraId="122029E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70CFC9" wp14:editId="25E05AFE">
            <wp:extent cx="3130550" cy="227584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7F2D" w14:textId="77777777" w:rsidR="00B34CA6" w:rsidRDefault="00B34CA6" w:rsidP="00263C9E">
      <w:pPr>
        <w:jc w:val="center"/>
      </w:pPr>
    </w:p>
    <w:p w14:paraId="431CDAE2" w14:textId="77777777" w:rsidR="00B34CA6" w:rsidRDefault="00B34CA6" w:rsidP="00263C9E">
      <w:pPr>
        <w:jc w:val="center"/>
      </w:pPr>
    </w:p>
    <w:p w14:paraId="4505DB8E" w14:textId="77777777" w:rsidR="00B34CA6" w:rsidRDefault="00B34CA6" w:rsidP="00263C9E">
      <w:pPr>
        <w:jc w:val="center"/>
      </w:pPr>
    </w:p>
    <w:p w14:paraId="0CC4AD0E" w14:textId="77777777" w:rsidR="00B34CA6" w:rsidRDefault="00B34CA6" w:rsidP="006F3544"/>
    <w:p w14:paraId="702FBD1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B0F7740" wp14:editId="0B5E95D7">
            <wp:extent cx="3130550" cy="22758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EE60" w14:textId="77777777" w:rsidR="00B34CA6" w:rsidRDefault="00B34CA6" w:rsidP="00263C9E">
      <w:pPr>
        <w:jc w:val="center"/>
      </w:pPr>
    </w:p>
    <w:p w14:paraId="3146BC9B" w14:textId="77777777" w:rsidR="00B34CA6" w:rsidRDefault="00B34CA6" w:rsidP="00263C9E">
      <w:pPr>
        <w:jc w:val="center"/>
      </w:pPr>
    </w:p>
    <w:p w14:paraId="01BE572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A70670" wp14:editId="10AECC69">
            <wp:extent cx="3130550" cy="22758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72F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1CE483D5" wp14:editId="05A231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CC0A68" id="AutoShape 5" o:spid="_x0000_s1026" style="position:absolute;margin-left:331.5pt;margin-top:0;width:382.7pt;height:269.3pt;z-index:-25158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bpKg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ADVu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3A608B16" wp14:editId="24C4989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B0FF0A" id="AutoShape 4" o:spid="_x0000_s1026" style="position:absolute;margin-left:0;margin-top:0;width:382.7pt;height:269.3pt;z-index:-25158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KR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8mMMy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EW4p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251FC622" wp14:editId="4F00CCE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50A24B" id="AutoShape 3" o:spid="_x0000_s1026" style="position:absolute;margin-left:331.5pt;margin-top:0;width:382.7pt;height:269.3pt;z-index:-25158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ph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Fhp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CC2CAB5" wp14:editId="07E772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74937E" id="AutoShape 2" o:spid="_x0000_s1026" style="position:absolute;margin-left:0;margin-top:0;width:382.7pt;height:269.3pt;z-index:-25159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l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jUkqJzoS&#10;6XYTIddmk0RQ70NFeU/+EdOIwT+A/B6Yg2Ur3FrfIkLfaqGorTLlF88uJCfQVbbqP4AidEHomatd&#10;g10CJBbYLkuyP0mid5FJ+jmdXY4n16Sc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bZaX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A275D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1E6072" wp14:editId="0966D7E0">
            <wp:extent cx="3130550" cy="22758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4B04" w14:textId="77777777" w:rsidR="00B34CA6" w:rsidRDefault="00B34CA6" w:rsidP="00263C9E">
      <w:pPr>
        <w:jc w:val="center"/>
      </w:pPr>
    </w:p>
    <w:p w14:paraId="353D9BBD" w14:textId="77777777" w:rsidR="00B34CA6" w:rsidRDefault="00B34CA6" w:rsidP="00263C9E"/>
    <w:p w14:paraId="178C7FD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974536A" wp14:editId="0EB0D557">
            <wp:extent cx="3130550" cy="22758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7AD" w14:textId="77777777" w:rsidR="00B34CA6" w:rsidRDefault="00B34CA6" w:rsidP="00263C9E">
      <w:pPr>
        <w:jc w:val="center"/>
      </w:pPr>
    </w:p>
    <w:p w14:paraId="2AC30209" w14:textId="77777777" w:rsidR="00B34CA6" w:rsidRDefault="00B34CA6" w:rsidP="00263C9E">
      <w:pPr>
        <w:jc w:val="center"/>
      </w:pPr>
    </w:p>
    <w:p w14:paraId="1631D0DD" w14:textId="77777777" w:rsidR="00B34CA6" w:rsidRDefault="00B34CA6" w:rsidP="00263C9E">
      <w:pPr>
        <w:jc w:val="center"/>
      </w:pPr>
    </w:p>
    <w:p w14:paraId="10266D9A" w14:textId="77777777" w:rsidR="00B34CA6" w:rsidRDefault="00B34CA6" w:rsidP="006F3544"/>
    <w:p w14:paraId="2D47731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F51730" wp14:editId="45876933">
            <wp:extent cx="3130550" cy="227584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A0B5" w14:textId="77777777" w:rsidR="00B34CA6" w:rsidRDefault="00B34CA6" w:rsidP="00263C9E">
      <w:pPr>
        <w:jc w:val="center"/>
      </w:pPr>
    </w:p>
    <w:p w14:paraId="641FFC72" w14:textId="77777777" w:rsidR="00B34CA6" w:rsidRDefault="00B34CA6" w:rsidP="00263C9E">
      <w:pPr>
        <w:jc w:val="center"/>
      </w:pPr>
    </w:p>
    <w:p w14:paraId="3A24803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6DB9E6B" wp14:editId="6259675B">
            <wp:extent cx="3130550" cy="227584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F5C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1ADEEAE6" wp14:editId="74E62F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789643" id="AutoShape 5" o:spid="_x0000_s1026" style="position:absolute;margin-left:331.5pt;margin-top:0;width:382.7pt;height:269.3pt;z-index:-25158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M9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MTM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3DA7FA16" wp14:editId="7031FB4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3C6235" id="AutoShape 4" o:spid="_x0000_s1026" style="position:absolute;margin-left:0;margin-top:0;width:382.7pt;height:269.3pt;z-index:-251583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sVl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+SxW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4881B21A" wp14:editId="329A6B1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7FA192" id="AutoShape 3" o:spid="_x0000_s1026" style="position:absolute;margin-left:331.5pt;margin-top:0;width:382.7pt;height:269.3pt;z-index:-25158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2V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kj2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690AE416" wp14:editId="61DD09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AE0E23" id="AutoShape 2" o:spid="_x0000_s1026" style="position:absolute;margin-left:0;margin-top:0;width:382.7pt;height:269.3pt;z-index:-25158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ntKgIAADk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iHie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1E9CB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7C4D6E4" wp14:editId="5574D327">
            <wp:extent cx="3130550" cy="227584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1940" w14:textId="77777777" w:rsidR="00B34CA6" w:rsidRDefault="00B34CA6" w:rsidP="00263C9E">
      <w:pPr>
        <w:jc w:val="center"/>
      </w:pPr>
    </w:p>
    <w:p w14:paraId="1BCB9C1F" w14:textId="77777777" w:rsidR="00B34CA6" w:rsidRDefault="00B34CA6" w:rsidP="00263C9E"/>
    <w:p w14:paraId="6D310C1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D54F6A" wp14:editId="7B5483F3">
            <wp:extent cx="3130550" cy="227584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BA9" w14:textId="77777777" w:rsidR="00B34CA6" w:rsidRDefault="00B34CA6" w:rsidP="00263C9E">
      <w:pPr>
        <w:jc w:val="center"/>
      </w:pPr>
    </w:p>
    <w:p w14:paraId="32C8578E" w14:textId="77777777" w:rsidR="00B34CA6" w:rsidRDefault="00B34CA6" w:rsidP="00263C9E">
      <w:pPr>
        <w:jc w:val="center"/>
      </w:pPr>
    </w:p>
    <w:p w14:paraId="4AD3AF2A" w14:textId="77777777" w:rsidR="00B34CA6" w:rsidRDefault="00B34CA6" w:rsidP="00263C9E">
      <w:pPr>
        <w:jc w:val="center"/>
      </w:pPr>
    </w:p>
    <w:p w14:paraId="35F3AA29" w14:textId="77777777" w:rsidR="00B34CA6" w:rsidRDefault="00B34CA6" w:rsidP="006F3544"/>
    <w:p w14:paraId="5FD3C0C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456F796" wp14:editId="47652E80">
            <wp:extent cx="3130550" cy="227584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9DD7" w14:textId="77777777" w:rsidR="00B34CA6" w:rsidRDefault="00B34CA6" w:rsidP="00263C9E">
      <w:pPr>
        <w:jc w:val="center"/>
      </w:pPr>
    </w:p>
    <w:p w14:paraId="4EEC1660" w14:textId="77777777" w:rsidR="00B34CA6" w:rsidRDefault="00B34CA6" w:rsidP="00263C9E">
      <w:pPr>
        <w:jc w:val="center"/>
      </w:pPr>
    </w:p>
    <w:p w14:paraId="52232F7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B5CBD4" wp14:editId="4C594A00">
            <wp:extent cx="3130550" cy="227584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238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1878AE81" wp14:editId="68CB4FC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BFD67C" id="AutoShape 5" o:spid="_x0000_s1026" style="position:absolute;margin-left:331.5pt;margin-top:0;width:382.7pt;height:269.3pt;z-index:-25157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ja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0MaN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5AC12325" wp14:editId="3E6E1AB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FFB9EF" id="AutoShape 4" o:spid="_x0000_s1026" style="position:absolute;margin-left:0;margin-top:0;width:382.7pt;height:269.3pt;z-index:-251578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dyi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wZ3K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21036A8C" wp14:editId="1B1B39B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657435" id="AutoShape 3" o:spid="_x0000_s1026" style="position:absolute;margin-left:331.5pt;margin-top:0;width:382.7pt;height:269.3pt;z-index:-25157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SRSKwIAADk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GSR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7E8174BF" wp14:editId="4768B2B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E8548A" id="AutoShape 2" o:spid="_x0000_s1026" style="position:absolute;margin-left:0;margin-top:0;width:382.7pt;height:269.3pt;z-index:-251580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IK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u60g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A1DB5F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9D86C7" wp14:editId="344847C7">
            <wp:extent cx="3130550" cy="227584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5AC3" w14:textId="77777777" w:rsidR="00B34CA6" w:rsidRDefault="00B34CA6" w:rsidP="00263C9E">
      <w:pPr>
        <w:jc w:val="center"/>
      </w:pPr>
    </w:p>
    <w:p w14:paraId="53D8ADC0" w14:textId="77777777" w:rsidR="00B34CA6" w:rsidRDefault="00B34CA6" w:rsidP="00263C9E"/>
    <w:p w14:paraId="3A8E807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3F65BB5" wp14:editId="2D29145C">
            <wp:extent cx="3130550" cy="22758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E86A" w14:textId="77777777" w:rsidR="00B34CA6" w:rsidRDefault="00B34CA6" w:rsidP="00263C9E">
      <w:pPr>
        <w:jc w:val="center"/>
      </w:pPr>
    </w:p>
    <w:p w14:paraId="26FAF12B" w14:textId="77777777" w:rsidR="00B34CA6" w:rsidRDefault="00B34CA6" w:rsidP="00263C9E">
      <w:pPr>
        <w:jc w:val="center"/>
      </w:pPr>
    </w:p>
    <w:p w14:paraId="0402BD1E" w14:textId="77777777" w:rsidR="00B34CA6" w:rsidRDefault="00B34CA6" w:rsidP="00263C9E">
      <w:pPr>
        <w:jc w:val="center"/>
      </w:pPr>
    </w:p>
    <w:p w14:paraId="781DC7BD" w14:textId="77777777" w:rsidR="00B34CA6" w:rsidRDefault="00B34CA6" w:rsidP="006F3544"/>
    <w:p w14:paraId="2984A56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FECC97" wp14:editId="18FB750E">
            <wp:extent cx="3130550" cy="227584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4BE5" w14:textId="77777777" w:rsidR="00B34CA6" w:rsidRDefault="00B34CA6" w:rsidP="00263C9E">
      <w:pPr>
        <w:jc w:val="center"/>
      </w:pPr>
    </w:p>
    <w:p w14:paraId="722B6F59" w14:textId="77777777" w:rsidR="00B34CA6" w:rsidRDefault="00B34CA6" w:rsidP="00263C9E">
      <w:pPr>
        <w:jc w:val="center"/>
      </w:pPr>
    </w:p>
    <w:p w14:paraId="075B9D6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C65668" wp14:editId="30ED8FBA">
            <wp:extent cx="3130550" cy="22758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137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24AF920A" wp14:editId="7E824E5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C6099F" id="AutoShape 5" o:spid="_x0000_s1026" style="position:absolute;margin-left:331.5pt;margin-top:0;width:382.7pt;height:269.3pt;z-index:-25157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1g7Z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68044F19" wp14:editId="085B56B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1713B4" id="AutoShape 4" o:spid="_x0000_s1026" style="position:absolute;margin-left:0;margin-top:0;width:382.7pt;height:269.3pt;z-index:-251573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tW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IHyd6&#10;Eul6EyHXZlUiaPChprwHf49pxODvQP4IzMFNJ9xaXyPC0GmhqK0y5RcvLiQn0FW2Gj6CInRB6Jmr&#10;XYt9AiQW2C5L8vgsid5FJulnNT+bzi6oM0mxk4pIKrNohagP1z2G+F5Dz5LRcISNU19I+FxDbO9C&#10;zMKo/XBCfees7S3JvBWWzar52LSo97kEfYBMFx0sjbV5T6xjA3VRnp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Kd+1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331A5BC9" wp14:editId="153FF56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68D39B" id="AutoShape 3" o:spid="_x0000_s1026" style="position:absolute;margin-left:331.5pt;margin-top:0;width:382.7pt;height:269.3pt;z-index:-25157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nQO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51B73468" wp14:editId="7C6263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4CE10F" id="AutoShape 2" o:spid="_x0000_s1026" style="position:absolute;margin-left:0;margin-top:0;width:382.7pt;height:269.3pt;z-index:-25157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fe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iLf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A1AC0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903104" wp14:editId="67B548AF">
            <wp:extent cx="3130550" cy="227584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3C52" w14:textId="77777777" w:rsidR="00B34CA6" w:rsidRDefault="00B34CA6" w:rsidP="00263C9E">
      <w:pPr>
        <w:jc w:val="center"/>
      </w:pPr>
    </w:p>
    <w:p w14:paraId="2283DCF9" w14:textId="77777777" w:rsidR="00B34CA6" w:rsidRDefault="00B34CA6" w:rsidP="00263C9E"/>
    <w:p w14:paraId="37C1055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B2406F" wp14:editId="415EBA84">
            <wp:extent cx="3130550" cy="227584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9083" w14:textId="77777777" w:rsidR="00B34CA6" w:rsidRDefault="00B34CA6" w:rsidP="00263C9E">
      <w:pPr>
        <w:jc w:val="center"/>
      </w:pPr>
    </w:p>
    <w:p w14:paraId="6E6FAF41" w14:textId="77777777" w:rsidR="00B34CA6" w:rsidRDefault="00B34CA6" w:rsidP="00263C9E">
      <w:pPr>
        <w:jc w:val="center"/>
      </w:pPr>
    </w:p>
    <w:p w14:paraId="4DA33D43" w14:textId="77777777" w:rsidR="00B34CA6" w:rsidRDefault="00B34CA6" w:rsidP="00263C9E">
      <w:pPr>
        <w:jc w:val="center"/>
      </w:pPr>
    </w:p>
    <w:p w14:paraId="0A720C6F" w14:textId="77777777" w:rsidR="00B34CA6" w:rsidRDefault="00B34CA6" w:rsidP="006F3544"/>
    <w:p w14:paraId="5453B0A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262BC6" wp14:editId="556A3241">
            <wp:extent cx="3130550" cy="22758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B916" w14:textId="77777777" w:rsidR="00B34CA6" w:rsidRDefault="00B34CA6" w:rsidP="00263C9E">
      <w:pPr>
        <w:jc w:val="center"/>
      </w:pPr>
    </w:p>
    <w:p w14:paraId="08A24B7A" w14:textId="77777777" w:rsidR="00B34CA6" w:rsidRDefault="00B34CA6" w:rsidP="00263C9E">
      <w:pPr>
        <w:jc w:val="center"/>
      </w:pPr>
    </w:p>
    <w:p w14:paraId="5536299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16D3F5" wp14:editId="14CE50DF">
            <wp:extent cx="3130550" cy="227584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538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4A013FF2" wp14:editId="2CFF04F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2CFE2C" id="AutoShape 5" o:spid="_x0000_s1026" style="position:absolute;margin-left:331.5pt;margin-top:0;width:382.7pt;height:269.3pt;z-index:-25156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0O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Pg0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4E6DB68B" wp14:editId="6200CB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A40A43" id="AutoShape 4" o:spid="_x0000_s1026" style="position:absolute;margin-left:0;margin-top:0;width:382.7pt;height:269.3pt;z-index:-25156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X4W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5IKid6&#10;Eul6EyHXZlUiaPChprwHf49pxODvQP4IzMFNJ9xaXyPC0GmhqK0y5RcvLiQn0FW2Gj6CInRB6Jmr&#10;XYt9AiQW2C5L8vgsid5FJulnNT+bzi5IOUmxk4pIKrNohagP1z2G+F5Dz5LRcISNU19I+FxDbO9C&#10;zMKo/XBCfees7S3JvBWWzar52LSo97kEfYBMFx0sjbV5T6xjA3VRnp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Lxfh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538392B9" wp14:editId="79A0AFE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D48180" id="AutoShape 3" o:spid="_x0000_s1026" style="position:absolute;margin-left:331.5pt;margin-top:0;width:382.7pt;height:269.3pt;z-index:-25156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Ybm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8Yb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248A0671" wp14:editId="5E25F3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F0CC26" id="AutoShape 2" o:spid="_x0000_s1026" style="position:absolute;margin-left:0;margin-top:0;width:382.7pt;height:269.3pt;z-index:-25157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UfKQ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Yk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lNYsbsTC+uJuTgeWR1HhFOElTNI2eDuYzDA9l4NOuWKpV5XAdpLxoTjxIPXR2apf0k69kD&#10;OPdz1u8Xv/g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jMcVHy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C2303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0A5FAC" wp14:editId="36052E44">
            <wp:extent cx="3130550" cy="227584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B2F2" w14:textId="77777777" w:rsidR="00B34CA6" w:rsidRDefault="00B34CA6" w:rsidP="00263C9E">
      <w:pPr>
        <w:jc w:val="center"/>
      </w:pPr>
    </w:p>
    <w:p w14:paraId="6E40E460" w14:textId="77777777" w:rsidR="00B34CA6" w:rsidRDefault="00B34CA6" w:rsidP="00263C9E"/>
    <w:p w14:paraId="4A86177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CCA604" wp14:editId="6909D3F2">
            <wp:extent cx="3130550" cy="227584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C297" w14:textId="77777777" w:rsidR="00B34CA6" w:rsidRDefault="00B34CA6" w:rsidP="00263C9E">
      <w:pPr>
        <w:jc w:val="center"/>
      </w:pPr>
    </w:p>
    <w:p w14:paraId="23BBE197" w14:textId="77777777" w:rsidR="00B34CA6" w:rsidRDefault="00B34CA6" w:rsidP="00263C9E">
      <w:pPr>
        <w:jc w:val="center"/>
      </w:pPr>
    </w:p>
    <w:p w14:paraId="79CA2350" w14:textId="77777777" w:rsidR="00B34CA6" w:rsidRDefault="00B34CA6" w:rsidP="00263C9E">
      <w:pPr>
        <w:jc w:val="center"/>
      </w:pPr>
    </w:p>
    <w:p w14:paraId="5AB99C83" w14:textId="77777777" w:rsidR="00B34CA6" w:rsidRDefault="00B34CA6" w:rsidP="006F3544"/>
    <w:p w14:paraId="1DB62F8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14EBB7" wp14:editId="72A3AE88">
            <wp:extent cx="3130550" cy="227584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EAAA" w14:textId="77777777" w:rsidR="00B34CA6" w:rsidRDefault="00B34CA6" w:rsidP="00263C9E">
      <w:pPr>
        <w:jc w:val="center"/>
      </w:pPr>
    </w:p>
    <w:p w14:paraId="3BBC646F" w14:textId="77777777" w:rsidR="00B34CA6" w:rsidRDefault="00B34CA6" w:rsidP="00263C9E">
      <w:pPr>
        <w:jc w:val="center"/>
      </w:pPr>
    </w:p>
    <w:p w14:paraId="4565C6B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C6B9C8F" wp14:editId="1761C4E3">
            <wp:extent cx="3130550" cy="227584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7D3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1CCAEF04" wp14:editId="304028E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31B92E" id="AutoShape 5" o:spid="_x0000_s1026" style="position:absolute;margin-left:331.5pt;margin-top:0;width:382.7pt;height:269.3pt;z-index:-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/PKg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pxr8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286EAF9E" wp14:editId="3953F79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8EBA6E" id="AutoShape 4" o:spid="_x0000_s1026" style="position:absolute;margin-left:0;margin-top:0;width:382.7pt;height:269.3pt;z-index:-25156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u3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tkG7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654F6394" wp14:editId="31AC16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946E2" id="AutoShape 3" o:spid="_x0000_s1026" style="position:absolute;margin-left:331.5pt;margin-top:0;width:382.7pt;height:269.3pt;z-index:-251564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NH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ZON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31DFA91D" wp14:editId="6C67990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12CD49" id="AutoShape 2" o:spid="_x0000_s1026" style="position:absolute;margin-left:0;margin-top:0;width:382.7pt;height:269.3pt;z-index:-25156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Bf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yrkF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821E1A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D664CB3" wp14:editId="389960D8">
            <wp:extent cx="3130550" cy="22758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A2F3" w14:textId="77777777" w:rsidR="00B34CA6" w:rsidRDefault="00B34CA6" w:rsidP="00263C9E">
      <w:pPr>
        <w:jc w:val="center"/>
      </w:pPr>
    </w:p>
    <w:p w14:paraId="064D065E" w14:textId="77777777" w:rsidR="00B34CA6" w:rsidRDefault="00B34CA6" w:rsidP="00263C9E"/>
    <w:p w14:paraId="53F9FF9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2514EF" wp14:editId="7CA10630">
            <wp:extent cx="3130550" cy="227584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3917" w14:textId="77777777" w:rsidR="00B34CA6" w:rsidRDefault="00B34CA6" w:rsidP="00263C9E">
      <w:pPr>
        <w:jc w:val="center"/>
      </w:pPr>
    </w:p>
    <w:p w14:paraId="5A70F1E8" w14:textId="77777777" w:rsidR="00B34CA6" w:rsidRDefault="00B34CA6" w:rsidP="00263C9E">
      <w:pPr>
        <w:jc w:val="center"/>
      </w:pPr>
    </w:p>
    <w:p w14:paraId="39FD4738" w14:textId="77777777" w:rsidR="00B34CA6" w:rsidRDefault="00B34CA6" w:rsidP="00263C9E">
      <w:pPr>
        <w:jc w:val="center"/>
      </w:pPr>
    </w:p>
    <w:p w14:paraId="44A20570" w14:textId="77777777" w:rsidR="00B34CA6" w:rsidRDefault="00B34CA6" w:rsidP="006F3544"/>
    <w:p w14:paraId="16B7683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87758E5" wp14:editId="259A33F7">
            <wp:extent cx="3130550" cy="227584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C73F" w14:textId="77777777" w:rsidR="00B34CA6" w:rsidRDefault="00B34CA6" w:rsidP="00263C9E">
      <w:pPr>
        <w:jc w:val="center"/>
      </w:pPr>
    </w:p>
    <w:p w14:paraId="65597761" w14:textId="77777777" w:rsidR="00B34CA6" w:rsidRDefault="00B34CA6" w:rsidP="00263C9E">
      <w:pPr>
        <w:jc w:val="center"/>
      </w:pPr>
    </w:p>
    <w:p w14:paraId="3445A69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7C85E5A" wp14:editId="4CD87172">
            <wp:extent cx="3130550" cy="227584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E83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2684F895" wp14:editId="5641419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AE4274" id="AutoShape 5" o:spid="_x0000_s1026" style="position:absolute;margin-left:331.5pt;margin-top:0;width:382.7pt;height:269.3pt;z-index:-25155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ob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Q8o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207F5445" wp14:editId="4FD096E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A812F2" id="AutoShape 4" o:spid="_x0000_s1026" style="position:absolute;margin-left:0;margin-top:0;width:382.7pt;height:269.3pt;z-index:-25155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DxDKg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XgPE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103B2DB0" wp14:editId="49546A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81F604" id="AutoShape 3" o:spid="_x0000_s1026" style="position:absolute;margin-left:331.5pt;margin-top:0;width:382.7pt;height:269.3pt;z-index:-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Sz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4MS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 wp14:anchorId="4690B306" wp14:editId="3830D4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51B527" id="AutoShape 2" o:spid="_x0000_s1026" style="position:absolute;margin-left:0;margin-top:0;width:382.7pt;height:269.3pt;z-index:-251559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DL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L1cM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679961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4554536" wp14:editId="164CF51F">
            <wp:extent cx="3130550" cy="227584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A92E" w14:textId="77777777" w:rsidR="00B34CA6" w:rsidRDefault="00B34CA6" w:rsidP="00263C9E">
      <w:pPr>
        <w:jc w:val="center"/>
      </w:pPr>
    </w:p>
    <w:p w14:paraId="6FE730F6" w14:textId="77777777" w:rsidR="00B34CA6" w:rsidRDefault="00B34CA6" w:rsidP="00263C9E"/>
    <w:p w14:paraId="134E32E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646B33" wp14:editId="24713B33">
            <wp:extent cx="3130550" cy="227584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59D4" w14:textId="77777777" w:rsidR="00B34CA6" w:rsidRDefault="00B34CA6" w:rsidP="00263C9E">
      <w:pPr>
        <w:jc w:val="center"/>
      </w:pPr>
    </w:p>
    <w:p w14:paraId="2D99DD4D" w14:textId="77777777" w:rsidR="00B34CA6" w:rsidRDefault="00B34CA6" w:rsidP="00263C9E">
      <w:pPr>
        <w:jc w:val="center"/>
      </w:pPr>
    </w:p>
    <w:p w14:paraId="02CBB129" w14:textId="77777777" w:rsidR="00B34CA6" w:rsidRDefault="00B34CA6" w:rsidP="00263C9E">
      <w:pPr>
        <w:jc w:val="center"/>
      </w:pPr>
    </w:p>
    <w:p w14:paraId="5B5831BB" w14:textId="77777777" w:rsidR="00B34CA6" w:rsidRDefault="00B34CA6" w:rsidP="006F3544"/>
    <w:p w14:paraId="6178C9D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6F8EBCB" wp14:editId="367AA389">
            <wp:extent cx="3130550" cy="227584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5E6C" w14:textId="77777777" w:rsidR="00B34CA6" w:rsidRDefault="00B34CA6" w:rsidP="00263C9E">
      <w:pPr>
        <w:jc w:val="center"/>
      </w:pPr>
    </w:p>
    <w:p w14:paraId="61075835" w14:textId="77777777" w:rsidR="00B34CA6" w:rsidRDefault="00B34CA6" w:rsidP="00263C9E">
      <w:pPr>
        <w:jc w:val="center"/>
      </w:pPr>
    </w:p>
    <w:p w14:paraId="71CFD69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9E0A1FA" wp14:editId="59B2BA2D">
            <wp:extent cx="3130550" cy="227584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9FC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389D3FB1" wp14:editId="03A13FF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84688F" id="AutoShape 5" o:spid="_x0000_s1026" style="position:absolute;margin-left:331.5pt;margin-top:0;width:382.7pt;height:269.3pt;z-index:-25155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H8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+kf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5C20D32E" wp14:editId="725278B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D3A3C9" id="AutoShape 4" o:spid="_x0000_s1026" style="position:absolute;margin-left:0;margin-top:0;width:382.7pt;height:269.3pt;z-index:-251552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WE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mUMy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ZrJY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60EE82C9" wp14:editId="391C45B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B2590E" id="AutoShape 3" o:spid="_x0000_s1026" style="position:absolute;margin-left:331.5pt;margin-top:0;width:382.7pt;height:269.3pt;z-index:-25155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10KwIAADk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a91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0CAC5302" wp14:editId="49F9240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DA42C" id="AutoShape 2" o:spid="_x0000_s1026" style="position:absolute;margin-left:0;margin-top:0;width:382.7pt;height:269.3pt;z-index:-25155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ss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nFmRM9&#10;iXS7jpBrs2k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HIKy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B68FE7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E90CFE" wp14:editId="08A4594C">
            <wp:extent cx="3130550" cy="227584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FF88" w14:textId="77777777" w:rsidR="00B34CA6" w:rsidRDefault="00B34CA6" w:rsidP="00263C9E">
      <w:pPr>
        <w:jc w:val="center"/>
      </w:pPr>
    </w:p>
    <w:p w14:paraId="6958CD02" w14:textId="77777777" w:rsidR="00B34CA6" w:rsidRDefault="00B34CA6" w:rsidP="00263C9E"/>
    <w:p w14:paraId="0EBDC64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402772D" wp14:editId="0DA2C687">
            <wp:extent cx="3130550" cy="227584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6C7D" w14:textId="77777777" w:rsidR="00B34CA6" w:rsidRDefault="00B34CA6" w:rsidP="00263C9E">
      <w:pPr>
        <w:jc w:val="center"/>
      </w:pPr>
    </w:p>
    <w:p w14:paraId="7DE7BC31" w14:textId="77777777" w:rsidR="00B34CA6" w:rsidRDefault="00B34CA6" w:rsidP="00263C9E">
      <w:pPr>
        <w:jc w:val="center"/>
      </w:pPr>
    </w:p>
    <w:p w14:paraId="3E2B9A43" w14:textId="77777777" w:rsidR="00B34CA6" w:rsidRDefault="00B34CA6" w:rsidP="00263C9E">
      <w:pPr>
        <w:jc w:val="center"/>
      </w:pPr>
    </w:p>
    <w:p w14:paraId="29C9DCED" w14:textId="77777777" w:rsidR="00B34CA6" w:rsidRDefault="00B34CA6" w:rsidP="006F3544"/>
    <w:p w14:paraId="402D28B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A6DFF7" wp14:editId="74EAE609">
            <wp:extent cx="3130550" cy="227584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E727" w14:textId="77777777" w:rsidR="00B34CA6" w:rsidRDefault="00B34CA6" w:rsidP="00263C9E">
      <w:pPr>
        <w:jc w:val="center"/>
      </w:pPr>
    </w:p>
    <w:p w14:paraId="2F308CC0" w14:textId="77777777" w:rsidR="00B34CA6" w:rsidRDefault="00B34CA6" w:rsidP="00263C9E">
      <w:pPr>
        <w:jc w:val="center"/>
      </w:pPr>
    </w:p>
    <w:p w14:paraId="7494637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87E944" wp14:editId="630CDB99">
            <wp:extent cx="3130550" cy="227584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8B2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1" locked="0" layoutInCell="0" allowOverlap="1" wp14:anchorId="7F516D32" wp14:editId="71D7179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000415" id="AutoShape 5" o:spid="_x0000_s1026" style="position:absolute;margin-left:331.5pt;margin-top:0;width:382.7pt;height:269.3pt;z-index:-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S8KwIAADk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EhS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 wp14:anchorId="63B0E295" wp14:editId="13F1492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11606D" id="AutoShape 4" o:spid="_x0000_s1026" style="position:absolute;margin-left:0;margin-top:0;width:382.7pt;height:269.3pt;z-index:-25154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Jw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jvAn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2A90C4B3" wp14:editId="0ED6C4D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218B5E" id="AutoShape 3" o:spid="_x0000_s1026" style="position:absolute;margin-left:331.5pt;margin-top:0;width:382.7pt;height:269.3pt;z-index:-251548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/qA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7/q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604A66B0" wp14:editId="21524E1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E3B7E3" id="AutoShape 2" o:spid="_x0000_s1026" style="position:absolute;margin-left:0;margin-top:0;width:382.7pt;height:269.3pt;z-index:-251549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/6Tv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1BFE0A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D89E419" wp14:editId="5E0091EF">
            <wp:extent cx="3130550" cy="227584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BC55" w14:textId="77777777" w:rsidR="00B34CA6" w:rsidRDefault="00B34CA6" w:rsidP="00263C9E">
      <w:pPr>
        <w:jc w:val="center"/>
      </w:pPr>
    </w:p>
    <w:p w14:paraId="1B5AF11B" w14:textId="77777777" w:rsidR="00B34CA6" w:rsidRDefault="00B34CA6" w:rsidP="00263C9E"/>
    <w:p w14:paraId="0AE065B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EB6B98" wp14:editId="208B8408">
            <wp:extent cx="3130550" cy="227584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D259" w14:textId="77777777" w:rsidR="00B34CA6" w:rsidRDefault="00B34CA6" w:rsidP="00263C9E">
      <w:pPr>
        <w:jc w:val="center"/>
      </w:pPr>
    </w:p>
    <w:p w14:paraId="56F79020" w14:textId="77777777" w:rsidR="00B34CA6" w:rsidRDefault="00B34CA6" w:rsidP="00263C9E">
      <w:pPr>
        <w:jc w:val="center"/>
      </w:pPr>
    </w:p>
    <w:p w14:paraId="7260F5C3" w14:textId="77777777" w:rsidR="00B34CA6" w:rsidRDefault="00B34CA6" w:rsidP="00263C9E">
      <w:pPr>
        <w:jc w:val="center"/>
      </w:pPr>
    </w:p>
    <w:p w14:paraId="0CC12763" w14:textId="77777777" w:rsidR="00B34CA6" w:rsidRDefault="00B34CA6" w:rsidP="006F3544"/>
    <w:p w14:paraId="6910CA0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54EA45" wp14:editId="0BAC17DC">
            <wp:extent cx="3130550" cy="227584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FF7A" w14:textId="77777777" w:rsidR="00B34CA6" w:rsidRDefault="00B34CA6" w:rsidP="00263C9E">
      <w:pPr>
        <w:jc w:val="center"/>
      </w:pPr>
    </w:p>
    <w:p w14:paraId="0DAFC71C" w14:textId="77777777" w:rsidR="00B34CA6" w:rsidRDefault="00B34CA6" w:rsidP="00263C9E">
      <w:pPr>
        <w:jc w:val="center"/>
      </w:pPr>
    </w:p>
    <w:p w14:paraId="2B76443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1C0EA3" wp14:editId="236A7A81">
            <wp:extent cx="3130550" cy="227584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603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0" allowOverlap="1" wp14:anchorId="46EA60EF" wp14:editId="289581E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CA506C" id="AutoShape 5" o:spid="_x0000_s1026" style="position:absolute;margin-left:331.5pt;margin-top:0;width:382.7pt;height:269.3pt;z-index:-25154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lM9C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0AA51C90" wp14:editId="7B45892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E84E3A" id="AutoShape 4" o:spid="_x0000_s1026" style="position:absolute;margin-left:0;margin-top:0;width:382.7pt;height:269.3pt;z-index:-251542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4cw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iDhz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35AB1933" wp14:editId="7FF27B6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D203F4" id="AutoShape 3" o:spid="_x0000_s1026" style="position:absolute;margin-left:331.5pt;margin-top:0;width:382.7pt;height:269.3pt;z-index:-251543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3/A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+g3/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14747835" wp14:editId="53344AD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5938CA" id="AutoShape 2" o:spid="_x0000_s1026" style="position:absolute;margin-left:0;margin-top:0;width:382.7pt;height:269.3pt;z-index:-25154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50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zYg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JRHn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2F42A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8270B4C" wp14:editId="2CE90E25">
            <wp:extent cx="3130550" cy="227584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A3EA" w14:textId="77777777" w:rsidR="00B34CA6" w:rsidRDefault="00B34CA6" w:rsidP="00263C9E">
      <w:pPr>
        <w:jc w:val="center"/>
      </w:pPr>
    </w:p>
    <w:p w14:paraId="63262345" w14:textId="77777777" w:rsidR="00B34CA6" w:rsidRDefault="00B34CA6" w:rsidP="00263C9E"/>
    <w:p w14:paraId="4923F10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3D06960" wp14:editId="6D6749BC">
            <wp:extent cx="3130550" cy="227584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312E" w14:textId="77777777" w:rsidR="00B34CA6" w:rsidRDefault="00B34CA6" w:rsidP="00263C9E">
      <w:pPr>
        <w:jc w:val="center"/>
      </w:pPr>
    </w:p>
    <w:p w14:paraId="60E260B0" w14:textId="77777777" w:rsidR="00B34CA6" w:rsidRDefault="00B34CA6" w:rsidP="00263C9E">
      <w:pPr>
        <w:jc w:val="center"/>
      </w:pPr>
    </w:p>
    <w:p w14:paraId="67A43BDE" w14:textId="77777777" w:rsidR="00B34CA6" w:rsidRDefault="00B34CA6" w:rsidP="00263C9E">
      <w:pPr>
        <w:jc w:val="center"/>
      </w:pPr>
    </w:p>
    <w:p w14:paraId="2299B520" w14:textId="77777777" w:rsidR="00B34CA6" w:rsidRDefault="00B34CA6" w:rsidP="006F3544"/>
    <w:p w14:paraId="7DC661A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E84A48A" wp14:editId="31A903B2">
            <wp:extent cx="3130550" cy="227584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2E" w14:textId="77777777" w:rsidR="00B34CA6" w:rsidRDefault="00B34CA6" w:rsidP="00263C9E">
      <w:pPr>
        <w:jc w:val="center"/>
      </w:pPr>
    </w:p>
    <w:p w14:paraId="446F6274" w14:textId="77777777" w:rsidR="00B34CA6" w:rsidRDefault="00B34CA6" w:rsidP="00263C9E">
      <w:pPr>
        <w:jc w:val="center"/>
      </w:pPr>
    </w:p>
    <w:p w14:paraId="0020E6B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BFF9B08" wp14:editId="57EB53CD">
            <wp:extent cx="3130550" cy="227584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D30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0" allowOverlap="1" wp14:anchorId="79FACDC4" wp14:editId="25B4C06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D6BF45" id="AutoShape 5" o:spid="_x0000_s1026" style="position:absolute;margin-left:331.5pt;margin-top:0;width:382.7pt;height:269.3pt;z-index:-25153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6SkKg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TnpK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224708EA" wp14:editId="1A2DC16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5B2C6F" id="AutoShape 4" o:spid="_x0000_s1026" style="position:absolute;margin-left:0;margin-top:0;width:382.7pt;height:269.3pt;z-index:-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hDcKg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XyEN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 wp14:anchorId="6860DEA2" wp14:editId="6749ED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457B4F" id="AutoShape 3" o:spid="_x0000_s1026" style="position:absolute;margin-left:331.5pt;margin-top:0;width:382.7pt;height:269.3pt;z-index:-251538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ugsKw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8ug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 wp14:anchorId="1A31E299" wp14:editId="06CEBBE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3D56C7" id="AutoShape 2" o:spid="_x0000_s1026" style="position:absolute;margin-left:0;margin-top:0;width:382.7pt;height:269.3pt;z-index:-25153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s0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zUgqJzoS&#10;6XYTIddmk0RQ70NFeU/+EdOIwT+A/B6Yg2Ur3FrfIkLfaqGorTLlF88uJCfQVbbqP4AidEHomatd&#10;g10CJBbYLkuyP0mid5FJ+jmdXY4n16Sc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I9mz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A321B9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40A9EB3" wp14:editId="66770B72">
            <wp:extent cx="3130550" cy="227584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6D18" w14:textId="77777777" w:rsidR="00B34CA6" w:rsidRDefault="00B34CA6" w:rsidP="00263C9E">
      <w:pPr>
        <w:jc w:val="center"/>
      </w:pPr>
    </w:p>
    <w:p w14:paraId="7E5E240E" w14:textId="77777777" w:rsidR="00B34CA6" w:rsidRDefault="00B34CA6" w:rsidP="00263C9E"/>
    <w:p w14:paraId="7C9A347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FF0D1F" wp14:editId="76A75000">
            <wp:extent cx="3130550" cy="227584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3537" w14:textId="77777777" w:rsidR="00B34CA6" w:rsidRDefault="00B34CA6" w:rsidP="00263C9E">
      <w:pPr>
        <w:jc w:val="center"/>
      </w:pPr>
    </w:p>
    <w:p w14:paraId="14F2536D" w14:textId="77777777" w:rsidR="00B34CA6" w:rsidRDefault="00B34CA6" w:rsidP="00263C9E">
      <w:pPr>
        <w:jc w:val="center"/>
      </w:pPr>
    </w:p>
    <w:p w14:paraId="2F774B46" w14:textId="77777777" w:rsidR="00B34CA6" w:rsidRDefault="00B34CA6" w:rsidP="00263C9E">
      <w:pPr>
        <w:jc w:val="center"/>
      </w:pPr>
    </w:p>
    <w:p w14:paraId="0E8F8BA2" w14:textId="77777777" w:rsidR="00B34CA6" w:rsidRDefault="00B34CA6" w:rsidP="006F3544"/>
    <w:p w14:paraId="33EC791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BB50604" wp14:editId="3AB47E3A">
            <wp:extent cx="3130550" cy="227584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BD94" w14:textId="77777777" w:rsidR="00B34CA6" w:rsidRDefault="00B34CA6" w:rsidP="00263C9E">
      <w:pPr>
        <w:jc w:val="center"/>
      </w:pPr>
    </w:p>
    <w:p w14:paraId="0EEB9629" w14:textId="77777777" w:rsidR="00B34CA6" w:rsidRDefault="00B34CA6" w:rsidP="00263C9E">
      <w:pPr>
        <w:jc w:val="center"/>
      </w:pPr>
    </w:p>
    <w:p w14:paraId="7EEC49A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95B4871" wp14:editId="7DF6FAED">
            <wp:extent cx="3130550" cy="227584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A22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07055B2D" wp14:editId="7387713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79863D" id="AutoShape 5" o:spid="_x0000_s1026" style="position:absolute;margin-left:331.5pt;margin-top:0;width:382.7pt;height:269.3pt;z-index:-25153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Fw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cF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2E100B3A" wp14:editId="388B706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D3950" id="AutoShape 4" o:spid="_x0000_s1026" style="position:absolute;margin-left:0;margin-top:0;width:382.7pt;height:269.3pt;z-index:-251532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coKg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t2Ny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58652D49" wp14:editId="3C8736F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CE5DC" id="AutoShape 3" o:spid="_x0000_s1026" style="position:absolute;margin-left:331.5pt;margin-top:0;width:382.7pt;height:269.3pt;z-index:-25153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s/Y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ds/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2A557036" wp14:editId="2ABE9B7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8030D3" id="AutoShape 2" o:spid="_x0000_s1026" style="position:absolute;margin-left:0;margin-top:0;width:382.7pt;height:269.3pt;z-index:-25153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xje6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472F0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D5EE185" wp14:editId="6BFE9B7B">
            <wp:extent cx="3130550" cy="227584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E0FC" w14:textId="77777777" w:rsidR="00B34CA6" w:rsidRDefault="00B34CA6" w:rsidP="00263C9E">
      <w:pPr>
        <w:jc w:val="center"/>
      </w:pPr>
    </w:p>
    <w:p w14:paraId="52980687" w14:textId="77777777" w:rsidR="00B34CA6" w:rsidRDefault="00B34CA6" w:rsidP="00263C9E"/>
    <w:p w14:paraId="2D3F40D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9FBABE" wp14:editId="07CBC4A6">
            <wp:extent cx="3130550" cy="22758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0D43" w14:textId="77777777" w:rsidR="00B34CA6" w:rsidRDefault="00B34CA6" w:rsidP="00263C9E">
      <w:pPr>
        <w:jc w:val="center"/>
      </w:pPr>
    </w:p>
    <w:p w14:paraId="4011BF46" w14:textId="77777777" w:rsidR="00B34CA6" w:rsidRDefault="00B34CA6" w:rsidP="00263C9E">
      <w:pPr>
        <w:jc w:val="center"/>
      </w:pPr>
    </w:p>
    <w:p w14:paraId="03E3A4B1" w14:textId="77777777" w:rsidR="00B34CA6" w:rsidRDefault="00B34CA6" w:rsidP="00263C9E">
      <w:pPr>
        <w:jc w:val="center"/>
      </w:pPr>
    </w:p>
    <w:p w14:paraId="4F31DFFC" w14:textId="77777777" w:rsidR="00B34CA6" w:rsidRDefault="00B34CA6" w:rsidP="006F3544"/>
    <w:p w14:paraId="476A9D8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F43BB92" wp14:editId="547F8A68">
            <wp:extent cx="3130550" cy="22758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8C8D" w14:textId="77777777" w:rsidR="00B34CA6" w:rsidRDefault="00B34CA6" w:rsidP="00263C9E">
      <w:pPr>
        <w:jc w:val="center"/>
      </w:pPr>
    </w:p>
    <w:p w14:paraId="5B5ED9C2" w14:textId="77777777" w:rsidR="00B34CA6" w:rsidRDefault="00B34CA6" w:rsidP="00263C9E">
      <w:pPr>
        <w:jc w:val="center"/>
      </w:pPr>
    </w:p>
    <w:p w14:paraId="60D4CDD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BEDA4BA" wp14:editId="26D55175">
            <wp:extent cx="3130550" cy="227584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1C8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60A2BFD5" wp14:editId="5EA62F6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755FC1" id="AutoShape 5" o:spid="_x0000_s1026" style="position:absolute;margin-left:331.5pt;margin-top:0;width:382.7pt;height:269.3pt;z-index:-25152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eI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Vzqs+ZEx2J&#10;dLuJkGuzi0RQ70NFeU/+EdOIwT+A/B6Yg2Ur3FrfIkLfaqGorTLlF88uJCfQVbbqP4AidEHomatd&#10;g10CJBbYLkuyP0mid5FJ+jmdXY4n16ScpNjrKTVZ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a154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 wp14:anchorId="2875B19A" wp14:editId="462B2E5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EFF57A" id="AutoShape 4" o:spid="_x0000_s1026" style="position:absolute;margin-left:0;margin-top:0;width:382.7pt;height:269.3pt;z-index:-25152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FPw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egU/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019DD82A" wp14:editId="1F7A6FD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6620EC" id="AutoShape 3" o:spid="_x0000_s1026" style="position:absolute;margin-left:331.5pt;margin-top:0;width:382.7pt;height:269.3pt;z-index:-251528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sAKwIAADk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oKs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372167DE" wp14:editId="179A900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6D7508" id="AutoShape 2" o:spid="_x0000_s1026" style="position:absolute;margin-left:0;margin-top:0;width:382.7pt;height:269.3pt;z-index:-25152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1Y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ADXV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F7363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F94D6CE" wp14:editId="2C016A63">
            <wp:extent cx="3130550" cy="227584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9C0B" w14:textId="77777777" w:rsidR="00B34CA6" w:rsidRDefault="00B34CA6" w:rsidP="00263C9E">
      <w:pPr>
        <w:jc w:val="center"/>
      </w:pPr>
    </w:p>
    <w:p w14:paraId="055A3774" w14:textId="77777777" w:rsidR="00B34CA6" w:rsidRDefault="00B34CA6" w:rsidP="00263C9E"/>
    <w:p w14:paraId="710E0E5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5B31BA" wp14:editId="3E8F9DA3">
            <wp:extent cx="3130550" cy="227584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12F3" w14:textId="77777777" w:rsidR="00B34CA6" w:rsidRDefault="00B34CA6" w:rsidP="00263C9E">
      <w:pPr>
        <w:jc w:val="center"/>
      </w:pPr>
    </w:p>
    <w:p w14:paraId="0BC5D636" w14:textId="77777777" w:rsidR="00B34CA6" w:rsidRDefault="00B34CA6" w:rsidP="00263C9E">
      <w:pPr>
        <w:jc w:val="center"/>
      </w:pPr>
    </w:p>
    <w:p w14:paraId="3FB7989A" w14:textId="77777777" w:rsidR="00B34CA6" w:rsidRDefault="00B34CA6" w:rsidP="00263C9E">
      <w:pPr>
        <w:jc w:val="center"/>
      </w:pPr>
    </w:p>
    <w:p w14:paraId="016634A0" w14:textId="77777777" w:rsidR="00B34CA6" w:rsidRDefault="00B34CA6" w:rsidP="006F3544"/>
    <w:p w14:paraId="48FD881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69F53BA" wp14:editId="495BD46C">
            <wp:extent cx="3130550" cy="227584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830B" w14:textId="77777777" w:rsidR="00B34CA6" w:rsidRDefault="00B34CA6" w:rsidP="00263C9E">
      <w:pPr>
        <w:jc w:val="center"/>
      </w:pPr>
    </w:p>
    <w:p w14:paraId="48621423" w14:textId="77777777" w:rsidR="00B34CA6" w:rsidRDefault="00B34CA6" w:rsidP="00263C9E">
      <w:pPr>
        <w:jc w:val="center"/>
      </w:pPr>
    </w:p>
    <w:p w14:paraId="75AB661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F10282" wp14:editId="52FA15CF">
            <wp:extent cx="3130550" cy="227584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94D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5F238535" wp14:editId="70BA286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298007" id="AutoShape 5" o:spid="_x0000_s1026" style="position:absolute;margin-left:331.5pt;margin-top:0;width:382.7pt;height:269.3pt;z-index:-25152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2WL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30AC012F" wp14:editId="51B629E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CBD6C5" id="AutoShape 4" o:spid="_x0000_s1026" style="position:absolute;margin-left:0;margin-top:0;width:382.7pt;height:269.3pt;z-index:-25152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QE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SR0B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5473A910" wp14:editId="7429B29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540671" id="AutoShape 3" o:spid="_x0000_s1026" style="position:absolute;margin-left:331.5pt;margin-top:0;width:382.7pt;height:269.3pt;z-index:-25152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z0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JIz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7EB51448" wp14:editId="03D80E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343BAD" id="AutoShape 2" o:spid="_x0000_s1026" style="position:absolute;margin-left:0;margin-top:0;width:382.7pt;height:269.3pt;z-index:-25152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iMKgIAADk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4xOI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595968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2B730A8" wp14:editId="18D2468B">
            <wp:extent cx="3130550" cy="227584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A400" w14:textId="77777777" w:rsidR="00B34CA6" w:rsidRDefault="00B34CA6" w:rsidP="00263C9E">
      <w:pPr>
        <w:jc w:val="center"/>
      </w:pPr>
    </w:p>
    <w:p w14:paraId="04494262" w14:textId="77777777" w:rsidR="00B34CA6" w:rsidRDefault="00B34CA6" w:rsidP="00263C9E"/>
    <w:p w14:paraId="09846DC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E90E19" wp14:editId="68CEB97C">
            <wp:extent cx="3130550" cy="227584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9D19" w14:textId="77777777" w:rsidR="00B34CA6" w:rsidRDefault="00B34CA6" w:rsidP="00263C9E">
      <w:pPr>
        <w:jc w:val="center"/>
      </w:pPr>
    </w:p>
    <w:p w14:paraId="6CBBA331" w14:textId="77777777" w:rsidR="00B34CA6" w:rsidRDefault="00B34CA6" w:rsidP="00263C9E">
      <w:pPr>
        <w:jc w:val="center"/>
      </w:pPr>
    </w:p>
    <w:p w14:paraId="75708A34" w14:textId="77777777" w:rsidR="00B34CA6" w:rsidRDefault="00B34CA6" w:rsidP="00263C9E">
      <w:pPr>
        <w:jc w:val="center"/>
      </w:pPr>
    </w:p>
    <w:p w14:paraId="7972F362" w14:textId="77777777" w:rsidR="00B34CA6" w:rsidRDefault="00B34CA6" w:rsidP="006F3544"/>
    <w:p w14:paraId="49EFF89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DAEB32B" wp14:editId="121C72C2">
            <wp:extent cx="3130550" cy="227584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0B7B" w14:textId="77777777" w:rsidR="00B34CA6" w:rsidRDefault="00B34CA6" w:rsidP="00263C9E">
      <w:pPr>
        <w:jc w:val="center"/>
      </w:pPr>
    </w:p>
    <w:p w14:paraId="0CC237DE" w14:textId="77777777" w:rsidR="00B34CA6" w:rsidRDefault="00B34CA6" w:rsidP="00263C9E">
      <w:pPr>
        <w:jc w:val="center"/>
      </w:pPr>
    </w:p>
    <w:p w14:paraId="11E5EC6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86B32CC" wp14:editId="7388B065">
            <wp:extent cx="3130550" cy="227584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2FF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1" locked="0" layoutInCell="0" allowOverlap="1" wp14:anchorId="5DE40F4C" wp14:editId="112BB32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0E2809" id="AutoShape 5" o:spid="_x0000_s1026" style="position:absolute;margin-left:331.5pt;margin-top:0;width:382.7pt;height:269.3pt;z-index:-25151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Jc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SXnFmRMd&#10;iXS7iZBrs4t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h4J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548478CB" wp14:editId="791AE2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4EA0F4" id="AutoShape 4" o:spid="_x0000_s1026" style="position:absolute;margin-left:0;margin-top:0;width:382.7pt;height:269.3pt;z-index:-25151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FE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lI8U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 wp14:anchorId="1765CD26" wp14:editId="377BEAD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30C0C1" id="AutoShape 3" o:spid="_x0000_s1026" style="position:absolute;margin-left:331.5pt;margin-top:0;width:382.7pt;height:269.3pt;z-index:-251517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m0KwIAADk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SAm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27EE2C1A" wp14:editId="771EB90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2CC5E1" id="AutoShape 2" o:spid="_x0000_s1026" style="position:absolute;margin-left:0;margin-top:0;width:382.7pt;height:269.3pt;z-index:-25151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0MY2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FDD6D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0AD7512" wp14:editId="49711578">
            <wp:extent cx="3130550" cy="227584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C8FB" w14:textId="77777777" w:rsidR="00B34CA6" w:rsidRDefault="00B34CA6" w:rsidP="00263C9E">
      <w:pPr>
        <w:jc w:val="center"/>
      </w:pPr>
    </w:p>
    <w:p w14:paraId="6155F49D" w14:textId="77777777" w:rsidR="00B34CA6" w:rsidRDefault="00B34CA6" w:rsidP="00263C9E"/>
    <w:p w14:paraId="3996040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2518605" wp14:editId="5C8F3718">
            <wp:extent cx="3130550" cy="227584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3878" w14:textId="77777777" w:rsidR="00B34CA6" w:rsidRDefault="00B34CA6" w:rsidP="00263C9E">
      <w:pPr>
        <w:jc w:val="center"/>
      </w:pPr>
    </w:p>
    <w:p w14:paraId="145133F4" w14:textId="77777777" w:rsidR="00B34CA6" w:rsidRDefault="00B34CA6" w:rsidP="00263C9E">
      <w:pPr>
        <w:jc w:val="center"/>
      </w:pPr>
    </w:p>
    <w:p w14:paraId="0A42E1C0" w14:textId="77777777" w:rsidR="00B34CA6" w:rsidRDefault="00B34CA6" w:rsidP="00263C9E">
      <w:pPr>
        <w:jc w:val="center"/>
      </w:pPr>
    </w:p>
    <w:p w14:paraId="42DB2884" w14:textId="77777777" w:rsidR="00B34CA6" w:rsidRDefault="00B34CA6" w:rsidP="006F3544"/>
    <w:p w14:paraId="6CAE186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418648" wp14:editId="55C96DF1">
            <wp:extent cx="3130550" cy="227584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406B" w14:textId="77777777" w:rsidR="00B34CA6" w:rsidRDefault="00B34CA6" w:rsidP="00263C9E">
      <w:pPr>
        <w:jc w:val="center"/>
      </w:pPr>
    </w:p>
    <w:p w14:paraId="751345C6" w14:textId="77777777" w:rsidR="00B34CA6" w:rsidRDefault="00B34CA6" w:rsidP="00263C9E">
      <w:pPr>
        <w:jc w:val="center"/>
      </w:pPr>
    </w:p>
    <w:p w14:paraId="7F68B55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B8BA512" wp14:editId="27487A4F">
            <wp:extent cx="3130550" cy="227584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1A08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1" locked="0" layoutInCell="0" allowOverlap="1" wp14:anchorId="2288E937" wp14:editId="7967A58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EB8412" id="AutoShape 5" o:spid="_x0000_s1026" style="position:absolute;margin-left:331.5pt;margin-top:0;width:382.7pt;height:269.3pt;z-index:-25151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utm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 wp14:anchorId="18459E2F" wp14:editId="41D233D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F8749" id="AutoShape 4" o:spid="_x0000_s1026" style="position:absolute;margin-left:0;margin-top:0;width:382.7pt;height:269.3pt;z-index:-25151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3D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9UZ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r23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 wp14:anchorId="381B6C83" wp14:editId="0F1EBA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DB9700" id="AutoShape 3" o:spid="_x0000_s1026" style="position:absolute;margin-left:331.5pt;margin-top:0;width:382.7pt;height:269.3pt;z-index:-25151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5Uz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XlXnnDnR&#10;k0jXmwi5NjtJ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r5U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 wp14:anchorId="28DD03B8" wp14:editId="41E4801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6826A7" id="AutoShape 2" o:spid="_x0000_s1026" style="position:absolute;margin-left:0;margin-top:0;width:382.7pt;height:269.3pt;z-index:-25151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YrKgIAADk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1g5i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C7901E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612A873" wp14:editId="44D54986">
            <wp:extent cx="3130550" cy="227584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3203" w14:textId="77777777" w:rsidR="00B34CA6" w:rsidRDefault="00B34CA6" w:rsidP="00263C9E">
      <w:pPr>
        <w:jc w:val="center"/>
      </w:pPr>
    </w:p>
    <w:p w14:paraId="6E6D810B" w14:textId="77777777" w:rsidR="00B34CA6" w:rsidRDefault="00B34CA6" w:rsidP="00263C9E"/>
    <w:p w14:paraId="79FC68A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727C5C" wp14:editId="5419B7BA">
            <wp:extent cx="3130550" cy="227584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7B0E" w14:textId="77777777" w:rsidR="00B34CA6" w:rsidRDefault="00B34CA6" w:rsidP="00263C9E">
      <w:pPr>
        <w:jc w:val="center"/>
      </w:pPr>
    </w:p>
    <w:p w14:paraId="6EA5A991" w14:textId="77777777" w:rsidR="00B34CA6" w:rsidRDefault="00B34CA6" w:rsidP="00263C9E">
      <w:pPr>
        <w:jc w:val="center"/>
      </w:pPr>
    </w:p>
    <w:p w14:paraId="64670594" w14:textId="77777777" w:rsidR="00B34CA6" w:rsidRDefault="00B34CA6" w:rsidP="00263C9E">
      <w:pPr>
        <w:jc w:val="center"/>
      </w:pPr>
    </w:p>
    <w:p w14:paraId="5F4DD9CD" w14:textId="77777777" w:rsidR="00B34CA6" w:rsidRDefault="00B34CA6" w:rsidP="006F3544"/>
    <w:p w14:paraId="48A981E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AA4065" wp14:editId="13755D21">
            <wp:extent cx="3130550" cy="227584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ABD3" w14:textId="77777777" w:rsidR="00B34CA6" w:rsidRDefault="00B34CA6" w:rsidP="00263C9E">
      <w:pPr>
        <w:jc w:val="center"/>
      </w:pPr>
    </w:p>
    <w:p w14:paraId="047191E0" w14:textId="77777777" w:rsidR="00B34CA6" w:rsidRDefault="00B34CA6" w:rsidP="00263C9E">
      <w:pPr>
        <w:jc w:val="center"/>
      </w:pPr>
    </w:p>
    <w:p w14:paraId="13F5F82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88266F9" wp14:editId="5DB529D5">
            <wp:extent cx="3130550" cy="227584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F0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0A12C63F" wp14:editId="0D4C07A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E859B4" id="AutoShape 5" o:spid="_x0000_s1026" style="position:absolute;margin-left:331.5pt;margin-top:0;width:382.7pt;height:269.3pt;z-index:-25150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xv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yZcOZE&#10;RyLdbiLk2uw8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iLx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38CE3DF4" wp14:editId="5B2B7A8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B7BAE4" id="AutoShape 4" o:spid="_x0000_s1026" style="position:absolute;margin-left:0;margin-top:0;width:382.7pt;height:269.3pt;z-index:-25150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o3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K0o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 wp14:anchorId="2E08726C" wp14:editId="151A69D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19CA87" id="AutoShape 3" o:spid="_x0000_s1026" style="position:absolute;margin-left:331.5pt;margin-top:0;width:382.7pt;height:269.3pt;z-index:-25150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7LH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w558yJ&#10;jkS63UTItdkk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K7L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315BE17C" wp14:editId="2CE60D3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629DB7" id="AutoShape 2" o:spid="_x0000_s1026" style="position:absolute;margin-left:0;margin-top:0;width:382.7pt;height:269.3pt;z-index:-25150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a/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Xp2c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Pga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83E21D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96CA09" wp14:editId="03D16BD4">
            <wp:extent cx="3130550" cy="227584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95E5" w14:textId="77777777" w:rsidR="00B34CA6" w:rsidRDefault="00B34CA6" w:rsidP="00263C9E">
      <w:pPr>
        <w:jc w:val="center"/>
      </w:pPr>
    </w:p>
    <w:p w14:paraId="257422AC" w14:textId="77777777" w:rsidR="00B34CA6" w:rsidRDefault="00B34CA6" w:rsidP="00263C9E"/>
    <w:p w14:paraId="7362E7F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224C1B" wp14:editId="02CE621B">
            <wp:extent cx="3130550" cy="227584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EA83" w14:textId="77777777" w:rsidR="00B34CA6" w:rsidRDefault="00B34CA6" w:rsidP="00263C9E">
      <w:pPr>
        <w:jc w:val="center"/>
      </w:pPr>
    </w:p>
    <w:p w14:paraId="5E568020" w14:textId="77777777" w:rsidR="00B34CA6" w:rsidRDefault="00B34CA6" w:rsidP="00263C9E">
      <w:pPr>
        <w:jc w:val="center"/>
      </w:pPr>
    </w:p>
    <w:p w14:paraId="377E31FA" w14:textId="77777777" w:rsidR="00B34CA6" w:rsidRDefault="00B34CA6" w:rsidP="00263C9E">
      <w:pPr>
        <w:jc w:val="center"/>
      </w:pPr>
    </w:p>
    <w:p w14:paraId="7F50224D" w14:textId="77777777" w:rsidR="00B34CA6" w:rsidRDefault="00B34CA6" w:rsidP="006F3544"/>
    <w:p w14:paraId="4040E60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96656C" wp14:editId="1EBDC23F">
            <wp:extent cx="3130550" cy="227584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40CA" w14:textId="77777777" w:rsidR="00B34CA6" w:rsidRDefault="00B34CA6" w:rsidP="00263C9E">
      <w:pPr>
        <w:jc w:val="center"/>
      </w:pPr>
    </w:p>
    <w:p w14:paraId="14B0447A" w14:textId="77777777" w:rsidR="00B34CA6" w:rsidRDefault="00B34CA6" w:rsidP="00263C9E">
      <w:pPr>
        <w:jc w:val="center"/>
      </w:pPr>
    </w:p>
    <w:p w14:paraId="493FAD8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0D1A57A" wp14:editId="35C63B2C">
            <wp:extent cx="3130550" cy="227584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BAA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1" locked="0" layoutInCell="0" allowOverlap="1" wp14:anchorId="10D8D896" wp14:editId="69F99E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1490F9" id="AutoShape 5" o:spid="_x0000_s1026" style="position:absolute;margin-left:331.5pt;margin-top:0;width:382.7pt;height:269.3pt;z-index:-25150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6u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xx6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28445992" wp14:editId="612D016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D2031E" id="AutoShape 4" o:spid="_x0000_s1026" style="position:absolute;margin-left:0;margin-top:0;width:382.7pt;height:269.3pt;z-index:-251501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qrW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3XFmRMD&#10;iXS1iZBrsz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3Sqt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169C355F" wp14:editId="01B84CA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4527D9" id="AutoShape 3" o:spid="_x0000_s1026" style="position:absolute;margin-left:331.5pt;margin-top:0;width:382.7pt;height:269.3pt;z-index:-25150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lIm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0lI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1660DBDD" wp14:editId="1CDF6E2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ABC26B" id="AutoShape 2" o:spid="_x0000_s1026" style="position:absolute;margin-left:0;margin-top:0;width:382.7pt;height:269.3pt;z-index:-25150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R+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3XNmRMD&#10;iXS1iZBrsy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pxpH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92C75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928A5E" wp14:editId="0AD2FFB5">
            <wp:extent cx="3130550" cy="227584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A481" w14:textId="77777777" w:rsidR="00B34CA6" w:rsidRDefault="00B34CA6" w:rsidP="00263C9E">
      <w:pPr>
        <w:jc w:val="center"/>
      </w:pPr>
    </w:p>
    <w:p w14:paraId="45B4AB2D" w14:textId="77777777" w:rsidR="00B34CA6" w:rsidRDefault="00B34CA6" w:rsidP="00263C9E"/>
    <w:p w14:paraId="3F17ADA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A88823" wp14:editId="6B7B8832">
            <wp:extent cx="3130550" cy="227584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6E8A" w14:textId="77777777" w:rsidR="00B34CA6" w:rsidRDefault="00B34CA6" w:rsidP="00263C9E">
      <w:pPr>
        <w:jc w:val="center"/>
      </w:pPr>
    </w:p>
    <w:p w14:paraId="49934972" w14:textId="77777777" w:rsidR="00B34CA6" w:rsidRDefault="00B34CA6" w:rsidP="00263C9E">
      <w:pPr>
        <w:jc w:val="center"/>
      </w:pPr>
    </w:p>
    <w:p w14:paraId="327585CA" w14:textId="77777777" w:rsidR="00B34CA6" w:rsidRDefault="00B34CA6" w:rsidP="00263C9E">
      <w:pPr>
        <w:jc w:val="center"/>
      </w:pPr>
    </w:p>
    <w:p w14:paraId="619A5505" w14:textId="77777777" w:rsidR="00B34CA6" w:rsidRDefault="00B34CA6" w:rsidP="006F3544"/>
    <w:p w14:paraId="78BC9B5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24CC10" wp14:editId="07B58338">
            <wp:extent cx="3130550" cy="227584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9850" w14:textId="77777777" w:rsidR="00B34CA6" w:rsidRDefault="00B34CA6" w:rsidP="00263C9E">
      <w:pPr>
        <w:jc w:val="center"/>
      </w:pPr>
    </w:p>
    <w:p w14:paraId="63A33B42" w14:textId="77777777" w:rsidR="00B34CA6" w:rsidRDefault="00B34CA6" w:rsidP="00263C9E">
      <w:pPr>
        <w:jc w:val="center"/>
      </w:pPr>
    </w:p>
    <w:p w14:paraId="0825391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77A321" wp14:editId="5DBA1422">
            <wp:extent cx="3130550" cy="227584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8A6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1" locked="0" layoutInCell="0" allowOverlap="1" wp14:anchorId="46A352D0" wp14:editId="02ACD61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5241DD" id="AutoShape 5" o:spid="_x0000_s1026" style="position:absolute;margin-left:331.5pt;margin-top:0;width:382.7pt;height:269.3pt;z-index:-25149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vu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sq5v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3B9D4895" wp14:editId="1BF6400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409DFE" id="AutoShape 4" o:spid="_x0000_s1026" style="position:absolute;margin-left:0;margin-top:0;width:382.7pt;height:269.3pt;z-index:-251496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o0iKgIAADk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NWjS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5102B9A9" wp14:editId="70996AE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27FE75" id="AutoShape 3" o:spid="_x0000_s1026" style="position:absolute;margin-left:331.5pt;margin-top:0;width:382.7pt;height:269.3pt;z-index:-25149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XS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VnX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48A7DA77" wp14:editId="6A74F5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30FA62" id="AutoShape 2" o:spid="_x0000_s1026" style="position:absolute;margin-left:0;margin-top:0;width:382.7pt;height:269.3pt;z-index:-25149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GqKwIAADk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Q8G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25E00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F91E09" wp14:editId="27021045">
            <wp:extent cx="3130550" cy="227584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C4EF" w14:textId="77777777" w:rsidR="00B34CA6" w:rsidRDefault="00B34CA6" w:rsidP="00263C9E">
      <w:pPr>
        <w:jc w:val="center"/>
      </w:pPr>
    </w:p>
    <w:p w14:paraId="155FF4D8" w14:textId="77777777" w:rsidR="00B34CA6" w:rsidRDefault="00B34CA6" w:rsidP="00263C9E"/>
    <w:p w14:paraId="1D40CB2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36E81B" wp14:editId="767320C2">
            <wp:extent cx="3130550" cy="227584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51FC" w14:textId="77777777" w:rsidR="00B34CA6" w:rsidRDefault="00B34CA6" w:rsidP="00263C9E">
      <w:pPr>
        <w:jc w:val="center"/>
      </w:pPr>
    </w:p>
    <w:p w14:paraId="755C20F0" w14:textId="77777777" w:rsidR="00B34CA6" w:rsidRDefault="00B34CA6" w:rsidP="00263C9E">
      <w:pPr>
        <w:jc w:val="center"/>
      </w:pPr>
    </w:p>
    <w:p w14:paraId="6A6882B5" w14:textId="77777777" w:rsidR="00B34CA6" w:rsidRDefault="00B34CA6" w:rsidP="00263C9E">
      <w:pPr>
        <w:jc w:val="center"/>
      </w:pPr>
    </w:p>
    <w:p w14:paraId="466B4CC5" w14:textId="77777777" w:rsidR="00B34CA6" w:rsidRDefault="00B34CA6" w:rsidP="006F3544"/>
    <w:p w14:paraId="1D6CF47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BCA139" wp14:editId="1481CD2B">
            <wp:extent cx="3130550" cy="227584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427A" w14:textId="77777777" w:rsidR="00B34CA6" w:rsidRDefault="00B34CA6" w:rsidP="00263C9E">
      <w:pPr>
        <w:jc w:val="center"/>
      </w:pPr>
    </w:p>
    <w:p w14:paraId="710541B2" w14:textId="77777777" w:rsidR="00B34CA6" w:rsidRDefault="00B34CA6" w:rsidP="00263C9E">
      <w:pPr>
        <w:jc w:val="center"/>
      </w:pPr>
    </w:p>
    <w:p w14:paraId="71B641C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2A8ACB5" wp14:editId="2BF67D89">
            <wp:extent cx="3130550" cy="227584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295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2A3ACC2F" wp14:editId="2CB7F1A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4E0164" id="AutoShape 5" o:spid="_x0000_s1026" style="position:absolute;margin-left:331.5pt;margin-top:0;width:382.7pt;height:269.3pt;z-index:-25149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t6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9Xt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27BD7D10" wp14:editId="2B73A4E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C722C9" id="AutoShape 4" o:spid="_x0000_s1026" style="position:absolute;margin-left:0;margin-top:0;width:382.7pt;height:269.3pt;z-index:-25149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ghi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Ogh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0E8A26CF" wp14:editId="64FF94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64FA9C" id="AutoShape 3" o:spid="_x0000_s1026" style="position:absolute;margin-left:331.5pt;margin-top:0;width:382.7pt;height:269.3pt;z-index:-25149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vCS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1OvC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3BEF54B9" wp14:editId="67921F9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6F2AE9" id="AutoShape 2" o:spid="_x0000_s1026" style="position:absolute;margin-left:0;margin-top:0;width:382.7pt;height:269.3pt;z-index:-25149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+mk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F6DA5E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BD2AA49" wp14:editId="0BDBA8D6">
            <wp:extent cx="3130550" cy="227584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90E0" w14:textId="77777777" w:rsidR="00B34CA6" w:rsidRDefault="00B34CA6" w:rsidP="00263C9E">
      <w:pPr>
        <w:jc w:val="center"/>
      </w:pPr>
    </w:p>
    <w:p w14:paraId="6E59AD0D" w14:textId="77777777" w:rsidR="00B34CA6" w:rsidRDefault="00B34CA6" w:rsidP="00263C9E"/>
    <w:p w14:paraId="0150B71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4E8C607" wp14:editId="7101BB6E">
            <wp:extent cx="3130550" cy="22758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F8CD" w14:textId="77777777" w:rsidR="00B34CA6" w:rsidRDefault="00B34CA6" w:rsidP="00263C9E">
      <w:pPr>
        <w:jc w:val="center"/>
      </w:pPr>
    </w:p>
    <w:p w14:paraId="0B31853A" w14:textId="77777777" w:rsidR="00B34CA6" w:rsidRDefault="00B34CA6" w:rsidP="00263C9E">
      <w:pPr>
        <w:jc w:val="center"/>
      </w:pPr>
    </w:p>
    <w:p w14:paraId="05D0BC42" w14:textId="77777777" w:rsidR="00B34CA6" w:rsidRDefault="00B34CA6" w:rsidP="00263C9E">
      <w:pPr>
        <w:jc w:val="center"/>
      </w:pPr>
    </w:p>
    <w:p w14:paraId="33D2D1F5" w14:textId="77777777" w:rsidR="00B34CA6" w:rsidRDefault="00B34CA6" w:rsidP="006F3544"/>
    <w:p w14:paraId="39CD790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805056" wp14:editId="5796EA4D">
            <wp:extent cx="3130550" cy="227584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317C" w14:textId="77777777" w:rsidR="00B34CA6" w:rsidRDefault="00B34CA6" w:rsidP="00263C9E">
      <w:pPr>
        <w:jc w:val="center"/>
      </w:pPr>
    </w:p>
    <w:p w14:paraId="417F257C" w14:textId="77777777" w:rsidR="00B34CA6" w:rsidRDefault="00B34CA6" w:rsidP="00263C9E">
      <w:pPr>
        <w:jc w:val="center"/>
      </w:pPr>
    </w:p>
    <w:p w14:paraId="45CDCBC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3A77DDD" wp14:editId="5B9464B8">
            <wp:extent cx="3130550" cy="227584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7BC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1" locked="0" layoutInCell="0" allowOverlap="1" wp14:anchorId="66E8D416" wp14:editId="0D1D49C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E45C3D" id="AutoShape 5" o:spid="_x0000_s1026" style="position:absolute;margin-left:331.5pt;margin-top:0;width:382.7pt;height:269.3pt;z-index:-25148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Cd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ycWMMyc6&#10;EulmFyHXZr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yCC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 wp14:anchorId="37A32AF5" wp14:editId="09B3DB8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25A535" id="AutoShape 4" o:spid="_x0000_s1026" style="position:absolute;margin-left:0;margin-top:0;width:382.7pt;height:269.3pt;z-index:-25148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Tl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3n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3ZT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 wp14:anchorId="53F9EB23" wp14:editId="35BE8BC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C24C99" id="AutoShape 3" o:spid="_x0000_s1026" style="position:absolute;margin-left:331.5pt;margin-top:0;width:382.7pt;height:269.3pt;z-index:-25148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WwVKwIAADk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3Ww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6A057156" wp14:editId="6DD9EFD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8B4A87" id="AutoShape 2" o:spid="_x0000_s1026" style="position:absolute;margin-left:0;margin-top:0;width:382.7pt;height:269.3pt;z-index:-25148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8NKgIAADk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cSHw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6A126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CD3181E" wp14:editId="29513168">
            <wp:extent cx="3130550" cy="22758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FCB2" w14:textId="77777777" w:rsidR="00B34CA6" w:rsidRDefault="00B34CA6" w:rsidP="00263C9E">
      <w:pPr>
        <w:jc w:val="center"/>
      </w:pPr>
    </w:p>
    <w:p w14:paraId="37FB0C23" w14:textId="77777777" w:rsidR="00B34CA6" w:rsidRDefault="00B34CA6" w:rsidP="00263C9E"/>
    <w:p w14:paraId="350D5B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E13BF3" wp14:editId="1DC5929A">
            <wp:extent cx="3130550" cy="227584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2874" w14:textId="77777777" w:rsidR="00B34CA6" w:rsidRDefault="00B34CA6" w:rsidP="00263C9E">
      <w:pPr>
        <w:jc w:val="center"/>
      </w:pPr>
    </w:p>
    <w:p w14:paraId="4885BEE2" w14:textId="77777777" w:rsidR="00B34CA6" w:rsidRDefault="00B34CA6" w:rsidP="00263C9E">
      <w:pPr>
        <w:jc w:val="center"/>
      </w:pPr>
    </w:p>
    <w:p w14:paraId="4DF8CEA6" w14:textId="77777777" w:rsidR="00B34CA6" w:rsidRDefault="00B34CA6" w:rsidP="00263C9E">
      <w:pPr>
        <w:jc w:val="center"/>
      </w:pPr>
    </w:p>
    <w:p w14:paraId="5D1C9B62" w14:textId="77777777" w:rsidR="00B34CA6" w:rsidRDefault="00B34CA6" w:rsidP="006F3544"/>
    <w:p w14:paraId="2D81D9B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F95CFB3" wp14:editId="714DD0E1">
            <wp:extent cx="3130550" cy="227584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1686" w14:textId="77777777" w:rsidR="00B34CA6" w:rsidRDefault="00B34CA6" w:rsidP="00263C9E">
      <w:pPr>
        <w:jc w:val="center"/>
      </w:pPr>
    </w:p>
    <w:p w14:paraId="718EF2BC" w14:textId="77777777" w:rsidR="00B34CA6" w:rsidRDefault="00B34CA6" w:rsidP="00263C9E">
      <w:pPr>
        <w:jc w:val="center"/>
      </w:pPr>
    </w:p>
    <w:p w14:paraId="1403114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53332F" wp14:editId="7FDF7E31">
            <wp:extent cx="3130550" cy="227584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C74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1" locked="0" layoutInCell="0" allowOverlap="1" wp14:anchorId="3BF92220" wp14:editId="5F9EF71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22CBC3" id="AutoShape 5" o:spid="_x0000_s1026" style="position:absolute;margin-left:331.5pt;margin-top:0;width:382.7pt;height:269.3pt;z-index:-25148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VJ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/+kV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 wp14:anchorId="70795862" wp14:editId="7A40A88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88EE05" id="AutoShape 4" o:spid="_x0000_s1026" style="position:absolute;margin-left:0;margin-top:0;width:382.7pt;height:269.3pt;z-index:-25148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MRKw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WbM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 wp14:anchorId="1D8F1A4B" wp14:editId="15F0667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C84F62" id="AutoShape 3" o:spid="_x0000_s1026" style="position:absolute;margin-left:331.5pt;margin-top:0;width:382.7pt;height:269.3pt;z-index:-25148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vh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hZS+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 wp14:anchorId="4297DE6A" wp14:editId="573C53A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E286C" id="AutoShape 2" o:spid="_x0000_s1026" style="position:absolute;margin-left:0;margin-top:0;width:382.7pt;height:269.3pt;z-index:-25148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TP+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61FA2E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0625B5A" wp14:editId="1857672F">
            <wp:extent cx="3130550" cy="227584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27CC" w14:textId="77777777" w:rsidR="00B34CA6" w:rsidRDefault="00B34CA6" w:rsidP="00263C9E">
      <w:pPr>
        <w:jc w:val="center"/>
      </w:pPr>
    </w:p>
    <w:p w14:paraId="783899A5" w14:textId="77777777" w:rsidR="00B34CA6" w:rsidRDefault="00B34CA6" w:rsidP="00263C9E"/>
    <w:p w14:paraId="2E6B354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1E4798" wp14:editId="60AD8408">
            <wp:extent cx="3130550" cy="227584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5CE1" w14:textId="77777777" w:rsidR="00B34CA6" w:rsidRDefault="00B34CA6" w:rsidP="00263C9E">
      <w:pPr>
        <w:jc w:val="center"/>
      </w:pPr>
    </w:p>
    <w:p w14:paraId="2A400D64" w14:textId="77777777" w:rsidR="00B34CA6" w:rsidRDefault="00B34CA6" w:rsidP="00263C9E">
      <w:pPr>
        <w:jc w:val="center"/>
      </w:pPr>
    </w:p>
    <w:p w14:paraId="764E6D26" w14:textId="77777777" w:rsidR="00B34CA6" w:rsidRDefault="00B34CA6" w:rsidP="00263C9E">
      <w:pPr>
        <w:jc w:val="center"/>
      </w:pPr>
    </w:p>
    <w:p w14:paraId="39BE3102" w14:textId="77777777" w:rsidR="00B34CA6" w:rsidRDefault="00B34CA6" w:rsidP="006F3544"/>
    <w:p w14:paraId="506AEA4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AF23CF" wp14:editId="08FDB48A">
            <wp:extent cx="3130550" cy="227584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6363" w14:textId="77777777" w:rsidR="00B34CA6" w:rsidRDefault="00B34CA6" w:rsidP="00263C9E">
      <w:pPr>
        <w:jc w:val="center"/>
      </w:pPr>
    </w:p>
    <w:p w14:paraId="13B38C48" w14:textId="77777777" w:rsidR="00B34CA6" w:rsidRDefault="00B34CA6" w:rsidP="00263C9E">
      <w:pPr>
        <w:jc w:val="center"/>
      </w:pPr>
    </w:p>
    <w:p w14:paraId="6A196C4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803BAD3" wp14:editId="1222D5F8">
            <wp:extent cx="3130550" cy="22758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2D5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1" locked="0" layoutInCell="0" allowOverlap="1" wp14:anchorId="5D77501A" wp14:editId="4548DA7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388C3E" id="AutoShape 5" o:spid="_x0000_s1026" style="position:absolute;margin-left:331.5pt;margin-top:0;width:382.7pt;height:269.3pt;z-index:-25147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XFLQ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JRFcU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 wp14:anchorId="16F141ED" wp14:editId="407AD3E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62ACDA" id="AutoShape 4" o:spid="_x0000_s1026" style="position:absolute;margin-left:0;margin-top:0;width:382.7pt;height:269.3pt;z-index:-25147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G9KgIAADk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NEob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 wp14:anchorId="431FFE3D" wp14:editId="3D69424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E32E4D" id="AutoShape 3" o:spid="_x0000_s1026" style="position:absolute;margin-left:331.5pt;margin-top:0;width:382.7pt;height:269.3pt;z-index:-251476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lNKwIAADk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RFl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 wp14:anchorId="0A2068A6" wp14:editId="185B6D6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5D40EF" id="AutoShape 2" o:spid="_x0000_s1026" style="position:absolute;margin-left:0;margin-top:0;width:382.7pt;height:269.3pt;z-index:-251478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68VKgIAADk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Tnrx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74385D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6805AF1" wp14:editId="052D7937">
            <wp:extent cx="3130550" cy="227584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8E67" w14:textId="77777777" w:rsidR="00B34CA6" w:rsidRDefault="00B34CA6" w:rsidP="00263C9E">
      <w:pPr>
        <w:jc w:val="center"/>
      </w:pPr>
    </w:p>
    <w:p w14:paraId="19CDE494" w14:textId="77777777" w:rsidR="00B34CA6" w:rsidRDefault="00B34CA6" w:rsidP="00263C9E"/>
    <w:p w14:paraId="0AC6CF7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C8FE628" wp14:editId="777D68B1">
            <wp:extent cx="3130550" cy="227584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EFEF" w14:textId="77777777" w:rsidR="00B34CA6" w:rsidRDefault="00B34CA6" w:rsidP="00263C9E">
      <w:pPr>
        <w:jc w:val="center"/>
      </w:pPr>
    </w:p>
    <w:p w14:paraId="332E6649" w14:textId="77777777" w:rsidR="00B34CA6" w:rsidRDefault="00B34CA6" w:rsidP="00263C9E">
      <w:pPr>
        <w:jc w:val="center"/>
      </w:pPr>
    </w:p>
    <w:p w14:paraId="1616DCC8" w14:textId="77777777" w:rsidR="00B34CA6" w:rsidRDefault="00B34CA6" w:rsidP="00263C9E">
      <w:pPr>
        <w:jc w:val="center"/>
      </w:pPr>
    </w:p>
    <w:p w14:paraId="0620AB78" w14:textId="77777777" w:rsidR="00B34CA6" w:rsidRDefault="00B34CA6" w:rsidP="006F3544"/>
    <w:p w14:paraId="2E5EC0A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26382D" wp14:editId="5245E326">
            <wp:extent cx="3130550" cy="22758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D15D" w14:textId="77777777" w:rsidR="00B34CA6" w:rsidRDefault="00B34CA6" w:rsidP="00263C9E">
      <w:pPr>
        <w:jc w:val="center"/>
      </w:pPr>
    </w:p>
    <w:p w14:paraId="3A999894" w14:textId="77777777" w:rsidR="00B34CA6" w:rsidRDefault="00B34CA6" w:rsidP="00263C9E">
      <w:pPr>
        <w:jc w:val="center"/>
      </w:pPr>
    </w:p>
    <w:p w14:paraId="317F3DA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E28099C" wp14:editId="41059996">
            <wp:extent cx="3130550" cy="227584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325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1" locked="0" layoutInCell="0" allowOverlap="1" wp14:anchorId="0EE1E942" wp14:editId="0BBE53A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2E037B" id="AutoShape 5" o:spid="_x0000_s1026" style="position:absolute;margin-left:331.5pt;margin-top:0;width:382.7pt;height:269.3pt;z-index:-25146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CF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j6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PZC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 wp14:anchorId="1F9D17B9" wp14:editId="68A3E20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A76284" id="AutoShape 4" o:spid="_x0000_s1026" style="position:absolute;margin-left:0;margin-top:0;width:382.7pt;height:269.3pt;z-index:-251470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IZJKAIAADk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B9wIZJKAIAADk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 wp14:anchorId="722428B8" wp14:editId="703B21C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71F1BD" id="AutoShape 3" o:spid="_x0000_s1026" style="position:absolute;margin-left:331.5pt;margin-top:0;width:382.7pt;height:269.3pt;z-index:-25147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H65KwIAADk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7wH6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 wp14:anchorId="278C2178" wp14:editId="45ECBF6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85A256" id="AutoShape 2" o:spid="_x0000_s1026" style="position:absolute;margin-left:0;margin-top:0;width:382.7pt;height:269.3pt;z-index:-25147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rB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cr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D312B6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6779ED9" wp14:editId="5615A8CC">
            <wp:extent cx="3130550" cy="227584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6C6F" w14:textId="77777777" w:rsidR="00B34CA6" w:rsidRDefault="00B34CA6" w:rsidP="00263C9E">
      <w:pPr>
        <w:jc w:val="center"/>
      </w:pPr>
    </w:p>
    <w:p w14:paraId="585B9997" w14:textId="77777777" w:rsidR="00B34CA6" w:rsidRDefault="00B34CA6" w:rsidP="00263C9E"/>
    <w:p w14:paraId="4D2029B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F97C45" wp14:editId="59211498">
            <wp:extent cx="3130550" cy="227584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6475" w14:textId="77777777" w:rsidR="00B34CA6" w:rsidRDefault="00B34CA6" w:rsidP="00263C9E">
      <w:pPr>
        <w:jc w:val="center"/>
      </w:pPr>
    </w:p>
    <w:p w14:paraId="38D6D1B1" w14:textId="77777777" w:rsidR="00B34CA6" w:rsidRDefault="00B34CA6" w:rsidP="00263C9E">
      <w:pPr>
        <w:jc w:val="center"/>
      </w:pPr>
    </w:p>
    <w:p w14:paraId="24375070" w14:textId="77777777" w:rsidR="00B34CA6" w:rsidRDefault="00B34CA6" w:rsidP="00263C9E">
      <w:pPr>
        <w:jc w:val="center"/>
      </w:pPr>
    </w:p>
    <w:p w14:paraId="7915AA0E" w14:textId="77777777" w:rsidR="00B34CA6" w:rsidRDefault="00B34CA6" w:rsidP="006F3544"/>
    <w:p w14:paraId="4F29E55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1FE787" wp14:editId="14021DDB">
            <wp:extent cx="3130550" cy="227584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A64E" w14:textId="77777777" w:rsidR="00B34CA6" w:rsidRDefault="00B34CA6" w:rsidP="00263C9E">
      <w:pPr>
        <w:jc w:val="center"/>
      </w:pPr>
    </w:p>
    <w:p w14:paraId="2BABA932" w14:textId="77777777" w:rsidR="00B34CA6" w:rsidRDefault="00B34CA6" w:rsidP="00263C9E">
      <w:pPr>
        <w:jc w:val="center"/>
      </w:pPr>
    </w:p>
    <w:p w14:paraId="7386B91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401F0B" wp14:editId="26F3C396">
            <wp:extent cx="3130550" cy="227584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27C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0" allowOverlap="1" wp14:anchorId="70A31C1E" wp14:editId="3C7AA7C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5D7382" id="AutoShape 5" o:spid="_x0000_s1026" style="position:absolute;margin-left:331.5pt;margin-top:0;width:382.7pt;height:269.3pt;z-index:-25146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AR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k/kV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Y3A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 wp14:anchorId="48845BE2" wp14:editId="18C5C2F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6749C0" id="AutoShape 4" o:spid="_x0000_s1026" style="position:absolute;margin-left:0;margin-top:0;width:382.7pt;height:269.3pt;z-index:-25146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MJ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rAM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 wp14:anchorId="75D58413" wp14:editId="1B38C0E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4154ED" id="AutoShape 3" o:spid="_x0000_s1026" style="position:absolute;margin-left:331.5pt;margin-top:0;width:382.7pt;height:269.3pt;z-index:-251466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rPv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 wp14:anchorId="6B4CCB8F" wp14:editId="7C2A19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688EF5" id="AutoShape 2" o:spid="_x0000_s1026" style="position:absolute;margin-left:0;margin-top:0;width:382.7pt;height:269.3pt;z-index:-25146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tU5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69A2D7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6304439" wp14:editId="34B63D69">
            <wp:extent cx="3130550" cy="227584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29D2" w14:textId="77777777" w:rsidR="00B34CA6" w:rsidRDefault="00B34CA6" w:rsidP="00263C9E">
      <w:pPr>
        <w:jc w:val="center"/>
      </w:pPr>
    </w:p>
    <w:p w14:paraId="63E1181B" w14:textId="77777777" w:rsidR="00B34CA6" w:rsidRDefault="00B34CA6" w:rsidP="00263C9E"/>
    <w:p w14:paraId="4D66B43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E5EC4FA" wp14:editId="24B790E0">
            <wp:extent cx="3130550" cy="227584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F40C" w14:textId="77777777" w:rsidR="00B34CA6" w:rsidRDefault="00B34CA6" w:rsidP="00263C9E">
      <w:pPr>
        <w:jc w:val="center"/>
      </w:pPr>
    </w:p>
    <w:p w14:paraId="636E634C" w14:textId="77777777" w:rsidR="00B34CA6" w:rsidRDefault="00B34CA6" w:rsidP="00263C9E">
      <w:pPr>
        <w:jc w:val="center"/>
      </w:pPr>
    </w:p>
    <w:p w14:paraId="1CE44D07" w14:textId="77777777" w:rsidR="00B34CA6" w:rsidRDefault="00B34CA6" w:rsidP="00263C9E">
      <w:pPr>
        <w:jc w:val="center"/>
      </w:pPr>
    </w:p>
    <w:p w14:paraId="7D6BC707" w14:textId="77777777" w:rsidR="00B34CA6" w:rsidRDefault="00B34CA6" w:rsidP="006F3544"/>
    <w:p w14:paraId="2ABF4E4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13DA3FD" wp14:editId="24C8E6BF">
            <wp:extent cx="3130550" cy="227584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DC6F" w14:textId="77777777" w:rsidR="00B34CA6" w:rsidRDefault="00B34CA6" w:rsidP="00263C9E">
      <w:pPr>
        <w:jc w:val="center"/>
      </w:pPr>
    </w:p>
    <w:p w14:paraId="15B4367D" w14:textId="77777777" w:rsidR="00B34CA6" w:rsidRDefault="00B34CA6" w:rsidP="00263C9E">
      <w:pPr>
        <w:jc w:val="center"/>
      </w:pPr>
    </w:p>
    <w:p w14:paraId="3D9B1AA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48EBF4" wp14:editId="6A90BCD1">
            <wp:extent cx="3130550" cy="227584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1A5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1" locked="0" layoutInCell="0" allowOverlap="1" wp14:anchorId="4DA87B36" wp14:editId="538BA5E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EBC512" id="AutoShape 5" o:spid="_x0000_s1026" style="position:absolute;margin-left:331.5pt;margin-top:0;width:382.7pt;height:269.3pt;z-index:-25145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A/S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 wp14:anchorId="2F6950BC" wp14:editId="764B1BC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4EBDA0" id="AutoShape 4" o:spid="_x0000_s1026" style="position:absolute;margin-left:0;margin-top:0;width:382.7pt;height:269.3pt;z-index:-251460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Dv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n0jDMn&#10;ehLpehMh12ZV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FkD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 wp14:anchorId="3A74A4B0" wp14:editId="27DECB3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E4FB2D" id="AutoShape 3" o:spid="_x0000_s1026" style="position:absolute;margin-left:331.5pt;margin-top:0;width:382.7pt;height:269.3pt;z-index:-25146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gf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Frg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 wp14:anchorId="2927615D" wp14:editId="66CEF8D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9ABA9F" id="AutoShape 2" o:spid="_x0000_s1026" style="position:absolute;margin-left:0;margin-top:0;width:382.7pt;height:269.3pt;z-index:-25146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csH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2cs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0E5D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D2D1198" wp14:editId="3508C49E">
            <wp:extent cx="3130550" cy="227584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7958" w14:textId="77777777" w:rsidR="00B34CA6" w:rsidRDefault="00B34CA6" w:rsidP="00263C9E">
      <w:pPr>
        <w:jc w:val="center"/>
      </w:pPr>
    </w:p>
    <w:p w14:paraId="67940BFE" w14:textId="77777777" w:rsidR="00B34CA6" w:rsidRDefault="00B34CA6" w:rsidP="00263C9E"/>
    <w:p w14:paraId="359D061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6BB76B" wp14:editId="3B684B6E">
            <wp:extent cx="3130550" cy="227584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3D28" w14:textId="77777777" w:rsidR="00B34CA6" w:rsidRDefault="00B34CA6" w:rsidP="00263C9E">
      <w:pPr>
        <w:jc w:val="center"/>
      </w:pPr>
    </w:p>
    <w:p w14:paraId="78371154" w14:textId="77777777" w:rsidR="00B34CA6" w:rsidRDefault="00B34CA6" w:rsidP="00263C9E">
      <w:pPr>
        <w:jc w:val="center"/>
      </w:pPr>
    </w:p>
    <w:p w14:paraId="73A0AFA2" w14:textId="77777777" w:rsidR="00B34CA6" w:rsidRDefault="00B34CA6" w:rsidP="00263C9E">
      <w:pPr>
        <w:jc w:val="center"/>
      </w:pPr>
    </w:p>
    <w:p w14:paraId="767EDE3F" w14:textId="77777777" w:rsidR="00B34CA6" w:rsidRDefault="00B34CA6" w:rsidP="006F3544"/>
    <w:p w14:paraId="7C21159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B228059" wp14:editId="65A29173">
            <wp:extent cx="3130550" cy="227584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21B1" w14:textId="77777777" w:rsidR="00B34CA6" w:rsidRDefault="00B34CA6" w:rsidP="00263C9E">
      <w:pPr>
        <w:jc w:val="center"/>
      </w:pPr>
    </w:p>
    <w:p w14:paraId="49874311" w14:textId="77777777" w:rsidR="00B34CA6" w:rsidRDefault="00B34CA6" w:rsidP="00263C9E">
      <w:pPr>
        <w:jc w:val="center"/>
      </w:pPr>
    </w:p>
    <w:p w14:paraId="6524ACC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8B2CEAE" wp14:editId="6EAFC43F">
            <wp:extent cx="3130550" cy="227584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503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1" locked="0" layoutInCell="0" allowOverlap="1" wp14:anchorId="68089953" wp14:editId="2CEEE97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C84BD8" id="AutoShape 5" o:spid="_x0000_s1026" style="position:absolute;margin-left:331.5pt;margin-top:0;width:382.7pt;height:269.3pt;z-index:-25145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FD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MZF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 wp14:anchorId="647FF5D6" wp14:editId="1C07110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68BBDB" id="AutoShape 4" o:spid="_x0000_s1026" style="position:absolute;margin-left:0;margin-top:0;width:382.7pt;height:269.3pt;z-index:-25145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cb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ZceZE&#10;TyJdbyLk2qxKBA0+1JT34O8xjRj8HcgfgTm46YRb62tEGDotFLVVpvzixYXkBLrKVsNHUIQuCD1z&#10;tWuxT4DEAttlSR6fJdG7yCT9rOZn09kFKScpdlIRSWUWrRD14brHEN9r6FkyGo6wceoLCZ9riO1d&#10;iFkYtR9OqO+ctb0lmbfCslk1H5sW9T6XoA+Q6aKDpbE274l1bEhEnZ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uSZx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 wp14:anchorId="5623E2F3" wp14:editId="39C655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CC8C48" id="AutoShape 3" o:spid="_x0000_s1026" style="position:absolute;margin-left:331.5pt;margin-top:0;width:382.7pt;height:269.3pt;z-index:-251456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p/r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9kp/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 wp14:anchorId="08D3850F" wp14:editId="35A444A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03756" id="AutoShape 2" o:spid="_x0000_s1026" style="position:absolute;margin-left:0;margin-top:0;width:382.7pt;height:269.3pt;z-index:-25145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uT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yHK5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8526B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EB6B79" wp14:editId="5786FDDD">
            <wp:extent cx="3130550" cy="227584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10AE" w14:textId="77777777" w:rsidR="00B34CA6" w:rsidRDefault="00B34CA6" w:rsidP="00263C9E">
      <w:pPr>
        <w:jc w:val="center"/>
      </w:pPr>
    </w:p>
    <w:p w14:paraId="5F88ABF7" w14:textId="77777777" w:rsidR="00B34CA6" w:rsidRDefault="00B34CA6" w:rsidP="00263C9E"/>
    <w:p w14:paraId="193A0A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0C5D954" wp14:editId="712F67BE">
            <wp:extent cx="3130550" cy="227584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4602" w14:textId="77777777" w:rsidR="00B34CA6" w:rsidRDefault="00B34CA6" w:rsidP="00263C9E">
      <w:pPr>
        <w:jc w:val="center"/>
      </w:pPr>
    </w:p>
    <w:p w14:paraId="054AA6A1" w14:textId="77777777" w:rsidR="00B34CA6" w:rsidRDefault="00B34CA6" w:rsidP="00263C9E">
      <w:pPr>
        <w:jc w:val="center"/>
      </w:pPr>
    </w:p>
    <w:p w14:paraId="1BE7112F" w14:textId="77777777" w:rsidR="00B34CA6" w:rsidRDefault="00B34CA6" w:rsidP="00263C9E">
      <w:pPr>
        <w:jc w:val="center"/>
      </w:pPr>
    </w:p>
    <w:p w14:paraId="0A8AEF60" w14:textId="77777777" w:rsidR="00B34CA6" w:rsidRDefault="00B34CA6" w:rsidP="006F3544"/>
    <w:p w14:paraId="0F0DEB4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ABEA85" wp14:editId="5850CBF4">
            <wp:extent cx="3130550" cy="227584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B002" w14:textId="77777777" w:rsidR="00B34CA6" w:rsidRDefault="00B34CA6" w:rsidP="00263C9E">
      <w:pPr>
        <w:jc w:val="center"/>
      </w:pPr>
    </w:p>
    <w:p w14:paraId="7C54F7B1" w14:textId="77777777" w:rsidR="00B34CA6" w:rsidRDefault="00B34CA6" w:rsidP="00263C9E">
      <w:pPr>
        <w:jc w:val="center"/>
      </w:pPr>
    </w:p>
    <w:p w14:paraId="62AF3FA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AD2F1A" wp14:editId="44F4BBA8">
            <wp:extent cx="3130550" cy="227584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E6E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1" locked="0" layoutInCell="0" allowOverlap="1" wp14:anchorId="7BCFF33F" wp14:editId="73B3A23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69F950" id="AutoShape 5" o:spid="_x0000_s1026" style="position:absolute;margin-left:331.5pt;margin-top:0;width:382.7pt;height:269.3pt;z-index:-25144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qk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DMq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 wp14:anchorId="4D62C1DD" wp14:editId="60B429C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62F4D4" id="AutoShape 4" o:spid="_x0000_s1026" style="position:absolute;margin-left:0;margin-top:0;width:382.7pt;height:269.3pt;z-index:-25145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7cKwIAADk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GX7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 wp14:anchorId="7AB49A9A" wp14:editId="7D9BECD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4997AC" id="AutoShape 3" o:spid="_x0000_s1026" style="position:absolute;margin-left:331.5pt;margin-top:0;width:382.7pt;height:269.3pt;z-index:-251451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GYY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 wp14:anchorId="61D91D43" wp14:editId="61447F9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F8DF5" id="AutoShape 2" o:spid="_x0000_s1026" style="position:absolute;margin-left:0;margin-top:0;width:382.7pt;height:269.3pt;z-index:-25145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B0KwIAADk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unB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2FA0A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E06F92" wp14:editId="0C24FD19">
            <wp:extent cx="3130550" cy="227584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49FB" w14:textId="77777777" w:rsidR="00B34CA6" w:rsidRDefault="00B34CA6" w:rsidP="00263C9E">
      <w:pPr>
        <w:jc w:val="center"/>
      </w:pPr>
    </w:p>
    <w:p w14:paraId="1E4D07F0" w14:textId="77777777" w:rsidR="00B34CA6" w:rsidRDefault="00B34CA6" w:rsidP="00263C9E"/>
    <w:p w14:paraId="0C364F4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0E5F62" wp14:editId="7C6DE806">
            <wp:extent cx="3130550" cy="227584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A034" w14:textId="77777777" w:rsidR="00B34CA6" w:rsidRDefault="00B34CA6" w:rsidP="00263C9E">
      <w:pPr>
        <w:jc w:val="center"/>
      </w:pPr>
    </w:p>
    <w:p w14:paraId="1FEAA7F6" w14:textId="77777777" w:rsidR="00B34CA6" w:rsidRDefault="00B34CA6" w:rsidP="00263C9E">
      <w:pPr>
        <w:jc w:val="center"/>
      </w:pPr>
    </w:p>
    <w:p w14:paraId="083A3D45" w14:textId="77777777" w:rsidR="00B34CA6" w:rsidRDefault="00B34CA6" w:rsidP="00263C9E">
      <w:pPr>
        <w:jc w:val="center"/>
      </w:pPr>
    </w:p>
    <w:p w14:paraId="3D4D3CAF" w14:textId="77777777" w:rsidR="00B34CA6" w:rsidRDefault="00B34CA6" w:rsidP="006F3544"/>
    <w:p w14:paraId="571DDD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F6B1B94" wp14:editId="6B0DCECF">
            <wp:extent cx="3130550" cy="227584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1AAC" w14:textId="77777777" w:rsidR="00B34CA6" w:rsidRDefault="00B34CA6" w:rsidP="00263C9E">
      <w:pPr>
        <w:jc w:val="center"/>
      </w:pPr>
    </w:p>
    <w:p w14:paraId="6AE30E0D" w14:textId="77777777" w:rsidR="00B34CA6" w:rsidRDefault="00B34CA6" w:rsidP="00263C9E">
      <w:pPr>
        <w:jc w:val="center"/>
      </w:pPr>
    </w:p>
    <w:p w14:paraId="239EF33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BC3D76F" wp14:editId="732C7717">
            <wp:extent cx="3130550" cy="227584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A35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1" locked="0" layoutInCell="0" allowOverlap="1" wp14:anchorId="0BE1AF49" wp14:editId="6C0E35C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920C27" id="AutoShape 5" o:spid="_x0000_s1026" style="position:absolute;margin-left:331.5pt;margin-top:0;width:382.7pt;height:269.3pt;z-index:-25144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E/k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YE/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 wp14:anchorId="7832A860" wp14:editId="4A725FF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A3CDE" id="AutoShape 4" o:spid="_x0000_s1026" style="position:absolute;margin-left:0;margin-top:0;width:382.7pt;height:269.3pt;z-index:-25144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nVk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 wp14:anchorId="20D94328" wp14:editId="49F20BA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1A475E" id="AutoShape 3" o:spid="_x0000_s1026" style="position:absolute;margin-left:331.5pt;margin-top:0;width:382.7pt;height:269.3pt;z-index:-25144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HYKwIAADkEAAAOAAAAZHJzL2Uyb0RvYy54bWysU1Fv0zAQfkfiP1h+Z2nab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naH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 wp14:anchorId="65B4FEDF" wp14:editId="6BA2939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8A9A3D" id="AutoShape 2" o:spid="_x0000_s1026" style="position:absolute;margin-left:0;margin-top:0;width:382.7pt;height:269.3pt;z-index:-25144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WgKwIAADk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iBW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55B738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05EFBC" wp14:editId="19CAE953">
            <wp:extent cx="3130550" cy="227584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1F51" w14:textId="77777777" w:rsidR="00B34CA6" w:rsidRDefault="00B34CA6" w:rsidP="00263C9E">
      <w:pPr>
        <w:jc w:val="center"/>
      </w:pPr>
    </w:p>
    <w:p w14:paraId="7EFA4A60" w14:textId="77777777" w:rsidR="00B34CA6" w:rsidRDefault="00B34CA6" w:rsidP="00263C9E"/>
    <w:p w14:paraId="6304511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865C974" wp14:editId="13EE38BE">
            <wp:extent cx="3130550" cy="227584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CD52" w14:textId="77777777" w:rsidR="00B34CA6" w:rsidRDefault="00B34CA6" w:rsidP="00263C9E">
      <w:pPr>
        <w:jc w:val="center"/>
      </w:pPr>
    </w:p>
    <w:p w14:paraId="151F9BF5" w14:textId="77777777" w:rsidR="00B34CA6" w:rsidRDefault="00B34CA6" w:rsidP="00263C9E">
      <w:pPr>
        <w:jc w:val="center"/>
      </w:pPr>
    </w:p>
    <w:p w14:paraId="78AEBF52" w14:textId="77777777" w:rsidR="00B34CA6" w:rsidRDefault="00B34CA6" w:rsidP="00263C9E">
      <w:pPr>
        <w:jc w:val="center"/>
      </w:pPr>
    </w:p>
    <w:p w14:paraId="62EEAB44" w14:textId="77777777" w:rsidR="00B34CA6" w:rsidRDefault="00B34CA6" w:rsidP="006F3544"/>
    <w:p w14:paraId="792D40E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5037D15" wp14:editId="61E260F9">
            <wp:extent cx="3130550" cy="227584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62D1" w14:textId="77777777" w:rsidR="00B34CA6" w:rsidRDefault="00B34CA6" w:rsidP="00263C9E">
      <w:pPr>
        <w:jc w:val="center"/>
      </w:pPr>
    </w:p>
    <w:p w14:paraId="6D7BD80B" w14:textId="77777777" w:rsidR="00B34CA6" w:rsidRDefault="00B34CA6" w:rsidP="00263C9E">
      <w:pPr>
        <w:jc w:val="center"/>
      </w:pPr>
    </w:p>
    <w:p w14:paraId="431C225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4AF2233" wp14:editId="0DBFCE08">
            <wp:extent cx="3130550" cy="227584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753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1" locked="0" layoutInCell="0" allowOverlap="1" wp14:anchorId="124FB1AC" wp14:editId="165FBFC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00B2B9" id="AutoShape 5" o:spid="_x0000_s1026" style="position:absolute;margin-left:331.5pt;margin-top:0;width:382.7pt;height:269.3pt;z-index:-25143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9w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pPJBWdO&#10;dCTSzTZCrs1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z6vc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 wp14:anchorId="724CA974" wp14:editId="020DAC8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3AD544" id="AutoShape 4" o:spid="_x0000_s1026" style="position:absolute;margin-left:0;margin-top:0;width:382.7pt;height:269.3pt;z-index:-25144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dxo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8dx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 wp14:anchorId="61A03B03" wp14:editId="5B04D3F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2E25B5" id="AutoShape 3" o:spid="_x0000_s1026" style="position:absolute;margin-left:331.5pt;margin-top:0;width:382.7pt;height:269.3pt;z-index:-251441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SYKwIAADkEAAAOAAAAZHJzL2Uyb0RvYy54bWysU1Fv0zAQfkfiP1h+Z2nab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8SS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 wp14:anchorId="6345389F" wp14:editId="719A0FF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E44260" id="AutoShape 2" o:spid="_x0000_s1026" style="position:absolute;margin-left:0;margin-top:0;width:382.7pt;height:269.3pt;z-index:-25144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dh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jHt2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16769A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6264C5" wp14:editId="5FC0B9B3">
            <wp:extent cx="3130550" cy="227584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B987" w14:textId="77777777" w:rsidR="00B34CA6" w:rsidRDefault="00B34CA6" w:rsidP="00263C9E">
      <w:pPr>
        <w:jc w:val="center"/>
      </w:pPr>
    </w:p>
    <w:p w14:paraId="55766109" w14:textId="77777777" w:rsidR="00B34CA6" w:rsidRDefault="00B34CA6" w:rsidP="00263C9E"/>
    <w:p w14:paraId="3975785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A0E396" wp14:editId="5A47F058">
            <wp:extent cx="3130550" cy="227584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E59E" w14:textId="77777777" w:rsidR="00B34CA6" w:rsidRDefault="00B34CA6" w:rsidP="00263C9E">
      <w:pPr>
        <w:jc w:val="center"/>
      </w:pPr>
    </w:p>
    <w:p w14:paraId="39F3BED5" w14:textId="77777777" w:rsidR="00B34CA6" w:rsidRDefault="00B34CA6" w:rsidP="00263C9E">
      <w:pPr>
        <w:jc w:val="center"/>
      </w:pPr>
    </w:p>
    <w:p w14:paraId="56ECC273" w14:textId="77777777" w:rsidR="00B34CA6" w:rsidRDefault="00B34CA6" w:rsidP="00263C9E">
      <w:pPr>
        <w:jc w:val="center"/>
      </w:pPr>
    </w:p>
    <w:p w14:paraId="53ECA425" w14:textId="77777777" w:rsidR="00B34CA6" w:rsidRDefault="00B34CA6" w:rsidP="006F3544"/>
    <w:p w14:paraId="38620EA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DC4DBE" wp14:editId="629F2978">
            <wp:extent cx="3130550" cy="227584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4BF9" w14:textId="77777777" w:rsidR="00B34CA6" w:rsidRDefault="00B34CA6" w:rsidP="00263C9E">
      <w:pPr>
        <w:jc w:val="center"/>
      </w:pPr>
    </w:p>
    <w:p w14:paraId="18E7513F" w14:textId="77777777" w:rsidR="00B34CA6" w:rsidRDefault="00B34CA6" w:rsidP="00263C9E">
      <w:pPr>
        <w:jc w:val="center"/>
      </w:pPr>
    </w:p>
    <w:p w14:paraId="7D24A3C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06CA52" wp14:editId="128C6A95">
            <wp:extent cx="3130550" cy="227584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8EA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0" allowOverlap="1" wp14:anchorId="2FE191D9" wp14:editId="7BA502C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3DCDE9" id="AutoShape 5" o:spid="_x0000_s1026" style="position:absolute;margin-left:331.5pt;margin-top:0;width:382.7pt;height:269.3pt;z-index:-25143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+cQ2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 wp14:anchorId="0467868D" wp14:editId="12A17A0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41CDBA" id="AutoShape 4" o:spid="_x0000_s1026" style="position:absolute;margin-left:0;margin-top:0;width:382.7pt;height:269.3pt;z-index:-25143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nJ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ZLn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 wp14:anchorId="57D26DB3" wp14:editId="3EC7571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1A4A29" id="AutoShape 3" o:spid="_x0000_s1026" style="position:absolute;margin-left:331.5pt;margin-top:0;width:382.7pt;height:269.3pt;z-index:-25143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E5KwIAADk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ZEE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 wp14:anchorId="00654994" wp14:editId="48C4710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76A899" id="AutoShape 2" o:spid="_x0000_s1026" style="position:absolute;margin-left:0;margin-top:0;width:382.7pt;height:269.3pt;z-index:-25143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Ih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qzI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E918F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3311793" wp14:editId="7D623831">
            <wp:extent cx="3130550" cy="227584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CC4D" w14:textId="77777777" w:rsidR="00B34CA6" w:rsidRDefault="00B34CA6" w:rsidP="00263C9E">
      <w:pPr>
        <w:jc w:val="center"/>
      </w:pPr>
    </w:p>
    <w:p w14:paraId="725A7266" w14:textId="77777777" w:rsidR="00B34CA6" w:rsidRDefault="00B34CA6" w:rsidP="00263C9E"/>
    <w:p w14:paraId="12E3976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C12AF2E" wp14:editId="33D74975">
            <wp:extent cx="3130550" cy="227584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6CD5" w14:textId="77777777" w:rsidR="00B34CA6" w:rsidRDefault="00B34CA6" w:rsidP="00263C9E">
      <w:pPr>
        <w:jc w:val="center"/>
      </w:pPr>
    </w:p>
    <w:p w14:paraId="0FE3063E" w14:textId="77777777" w:rsidR="00B34CA6" w:rsidRDefault="00B34CA6" w:rsidP="00263C9E">
      <w:pPr>
        <w:jc w:val="center"/>
      </w:pPr>
    </w:p>
    <w:p w14:paraId="13732A5B" w14:textId="77777777" w:rsidR="00B34CA6" w:rsidRDefault="00B34CA6" w:rsidP="00263C9E">
      <w:pPr>
        <w:jc w:val="center"/>
      </w:pPr>
    </w:p>
    <w:p w14:paraId="442C9084" w14:textId="77777777" w:rsidR="00B34CA6" w:rsidRDefault="00B34CA6" w:rsidP="006F3544"/>
    <w:p w14:paraId="7CB0FF4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29EDDC" wp14:editId="14970164">
            <wp:extent cx="3130550" cy="227584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3324" w14:textId="77777777" w:rsidR="00B34CA6" w:rsidRDefault="00B34CA6" w:rsidP="00263C9E">
      <w:pPr>
        <w:jc w:val="center"/>
      </w:pPr>
    </w:p>
    <w:p w14:paraId="463CB8BB" w14:textId="77777777" w:rsidR="00B34CA6" w:rsidRDefault="00B34CA6" w:rsidP="00263C9E">
      <w:pPr>
        <w:jc w:val="center"/>
      </w:pPr>
    </w:p>
    <w:p w14:paraId="2287B0C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1D2576" wp14:editId="7932C1F5">
            <wp:extent cx="3130550" cy="227584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A4A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1" locked="0" layoutInCell="0" allowOverlap="1" wp14:anchorId="2B47C6A6" wp14:editId="7B9C8CB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889362" id="AutoShape 5" o:spid="_x0000_s1026" style="position:absolute;margin-left:331.5pt;margin-top:0;width:382.7pt;height:269.3pt;z-index:-25142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hlKwIAADk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Q2h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 wp14:anchorId="3FCF5472" wp14:editId="0FE77EF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2D7AA4" id="AutoShape 4" o:spid="_x0000_s1026" style="position:absolute;margin-left:0;margin-top:0;width:382.7pt;height:269.3pt;z-index:-25142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49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4J4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 wp14:anchorId="3EFDC21C" wp14:editId="280C8ED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C8CAFD" id="AutoShape 3" o:spid="_x0000_s1026" style="position:absolute;margin-left:331.5pt;margin-top:0;width:382.7pt;height:269.3pt;z-index:-251430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bNKwIAADk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4Gb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 wp14:anchorId="04D12381" wp14:editId="664BCB5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AE25F9" id="AutoShape 2" o:spid="_x0000_s1026" style="position:absolute;margin-left:0;margin-top:0;width:382.7pt;height:269.3pt;z-index:-25143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K1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9dK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368D8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4C42997" wp14:editId="747C31B0">
            <wp:extent cx="3130550" cy="227584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5F9D" w14:textId="77777777" w:rsidR="00B34CA6" w:rsidRDefault="00B34CA6" w:rsidP="00263C9E">
      <w:pPr>
        <w:jc w:val="center"/>
      </w:pPr>
    </w:p>
    <w:p w14:paraId="6F63C407" w14:textId="77777777" w:rsidR="00B34CA6" w:rsidRDefault="00B34CA6" w:rsidP="00263C9E"/>
    <w:p w14:paraId="6164310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8B10BE" wp14:editId="010E20C5">
            <wp:extent cx="3130550" cy="227584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0C4A" w14:textId="77777777" w:rsidR="00B34CA6" w:rsidRDefault="00B34CA6" w:rsidP="00263C9E">
      <w:pPr>
        <w:jc w:val="center"/>
      </w:pPr>
    </w:p>
    <w:p w14:paraId="651968AB" w14:textId="77777777" w:rsidR="00B34CA6" w:rsidRDefault="00B34CA6" w:rsidP="00263C9E">
      <w:pPr>
        <w:jc w:val="center"/>
      </w:pPr>
    </w:p>
    <w:p w14:paraId="1AD156A5" w14:textId="77777777" w:rsidR="00B34CA6" w:rsidRDefault="00B34CA6" w:rsidP="00263C9E">
      <w:pPr>
        <w:jc w:val="center"/>
      </w:pPr>
    </w:p>
    <w:p w14:paraId="6BF5A858" w14:textId="77777777" w:rsidR="00B34CA6" w:rsidRDefault="00B34CA6" w:rsidP="006F3544"/>
    <w:p w14:paraId="4A481ED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0BCD95" wp14:editId="5DDA8074">
            <wp:extent cx="3130550" cy="227584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2D71" w14:textId="77777777" w:rsidR="00B34CA6" w:rsidRDefault="00B34CA6" w:rsidP="00263C9E">
      <w:pPr>
        <w:jc w:val="center"/>
      </w:pPr>
    </w:p>
    <w:p w14:paraId="25E03440" w14:textId="77777777" w:rsidR="00B34CA6" w:rsidRDefault="00B34CA6" w:rsidP="00263C9E">
      <w:pPr>
        <w:jc w:val="center"/>
      </w:pPr>
    </w:p>
    <w:p w14:paraId="254139D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7ED7BE" wp14:editId="77275DE6">
            <wp:extent cx="3130550" cy="227584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D41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0" allowOverlap="1" wp14:anchorId="3C4A4481" wp14:editId="0832DDC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7CCF05" id="AutoShape 5" o:spid="_x0000_s1026" style="position:absolute;margin-left:331.5pt;margin-top:0;width:382.7pt;height:269.3pt;z-index:-25142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OC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fjO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 wp14:anchorId="22722D9A" wp14:editId="114C236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0013E3" id="AutoShape 4" o:spid="_x0000_s1026" style="position:absolute;margin-left:0;margin-top:0;width:382.7pt;height:269.3pt;z-index:-251424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4f6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nZjDMn&#10;ehLpehMh12ZV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a4f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 wp14:anchorId="30F79BBC" wp14:editId="261E494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F71F3B" id="AutoShape 3" o:spid="_x0000_s1026" style="position:absolute;margin-left:331.5pt;margin-top:0;width:382.7pt;height:269.3pt;z-index:-25142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a38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72EEC5D1" wp14:editId="4D27E1A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A16DBC" id="AutoShape 2" o:spid="_x0000_s1026" style="position:absolute;margin-left:0;margin-top:0;width:382.7pt;height:269.3pt;z-index:-25142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lS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lZxZkT&#10;PYl0vYmQa7NZ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1yIl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FCC6B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E07BD53" wp14:editId="59F6D8D7">
            <wp:extent cx="3130550" cy="227584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D33F" w14:textId="77777777" w:rsidR="00B34CA6" w:rsidRDefault="00B34CA6" w:rsidP="00263C9E">
      <w:pPr>
        <w:jc w:val="center"/>
      </w:pPr>
    </w:p>
    <w:p w14:paraId="3D94CD29" w14:textId="77777777" w:rsidR="00B34CA6" w:rsidRDefault="00B34CA6" w:rsidP="00263C9E"/>
    <w:p w14:paraId="108F7D5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DE99914" wp14:editId="35A28077">
            <wp:extent cx="3130550" cy="227584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CF44" w14:textId="77777777" w:rsidR="00B34CA6" w:rsidRDefault="00B34CA6" w:rsidP="00263C9E">
      <w:pPr>
        <w:jc w:val="center"/>
      </w:pPr>
    </w:p>
    <w:p w14:paraId="11C46149" w14:textId="77777777" w:rsidR="00B34CA6" w:rsidRDefault="00B34CA6" w:rsidP="00263C9E">
      <w:pPr>
        <w:jc w:val="center"/>
      </w:pPr>
    </w:p>
    <w:p w14:paraId="35D4F17B" w14:textId="77777777" w:rsidR="00B34CA6" w:rsidRDefault="00B34CA6" w:rsidP="00263C9E">
      <w:pPr>
        <w:jc w:val="center"/>
      </w:pPr>
    </w:p>
    <w:p w14:paraId="4540CBDB" w14:textId="77777777" w:rsidR="00B34CA6" w:rsidRDefault="00B34CA6" w:rsidP="006F3544"/>
    <w:p w14:paraId="61D9780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2713CC" wp14:editId="142F464A">
            <wp:extent cx="3130550" cy="2275840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C530" w14:textId="77777777" w:rsidR="00B34CA6" w:rsidRDefault="00B34CA6" w:rsidP="00263C9E">
      <w:pPr>
        <w:jc w:val="center"/>
      </w:pPr>
    </w:p>
    <w:p w14:paraId="733FAD0F" w14:textId="77777777" w:rsidR="00B34CA6" w:rsidRDefault="00B34CA6" w:rsidP="00263C9E">
      <w:pPr>
        <w:jc w:val="center"/>
      </w:pPr>
    </w:p>
    <w:p w14:paraId="6CDF049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4A83BCD" wp14:editId="750B2D24">
            <wp:extent cx="3130550" cy="227584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331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1" locked="0" layoutInCell="0" allowOverlap="1" wp14:anchorId="48CFC014" wp14:editId="65089EC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77616E" id="AutoShape 5" o:spid="_x0000_s1026" style="position:absolute;margin-left:331.5pt;margin-top:0;width:382.7pt;height:269.3pt;z-index:-25141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bC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/OLa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4xK2w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 wp14:anchorId="16C0E8A8" wp14:editId="01AA21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66BABC" id="AutoShape 4" o:spid="_x0000_s1026" style="position:absolute;margin-left:0;margin-top:0;width:382.7pt;height:269.3pt;z-index:-25141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76A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 wp14:anchorId="76DE2089" wp14:editId="42931AC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2C672B" id="AutoShape 3" o:spid="_x0000_s1026" style="position:absolute;margin-left:331.5pt;margin-top:0;width:382.7pt;height:269.3pt;z-index:-251420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1j+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71j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 wp14:anchorId="20776F82" wp14:editId="20FD839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9BE569" id="AutoShape 2" o:spid="_x0000_s1026" style="position:absolute;margin-left:0;margin-top:0;width:382.7pt;height:269.3pt;z-index:-25142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uyG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nJe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+uy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C17383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AD84D5" wp14:editId="73CD9E77">
            <wp:extent cx="3130550" cy="227584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8248" w14:textId="77777777" w:rsidR="00B34CA6" w:rsidRDefault="00B34CA6" w:rsidP="00263C9E">
      <w:pPr>
        <w:jc w:val="center"/>
      </w:pPr>
    </w:p>
    <w:p w14:paraId="56F3E33D" w14:textId="77777777" w:rsidR="00B34CA6" w:rsidRDefault="00B34CA6" w:rsidP="00263C9E"/>
    <w:p w14:paraId="6561884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2453930" wp14:editId="24AFA6F4">
            <wp:extent cx="3130550" cy="227584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116F" w14:textId="77777777" w:rsidR="00B34CA6" w:rsidRDefault="00B34CA6" w:rsidP="00263C9E">
      <w:pPr>
        <w:jc w:val="center"/>
      </w:pPr>
    </w:p>
    <w:p w14:paraId="626AB7C6" w14:textId="77777777" w:rsidR="00B34CA6" w:rsidRDefault="00B34CA6" w:rsidP="00263C9E">
      <w:pPr>
        <w:jc w:val="center"/>
      </w:pPr>
    </w:p>
    <w:p w14:paraId="331908B6" w14:textId="77777777" w:rsidR="00B34CA6" w:rsidRDefault="00B34CA6" w:rsidP="00263C9E">
      <w:pPr>
        <w:jc w:val="center"/>
      </w:pPr>
    </w:p>
    <w:p w14:paraId="62700987" w14:textId="77777777" w:rsidR="00B34CA6" w:rsidRDefault="00B34CA6" w:rsidP="006F3544"/>
    <w:p w14:paraId="7F2A70F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A4A12E" wp14:editId="23C82094">
            <wp:extent cx="3130550" cy="2275840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5CF2" w14:textId="77777777" w:rsidR="00B34CA6" w:rsidRDefault="00B34CA6" w:rsidP="00263C9E">
      <w:pPr>
        <w:jc w:val="center"/>
      </w:pPr>
    </w:p>
    <w:p w14:paraId="18C65FCC" w14:textId="77777777" w:rsidR="00B34CA6" w:rsidRDefault="00B34CA6" w:rsidP="00263C9E">
      <w:pPr>
        <w:jc w:val="center"/>
      </w:pPr>
    </w:p>
    <w:p w14:paraId="0D55CB3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F969074" wp14:editId="5E308A71">
            <wp:extent cx="3130550" cy="227584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8FA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2976" behindDoc="1" locked="0" layoutInCell="0" allowOverlap="1" wp14:anchorId="073C008C" wp14:editId="23EDB9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DB8A6D" id="AutoShape 5" o:spid="_x0000_s1026" style="position:absolute;margin-left:331.5pt;margin-top:0;width:382.7pt;height:269.3pt;z-index:-25141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ZWKwIAADk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TFZ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 wp14:anchorId="71E3D84A" wp14:editId="4CED7CA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0FC000" id="AutoShape 4" o:spid="_x0000_s1026" style="position:absolute;margin-left:0;margin-top:0;width:382.7pt;height:269.3pt;z-index:-25141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yVO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k5SeV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gyV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 wp14:anchorId="4DD3F08D" wp14:editId="56C041E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7D9ECF" id="AutoShape 3" o:spid="_x0000_s1026" style="position:absolute;margin-left:331.5pt;margin-top:0;width:382.7pt;height:269.3pt;z-index:-25141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92+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fRiwZ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oPdv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 wp14:anchorId="28AD8F0B" wp14:editId="255555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773601" id="AutoShape 2" o:spid="_x0000_s1026" style="position:absolute;margin-left:0;margin-top:0;width:382.7pt;height:269.3pt;z-index:-25141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Ubw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CD042D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AE20C1" wp14:editId="142B7E4F">
            <wp:extent cx="3130550" cy="227584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4DA0" w14:textId="77777777" w:rsidR="00B34CA6" w:rsidRDefault="00B34CA6" w:rsidP="00263C9E">
      <w:pPr>
        <w:jc w:val="center"/>
      </w:pPr>
    </w:p>
    <w:p w14:paraId="5CCEDD12" w14:textId="77777777" w:rsidR="00B34CA6" w:rsidRDefault="00B34CA6" w:rsidP="00263C9E"/>
    <w:p w14:paraId="0703F5C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3994948" wp14:editId="0A9D2BEC">
            <wp:extent cx="3130550" cy="227584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840B" w14:textId="77777777" w:rsidR="00B34CA6" w:rsidRDefault="00B34CA6" w:rsidP="00263C9E">
      <w:pPr>
        <w:jc w:val="center"/>
      </w:pPr>
    </w:p>
    <w:p w14:paraId="5B9163CD" w14:textId="77777777" w:rsidR="00B34CA6" w:rsidRDefault="00B34CA6" w:rsidP="00263C9E">
      <w:pPr>
        <w:jc w:val="center"/>
      </w:pPr>
    </w:p>
    <w:p w14:paraId="73AE8616" w14:textId="77777777" w:rsidR="00B34CA6" w:rsidRDefault="00B34CA6" w:rsidP="00263C9E">
      <w:pPr>
        <w:jc w:val="center"/>
      </w:pPr>
    </w:p>
    <w:p w14:paraId="095AF94D" w14:textId="77777777" w:rsidR="00B34CA6" w:rsidRDefault="00B34CA6" w:rsidP="006F3544"/>
    <w:p w14:paraId="021AA37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AAAB44" wp14:editId="107921D4">
            <wp:extent cx="3130550" cy="227584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D150" w14:textId="77777777" w:rsidR="00B34CA6" w:rsidRDefault="00B34CA6" w:rsidP="00263C9E">
      <w:pPr>
        <w:jc w:val="center"/>
      </w:pPr>
    </w:p>
    <w:p w14:paraId="6E53D609" w14:textId="77777777" w:rsidR="00B34CA6" w:rsidRDefault="00B34CA6" w:rsidP="00263C9E">
      <w:pPr>
        <w:jc w:val="center"/>
      </w:pPr>
    </w:p>
    <w:p w14:paraId="2146FE4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13787E" wp14:editId="10022F47">
            <wp:extent cx="3130550" cy="227584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7A2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8096" behindDoc="1" locked="0" layoutInCell="0" allowOverlap="1" wp14:anchorId="3EDC5E6E" wp14:editId="271F7F2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0DFBAF" id="AutoShape 5" o:spid="_x0000_s1026" style="position:absolute;margin-left:331.5pt;margin-top:0;width:382.7pt;height:269.3pt;z-index:-25140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ba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/HQx58yJ&#10;nkS6XkfItdk8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5wb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 wp14:anchorId="7E5E9352" wp14:editId="0D46B6E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A17FBA" id="AutoShape 4" o:spid="_x0000_s1026" style="position:absolute;margin-left:0;margin-top:0;width:382.7pt;height:269.3pt;z-index:-251409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8rK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 wp14:anchorId="6CE3E7E0" wp14:editId="7E43776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2FB3AB" id="AutoShape 3" o:spid="_x0000_s1026" style="position:absolute;margin-left:331.5pt;margin-top:0;width:382.7pt;height:269.3pt;z-index:-25141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kpSKwIAADk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38kp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 wp14:anchorId="7D48B482" wp14:editId="6941D66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996A67" id="AutoShape 2" o:spid="_x0000_s1026" style="position:absolute;margin-left:0;margin-top:0;width:382.7pt;height:269.3pt;z-index:-25141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lK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PTl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D9347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CC603B" wp14:editId="44946D3B">
            <wp:extent cx="3130550" cy="227584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5EBA" w14:textId="77777777" w:rsidR="00B34CA6" w:rsidRDefault="00B34CA6" w:rsidP="00263C9E">
      <w:pPr>
        <w:jc w:val="center"/>
      </w:pPr>
    </w:p>
    <w:p w14:paraId="39A1CBB4" w14:textId="77777777" w:rsidR="00B34CA6" w:rsidRDefault="00B34CA6" w:rsidP="00263C9E"/>
    <w:p w14:paraId="0F1092D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D2F5A50" wp14:editId="6CA8556C">
            <wp:extent cx="3130550" cy="227584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B213" w14:textId="77777777" w:rsidR="00B34CA6" w:rsidRDefault="00B34CA6" w:rsidP="00263C9E">
      <w:pPr>
        <w:jc w:val="center"/>
      </w:pPr>
    </w:p>
    <w:p w14:paraId="19053B53" w14:textId="77777777" w:rsidR="00B34CA6" w:rsidRDefault="00B34CA6" w:rsidP="00263C9E">
      <w:pPr>
        <w:jc w:val="center"/>
      </w:pPr>
    </w:p>
    <w:p w14:paraId="78C1B05F" w14:textId="77777777" w:rsidR="00B34CA6" w:rsidRDefault="00B34CA6" w:rsidP="00263C9E">
      <w:pPr>
        <w:jc w:val="center"/>
      </w:pPr>
    </w:p>
    <w:p w14:paraId="399828D2" w14:textId="77777777" w:rsidR="00B34CA6" w:rsidRDefault="00B34CA6" w:rsidP="006F3544"/>
    <w:p w14:paraId="1D62C0F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E21071" wp14:editId="4B9D6A6F">
            <wp:extent cx="3130550" cy="227584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211C" w14:textId="77777777" w:rsidR="00B34CA6" w:rsidRDefault="00B34CA6" w:rsidP="00263C9E">
      <w:pPr>
        <w:jc w:val="center"/>
      </w:pPr>
    </w:p>
    <w:p w14:paraId="0AB03286" w14:textId="77777777" w:rsidR="00B34CA6" w:rsidRDefault="00B34CA6" w:rsidP="00263C9E">
      <w:pPr>
        <w:jc w:val="center"/>
      </w:pPr>
    </w:p>
    <w:p w14:paraId="248F023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0904AE" wp14:editId="020577AF">
            <wp:extent cx="3130550" cy="227584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DE8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3216" behindDoc="1" locked="0" layoutInCell="0" allowOverlap="1" wp14:anchorId="26CD1A6A" wp14:editId="257B23F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098790" id="AutoShape 5" o:spid="_x0000_s1026" style="position:absolute;margin-left:331.5pt;margin-top:0;width:382.7pt;height:269.3pt;z-index:-25140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MO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afLKWdO&#10;dCTS1TZCrs3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tVjD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 wp14:anchorId="001E66FD" wp14:editId="29619F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463787" id="AutoShape 4" o:spid="_x0000_s1026" style="position:absolute;margin-left:0;margin-top:0;width:382.7pt;height:269.3pt;z-index:-25140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VW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JNFxZkT&#10;PYl0tY2Qa7Mq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dpV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 wp14:anchorId="21271B97" wp14:editId="745A40B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D3BBA" id="AutoShape 3" o:spid="_x0000_s1026" style="position:absolute;margin-left:331.5pt;margin-top:0;width:382.7pt;height:269.3pt;z-index:-25140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2m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afLOWdO&#10;dCTS1TZCrs2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XZtp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 wp14:anchorId="457112DB" wp14:editId="1DED30E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7B2FA3" id="AutoShape 2" o:spid="_x0000_s1026" style="position:absolute;margin-left:0;margin-top:0;width:382.7pt;height:269.3pt;z-index:-25140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9ne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Y9n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58CBA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F79E37D" wp14:editId="7218F684">
            <wp:extent cx="3130550" cy="227584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41C5" w14:textId="77777777" w:rsidR="00B34CA6" w:rsidRDefault="00B34CA6" w:rsidP="00263C9E">
      <w:pPr>
        <w:jc w:val="center"/>
      </w:pPr>
    </w:p>
    <w:p w14:paraId="1FEA2252" w14:textId="77777777" w:rsidR="00B34CA6" w:rsidRDefault="00B34CA6" w:rsidP="00263C9E"/>
    <w:p w14:paraId="7433721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B62A6D" wp14:editId="618676D4">
            <wp:extent cx="3130550" cy="227584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AF13" w14:textId="77777777" w:rsidR="00B34CA6" w:rsidRDefault="00B34CA6" w:rsidP="00263C9E">
      <w:pPr>
        <w:jc w:val="center"/>
      </w:pPr>
    </w:p>
    <w:p w14:paraId="1FC55A20" w14:textId="77777777" w:rsidR="00B34CA6" w:rsidRDefault="00B34CA6" w:rsidP="00263C9E">
      <w:pPr>
        <w:jc w:val="center"/>
      </w:pPr>
    </w:p>
    <w:p w14:paraId="711F3897" w14:textId="77777777" w:rsidR="00B34CA6" w:rsidRDefault="00B34CA6" w:rsidP="00263C9E">
      <w:pPr>
        <w:jc w:val="center"/>
      </w:pPr>
    </w:p>
    <w:p w14:paraId="55CAF72F" w14:textId="77777777" w:rsidR="00B34CA6" w:rsidRDefault="00B34CA6" w:rsidP="006F3544"/>
    <w:p w14:paraId="6679A9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E899E0B" wp14:editId="008115F1">
            <wp:extent cx="3130550" cy="227584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9520" w14:textId="77777777" w:rsidR="00B34CA6" w:rsidRDefault="00B34CA6" w:rsidP="00263C9E">
      <w:pPr>
        <w:jc w:val="center"/>
      </w:pPr>
    </w:p>
    <w:p w14:paraId="1B2DCF9C" w14:textId="77777777" w:rsidR="00B34CA6" w:rsidRDefault="00B34CA6" w:rsidP="00263C9E">
      <w:pPr>
        <w:jc w:val="center"/>
      </w:pPr>
    </w:p>
    <w:p w14:paraId="4782452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3338175" wp14:editId="19FA6D94">
            <wp:extent cx="3130550" cy="227584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B1F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8336" behindDoc="1" locked="0" layoutInCell="0" allowOverlap="1" wp14:anchorId="374A8063" wp14:editId="402C239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920270" id="AutoShape 5" o:spid="_x0000_s1026" style="position:absolute;margin-left:331.5pt;margin-top:0;width:382.7pt;height:269.3pt;z-index:-25139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EL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tQE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 wp14:anchorId="785E3896" wp14:editId="51ADBF7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70310A" id="AutoShape 4" o:spid="_x0000_s1026" style="position:absolute;margin-left:0;margin-top:0;width:382.7pt;height:269.3pt;z-index:-25139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LVzKgIAADk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ugtX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 wp14:anchorId="119609BA" wp14:editId="43FFD67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885D6E" id="AutoShape 3" o:spid="_x0000_s1026" style="position:absolute;margin-left:331.5pt;margin-top:0;width:382.7pt;height:269.3pt;z-index:-251400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E2D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oE2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 wp14:anchorId="48D3B8BF" wp14:editId="7D635A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678A35" id="AutoShape 2" o:spid="_x0000_s1026" style="position:absolute;margin-left:0;margin-top:0;width:382.7pt;height:269.3pt;z-index:-25140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vbKgIAADk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wDu9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924CA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973F93" wp14:editId="306ED9D2">
            <wp:extent cx="3130550" cy="2275840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DA05" w14:textId="77777777" w:rsidR="00B34CA6" w:rsidRDefault="00B34CA6" w:rsidP="00263C9E">
      <w:pPr>
        <w:jc w:val="center"/>
      </w:pPr>
    </w:p>
    <w:p w14:paraId="411FB780" w14:textId="77777777" w:rsidR="00B34CA6" w:rsidRDefault="00B34CA6" w:rsidP="00263C9E"/>
    <w:p w14:paraId="78CF807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7A72AF4" wp14:editId="53278810">
            <wp:extent cx="3130550" cy="227584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731" w14:textId="77777777" w:rsidR="00B34CA6" w:rsidRDefault="00B34CA6" w:rsidP="00263C9E">
      <w:pPr>
        <w:jc w:val="center"/>
      </w:pPr>
    </w:p>
    <w:p w14:paraId="372F2F57" w14:textId="77777777" w:rsidR="00B34CA6" w:rsidRDefault="00B34CA6" w:rsidP="00263C9E">
      <w:pPr>
        <w:jc w:val="center"/>
      </w:pPr>
    </w:p>
    <w:p w14:paraId="2837DC99" w14:textId="77777777" w:rsidR="00B34CA6" w:rsidRDefault="00B34CA6" w:rsidP="00263C9E">
      <w:pPr>
        <w:jc w:val="center"/>
      </w:pPr>
    </w:p>
    <w:p w14:paraId="021691B5" w14:textId="77777777" w:rsidR="00B34CA6" w:rsidRDefault="00B34CA6" w:rsidP="006F3544"/>
    <w:p w14:paraId="36E0821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E9BBB36" wp14:editId="2769C196">
            <wp:extent cx="3130550" cy="227584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05E0" w14:textId="77777777" w:rsidR="00B34CA6" w:rsidRDefault="00B34CA6" w:rsidP="00263C9E">
      <w:pPr>
        <w:jc w:val="center"/>
      </w:pPr>
    </w:p>
    <w:p w14:paraId="42AA3878" w14:textId="77777777" w:rsidR="00B34CA6" w:rsidRDefault="00B34CA6" w:rsidP="00263C9E">
      <w:pPr>
        <w:jc w:val="center"/>
      </w:pPr>
    </w:p>
    <w:p w14:paraId="1745221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F346F76" wp14:editId="39A4BEC9">
            <wp:extent cx="3130550" cy="227584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C08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3456" behindDoc="1" locked="0" layoutInCell="0" allowOverlap="1" wp14:anchorId="0037F25A" wp14:editId="7D59053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A9109B" id="AutoShape 5" o:spid="_x0000_s1026" style="position:absolute;margin-left:331.5pt;margin-top:0;width:382.7pt;height:269.3pt;z-index:-25139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RL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2YR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 wp14:anchorId="5B28FFDE" wp14:editId="4EECD26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92510D" id="AutoShape 4" o:spid="_x0000_s1026" style="position:absolute;margin-left:0;margin-top:0;width:382.7pt;height:269.3pt;z-index:-25139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KH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SSSh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 wp14:anchorId="6E514CDA" wp14:editId="3FFE3C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AE51C2" id="AutoShape 3" o:spid="_x0000_s1026" style="position:absolute;margin-left:331.5pt;margin-top:0;width:382.7pt;height:269.3pt;z-index:-25139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p3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FWWnDnR&#10;k0jXmwi5NjtJ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JGp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 wp14:anchorId="175C78F2" wp14:editId="5198920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D783C5" id="AutoShape 2" o:spid="_x0000_s1026" style="position:absolute;margin-left:0;margin-top:0;width:382.7pt;height:269.3pt;z-index:-25139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4P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2XFmRMD&#10;iXS1iZBrsy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Ix3g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2F8B68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265C79" wp14:editId="0BB67091">
            <wp:extent cx="3130550" cy="227584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8827" w14:textId="77777777" w:rsidR="00B34CA6" w:rsidRDefault="00B34CA6" w:rsidP="00263C9E">
      <w:pPr>
        <w:jc w:val="center"/>
      </w:pPr>
    </w:p>
    <w:p w14:paraId="59970699" w14:textId="77777777" w:rsidR="00B34CA6" w:rsidRDefault="00B34CA6" w:rsidP="00263C9E"/>
    <w:p w14:paraId="11E511E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091FA6" wp14:editId="06100D42">
            <wp:extent cx="3130550" cy="2275840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50C4" w14:textId="77777777" w:rsidR="00B34CA6" w:rsidRDefault="00B34CA6" w:rsidP="00263C9E">
      <w:pPr>
        <w:jc w:val="center"/>
      </w:pPr>
    </w:p>
    <w:p w14:paraId="53E3291F" w14:textId="77777777" w:rsidR="00B34CA6" w:rsidRDefault="00B34CA6" w:rsidP="00263C9E">
      <w:pPr>
        <w:jc w:val="center"/>
      </w:pPr>
    </w:p>
    <w:p w14:paraId="4CAD73C3" w14:textId="77777777" w:rsidR="00B34CA6" w:rsidRDefault="00B34CA6" w:rsidP="00263C9E">
      <w:pPr>
        <w:jc w:val="center"/>
      </w:pPr>
    </w:p>
    <w:p w14:paraId="353ED017" w14:textId="77777777" w:rsidR="00B34CA6" w:rsidRDefault="00B34CA6" w:rsidP="006F3544"/>
    <w:p w14:paraId="45C1CA7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D94A76" wp14:editId="1B0A4E29">
            <wp:extent cx="3130550" cy="227584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FA7D" w14:textId="77777777" w:rsidR="00B34CA6" w:rsidRDefault="00B34CA6" w:rsidP="00263C9E">
      <w:pPr>
        <w:jc w:val="center"/>
      </w:pPr>
    </w:p>
    <w:p w14:paraId="66B9520B" w14:textId="77777777" w:rsidR="00B34CA6" w:rsidRDefault="00B34CA6" w:rsidP="00263C9E">
      <w:pPr>
        <w:jc w:val="center"/>
      </w:pPr>
    </w:p>
    <w:p w14:paraId="6E8D588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6544B2" wp14:editId="49095DA5">
            <wp:extent cx="3130550" cy="2275840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CF1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8576" behindDoc="1" locked="0" layoutInCell="0" allowOverlap="1" wp14:anchorId="075A5BE3" wp14:editId="3083B7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48327F" id="AutoShape 5" o:spid="_x0000_s1026" style="position:absolute;margin-left:331.5pt;margin-top:0;width:382.7pt;height:269.3pt;z-index:-25138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2Tf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eFVecOZE&#10;TyLdbCLk2myW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h2T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 wp14:anchorId="48321738" wp14:editId="44B1891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979E0E" id="AutoShape 4" o:spid="_x0000_s1026" style="position:absolute;margin-left:0;margin-top:0;width:382.7pt;height:269.3pt;z-index:-251388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fH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VIF8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 wp14:anchorId="69E46D8D" wp14:editId="7B4B974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C54D95" id="AutoShape 3" o:spid="_x0000_s1026" style="position:absolute;margin-left:331.5pt;margin-top:0;width:382.7pt;height:269.3pt;z-index:-251389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83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KpccOZE&#10;TyJdbSPk2uwk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SO8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 wp14:anchorId="1DF795ED" wp14:editId="3E3F66C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5F0F11" id="AutoShape 2" o:spid="_x0000_s1026" style="position:absolute;margin-left:0;margin-top:0;width:382.7pt;height:269.3pt;z-index:-25139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XoKgIAADk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EMhe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D9969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57F881" wp14:editId="46E53685">
            <wp:extent cx="3130550" cy="2275840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0443" w14:textId="77777777" w:rsidR="00B34CA6" w:rsidRDefault="00B34CA6" w:rsidP="00263C9E">
      <w:pPr>
        <w:jc w:val="center"/>
      </w:pPr>
    </w:p>
    <w:p w14:paraId="5FD46883" w14:textId="77777777" w:rsidR="00B34CA6" w:rsidRDefault="00B34CA6" w:rsidP="00263C9E"/>
    <w:p w14:paraId="72BA523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26954FF" wp14:editId="7DEE9BD1">
            <wp:extent cx="3130550" cy="227584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EB27" w14:textId="77777777" w:rsidR="00B34CA6" w:rsidRDefault="00B34CA6" w:rsidP="00263C9E">
      <w:pPr>
        <w:jc w:val="center"/>
      </w:pPr>
    </w:p>
    <w:p w14:paraId="3F1D30C7" w14:textId="77777777" w:rsidR="00B34CA6" w:rsidRDefault="00B34CA6" w:rsidP="00263C9E">
      <w:pPr>
        <w:jc w:val="center"/>
      </w:pPr>
    </w:p>
    <w:p w14:paraId="5DE514A3" w14:textId="77777777" w:rsidR="00B34CA6" w:rsidRDefault="00B34CA6" w:rsidP="00263C9E">
      <w:pPr>
        <w:jc w:val="center"/>
      </w:pPr>
    </w:p>
    <w:p w14:paraId="3855A2F5" w14:textId="77777777" w:rsidR="00B34CA6" w:rsidRDefault="00B34CA6" w:rsidP="006F3544"/>
    <w:p w14:paraId="485960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DC9151" wp14:editId="39BFBBF3">
            <wp:extent cx="3130550" cy="227584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03FD" w14:textId="77777777" w:rsidR="00B34CA6" w:rsidRDefault="00B34CA6" w:rsidP="00263C9E">
      <w:pPr>
        <w:jc w:val="center"/>
      </w:pPr>
    </w:p>
    <w:p w14:paraId="251DD38F" w14:textId="77777777" w:rsidR="00B34CA6" w:rsidRDefault="00B34CA6" w:rsidP="00263C9E">
      <w:pPr>
        <w:jc w:val="center"/>
      </w:pPr>
    </w:p>
    <w:p w14:paraId="0449D5D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B9A25DC" wp14:editId="33AB0E76">
            <wp:extent cx="3130550" cy="227584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581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1" locked="0" layoutInCell="0" allowOverlap="1" wp14:anchorId="44569EC8" wp14:editId="4A16374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AED58F" id="AutoShape 5" o:spid="_x0000_s1026" style="position:absolute;margin-left:331.5pt;margin-top:0;width:382.7pt;height:269.3pt;z-index:-25138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84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uj84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 wp14:anchorId="515433E1" wp14:editId="26570D5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C87BE6" id="AutoShape 4" o:spid="_x0000_s1026" style="position:absolute;margin-left:0;margin-top:0;width:382.7pt;height:269.3pt;z-index:-25138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4tA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Xk1nnDnR&#10;k0i36wi5NqsS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r4t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 wp14:anchorId="74A78AD5" wp14:editId="5A8611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5FFB97" id="AutoShape 3" o:spid="_x0000_s1026" style="position:absolute;margin-left:331.5pt;margin-top:0;width:382.7pt;height:269.3pt;z-index:-25138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Ow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DU758yJ&#10;nkS63kTItdlJ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r3O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 wp14:anchorId="64595826" wp14:editId="52979A0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850E2A" id="AutoShape 2" o:spid="_x0000_s1026" style="position:absolute;margin-left:0;margin-top:0;width:382.7pt;height:269.3pt;z-index:-25138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Co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FgAK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24A6D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CFD9BF3" wp14:editId="485467BC">
            <wp:extent cx="3130550" cy="227584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207" w14:textId="77777777" w:rsidR="00B34CA6" w:rsidRDefault="00B34CA6" w:rsidP="00263C9E">
      <w:pPr>
        <w:jc w:val="center"/>
      </w:pPr>
    </w:p>
    <w:p w14:paraId="6ECB61CF" w14:textId="77777777" w:rsidR="00B34CA6" w:rsidRDefault="00B34CA6" w:rsidP="00263C9E"/>
    <w:p w14:paraId="0B74360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1C6273" wp14:editId="00F9B6BD">
            <wp:extent cx="3130550" cy="2275840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F095" w14:textId="77777777" w:rsidR="00B34CA6" w:rsidRDefault="00B34CA6" w:rsidP="00263C9E">
      <w:pPr>
        <w:jc w:val="center"/>
      </w:pPr>
    </w:p>
    <w:p w14:paraId="239F3A87" w14:textId="77777777" w:rsidR="00B34CA6" w:rsidRDefault="00B34CA6" w:rsidP="00263C9E">
      <w:pPr>
        <w:jc w:val="center"/>
      </w:pPr>
    </w:p>
    <w:p w14:paraId="2E9521F0" w14:textId="77777777" w:rsidR="00B34CA6" w:rsidRDefault="00B34CA6" w:rsidP="00263C9E">
      <w:pPr>
        <w:jc w:val="center"/>
      </w:pPr>
    </w:p>
    <w:p w14:paraId="2A43C650" w14:textId="77777777" w:rsidR="00B34CA6" w:rsidRDefault="00B34CA6" w:rsidP="006F3544"/>
    <w:p w14:paraId="051BA18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6E425CA" wp14:editId="798A618A">
            <wp:extent cx="3130550" cy="2275840"/>
            <wp:effectExtent l="0" t="0" r="0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E0A3" w14:textId="77777777" w:rsidR="00B34CA6" w:rsidRDefault="00B34CA6" w:rsidP="00263C9E">
      <w:pPr>
        <w:jc w:val="center"/>
      </w:pPr>
    </w:p>
    <w:p w14:paraId="728674D9" w14:textId="77777777" w:rsidR="00B34CA6" w:rsidRDefault="00B34CA6" w:rsidP="00263C9E">
      <w:pPr>
        <w:jc w:val="center"/>
      </w:pPr>
    </w:p>
    <w:p w14:paraId="2B3DAC6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CCE873" wp14:editId="6BFE6901">
            <wp:extent cx="3130550" cy="227584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EA1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1" locked="0" layoutInCell="0" allowOverlap="1" wp14:anchorId="1A0F346A" wp14:editId="545A937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0FBBDB" id="AutoShape 5" o:spid="_x0000_s1026" style="position:absolute;margin-left:331.5pt;margin-top:0;width:382.7pt;height:269.3pt;z-index:-25137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rs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JCWdO&#10;9CTS9SZCrs3m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Yha7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 wp14:anchorId="31D7DE40" wp14:editId="4176028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305CD3" id="AutoShape 4" o:spid="_x0000_s1026" style="position:absolute;margin-left:0;margin-top:0;width:382.7pt;height:269.3pt;z-index:-25137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6y0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SceZ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K6y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 wp14:anchorId="674D0276" wp14:editId="106452E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A1185F" id="AutoShape 3" o:spid="_x0000_s1026" style="position:absolute;margin-left:331.5pt;margin-top:0;width:382.7pt;height:269.3pt;z-index:-25137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1RE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JnDMn&#10;ehLpehMh12Yn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itUR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 wp14:anchorId="73CCCF7D" wp14:editId="1340E6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D33AD8" id="AutoShape 2" o:spid="_x0000_s1026" style="position:absolute;margin-left:0;margin-top:0;width:382.7pt;height:269.3pt;z-index:-25138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A8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yxpkT&#10;PYl0vYmQa7NZ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PuA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21870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D29D02" wp14:editId="19DE2F0B">
            <wp:extent cx="3130550" cy="2275840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AA0D" w14:textId="77777777" w:rsidR="00B34CA6" w:rsidRDefault="00B34CA6" w:rsidP="00263C9E">
      <w:pPr>
        <w:jc w:val="center"/>
      </w:pPr>
    </w:p>
    <w:p w14:paraId="64998977" w14:textId="77777777" w:rsidR="00B34CA6" w:rsidRDefault="00B34CA6" w:rsidP="00263C9E"/>
    <w:p w14:paraId="713B84C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BF8040" wp14:editId="7CA80D7C">
            <wp:extent cx="3130550" cy="227584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AB60" w14:textId="77777777" w:rsidR="00B34CA6" w:rsidRDefault="00B34CA6" w:rsidP="00263C9E">
      <w:pPr>
        <w:jc w:val="center"/>
      </w:pPr>
    </w:p>
    <w:p w14:paraId="24F836B4" w14:textId="77777777" w:rsidR="00B34CA6" w:rsidRDefault="00B34CA6" w:rsidP="00263C9E">
      <w:pPr>
        <w:jc w:val="center"/>
      </w:pPr>
    </w:p>
    <w:p w14:paraId="61574D0A" w14:textId="77777777" w:rsidR="00B34CA6" w:rsidRDefault="00B34CA6" w:rsidP="00263C9E">
      <w:pPr>
        <w:jc w:val="center"/>
      </w:pPr>
    </w:p>
    <w:p w14:paraId="6D335491" w14:textId="77777777" w:rsidR="00B34CA6" w:rsidRDefault="00B34CA6" w:rsidP="006F3544"/>
    <w:p w14:paraId="65403A0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1A4029" wp14:editId="481C574F">
            <wp:extent cx="3130550" cy="227584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37F7" w14:textId="77777777" w:rsidR="00B34CA6" w:rsidRDefault="00B34CA6" w:rsidP="00263C9E">
      <w:pPr>
        <w:jc w:val="center"/>
      </w:pPr>
    </w:p>
    <w:p w14:paraId="12B5E563" w14:textId="77777777" w:rsidR="00B34CA6" w:rsidRDefault="00B34CA6" w:rsidP="00263C9E">
      <w:pPr>
        <w:jc w:val="center"/>
      </w:pPr>
    </w:p>
    <w:p w14:paraId="672DB4B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24E598E" wp14:editId="12CE46A0">
            <wp:extent cx="3130550" cy="2275840"/>
            <wp:effectExtent l="0" t="0" r="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DC8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0E7817C9" wp14:editId="3035323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22E72A" id="AutoShape 5" o:spid="_x0000_s1026" style="position:absolute;margin-left:331.5pt;margin-top:0;width:382.7pt;height:269.3pt;z-index:-25137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gt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x/g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 wp14:anchorId="03D44AAA" wp14:editId="024117B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F11F27" id="AutoShape 4" o:spid="_x0000_s1026" style="position:absolute;margin-left:0;margin-top:0;width:382.7pt;height:269.3pt;z-index:-25137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kxV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HSTF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 wp14:anchorId="163713DC" wp14:editId="5A018CA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39F7A5" id="AutoShape 3" o:spid="_x0000_s1026" style="position:absolute;margin-left:331.5pt;margin-top:0;width:382.7pt;height:269.3pt;z-index:-251374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Sl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0rS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 wp14:anchorId="087CE5B1" wp14:editId="3A846BA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2F4C3E" id="AutoShape 2" o:spid="_x0000_s1026" style="position:absolute;margin-left:0;margin-top:0;width:382.7pt;height:269.3pt;z-index:-25137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UL9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ZxQv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DC8ECE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523A46B" wp14:editId="436744CF">
            <wp:extent cx="3130550" cy="2275840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5866" w14:textId="77777777" w:rsidR="00B34CA6" w:rsidRDefault="00B34CA6" w:rsidP="00263C9E">
      <w:pPr>
        <w:jc w:val="center"/>
      </w:pPr>
    </w:p>
    <w:p w14:paraId="698D0BE8" w14:textId="77777777" w:rsidR="00B34CA6" w:rsidRDefault="00B34CA6" w:rsidP="00263C9E"/>
    <w:p w14:paraId="630EAEB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BC78BEB" wp14:editId="614FA497">
            <wp:extent cx="3130550" cy="2275840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018B" w14:textId="77777777" w:rsidR="00B34CA6" w:rsidRDefault="00B34CA6" w:rsidP="00263C9E">
      <w:pPr>
        <w:jc w:val="center"/>
      </w:pPr>
    </w:p>
    <w:p w14:paraId="76120184" w14:textId="77777777" w:rsidR="00B34CA6" w:rsidRDefault="00B34CA6" w:rsidP="00263C9E">
      <w:pPr>
        <w:jc w:val="center"/>
      </w:pPr>
    </w:p>
    <w:p w14:paraId="2BD124DB" w14:textId="77777777" w:rsidR="00B34CA6" w:rsidRDefault="00B34CA6" w:rsidP="00263C9E">
      <w:pPr>
        <w:jc w:val="center"/>
      </w:pPr>
    </w:p>
    <w:p w14:paraId="117FC1CC" w14:textId="77777777" w:rsidR="00B34CA6" w:rsidRDefault="00B34CA6" w:rsidP="006F3544"/>
    <w:p w14:paraId="6D3A799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76A1630" wp14:editId="4BE20767">
            <wp:extent cx="3130550" cy="2275840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5E75" w14:textId="77777777" w:rsidR="00B34CA6" w:rsidRDefault="00B34CA6" w:rsidP="00263C9E">
      <w:pPr>
        <w:jc w:val="center"/>
      </w:pPr>
    </w:p>
    <w:p w14:paraId="6DCFAF27" w14:textId="77777777" w:rsidR="00B34CA6" w:rsidRDefault="00B34CA6" w:rsidP="00263C9E">
      <w:pPr>
        <w:jc w:val="center"/>
      </w:pPr>
    </w:p>
    <w:p w14:paraId="537F66B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942DDB3" wp14:editId="553FE95A">
            <wp:extent cx="3130550" cy="227584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B54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9056" behindDoc="1" locked="0" layoutInCell="0" allowOverlap="1" wp14:anchorId="0FE80CEC" wp14:editId="54446A7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22DB58" id="AutoShape 5" o:spid="_x0000_s1026" style="position:absolute;margin-left:331.5pt;margin-top:0;width:382.7pt;height:269.3pt;z-index:-25136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1t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KoWnDnR&#10;k0jXmwi5Npsn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q31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 wp14:anchorId="5FB42713" wp14:editId="1D4BDC5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A4136D" id="AutoShape 4" o:spid="_x0000_s1026" style="position:absolute;margin-left:0;margin-top:0;width:382.7pt;height:269.3pt;z-index:-25136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muhKgIAADk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9Wa6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 wp14:anchorId="024FF628" wp14:editId="50A3112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505800" id="AutoShape 3" o:spid="_x0000_s1026" style="position:absolute;margin-left:331.5pt;margin-top:0;width:382.7pt;height:269.3pt;z-index:-25136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pNR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VpN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 wp14:anchorId="1AD50C77" wp14:editId="7A4BE3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04A2DB" id="AutoShape 2" o:spid="_x0000_s1026" style="position:absolute;margin-left:0;margin-top:0;width:382.7pt;height:269.3pt;z-index:-25137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cp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6cV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Qycp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FB381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C6F46FA" wp14:editId="6402C972">
            <wp:extent cx="3130550" cy="22758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89C7" w14:textId="77777777" w:rsidR="00B34CA6" w:rsidRDefault="00B34CA6" w:rsidP="00263C9E">
      <w:pPr>
        <w:jc w:val="center"/>
      </w:pPr>
    </w:p>
    <w:p w14:paraId="7B465794" w14:textId="77777777" w:rsidR="00B34CA6" w:rsidRDefault="00B34CA6" w:rsidP="00263C9E"/>
    <w:p w14:paraId="549AC31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F71871" wp14:editId="777194D1">
            <wp:extent cx="3130550" cy="227584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6DED" w14:textId="77777777" w:rsidR="00B34CA6" w:rsidRDefault="00B34CA6" w:rsidP="00263C9E">
      <w:pPr>
        <w:jc w:val="center"/>
      </w:pPr>
    </w:p>
    <w:p w14:paraId="39520BFE" w14:textId="77777777" w:rsidR="00B34CA6" w:rsidRDefault="00B34CA6" w:rsidP="00263C9E">
      <w:pPr>
        <w:jc w:val="center"/>
      </w:pPr>
    </w:p>
    <w:p w14:paraId="1BA2E285" w14:textId="77777777" w:rsidR="00B34CA6" w:rsidRDefault="00B34CA6" w:rsidP="00263C9E">
      <w:pPr>
        <w:jc w:val="center"/>
      </w:pPr>
    </w:p>
    <w:p w14:paraId="52D8DA96" w14:textId="77777777" w:rsidR="00B34CA6" w:rsidRDefault="00B34CA6" w:rsidP="006F3544"/>
    <w:p w14:paraId="6446974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671A19" wp14:editId="1D611ACF">
            <wp:extent cx="3130550" cy="227584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DF54" w14:textId="77777777" w:rsidR="00B34CA6" w:rsidRDefault="00B34CA6" w:rsidP="00263C9E">
      <w:pPr>
        <w:jc w:val="center"/>
      </w:pPr>
    </w:p>
    <w:p w14:paraId="5EF541E7" w14:textId="77777777" w:rsidR="00B34CA6" w:rsidRDefault="00B34CA6" w:rsidP="00263C9E">
      <w:pPr>
        <w:jc w:val="center"/>
      </w:pPr>
    </w:p>
    <w:p w14:paraId="01EE111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4E35FE" wp14:editId="207A0CFE">
            <wp:extent cx="3130550" cy="227584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657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4176" behindDoc="1" locked="0" layoutInCell="0" allowOverlap="1" wp14:anchorId="05513D33" wp14:editId="18A5879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8D7EC9" id="AutoShape 5" o:spid="_x0000_s1026" style="position:absolute;margin-left:331.5pt;margin-top:0;width:382.7pt;height:269.3pt;z-index:-25136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3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71nf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 wp14:anchorId="214FC9A8" wp14:editId="0CF7FA0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DB35E6" id="AutoShape 4" o:spid="_x0000_s1026" style="position:absolute;margin-left:0;margin-top:0;width:382.7pt;height:269.3pt;z-index:-251363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u7hKg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867u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 wp14:anchorId="20401A77" wp14:editId="56440F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C61940" id="AutoShape 3" o:spid="_x0000_s1026" style="position:absolute;margin-left:331.5pt;margin-top:0;width:382.7pt;height:269.3pt;z-index:-25136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hYR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8gjMn&#10;ehLpehMh12Yn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ToWE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 wp14:anchorId="0C261EB3" wp14:editId="2D747EF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BE7236" id="AutoShape 2" o:spid="_x0000_s1026" style="position:absolute;margin-left:0;margin-top:0;width:382.7pt;height:269.3pt;z-index:-25136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t+fM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CC46D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3682B8" wp14:editId="6B41BC43">
            <wp:extent cx="3130550" cy="227584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ECE4" w14:textId="77777777" w:rsidR="00B34CA6" w:rsidRDefault="00B34CA6" w:rsidP="00263C9E">
      <w:pPr>
        <w:jc w:val="center"/>
      </w:pPr>
    </w:p>
    <w:p w14:paraId="5A7ABC8B" w14:textId="77777777" w:rsidR="00B34CA6" w:rsidRDefault="00B34CA6" w:rsidP="00263C9E"/>
    <w:p w14:paraId="31A018E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3E03400" wp14:editId="5B37BFF0">
            <wp:extent cx="3130550" cy="22758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5226" w14:textId="77777777" w:rsidR="00B34CA6" w:rsidRDefault="00B34CA6" w:rsidP="00263C9E">
      <w:pPr>
        <w:jc w:val="center"/>
      </w:pPr>
    </w:p>
    <w:p w14:paraId="1CA45BCA" w14:textId="77777777" w:rsidR="00B34CA6" w:rsidRDefault="00B34CA6" w:rsidP="00263C9E">
      <w:pPr>
        <w:jc w:val="center"/>
      </w:pPr>
    </w:p>
    <w:p w14:paraId="68622202" w14:textId="77777777" w:rsidR="00B34CA6" w:rsidRDefault="00B34CA6" w:rsidP="00263C9E">
      <w:pPr>
        <w:jc w:val="center"/>
      </w:pPr>
    </w:p>
    <w:p w14:paraId="17BF8776" w14:textId="77777777" w:rsidR="00B34CA6" w:rsidRDefault="00B34CA6" w:rsidP="006F3544"/>
    <w:p w14:paraId="29BC807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4CB2F29" wp14:editId="01DCEAA0">
            <wp:extent cx="3130550" cy="227584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99AA" w14:textId="77777777" w:rsidR="00B34CA6" w:rsidRDefault="00B34CA6" w:rsidP="00263C9E">
      <w:pPr>
        <w:jc w:val="center"/>
      </w:pPr>
    </w:p>
    <w:p w14:paraId="5C4BD916" w14:textId="77777777" w:rsidR="00B34CA6" w:rsidRDefault="00B34CA6" w:rsidP="00263C9E">
      <w:pPr>
        <w:jc w:val="center"/>
      </w:pPr>
    </w:p>
    <w:p w14:paraId="64D4020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321AE7B" wp14:editId="0E2F5A90">
            <wp:extent cx="3130550" cy="227584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82A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9296" behindDoc="1" locked="0" layoutInCell="0" allowOverlap="1" wp14:anchorId="49B2016E" wp14:editId="4CEDBED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C5A8BE" id="AutoShape 5" o:spid="_x0000_s1026" style="position:absolute;margin-left:331.5pt;margin-top:0;width:382.7pt;height:269.3pt;z-index:-25135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MYe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yMY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 wp14:anchorId="57BFFF52" wp14:editId="7BB2E1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EB3AC5" id="AutoShape 4" o:spid="_x0000_s1026" style="position:absolute;margin-left:0;margin-top:0;width:382.7pt;height:269.3pt;z-index:-25135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XJm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3XJ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18775241" wp14:editId="349B358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5928E0" id="AutoShape 3" o:spid="_x0000_s1026" style="position:absolute;margin-left:331.5pt;margin-top:0;width:382.7pt;height:269.3pt;z-index:-25135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3Yq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 wp14:anchorId="4161FC99" wp14:editId="6724510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DBE710" id="AutoShape 2" o:spid="_x0000_s1026" style="position:absolute;margin-left:0;margin-top:0;width:382.7pt;height:269.3pt;z-index:-25136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mO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sS+Y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C6749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7452C0B" wp14:editId="33B78C2C">
            <wp:extent cx="3130550" cy="227584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9D39" w14:textId="77777777" w:rsidR="00B34CA6" w:rsidRDefault="00B34CA6" w:rsidP="00263C9E">
      <w:pPr>
        <w:jc w:val="center"/>
      </w:pPr>
    </w:p>
    <w:p w14:paraId="74C08D03" w14:textId="77777777" w:rsidR="00B34CA6" w:rsidRDefault="00B34CA6" w:rsidP="00263C9E"/>
    <w:p w14:paraId="19EEAF3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89364C" wp14:editId="61F4D1EE">
            <wp:extent cx="3130550" cy="227584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A605" w14:textId="77777777" w:rsidR="00B34CA6" w:rsidRDefault="00B34CA6" w:rsidP="00263C9E">
      <w:pPr>
        <w:jc w:val="center"/>
      </w:pPr>
    </w:p>
    <w:p w14:paraId="3722143D" w14:textId="77777777" w:rsidR="00B34CA6" w:rsidRDefault="00B34CA6" w:rsidP="00263C9E">
      <w:pPr>
        <w:jc w:val="center"/>
      </w:pPr>
    </w:p>
    <w:p w14:paraId="316F3CE8" w14:textId="77777777" w:rsidR="00B34CA6" w:rsidRDefault="00B34CA6" w:rsidP="00263C9E">
      <w:pPr>
        <w:jc w:val="center"/>
      </w:pPr>
    </w:p>
    <w:p w14:paraId="13805478" w14:textId="77777777" w:rsidR="00B34CA6" w:rsidRDefault="00B34CA6" w:rsidP="006F3544"/>
    <w:p w14:paraId="3D353E4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8268CE1" wp14:editId="49F7390D">
            <wp:extent cx="3130550" cy="227584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37D0" w14:textId="77777777" w:rsidR="00B34CA6" w:rsidRDefault="00B34CA6" w:rsidP="00263C9E">
      <w:pPr>
        <w:jc w:val="center"/>
      </w:pPr>
    </w:p>
    <w:p w14:paraId="3CFDFB9B" w14:textId="77777777" w:rsidR="00B34CA6" w:rsidRDefault="00B34CA6" w:rsidP="00263C9E">
      <w:pPr>
        <w:jc w:val="center"/>
      </w:pPr>
    </w:p>
    <w:p w14:paraId="76AA495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C549319" wp14:editId="439BE4B9">
            <wp:extent cx="3130550" cy="227584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6FB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4416" behindDoc="1" locked="0" layoutInCell="0" allowOverlap="1" wp14:anchorId="4EA2615A" wp14:editId="467D92D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715A83" id="AutoShape 5" o:spid="_x0000_s1026" style="position:absolute;margin-left:331.5pt;margin-top:0;width:382.7pt;height:269.3pt;z-index:-25135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PKKwIAADk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+qP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 wp14:anchorId="5A77E19B" wp14:editId="4416CF6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C992B7" id="AutoShape 4" o:spid="_x0000_s1026" style="position:absolute;margin-left:0;margin-top:0;width:382.7pt;height:269.3pt;z-index:-25135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WS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JZVZ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 wp14:anchorId="3A205374" wp14:editId="052E4E3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B8810A" id="AutoShape 3" o:spid="_x0000_s1026" style="position:absolute;margin-left:331.5pt;margin-top:0;width:382.7pt;height:269.3pt;z-index:-25135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1i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+ypkT&#10;PYl0vYmQa7OTRNDgQ015D/4e04jB34H8EZiDm064tb5GhKHTQlFbZcovXlxITqCrbDV8BEXogtAz&#10;V7sW+wRILLBdluTxWRK9i0zSz2p+Np1dkHKSYicVkVRm0QpRH657DPG9hp4lo+EIG6e+kPC5htje&#10;hZiFUfvhhPrOWdtbknkrLJtV87FpUe9zCfoAmS46WBpr855YxwbqoiSmMhFgjUrB7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RZrW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5C7BCCAD" wp14:editId="1467FF3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4A261C" id="AutoShape 2" o:spid="_x0000_s1026" style="position:absolute;margin-left:0;margin-top:0;width:382.7pt;height:269.3pt;z-index:-25135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a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vLqYceZE&#10;TyLdbCLk2mya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TBk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44A8B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4B77A55" wp14:editId="3DDD1168">
            <wp:extent cx="3130550" cy="227584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1C1E" w14:textId="77777777" w:rsidR="00B34CA6" w:rsidRDefault="00B34CA6" w:rsidP="00263C9E">
      <w:pPr>
        <w:jc w:val="center"/>
      </w:pPr>
    </w:p>
    <w:p w14:paraId="1E88881D" w14:textId="77777777" w:rsidR="00B34CA6" w:rsidRDefault="00B34CA6" w:rsidP="00263C9E"/>
    <w:p w14:paraId="76DA728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4F18671" wp14:editId="20BF77B7">
            <wp:extent cx="3130550" cy="227584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EB59" w14:textId="77777777" w:rsidR="00B34CA6" w:rsidRDefault="00B34CA6" w:rsidP="00263C9E">
      <w:pPr>
        <w:jc w:val="center"/>
      </w:pPr>
    </w:p>
    <w:p w14:paraId="6EBC9490" w14:textId="77777777" w:rsidR="00B34CA6" w:rsidRDefault="00B34CA6" w:rsidP="00263C9E">
      <w:pPr>
        <w:jc w:val="center"/>
      </w:pPr>
    </w:p>
    <w:p w14:paraId="539C5358" w14:textId="77777777" w:rsidR="00B34CA6" w:rsidRDefault="00B34CA6" w:rsidP="00263C9E">
      <w:pPr>
        <w:jc w:val="center"/>
      </w:pPr>
    </w:p>
    <w:p w14:paraId="2F363AB3" w14:textId="77777777" w:rsidR="00B34CA6" w:rsidRDefault="00B34CA6" w:rsidP="006F3544"/>
    <w:p w14:paraId="4E76B5C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607913" wp14:editId="4C11C6B0">
            <wp:extent cx="3130550" cy="2275840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4BF8" w14:textId="77777777" w:rsidR="00B34CA6" w:rsidRDefault="00B34CA6" w:rsidP="00263C9E">
      <w:pPr>
        <w:jc w:val="center"/>
      </w:pPr>
    </w:p>
    <w:p w14:paraId="3A544269" w14:textId="77777777" w:rsidR="00B34CA6" w:rsidRDefault="00B34CA6" w:rsidP="00263C9E">
      <w:pPr>
        <w:jc w:val="center"/>
      </w:pPr>
    </w:p>
    <w:p w14:paraId="4D847D6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1002048" wp14:editId="5CE35BE5">
            <wp:extent cx="3130550" cy="227584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A84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1" locked="0" layoutInCell="0" allowOverlap="1" wp14:anchorId="1949560E" wp14:editId="2D77263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F045D0" id="AutoShape 5" o:spid="_x0000_s1026" style="position:absolute;margin-left:331.5pt;margin-top:0;width:382.7pt;height:269.3pt;z-index:-25134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NGLA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lHzR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 wp14:anchorId="4F01B843" wp14:editId="1006C99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F25F3C" id="AutoShape 4" o:spid="_x0000_s1026" style="position:absolute;margin-left:0;margin-top:0;width:382.7pt;height:269.3pt;z-index:-25134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c+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vJ5XnDkx&#10;kEjX6wi5NqsT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9ERz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6F708B3B" wp14:editId="4B9A4D6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3C9EF1" id="AutoShape 3" o:spid="_x0000_s1026" style="position:absolute;margin-left:331.5pt;margin-top:0;width:382.7pt;height:269.3pt;z-index:-25134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L/OKwIAADk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RL/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 wp14:anchorId="7998ECCA" wp14:editId="7AC1094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220006" id="AutoShape 2" o:spid="_x0000_s1026" style="position:absolute;margin-left:0;margin-top:0;width:382.7pt;height:269.3pt;z-index:-25135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mW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vJ7XnDkx&#10;kEjX6wi5NqsS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jnSZ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0410D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A8EBBFE" wp14:editId="30CEE434">
            <wp:extent cx="3130550" cy="227584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3950" w14:textId="77777777" w:rsidR="00B34CA6" w:rsidRDefault="00B34CA6" w:rsidP="00263C9E">
      <w:pPr>
        <w:jc w:val="center"/>
      </w:pPr>
    </w:p>
    <w:p w14:paraId="712E7BCA" w14:textId="77777777" w:rsidR="00B34CA6" w:rsidRDefault="00B34CA6" w:rsidP="00263C9E"/>
    <w:p w14:paraId="1F4FEA6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156C12" wp14:editId="2CDFA577">
            <wp:extent cx="3130550" cy="227584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01D3" w14:textId="77777777" w:rsidR="00B34CA6" w:rsidRDefault="00B34CA6" w:rsidP="00263C9E">
      <w:pPr>
        <w:jc w:val="center"/>
      </w:pPr>
    </w:p>
    <w:p w14:paraId="47B2F363" w14:textId="77777777" w:rsidR="00B34CA6" w:rsidRDefault="00B34CA6" w:rsidP="00263C9E">
      <w:pPr>
        <w:jc w:val="center"/>
      </w:pPr>
    </w:p>
    <w:p w14:paraId="373000D8" w14:textId="77777777" w:rsidR="00B34CA6" w:rsidRDefault="00B34CA6" w:rsidP="00263C9E">
      <w:pPr>
        <w:jc w:val="center"/>
      </w:pPr>
    </w:p>
    <w:p w14:paraId="479D3D2E" w14:textId="77777777" w:rsidR="00B34CA6" w:rsidRDefault="00B34CA6" w:rsidP="006F3544"/>
    <w:p w14:paraId="7640D7F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DB7F2E" wp14:editId="71AABCFB">
            <wp:extent cx="3130550" cy="227584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F8CC" w14:textId="77777777" w:rsidR="00B34CA6" w:rsidRDefault="00B34CA6" w:rsidP="00263C9E">
      <w:pPr>
        <w:jc w:val="center"/>
      </w:pPr>
    </w:p>
    <w:p w14:paraId="03BA6A7A" w14:textId="77777777" w:rsidR="00B34CA6" w:rsidRDefault="00B34CA6" w:rsidP="00263C9E">
      <w:pPr>
        <w:jc w:val="center"/>
      </w:pPr>
    </w:p>
    <w:p w14:paraId="21937EE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20EF02" wp14:editId="107DE317">
            <wp:extent cx="3130550" cy="2275840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EAD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4656" behindDoc="1" locked="0" layoutInCell="0" allowOverlap="1" wp14:anchorId="487DA825" wp14:editId="17A8758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D3BD8B" id="AutoShape 5" o:spid="_x0000_s1026" style="position:absolute;margin-left:331.5pt;margin-top:0;width:382.7pt;height:269.3pt;z-index:-25134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YGKwIAADk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PXY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 wp14:anchorId="34B1669A" wp14:editId="14BA026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CDBA16" id="AutoShape 4" o:spid="_x0000_s1026" style="position:absolute;margin-left:0;margin-top:0;width:382.7pt;height:269.3pt;z-index:-25134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DKKQIAADk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ccBgy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0" allowOverlap="1" wp14:anchorId="3EFA1450" wp14:editId="1AEA091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45F301" id="AutoShape 3" o:spid="_x0000_s1026" style="position:absolute;margin-left:331.5pt;margin-top:0;width:382.7pt;height:269.3pt;z-index:-251343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Jg6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GpRcuZE&#10;TyJdbSPk2uwk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wJg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 wp14:anchorId="1F6AC05F" wp14:editId="5D62C54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11EE24" id="AutoShape 2" o:spid="_x0000_s1026" style="position:absolute;margin-left:0;margin-top:0;width:382.7pt;height:269.3pt;z-index:-25134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xC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vL6oOHNi&#10;IJGuNxFybVYl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1Sx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D6226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136A9DB" wp14:editId="191EFC78">
            <wp:extent cx="3130550" cy="22758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C3A1" w14:textId="77777777" w:rsidR="00B34CA6" w:rsidRDefault="00B34CA6" w:rsidP="00263C9E">
      <w:pPr>
        <w:jc w:val="center"/>
      </w:pPr>
    </w:p>
    <w:p w14:paraId="0447B4C9" w14:textId="77777777" w:rsidR="00B34CA6" w:rsidRDefault="00B34CA6" w:rsidP="00263C9E"/>
    <w:p w14:paraId="4DEF267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4C84D20" wp14:editId="2343B40C">
            <wp:extent cx="3130550" cy="227584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537B" w14:textId="77777777" w:rsidR="00B34CA6" w:rsidRDefault="00B34CA6" w:rsidP="00263C9E">
      <w:pPr>
        <w:jc w:val="center"/>
      </w:pPr>
    </w:p>
    <w:p w14:paraId="16C694FD" w14:textId="77777777" w:rsidR="00B34CA6" w:rsidRDefault="00B34CA6" w:rsidP="00263C9E">
      <w:pPr>
        <w:jc w:val="center"/>
      </w:pPr>
    </w:p>
    <w:p w14:paraId="5B4E78B0" w14:textId="77777777" w:rsidR="00B34CA6" w:rsidRDefault="00B34CA6" w:rsidP="00263C9E">
      <w:pPr>
        <w:jc w:val="center"/>
      </w:pPr>
    </w:p>
    <w:p w14:paraId="6C78DC6A" w14:textId="77777777" w:rsidR="00B34CA6" w:rsidRDefault="00B34CA6" w:rsidP="006F3544"/>
    <w:p w14:paraId="73ACBE9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75EE7A7" wp14:editId="0EE9F3D2">
            <wp:extent cx="3130550" cy="2275840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E998" w14:textId="77777777" w:rsidR="00B34CA6" w:rsidRDefault="00B34CA6" w:rsidP="00263C9E">
      <w:pPr>
        <w:jc w:val="center"/>
      </w:pPr>
    </w:p>
    <w:p w14:paraId="67C6495A" w14:textId="77777777" w:rsidR="00B34CA6" w:rsidRDefault="00B34CA6" w:rsidP="00263C9E">
      <w:pPr>
        <w:jc w:val="center"/>
      </w:pPr>
    </w:p>
    <w:p w14:paraId="3CF8F96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03B8665" wp14:editId="469FB8FE">
            <wp:extent cx="3130550" cy="227584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D4D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9776" behindDoc="1" locked="0" layoutInCell="0" allowOverlap="1" wp14:anchorId="7888BC1D" wp14:editId="30A5AE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3FEAE0" id="AutoShape 5" o:spid="_x0000_s1026" style="position:absolute;margin-left:331.5pt;margin-top:0;width:382.7pt;height:269.3pt;z-index:-25133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aSKwIAADk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Y5a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0" allowOverlap="1" wp14:anchorId="5F26478A" wp14:editId="5A935DA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91F796" id="AutoShape 4" o:spid="_x0000_s1026" style="position:absolute;margin-left:0;margin-top:0;width:382.7pt;height:269.3pt;z-index:-25133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WKKg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Gs5Y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0" allowOverlap="1" wp14:anchorId="627DF9A2" wp14:editId="15DEADB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4C40C7" id="AutoShape 3" o:spid="_x0000_s1026" style="position:absolute;margin-left:331.5pt;margin-top:0;width:382.7pt;height:269.3pt;z-index:-25133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rB1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 wp14:anchorId="1ABC2F76" wp14:editId="407588C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788818" id="AutoShape 2" o:spid="_x0000_s1026" style="position:absolute;margin-left:0;margin-top:0;width:382.7pt;height:269.3pt;z-index:-25133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61qM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7431AD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80C0124" wp14:editId="7F94C8A5">
            <wp:extent cx="3130550" cy="227584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8E2D" w14:textId="77777777" w:rsidR="00B34CA6" w:rsidRDefault="00B34CA6" w:rsidP="00263C9E">
      <w:pPr>
        <w:jc w:val="center"/>
      </w:pPr>
    </w:p>
    <w:p w14:paraId="6A2354C6" w14:textId="77777777" w:rsidR="00B34CA6" w:rsidRDefault="00B34CA6" w:rsidP="00263C9E"/>
    <w:p w14:paraId="687816A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E26AD7" wp14:editId="4E296830">
            <wp:extent cx="3130550" cy="227584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05FE" w14:textId="77777777" w:rsidR="00B34CA6" w:rsidRDefault="00B34CA6" w:rsidP="00263C9E">
      <w:pPr>
        <w:jc w:val="center"/>
      </w:pPr>
    </w:p>
    <w:p w14:paraId="3594CEBF" w14:textId="77777777" w:rsidR="00B34CA6" w:rsidRDefault="00B34CA6" w:rsidP="00263C9E">
      <w:pPr>
        <w:jc w:val="center"/>
      </w:pPr>
    </w:p>
    <w:p w14:paraId="28CC3753" w14:textId="77777777" w:rsidR="00B34CA6" w:rsidRDefault="00B34CA6" w:rsidP="00263C9E">
      <w:pPr>
        <w:jc w:val="center"/>
      </w:pPr>
    </w:p>
    <w:p w14:paraId="3D733EFF" w14:textId="77777777" w:rsidR="00B34CA6" w:rsidRDefault="00B34CA6" w:rsidP="006F3544"/>
    <w:p w14:paraId="0944A04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58EC81D" wp14:editId="719FCFBB">
            <wp:extent cx="3130550" cy="227584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270D" w14:textId="77777777" w:rsidR="00B34CA6" w:rsidRDefault="00B34CA6" w:rsidP="00263C9E">
      <w:pPr>
        <w:jc w:val="center"/>
      </w:pPr>
    </w:p>
    <w:p w14:paraId="54D4F457" w14:textId="77777777" w:rsidR="00B34CA6" w:rsidRDefault="00B34CA6" w:rsidP="00263C9E">
      <w:pPr>
        <w:jc w:val="center"/>
      </w:pPr>
    </w:p>
    <w:p w14:paraId="08AE868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F138EA" wp14:editId="332125C7">
            <wp:extent cx="3130550" cy="2275840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73A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4896" behindDoc="1" locked="0" layoutInCell="0" allowOverlap="1" wp14:anchorId="19B302AF" wp14:editId="037AC0A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7DCEBB" id="AutoShape 5" o:spid="_x0000_s1026" style="position:absolute;margin-left:331.5pt;margin-top:0;width:382.7pt;height:269.3pt;z-index:-25133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IU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AxI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0" allowOverlap="1" wp14:anchorId="173E832B" wp14:editId="543AC5B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AD72F4" id="AutoShape 4" o:spid="_x0000_s1026" style="position:absolute;margin-left:0;margin-top:0;width:382.7pt;height:269.3pt;z-index:-25133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Zs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Gxyz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FqZ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6DBECC33" wp14:editId="4BACA38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170CA9" id="AutoShape 3" o:spid="_x0000_s1026" style="position:absolute;margin-left:331.5pt;margin-top:0;width:382.7pt;height:269.3pt;z-index:-25133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6c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PFl6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0" allowOverlap="1" wp14:anchorId="39098A1E" wp14:editId="3E047D3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0F29CB" id="AutoShape 2" o:spid="_x0000_s1026" style="position:absolute;margin-left:0;margin-top:0;width:382.7pt;height:269.3pt;z-index:-25133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2EKgIAADk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7ZLY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D9D18B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445210" wp14:editId="510D1AA9">
            <wp:extent cx="3130550" cy="2275840"/>
            <wp:effectExtent l="0" t="0" r="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2E65" w14:textId="77777777" w:rsidR="00B34CA6" w:rsidRDefault="00B34CA6" w:rsidP="00263C9E">
      <w:pPr>
        <w:jc w:val="center"/>
      </w:pPr>
    </w:p>
    <w:p w14:paraId="7705A856" w14:textId="77777777" w:rsidR="00B34CA6" w:rsidRDefault="00B34CA6" w:rsidP="00263C9E"/>
    <w:p w14:paraId="2F17EEA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EC49FFB" wp14:editId="583A512D">
            <wp:extent cx="3130550" cy="227584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E0AD" w14:textId="77777777" w:rsidR="00B34CA6" w:rsidRDefault="00B34CA6" w:rsidP="00263C9E">
      <w:pPr>
        <w:jc w:val="center"/>
      </w:pPr>
    </w:p>
    <w:p w14:paraId="62571C6B" w14:textId="77777777" w:rsidR="00B34CA6" w:rsidRDefault="00B34CA6" w:rsidP="00263C9E">
      <w:pPr>
        <w:jc w:val="center"/>
      </w:pPr>
    </w:p>
    <w:p w14:paraId="42EA3154" w14:textId="77777777" w:rsidR="00B34CA6" w:rsidRDefault="00B34CA6" w:rsidP="00263C9E">
      <w:pPr>
        <w:jc w:val="center"/>
      </w:pPr>
    </w:p>
    <w:p w14:paraId="2D73320B" w14:textId="77777777" w:rsidR="00B34CA6" w:rsidRDefault="00B34CA6" w:rsidP="006F3544"/>
    <w:p w14:paraId="3753914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04901E4" wp14:editId="1BDA59CD">
            <wp:extent cx="3130550" cy="2275840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72D6" w14:textId="77777777" w:rsidR="00B34CA6" w:rsidRDefault="00B34CA6" w:rsidP="00263C9E">
      <w:pPr>
        <w:jc w:val="center"/>
      </w:pPr>
    </w:p>
    <w:p w14:paraId="255A37C3" w14:textId="77777777" w:rsidR="00B34CA6" w:rsidRDefault="00B34CA6" w:rsidP="00263C9E">
      <w:pPr>
        <w:jc w:val="center"/>
      </w:pPr>
    </w:p>
    <w:p w14:paraId="1119FA4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B3DC60" wp14:editId="691A0C9D">
            <wp:extent cx="3130550" cy="227584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1F6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0016" behindDoc="1" locked="0" layoutInCell="0" allowOverlap="1" wp14:anchorId="2762D6A7" wp14:editId="15D1829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019700" id="AutoShape 5" o:spid="_x0000_s1026" style="position:absolute;margin-left:331.5pt;margin-top:0;width:382.7pt;height:269.3pt;z-index:-25132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fA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MXf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 wp14:anchorId="218A8324" wp14:editId="59D5B1B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332BD9" id="AutoShape 4" o:spid="_x0000_s1026" style="position:absolute;margin-left:0;margin-top:0;width:382.7pt;height:269.3pt;z-index:-25132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GY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koG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0" allowOverlap="1" wp14:anchorId="76100881" wp14:editId="6023383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64C767" id="AutoShape 3" o:spid="_x0000_s1026" style="position:absolute;margin-left:331.5pt;margin-top:0;width:382.7pt;height:269.3pt;z-index:-25132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nlo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knl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 wp14:anchorId="422FAF67" wp14:editId="3A68E91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7FB60" id="AutoShape 2" o:spid="_x0000_s1026" style="position:absolute;margin-left:0;margin-top:0;width:382.7pt;height:269.3pt;z-index:-25132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0Q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/KSMyc6&#10;Eul2EyHXZpN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h80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F79ED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C22B88" wp14:editId="650CF1FF">
            <wp:extent cx="3130550" cy="2275840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4B7C" w14:textId="77777777" w:rsidR="00B34CA6" w:rsidRDefault="00B34CA6" w:rsidP="00263C9E">
      <w:pPr>
        <w:jc w:val="center"/>
      </w:pPr>
    </w:p>
    <w:p w14:paraId="3A20972F" w14:textId="77777777" w:rsidR="00B34CA6" w:rsidRDefault="00B34CA6" w:rsidP="00263C9E"/>
    <w:p w14:paraId="0F54B65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CACAB90" wp14:editId="473E8AAE">
            <wp:extent cx="3130550" cy="227584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563C" w14:textId="77777777" w:rsidR="00B34CA6" w:rsidRDefault="00B34CA6" w:rsidP="00263C9E">
      <w:pPr>
        <w:jc w:val="center"/>
      </w:pPr>
    </w:p>
    <w:p w14:paraId="0F700B99" w14:textId="77777777" w:rsidR="00B34CA6" w:rsidRDefault="00B34CA6" w:rsidP="00263C9E">
      <w:pPr>
        <w:jc w:val="center"/>
      </w:pPr>
    </w:p>
    <w:p w14:paraId="5879B137" w14:textId="77777777" w:rsidR="00B34CA6" w:rsidRDefault="00B34CA6" w:rsidP="00263C9E">
      <w:pPr>
        <w:jc w:val="center"/>
      </w:pPr>
    </w:p>
    <w:p w14:paraId="4F907381" w14:textId="77777777" w:rsidR="00B34CA6" w:rsidRDefault="00B34CA6" w:rsidP="006F3544"/>
    <w:p w14:paraId="73AC049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5B071C" wp14:editId="502C851A">
            <wp:extent cx="3130550" cy="2275840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D254" w14:textId="77777777" w:rsidR="00B34CA6" w:rsidRDefault="00B34CA6" w:rsidP="00263C9E">
      <w:pPr>
        <w:jc w:val="center"/>
      </w:pPr>
    </w:p>
    <w:p w14:paraId="2A46AB85" w14:textId="77777777" w:rsidR="00B34CA6" w:rsidRDefault="00B34CA6" w:rsidP="00263C9E">
      <w:pPr>
        <w:jc w:val="center"/>
      </w:pPr>
    </w:p>
    <w:p w14:paraId="742EE05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FB1EAB" wp14:editId="7AD4795C">
            <wp:extent cx="3130550" cy="2275840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26F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136" behindDoc="1" locked="0" layoutInCell="0" allowOverlap="1" wp14:anchorId="4440A633" wp14:editId="7F34BC0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873929" id="AutoShape 5" o:spid="_x0000_s1026" style="position:absolute;margin-left:331.5pt;margin-top:0;width:382.7pt;height:269.3pt;z-index:-25132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wn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DCw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0" allowOverlap="1" wp14:anchorId="251E6004" wp14:editId="19563C8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0CF4F6" id="AutoShape 4" o:spid="_x0000_s1026" style="position:absolute;margin-left:0;margin-top:0;width:382.7pt;height:269.3pt;z-index:-25132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hf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YV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GZh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0" allowOverlap="1" wp14:anchorId="1C5C5D3C" wp14:editId="1E71930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0E7E5A" id="AutoShape 3" o:spid="_x0000_s1026" style="position:absolute;margin-left:331.5pt;margin-top:0;width:382.7pt;height:269.3pt;z-index:-251323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WCv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/Hw84cyJ&#10;jkS63UTItdkk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GWC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0" allowOverlap="1" wp14:anchorId="0621366E" wp14:editId="4331BBC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2D12A6" id="AutoShape 2" o:spid="_x0000_s1026" style="position:absolute;margin-left:0;margin-top:0;width:382.7pt;height:269.3pt;z-index:-25132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b3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Y1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upb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20EF4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FCB1E1" wp14:editId="2A40EB9E">
            <wp:extent cx="3130550" cy="227584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5CCC" w14:textId="77777777" w:rsidR="00B34CA6" w:rsidRDefault="00B34CA6" w:rsidP="00263C9E">
      <w:pPr>
        <w:jc w:val="center"/>
      </w:pPr>
    </w:p>
    <w:p w14:paraId="25B9F9AB" w14:textId="77777777" w:rsidR="00B34CA6" w:rsidRDefault="00B34CA6" w:rsidP="00263C9E"/>
    <w:p w14:paraId="6AABDCD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9BCEF0" wp14:editId="4F5E8C0D">
            <wp:extent cx="3130550" cy="227584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8456" w14:textId="77777777" w:rsidR="00B34CA6" w:rsidRDefault="00B34CA6" w:rsidP="00263C9E">
      <w:pPr>
        <w:jc w:val="center"/>
      </w:pPr>
    </w:p>
    <w:p w14:paraId="5F38B07B" w14:textId="77777777" w:rsidR="00B34CA6" w:rsidRDefault="00B34CA6" w:rsidP="00263C9E">
      <w:pPr>
        <w:jc w:val="center"/>
      </w:pPr>
    </w:p>
    <w:p w14:paraId="1CD74556" w14:textId="77777777" w:rsidR="00B34CA6" w:rsidRDefault="00B34CA6" w:rsidP="00263C9E">
      <w:pPr>
        <w:jc w:val="center"/>
      </w:pPr>
    </w:p>
    <w:p w14:paraId="098BC83E" w14:textId="77777777" w:rsidR="00B34CA6" w:rsidRDefault="00B34CA6" w:rsidP="006F3544"/>
    <w:p w14:paraId="528D976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2FB7C5" wp14:editId="36A9F3BB">
            <wp:extent cx="3130550" cy="2275840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98E5" w14:textId="77777777" w:rsidR="00B34CA6" w:rsidRDefault="00B34CA6" w:rsidP="00263C9E">
      <w:pPr>
        <w:jc w:val="center"/>
      </w:pPr>
    </w:p>
    <w:p w14:paraId="14F73A33" w14:textId="77777777" w:rsidR="00B34CA6" w:rsidRDefault="00B34CA6" w:rsidP="00263C9E">
      <w:pPr>
        <w:jc w:val="center"/>
      </w:pPr>
    </w:p>
    <w:p w14:paraId="6B80620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F82DD1" wp14:editId="3C027F72">
            <wp:extent cx="3130550" cy="2275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C7B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1" locked="0" layoutInCell="0" allowOverlap="1" wp14:anchorId="46E00E0F" wp14:editId="1C88208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5BF7AB" id="AutoShape 5" o:spid="_x0000_s1026" style="position:absolute;margin-left:331.5pt;margin-top:0;width:382.7pt;height:269.3pt;z-index:-25131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YKl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2D54B509" wp14:editId="25B1D38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0E3190" id="AutoShape 4" o:spid="_x0000_s1026" style="position:absolute;margin-left:0;margin-top:0;width:382.7pt;height:269.3pt;z-index:-251317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Knb+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0" allowOverlap="1" wp14:anchorId="320C401A" wp14:editId="1B03F46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1C629B" id="AutoShape 3" o:spid="_x0000_s1026" style="position:absolute;margin-left:331.5pt;margin-top:0;width:382.7pt;height:269.3pt;z-index:-251318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Udb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nUd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0" allowOverlap="1" wp14:anchorId="01C497F3" wp14:editId="6E05E80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B1219C" id="AutoShape 2" o:spid="_x0000_s1026" style="position:absolute;margin-left:0;margin-top:0;width:382.7pt;height:269.3pt;z-index:-25131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iPM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E81AC3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3A3D2A0" wp14:editId="6ED432CB">
            <wp:extent cx="3130550" cy="227584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E020" w14:textId="77777777" w:rsidR="00B34CA6" w:rsidRDefault="00B34CA6" w:rsidP="00263C9E">
      <w:pPr>
        <w:jc w:val="center"/>
      </w:pPr>
    </w:p>
    <w:p w14:paraId="28D8138D" w14:textId="77777777" w:rsidR="00B34CA6" w:rsidRDefault="00B34CA6" w:rsidP="00263C9E"/>
    <w:p w14:paraId="0472DF9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DAD7A86" wp14:editId="63424C5B">
            <wp:extent cx="3130550" cy="227584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75C1" w14:textId="77777777" w:rsidR="00B34CA6" w:rsidRDefault="00B34CA6" w:rsidP="00263C9E">
      <w:pPr>
        <w:jc w:val="center"/>
      </w:pPr>
    </w:p>
    <w:p w14:paraId="67CA350B" w14:textId="77777777" w:rsidR="00B34CA6" w:rsidRDefault="00B34CA6" w:rsidP="00263C9E">
      <w:pPr>
        <w:jc w:val="center"/>
      </w:pPr>
    </w:p>
    <w:p w14:paraId="5361CF38" w14:textId="77777777" w:rsidR="00B34CA6" w:rsidRDefault="00B34CA6" w:rsidP="00263C9E">
      <w:pPr>
        <w:jc w:val="center"/>
      </w:pPr>
    </w:p>
    <w:p w14:paraId="6A578A95" w14:textId="77777777" w:rsidR="00B34CA6" w:rsidRDefault="00B34CA6" w:rsidP="006F3544"/>
    <w:p w14:paraId="3B6C5DE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782B8F" wp14:editId="7A2BC105">
            <wp:extent cx="3130550" cy="227584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56B6" w14:textId="77777777" w:rsidR="00B34CA6" w:rsidRDefault="00B34CA6" w:rsidP="00263C9E">
      <w:pPr>
        <w:jc w:val="center"/>
      </w:pPr>
    </w:p>
    <w:p w14:paraId="161A5E42" w14:textId="77777777" w:rsidR="00B34CA6" w:rsidRDefault="00B34CA6" w:rsidP="00263C9E">
      <w:pPr>
        <w:jc w:val="center"/>
      </w:pPr>
    </w:p>
    <w:p w14:paraId="0C9ED12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B98E63C" wp14:editId="33C5761F">
            <wp:extent cx="3130550" cy="227584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DAC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5376" behindDoc="1" locked="0" layoutInCell="0" allowOverlap="1" wp14:anchorId="39515383" wp14:editId="7FFD90A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0CC69A" id="AutoShape 5" o:spid="_x0000_s1026" style="position:absolute;margin-left:331.5pt;margin-top:0;width:382.7pt;height:269.3pt;z-index:-25131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nz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HY258yJ&#10;jkS63kbItdk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Pkn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0" allowOverlap="1" wp14:anchorId="3DA3E649" wp14:editId="53C643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D128B" id="AutoShape 4" o:spid="_x0000_s1026" style="position:absolute;margin-left:0;margin-top:0;width:382.7pt;height:269.3pt;z-index:-25131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rr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8Tr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0" allowOverlap="1" wp14:anchorId="780DF78F" wp14:editId="4ADF33F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C2E8DF" id="AutoShape 3" o:spid="_x0000_s1026" style="position:absolute;margin-left:331.5pt;margin-top:0;width:382.7pt;height:269.3pt;z-index:-25131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cIb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efTJWdO&#10;dCTS1TZCrs2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PHCG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 wp14:anchorId="6FD87C4A" wp14:editId="5F2517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40348B" id="AutoShape 2" o:spid="_x0000_s1026" style="position:absolute;margin-left:0;margin-top:0;width:382.7pt;height:269.3pt;z-index:-25131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Hi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THUe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838BA3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D08089A" wp14:editId="283ECD9E">
            <wp:extent cx="3130550" cy="2275840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F432" w14:textId="77777777" w:rsidR="00B34CA6" w:rsidRDefault="00B34CA6" w:rsidP="00263C9E">
      <w:pPr>
        <w:jc w:val="center"/>
      </w:pPr>
    </w:p>
    <w:p w14:paraId="63E3E872" w14:textId="77777777" w:rsidR="00B34CA6" w:rsidRDefault="00B34CA6" w:rsidP="00263C9E"/>
    <w:p w14:paraId="395945C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62FFCB" wp14:editId="4CFBB69C">
            <wp:extent cx="3130550" cy="227584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3132" w14:textId="77777777" w:rsidR="00B34CA6" w:rsidRDefault="00B34CA6" w:rsidP="00263C9E">
      <w:pPr>
        <w:jc w:val="center"/>
      </w:pPr>
    </w:p>
    <w:p w14:paraId="4A872AB3" w14:textId="77777777" w:rsidR="00B34CA6" w:rsidRDefault="00B34CA6" w:rsidP="00263C9E">
      <w:pPr>
        <w:jc w:val="center"/>
      </w:pPr>
    </w:p>
    <w:p w14:paraId="3E7DDF35" w14:textId="77777777" w:rsidR="00B34CA6" w:rsidRDefault="00B34CA6" w:rsidP="00263C9E">
      <w:pPr>
        <w:jc w:val="center"/>
      </w:pPr>
    </w:p>
    <w:p w14:paraId="7DE8C759" w14:textId="77777777" w:rsidR="00B34CA6" w:rsidRDefault="00B34CA6" w:rsidP="006F3544"/>
    <w:p w14:paraId="66348C0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994A6C" wp14:editId="66C90393">
            <wp:extent cx="3130550" cy="2275840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DB90" w14:textId="77777777" w:rsidR="00B34CA6" w:rsidRDefault="00B34CA6" w:rsidP="00263C9E">
      <w:pPr>
        <w:jc w:val="center"/>
      </w:pPr>
    </w:p>
    <w:p w14:paraId="01AFCFD3" w14:textId="77777777" w:rsidR="00B34CA6" w:rsidRDefault="00B34CA6" w:rsidP="00263C9E">
      <w:pPr>
        <w:jc w:val="center"/>
      </w:pPr>
    </w:p>
    <w:p w14:paraId="50C4811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9AFF6F" wp14:editId="7D4627C7">
            <wp:extent cx="3130550" cy="227584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DBA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1" locked="0" layoutInCell="0" allowOverlap="1" wp14:anchorId="0770F110" wp14:editId="12DC985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C7629D" id="AutoShape 5" o:spid="_x0000_s1026" style="position:absolute;margin-left:331.5pt;margin-top:0;width:382.7pt;height:269.3pt;z-index:-25130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sy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ces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0" allowOverlap="1" wp14:anchorId="33CD8E9C" wp14:editId="6FE4CF4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B6D0CF" id="AutoShape 4" o:spid="_x0000_s1026" style="position:absolute;margin-left:0;margin-top:0;width:382.7pt;height:269.3pt;z-index:-25130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9K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Kw658yJ&#10;nkS62UTItVmV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ZF9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0" allowOverlap="1" wp14:anchorId="37F20555" wp14:editId="5AC35CA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DD103A" id="AutoShape 3" o:spid="_x0000_s1026" style="position:absolute;margin-left:331.5pt;margin-top:0;width:382.7pt;height:269.3pt;z-index:-25130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Ke6KwIAADk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VZKe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0" allowOverlap="1" wp14:anchorId="13C562A9" wp14:editId="16669C8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37C635" id="AutoShape 2" o:spid="_x0000_s1026" style="position:absolute;margin-left:0;margin-top:0;width:382.7pt;height:269.3pt;z-index:-25130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Si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q9S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2F31B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8FA42E" wp14:editId="169A814F">
            <wp:extent cx="3130550" cy="2275840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2A99" w14:textId="77777777" w:rsidR="00B34CA6" w:rsidRDefault="00B34CA6" w:rsidP="00263C9E">
      <w:pPr>
        <w:jc w:val="center"/>
      </w:pPr>
    </w:p>
    <w:p w14:paraId="4778D426" w14:textId="77777777" w:rsidR="00B34CA6" w:rsidRDefault="00B34CA6" w:rsidP="00263C9E"/>
    <w:p w14:paraId="016F81D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05F6C45" wp14:editId="27C9723A">
            <wp:extent cx="3130550" cy="2275840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9669" w14:textId="77777777" w:rsidR="00B34CA6" w:rsidRDefault="00B34CA6" w:rsidP="00263C9E">
      <w:pPr>
        <w:jc w:val="center"/>
      </w:pPr>
    </w:p>
    <w:p w14:paraId="75F80A8A" w14:textId="77777777" w:rsidR="00B34CA6" w:rsidRDefault="00B34CA6" w:rsidP="00263C9E">
      <w:pPr>
        <w:jc w:val="center"/>
      </w:pPr>
    </w:p>
    <w:p w14:paraId="47B95804" w14:textId="77777777" w:rsidR="00B34CA6" w:rsidRDefault="00B34CA6" w:rsidP="00263C9E">
      <w:pPr>
        <w:jc w:val="center"/>
      </w:pPr>
    </w:p>
    <w:p w14:paraId="2C7267B2" w14:textId="77777777" w:rsidR="00B34CA6" w:rsidRDefault="00B34CA6" w:rsidP="006F3544"/>
    <w:p w14:paraId="3C00F42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62FE8C5" wp14:editId="2701B545">
            <wp:extent cx="3130550" cy="227584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4F03" w14:textId="77777777" w:rsidR="00B34CA6" w:rsidRDefault="00B34CA6" w:rsidP="00263C9E">
      <w:pPr>
        <w:jc w:val="center"/>
      </w:pPr>
    </w:p>
    <w:p w14:paraId="6CBDE254" w14:textId="77777777" w:rsidR="00B34CA6" w:rsidRDefault="00B34CA6" w:rsidP="00263C9E">
      <w:pPr>
        <w:jc w:val="center"/>
      </w:pPr>
    </w:p>
    <w:p w14:paraId="4BA0B23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93DA88" wp14:editId="4E334B4D">
            <wp:extent cx="3130550" cy="227584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D20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1" locked="0" layoutInCell="0" allowOverlap="1" wp14:anchorId="20DCB625" wp14:editId="4E4475D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EA69FE" id="AutoShape 5" o:spid="_x0000_s1026" style="position:absolute;margin-left:331.5pt;margin-top:0;width:382.7pt;height:269.3pt;z-index:-25130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47m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4/5cyJ&#10;nkS6XkfItdk8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Q47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0" allowOverlap="1" wp14:anchorId="336AA9FA" wp14:editId="1E07BDF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EE71A4" id="AutoShape 4" o:spid="_x0000_s1026" style="position:absolute;margin-left:0;margin-top:0;width:382.7pt;height:269.3pt;z-index:-25130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i+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4Hi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0" allowOverlap="1" wp14:anchorId="2A0FF7B6" wp14:editId="419EDD6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D4198B" id="AutoShape 3" o:spid="_x0000_s1026" style="position:absolute;margin-left:331.5pt;margin-top:0;width:382.7pt;height:269.3pt;z-index:-251302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IBO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6fc+ZE&#10;TyJdryPk2uw0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4IB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06A19669" wp14:editId="0013FE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FFE962" id="AutoShape 2" o:spid="_x0000_s1026" style="position:absolute;margin-left:0;margin-top:0;width:382.7pt;height:269.3pt;z-index:-25130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Q2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eyCMyc6&#10;EulmFyHXZp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9TQ2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424B0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1C4114" wp14:editId="48F966E5">
            <wp:extent cx="3130550" cy="2275840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1D4A" w14:textId="77777777" w:rsidR="00B34CA6" w:rsidRDefault="00B34CA6" w:rsidP="00263C9E">
      <w:pPr>
        <w:jc w:val="center"/>
      </w:pPr>
    </w:p>
    <w:p w14:paraId="4081803E" w14:textId="77777777" w:rsidR="00B34CA6" w:rsidRDefault="00B34CA6" w:rsidP="00263C9E"/>
    <w:p w14:paraId="432194A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ED4364" wp14:editId="033F1FAF">
            <wp:extent cx="3130550" cy="2275840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B09D" w14:textId="77777777" w:rsidR="00B34CA6" w:rsidRDefault="00B34CA6" w:rsidP="00263C9E">
      <w:pPr>
        <w:jc w:val="center"/>
      </w:pPr>
    </w:p>
    <w:p w14:paraId="5E3765DA" w14:textId="77777777" w:rsidR="00B34CA6" w:rsidRDefault="00B34CA6" w:rsidP="00263C9E">
      <w:pPr>
        <w:jc w:val="center"/>
      </w:pPr>
    </w:p>
    <w:p w14:paraId="0E4B4EEA" w14:textId="77777777" w:rsidR="00B34CA6" w:rsidRDefault="00B34CA6" w:rsidP="00263C9E">
      <w:pPr>
        <w:jc w:val="center"/>
      </w:pPr>
    </w:p>
    <w:p w14:paraId="7A1F1E01" w14:textId="77777777" w:rsidR="00B34CA6" w:rsidRDefault="00B34CA6" w:rsidP="006F3544"/>
    <w:p w14:paraId="16CEF2A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7AF3393" wp14:editId="075A4E53">
            <wp:extent cx="3130550" cy="2275840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552C" w14:textId="77777777" w:rsidR="00B34CA6" w:rsidRDefault="00B34CA6" w:rsidP="00263C9E">
      <w:pPr>
        <w:jc w:val="center"/>
      </w:pPr>
    </w:p>
    <w:p w14:paraId="44B3396C" w14:textId="77777777" w:rsidR="00B34CA6" w:rsidRDefault="00B34CA6" w:rsidP="00263C9E">
      <w:pPr>
        <w:jc w:val="center"/>
      </w:pPr>
    </w:p>
    <w:p w14:paraId="2AAEC62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7B67F2" wp14:editId="4F4F85AE">
            <wp:extent cx="3130550" cy="2275840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229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38C84B17" wp14:editId="76F573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E9E735" id="AutoShape 5" o:spid="_x0000_s1026" style="position:absolute;margin-left:331.5pt;margin-top:0;width:382.7pt;height:269.3pt;z-index:-25129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UB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PftU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0" allowOverlap="1" wp14:anchorId="416BD70E" wp14:editId="61261D3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0E1609" id="AutoShape 4" o:spid="_x0000_s1026" style="position:absolute;margin-left:0;margin-top:0;width:382.7pt;height:269.3pt;z-index:-25129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2F5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x8y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a2F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1" locked="0" layoutInCell="0" allowOverlap="1" wp14:anchorId="0E3B7464" wp14:editId="19ECD6A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B67C2E" id="AutoShape 3" o:spid="_x0000_s1026" style="position:absolute;margin-left:331.5pt;margin-top:0;width:382.7pt;height:269.3pt;z-index:-251297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5mJ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rPzCWdO&#10;dCTSzTZCrs0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GuZi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0" allowOverlap="1" wp14:anchorId="2DF39298" wp14:editId="744BA77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0507DF" id="AutoShape 2" o:spid="_x0000_s1026" style="position:absolute;margin-left:0;margin-top:0;width:382.7pt;height:269.3pt;z-index:-25129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/R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y84syJ&#10;nkS62UTItdk0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yG/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3D7CF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643655" wp14:editId="4085140D">
            <wp:extent cx="3130550" cy="2275840"/>
            <wp:effectExtent l="0" t="0" r="0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9FDF" w14:textId="77777777" w:rsidR="00B34CA6" w:rsidRDefault="00B34CA6" w:rsidP="00263C9E">
      <w:pPr>
        <w:jc w:val="center"/>
      </w:pPr>
    </w:p>
    <w:p w14:paraId="2731FD10" w14:textId="77777777" w:rsidR="00B34CA6" w:rsidRDefault="00B34CA6" w:rsidP="00263C9E"/>
    <w:p w14:paraId="43C61A7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C5F00E7" wp14:editId="73B27103">
            <wp:extent cx="3130550" cy="2275840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18C9" w14:textId="77777777" w:rsidR="00B34CA6" w:rsidRDefault="00B34CA6" w:rsidP="00263C9E">
      <w:pPr>
        <w:jc w:val="center"/>
      </w:pPr>
    </w:p>
    <w:p w14:paraId="060A95AA" w14:textId="77777777" w:rsidR="00B34CA6" w:rsidRDefault="00B34CA6" w:rsidP="00263C9E">
      <w:pPr>
        <w:jc w:val="center"/>
      </w:pPr>
    </w:p>
    <w:p w14:paraId="5F1C488A" w14:textId="77777777" w:rsidR="00B34CA6" w:rsidRDefault="00B34CA6" w:rsidP="00263C9E">
      <w:pPr>
        <w:jc w:val="center"/>
      </w:pPr>
    </w:p>
    <w:p w14:paraId="5B17AF4C" w14:textId="77777777" w:rsidR="00B34CA6" w:rsidRDefault="00B34CA6" w:rsidP="006F3544"/>
    <w:p w14:paraId="36ACD64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FA66ACA" wp14:editId="4E5B9409">
            <wp:extent cx="3130550" cy="2275840"/>
            <wp:effectExtent l="0" t="0" r="0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D35D" w14:textId="77777777" w:rsidR="00B34CA6" w:rsidRDefault="00B34CA6" w:rsidP="00263C9E">
      <w:pPr>
        <w:jc w:val="center"/>
      </w:pPr>
    </w:p>
    <w:p w14:paraId="37AA61A4" w14:textId="77777777" w:rsidR="00B34CA6" w:rsidRDefault="00B34CA6" w:rsidP="00263C9E">
      <w:pPr>
        <w:jc w:val="center"/>
      </w:pPr>
    </w:p>
    <w:p w14:paraId="1E7095A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4AF024" wp14:editId="17EB6AE0">
            <wp:extent cx="3130550" cy="2275840"/>
            <wp:effectExtent l="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605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5856" behindDoc="1" locked="0" layoutInCell="0" allowOverlap="1" wp14:anchorId="3D6FC607" wp14:editId="040CCC4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CC3FB1" id="AutoShape 5" o:spid="_x0000_s1026" style="position:absolute;margin-left:331.5pt;margin-top:0;width:382.7pt;height:269.3pt;z-index:-25129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vElB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0" allowOverlap="1" wp14:anchorId="7A06133D" wp14:editId="561CFBA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6D1EE2" id="AutoShape 4" o:spid="_x0000_s1026" style="position:absolute;margin-left:0;margin-top:0;width:382.7pt;height:269.3pt;z-index:-251291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0aN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DvRo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0" allowOverlap="1" wp14:anchorId="30EE1BB1" wp14:editId="39A924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BFDEDF" id="AutoShape 3" o:spid="_x0000_s1026" style="position:absolute;margin-left:331.5pt;margin-top:0;width:382.7pt;height:269.3pt;z-index:-25129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759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fj4rOXOi&#10;I5FuNhFybXaW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775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0" allowOverlap="1" wp14:anchorId="28F2BBBA" wp14:editId="0318A55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596C27" id="AutoShape 2" o:spid="_x0000_s1026" style="position:absolute;margin-left:0;margin-top:0;width:382.7pt;height:269.3pt;z-index:-25129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oF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f6Cg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BFC62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38BBB1E" wp14:editId="029656CE">
            <wp:extent cx="3130550" cy="227584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5F86" w14:textId="77777777" w:rsidR="00B34CA6" w:rsidRDefault="00B34CA6" w:rsidP="00263C9E">
      <w:pPr>
        <w:jc w:val="center"/>
      </w:pPr>
    </w:p>
    <w:p w14:paraId="2DB773D8" w14:textId="77777777" w:rsidR="00B34CA6" w:rsidRDefault="00B34CA6" w:rsidP="00263C9E"/>
    <w:p w14:paraId="71E3E8F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C8CCC57" wp14:editId="20880598">
            <wp:extent cx="3130550" cy="2275840"/>
            <wp:effectExtent l="0" t="0" r="0" b="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B1E9" w14:textId="77777777" w:rsidR="00B34CA6" w:rsidRDefault="00B34CA6" w:rsidP="00263C9E">
      <w:pPr>
        <w:jc w:val="center"/>
      </w:pPr>
    </w:p>
    <w:p w14:paraId="3E4F117C" w14:textId="77777777" w:rsidR="00B34CA6" w:rsidRDefault="00B34CA6" w:rsidP="00263C9E">
      <w:pPr>
        <w:jc w:val="center"/>
      </w:pPr>
    </w:p>
    <w:p w14:paraId="7A5E93B7" w14:textId="77777777" w:rsidR="00B34CA6" w:rsidRDefault="00B34CA6" w:rsidP="00263C9E">
      <w:pPr>
        <w:jc w:val="center"/>
      </w:pPr>
    </w:p>
    <w:p w14:paraId="1955D33C" w14:textId="77777777" w:rsidR="00B34CA6" w:rsidRDefault="00B34CA6" w:rsidP="006F3544"/>
    <w:p w14:paraId="0C95731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4B567D" wp14:editId="6E41AAB6">
            <wp:extent cx="3130550" cy="227584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58CD" w14:textId="77777777" w:rsidR="00B34CA6" w:rsidRDefault="00B34CA6" w:rsidP="00263C9E">
      <w:pPr>
        <w:jc w:val="center"/>
      </w:pPr>
    </w:p>
    <w:p w14:paraId="69F49EB1" w14:textId="77777777" w:rsidR="00B34CA6" w:rsidRDefault="00B34CA6" w:rsidP="00263C9E">
      <w:pPr>
        <w:jc w:val="center"/>
      </w:pPr>
    </w:p>
    <w:p w14:paraId="6878CD8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83EF5E3" wp14:editId="526BE359">
            <wp:extent cx="3130550" cy="2275840"/>
            <wp:effectExtent l="0" t="0" r="0" b="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7F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1" locked="0" layoutInCell="0" allowOverlap="1" wp14:anchorId="0FFDBE07" wp14:editId="146FCD3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FDFE1F" id="AutoShape 5" o:spid="_x0000_s1026" style="position:absolute;margin-left:331.5pt;margin-top:0;width:382.7pt;height:269.3pt;z-index:-25128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TLD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20207313" wp14:editId="17EB6D4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AFE273" id="AutoShape 4" o:spid="_x0000_s1026" style="position:absolute;margin-left:0;margin-top:0;width:382.7pt;height:269.3pt;z-index:-25128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8PN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CDw8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0" allowOverlap="1" wp14:anchorId="3DCD152A" wp14:editId="7FB1BF3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5B0668" id="AutoShape 3" o:spid="_x0000_s1026" style="position:absolute;margin-left:331.5pt;margin-top:0;width:382.7pt;height:269.3pt;z-index:-25128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zs9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+nlN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oM7P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0" allowOverlap="1" wp14:anchorId="61010AA6" wp14:editId="00027DB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01B6D8" id="AutoShape 2" o:spid="_x0000_s1026" style="position:absolute;margin-left:0;margin-top:0;width:382.7pt;height:269.3pt;z-index:-25128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pRWo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507A65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A9D8F2C" wp14:editId="098A85F2">
            <wp:extent cx="3130550" cy="2275840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3E62" w14:textId="77777777" w:rsidR="00B34CA6" w:rsidRDefault="00B34CA6" w:rsidP="00263C9E">
      <w:pPr>
        <w:jc w:val="center"/>
      </w:pPr>
    </w:p>
    <w:p w14:paraId="4959D79E" w14:textId="77777777" w:rsidR="00B34CA6" w:rsidRDefault="00B34CA6" w:rsidP="00263C9E"/>
    <w:p w14:paraId="16B1B41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415907" wp14:editId="4001194A">
            <wp:extent cx="3130550" cy="2275840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C84" w14:textId="77777777" w:rsidR="00B34CA6" w:rsidRDefault="00B34CA6" w:rsidP="00263C9E">
      <w:pPr>
        <w:jc w:val="center"/>
      </w:pPr>
    </w:p>
    <w:p w14:paraId="0FC535F6" w14:textId="77777777" w:rsidR="00B34CA6" w:rsidRDefault="00B34CA6" w:rsidP="00263C9E">
      <w:pPr>
        <w:jc w:val="center"/>
      </w:pPr>
    </w:p>
    <w:p w14:paraId="1BB3E853" w14:textId="77777777" w:rsidR="00B34CA6" w:rsidRDefault="00B34CA6" w:rsidP="00263C9E">
      <w:pPr>
        <w:jc w:val="center"/>
      </w:pPr>
    </w:p>
    <w:p w14:paraId="5FE47657" w14:textId="77777777" w:rsidR="00B34CA6" w:rsidRDefault="00B34CA6" w:rsidP="006F3544"/>
    <w:p w14:paraId="5A9CDEA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5340B1F" wp14:editId="389B5291">
            <wp:extent cx="3130550" cy="2275840"/>
            <wp:effectExtent l="0" t="0" r="0" b="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11A6" w14:textId="77777777" w:rsidR="00B34CA6" w:rsidRDefault="00B34CA6" w:rsidP="00263C9E">
      <w:pPr>
        <w:jc w:val="center"/>
      </w:pPr>
    </w:p>
    <w:p w14:paraId="430CEABE" w14:textId="77777777" w:rsidR="00B34CA6" w:rsidRDefault="00B34CA6" w:rsidP="00263C9E">
      <w:pPr>
        <w:jc w:val="center"/>
      </w:pPr>
    </w:p>
    <w:p w14:paraId="619641E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9BB6842" wp14:editId="659B6ED0">
            <wp:extent cx="3130550" cy="2275840"/>
            <wp:effectExtent l="0" t="0" r="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34A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6096" behindDoc="1" locked="0" layoutInCell="0" allowOverlap="1" wp14:anchorId="16F6FC4E" wp14:editId="1C39EE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B974DC" id="AutoShape 5" o:spid="_x0000_s1026" style="position:absolute;margin-left:331.5pt;margin-top:0;width:382.7pt;height:269.3pt;z-index:-25128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BZ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5+B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0" allowOverlap="1" wp14:anchorId="7580F26E" wp14:editId="6EE15F0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B54639" id="AutoShape 4" o:spid="_x0000_s1026" style="position:absolute;margin-left:0;margin-top:0;width:382.7pt;height:269.3pt;z-index:-25128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lQh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Gx+z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8lQ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0" allowOverlap="1" wp14:anchorId="57081737" wp14:editId="6C6F7A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B404A2" id="AutoShape 3" o:spid="_x0000_s1026" style="position:absolute;margin-left:331.5pt;margin-top:0;width:382.7pt;height:269.3pt;z-index:-25128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qzRKwIAADk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78qz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0" allowOverlap="1" wp14:anchorId="0BB42708" wp14:editId="194A1AF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44C1FF" id="AutoShape 2" o:spid="_x0000_s1026" style="position:absolute;margin-left:0;margin-top:0;width:382.7pt;height:269.3pt;z-index:-25128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/JKg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o938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7D0B10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F99DB8" wp14:editId="65247ED2">
            <wp:extent cx="3130550" cy="227584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489E" w14:textId="77777777" w:rsidR="00B34CA6" w:rsidRDefault="00B34CA6" w:rsidP="00263C9E">
      <w:pPr>
        <w:jc w:val="center"/>
      </w:pPr>
    </w:p>
    <w:p w14:paraId="7D5FA9C4" w14:textId="77777777" w:rsidR="00B34CA6" w:rsidRDefault="00B34CA6" w:rsidP="00263C9E"/>
    <w:p w14:paraId="5A00B24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4223C78" wp14:editId="70769CEF">
            <wp:extent cx="3130550" cy="2275840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AD3" w14:textId="77777777" w:rsidR="00B34CA6" w:rsidRDefault="00B34CA6" w:rsidP="00263C9E">
      <w:pPr>
        <w:jc w:val="center"/>
      </w:pPr>
    </w:p>
    <w:p w14:paraId="647A50DC" w14:textId="77777777" w:rsidR="00B34CA6" w:rsidRDefault="00B34CA6" w:rsidP="00263C9E">
      <w:pPr>
        <w:jc w:val="center"/>
      </w:pPr>
    </w:p>
    <w:p w14:paraId="437CEA74" w14:textId="77777777" w:rsidR="00B34CA6" w:rsidRDefault="00B34CA6" w:rsidP="00263C9E">
      <w:pPr>
        <w:jc w:val="center"/>
      </w:pPr>
    </w:p>
    <w:p w14:paraId="2A3B3883" w14:textId="77777777" w:rsidR="00B34CA6" w:rsidRDefault="00B34CA6" w:rsidP="006F3544"/>
    <w:p w14:paraId="3CF3C14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16F78C2" wp14:editId="7C786EBC">
            <wp:extent cx="3130550" cy="2275840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53ED" w14:textId="77777777" w:rsidR="00B34CA6" w:rsidRDefault="00B34CA6" w:rsidP="00263C9E">
      <w:pPr>
        <w:jc w:val="center"/>
      </w:pPr>
    </w:p>
    <w:p w14:paraId="5ADFAAB3" w14:textId="77777777" w:rsidR="00B34CA6" w:rsidRDefault="00B34CA6" w:rsidP="00263C9E">
      <w:pPr>
        <w:jc w:val="center"/>
      </w:pPr>
    </w:p>
    <w:p w14:paraId="51A47BC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3D0E58" wp14:editId="485C1D1C">
            <wp:extent cx="3130550" cy="2275840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761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0" allowOverlap="1" wp14:anchorId="10D59E88" wp14:editId="6E2F755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3C9827" id="AutoShape 5" o:spid="_x0000_s1026" style="position:absolute;margin-left:331.5pt;margin-top:0;width:382.7pt;height:269.3pt;z-index:-25127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WN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R+zpkT&#10;HYl0s4mQa7Np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1YW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0" allowOverlap="1" wp14:anchorId="2DB54B58" wp14:editId="1F18466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F0F93C" id="AutoShape 4" o:spid="_x0000_s1026" style="position:absolute;margin-left:0;margin-top:0;width:382.7pt;height:269.3pt;z-index:-25127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nPV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L6oOHOi&#10;J5GuNxFybVYl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dnP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 wp14:anchorId="01520303" wp14:editId="424A4D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E9FDDE" id="AutoShape 3" o:spid="_x0000_s1026" style="position:absolute;margin-left:331.5pt;margin-top:0;width:382.7pt;height:269.3pt;z-index:-25127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sl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Q+5cyJ&#10;jkS62UTItdl5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Fdos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 wp14:anchorId="379B5928" wp14:editId="5DB8285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0D682E" id="AutoShape 2" o:spid="_x0000_s1026" style="position:absolute;margin-left:0;margin-top:0;width:382.7pt;height:269.3pt;z-index:-25127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9d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F/N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Yz9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BAA45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CF0CFD8" wp14:editId="3D6298CA">
            <wp:extent cx="3130550" cy="2275840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B8CF" w14:textId="77777777" w:rsidR="00B34CA6" w:rsidRDefault="00B34CA6" w:rsidP="00263C9E">
      <w:pPr>
        <w:jc w:val="center"/>
      </w:pPr>
    </w:p>
    <w:p w14:paraId="7EFED767" w14:textId="77777777" w:rsidR="00B34CA6" w:rsidRDefault="00B34CA6" w:rsidP="00263C9E"/>
    <w:p w14:paraId="119A947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A8C5906" wp14:editId="453FF446">
            <wp:extent cx="3130550" cy="227584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56A4" w14:textId="77777777" w:rsidR="00B34CA6" w:rsidRDefault="00B34CA6" w:rsidP="00263C9E">
      <w:pPr>
        <w:jc w:val="center"/>
      </w:pPr>
    </w:p>
    <w:p w14:paraId="3631B622" w14:textId="77777777" w:rsidR="00B34CA6" w:rsidRDefault="00B34CA6" w:rsidP="00263C9E">
      <w:pPr>
        <w:jc w:val="center"/>
      </w:pPr>
    </w:p>
    <w:p w14:paraId="2C250733" w14:textId="77777777" w:rsidR="00B34CA6" w:rsidRDefault="00B34CA6" w:rsidP="00263C9E">
      <w:pPr>
        <w:jc w:val="center"/>
      </w:pPr>
    </w:p>
    <w:p w14:paraId="239208FE" w14:textId="77777777" w:rsidR="00B34CA6" w:rsidRDefault="00B34CA6" w:rsidP="006F3544"/>
    <w:p w14:paraId="346FCD7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18B0B01" wp14:editId="0E31FC95">
            <wp:extent cx="3130550" cy="2275840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3C3A" w14:textId="77777777" w:rsidR="00B34CA6" w:rsidRDefault="00B34CA6" w:rsidP="00263C9E">
      <w:pPr>
        <w:jc w:val="center"/>
      </w:pPr>
    </w:p>
    <w:p w14:paraId="2F55496C" w14:textId="77777777" w:rsidR="00B34CA6" w:rsidRDefault="00B34CA6" w:rsidP="00263C9E">
      <w:pPr>
        <w:jc w:val="center"/>
      </w:pPr>
    </w:p>
    <w:p w14:paraId="75EE919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B3A417" wp14:editId="3CAAD687">
            <wp:extent cx="3130550" cy="2275840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5A7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6336" behindDoc="1" locked="0" layoutInCell="0" allowOverlap="1" wp14:anchorId="00F4E086" wp14:editId="4D56223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D432FF" id="AutoShape 5" o:spid="_x0000_s1026" style="position:absolute;margin-left:331.5pt;margin-top:0;width:382.7pt;height:269.3pt;z-index:-25127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N1KwIAADk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taN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0" allowOverlap="1" wp14:anchorId="7C6C426B" wp14:editId="603CFA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13A376" id="AutoShape 4" o:spid="_x0000_s1026" style="position:absolute;margin-left:0;margin-top:0;width:382.7pt;height:269.3pt;z-index:-25127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BcN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+gFw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0" allowOverlap="1" wp14:anchorId="1E5E50A7" wp14:editId="2348E25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28FFF9" id="AutoShape 3" o:spid="_x0000_s1026" style="position:absolute;margin-left:331.5pt;margin-top:0;width:382.7pt;height:269.3pt;z-index:-25127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O/9KwIAADk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oO/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0" allowOverlap="1" wp14:anchorId="3E203557" wp14:editId="74AB2F9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657C75" id="AutoShape 2" o:spid="_x0000_s1026" style="position:absolute;margin-left:0;margin-top:0;width:382.7pt;height:269.3pt;z-index:-25127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ml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Axm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B2091B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64E47D0" wp14:editId="6425F62A">
            <wp:extent cx="3130550" cy="2275840"/>
            <wp:effectExtent l="0" t="0" r="0" b="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7360" w14:textId="77777777" w:rsidR="00B34CA6" w:rsidRDefault="00B34CA6" w:rsidP="00263C9E">
      <w:pPr>
        <w:jc w:val="center"/>
      </w:pPr>
    </w:p>
    <w:p w14:paraId="1CEDE572" w14:textId="77777777" w:rsidR="00B34CA6" w:rsidRDefault="00B34CA6" w:rsidP="00263C9E"/>
    <w:p w14:paraId="6D88096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F618FE9" wp14:editId="7CDAB1A3">
            <wp:extent cx="3130550" cy="2275840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76BB" w14:textId="77777777" w:rsidR="00B34CA6" w:rsidRDefault="00B34CA6" w:rsidP="00263C9E">
      <w:pPr>
        <w:jc w:val="center"/>
      </w:pPr>
    </w:p>
    <w:p w14:paraId="4920B455" w14:textId="77777777" w:rsidR="00B34CA6" w:rsidRDefault="00B34CA6" w:rsidP="00263C9E">
      <w:pPr>
        <w:jc w:val="center"/>
      </w:pPr>
    </w:p>
    <w:p w14:paraId="06B2F6E7" w14:textId="77777777" w:rsidR="00B34CA6" w:rsidRDefault="00B34CA6" w:rsidP="00263C9E">
      <w:pPr>
        <w:jc w:val="center"/>
      </w:pPr>
    </w:p>
    <w:p w14:paraId="1AB69D1D" w14:textId="77777777" w:rsidR="00B34CA6" w:rsidRDefault="00B34CA6" w:rsidP="006F3544"/>
    <w:p w14:paraId="6AB626E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DDABCE" wp14:editId="0F14E5C4">
            <wp:extent cx="3130550" cy="2275840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E6DA" w14:textId="77777777" w:rsidR="00B34CA6" w:rsidRDefault="00B34CA6" w:rsidP="00263C9E">
      <w:pPr>
        <w:jc w:val="center"/>
      </w:pPr>
    </w:p>
    <w:p w14:paraId="3C481F19" w14:textId="77777777" w:rsidR="00B34CA6" w:rsidRDefault="00B34CA6" w:rsidP="00263C9E">
      <w:pPr>
        <w:jc w:val="center"/>
      </w:pPr>
    </w:p>
    <w:p w14:paraId="35DDDD1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FBF4148" wp14:editId="57384005">
            <wp:extent cx="3130550" cy="2275840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BC5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0" allowOverlap="1" wp14:anchorId="23FCE9FE" wp14:editId="38A9778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D431D4" id="AutoShape 5" o:spid="_x0000_s1026" style="position:absolute;margin-left:331.5pt;margin-top:0;width:382.7pt;height:269.3pt;z-index:-25126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Y1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l+M5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2SY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 wp14:anchorId="585AA5F2" wp14:editId="289D08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E677B9" id="AutoShape 4" o:spid="_x0000_s1026" style="position:absolute;margin-left:0;margin-top:0;width:382.7pt;height:269.3pt;z-index:-25126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D5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SQw+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2B4BFF4C" wp14:editId="1D8DCF2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591F77" id="AutoShape 3" o:spid="_x0000_s1026" style="position:absolute;margin-left:331.5pt;margin-top:0;width:382.7pt;height:269.3pt;z-index:-25126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gJ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JMg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 wp14:anchorId="64506B52" wp14:editId="7C32216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48C032" id="AutoShape 2" o:spid="_x0000_s1026" style="position:absolute;margin-left:0;margin-top:0;width:382.7pt;height:269.3pt;z-index:-25126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xxKwIAADk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MXx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1DE136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391702" wp14:editId="6B347B6B">
            <wp:extent cx="3130550" cy="227584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EA74" w14:textId="77777777" w:rsidR="00B34CA6" w:rsidRDefault="00B34CA6" w:rsidP="00263C9E">
      <w:pPr>
        <w:jc w:val="center"/>
      </w:pPr>
    </w:p>
    <w:p w14:paraId="5B7E4446" w14:textId="77777777" w:rsidR="00B34CA6" w:rsidRDefault="00B34CA6" w:rsidP="00263C9E"/>
    <w:p w14:paraId="160E23F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6FB3F4" wp14:editId="735769AF">
            <wp:extent cx="3130550" cy="2275840"/>
            <wp:effectExtent l="0" t="0" r="0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BD10" w14:textId="77777777" w:rsidR="00B34CA6" w:rsidRDefault="00B34CA6" w:rsidP="00263C9E">
      <w:pPr>
        <w:jc w:val="center"/>
      </w:pPr>
    </w:p>
    <w:p w14:paraId="6D6CD6F7" w14:textId="77777777" w:rsidR="00B34CA6" w:rsidRDefault="00B34CA6" w:rsidP="00263C9E">
      <w:pPr>
        <w:jc w:val="center"/>
      </w:pPr>
    </w:p>
    <w:p w14:paraId="037FBEDD" w14:textId="77777777" w:rsidR="00B34CA6" w:rsidRDefault="00B34CA6" w:rsidP="00263C9E">
      <w:pPr>
        <w:jc w:val="center"/>
      </w:pPr>
    </w:p>
    <w:p w14:paraId="56C9E4F2" w14:textId="77777777" w:rsidR="00B34CA6" w:rsidRDefault="00B34CA6" w:rsidP="006F3544"/>
    <w:p w14:paraId="1A610EC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7E5ACD" wp14:editId="396E70F8">
            <wp:extent cx="3130550" cy="2275840"/>
            <wp:effectExtent l="0" t="0" r="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B8BD" w14:textId="77777777" w:rsidR="00B34CA6" w:rsidRDefault="00B34CA6" w:rsidP="00263C9E">
      <w:pPr>
        <w:jc w:val="center"/>
      </w:pPr>
    </w:p>
    <w:p w14:paraId="76DEEE18" w14:textId="77777777" w:rsidR="00B34CA6" w:rsidRDefault="00B34CA6" w:rsidP="00263C9E">
      <w:pPr>
        <w:jc w:val="center"/>
      </w:pPr>
    </w:p>
    <w:p w14:paraId="6160FAD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CF0B5BB" wp14:editId="1978A665">
            <wp:extent cx="3130550" cy="227584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E82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6576" behindDoc="1" locked="0" layoutInCell="0" allowOverlap="1" wp14:anchorId="449433E7" wp14:editId="0497FC2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F3D4EF" id="AutoShape 5" o:spid="_x0000_s1026" style="position:absolute;margin-left:331.5pt;margin-top:0;width:382.7pt;height:269.3pt;z-index:-25125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ah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h8a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0" allowOverlap="1" wp14:anchorId="55B08EAC" wp14:editId="715E530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C63CDA" id="AutoShape 4" o:spid="_x0000_s1026" style="position:absolute;margin-left:0;margin-top:0;width:382.7pt;height:269.3pt;z-index:-25126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W5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itJKi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FItb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0" allowOverlap="1" wp14:anchorId="4AA3CE4B" wp14:editId="092DE73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A7700C" id="AutoShape 3" o:spid="_x0000_s1026" style="position:absolute;margin-left:331.5pt;margin-top:0;width:382.7pt;height:269.3pt;z-index:-25126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1J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vyjn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SE1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 wp14:anchorId="410D00C0" wp14:editId="2AE2ADA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CED433" id="AutoShape 2" o:spid="_x0000_s1026" style="position:absolute;margin-left:0;margin-top:0;width:382.7pt;height:269.3pt;z-index:-25126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UMJ5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6D855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2D9D37" wp14:editId="51F518E0">
            <wp:extent cx="3130550" cy="2275840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59C2" w14:textId="77777777" w:rsidR="00B34CA6" w:rsidRDefault="00B34CA6" w:rsidP="00263C9E">
      <w:pPr>
        <w:jc w:val="center"/>
      </w:pPr>
    </w:p>
    <w:p w14:paraId="33FD4AAF" w14:textId="77777777" w:rsidR="00B34CA6" w:rsidRDefault="00B34CA6" w:rsidP="00263C9E"/>
    <w:p w14:paraId="1726E1E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C837AB" wp14:editId="160C8359">
            <wp:extent cx="3130550" cy="2275840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56CE" w14:textId="77777777" w:rsidR="00B34CA6" w:rsidRDefault="00B34CA6" w:rsidP="00263C9E">
      <w:pPr>
        <w:jc w:val="center"/>
      </w:pPr>
    </w:p>
    <w:p w14:paraId="732CF386" w14:textId="77777777" w:rsidR="00B34CA6" w:rsidRDefault="00B34CA6" w:rsidP="00263C9E">
      <w:pPr>
        <w:jc w:val="center"/>
      </w:pPr>
    </w:p>
    <w:p w14:paraId="1E8761F4" w14:textId="77777777" w:rsidR="00B34CA6" w:rsidRDefault="00B34CA6" w:rsidP="00263C9E">
      <w:pPr>
        <w:jc w:val="center"/>
      </w:pPr>
    </w:p>
    <w:p w14:paraId="4AC5944C" w14:textId="77777777" w:rsidR="00B34CA6" w:rsidRDefault="00B34CA6" w:rsidP="006F3544"/>
    <w:p w14:paraId="18D70C7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17BA35" wp14:editId="1E4F6B08">
            <wp:extent cx="3130550" cy="2275840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F771" w14:textId="77777777" w:rsidR="00B34CA6" w:rsidRDefault="00B34CA6" w:rsidP="00263C9E">
      <w:pPr>
        <w:jc w:val="center"/>
      </w:pPr>
    </w:p>
    <w:p w14:paraId="38F26518" w14:textId="77777777" w:rsidR="00B34CA6" w:rsidRDefault="00B34CA6" w:rsidP="00263C9E">
      <w:pPr>
        <w:jc w:val="center"/>
      </w:pPr>
    </w:p>
    <w:p w14:paraId="461D28A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C9DB69" wp14:editId="45F32C40">
            <wp:extent cx="3130550" cy="2275840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DD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1696" behindDoc="1" locked="0" layoutInCell="0" allowOverlap="1" wp14:anchorId="1CF57CAD" wp14:editId="10BCC22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66D296" id="AutoShape 5" o:spid="_x0000_s1026" style="position:absolute;margin-left:331.5pt;margin-top:0;width:382.7pt;height:269.3pt;z-index:-25125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1G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i8mMMyc6&#10;EulmFyHXZr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up1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0" allowOverlap="1" wp14:anchorId="34703831" wp14:editId="50287F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F8FB34" id="AutoShape 4" o:spid="_x0000_s1026" style="position:absolute;margin-left:0;margin-top:0;width:382.7pt;height:269.3pt;z-index:-251255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k+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/m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ryk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 wp14:anchorId="3CA59C3A" wp14:editId="386733D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675DD7" id="AutoShape 3" o:spid="_x0000_s1026" style="position:absolute;margin-left:331.5pt;margin-top:0;width:382.7pt;height:269.3pt;z-index:-25125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HOKwIAADk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r9H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0" allowOverlap="1" wp14:anchorId="6A3C7F9E" wp14:editId="2DF8B94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E760CA" id="AutoShape 2" o:spid="_x0000_s1026" style="position:absolute;margin-left:0;margin-top:0;width:382.7pt;height:269.3pt;z-index:-25125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LWKgIAADk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Vgot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35B2BB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E97DD7" wp14:editId="4D8D63CB">
            <wp:extent cx="3130550" cy="2275840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F32E" w14:textId="77777777" w:rsidR="00B34CA6" w:rsidRDefault="00B34CA6" w:rsidP="00263C9E">
      <w:pPr>
        <w:jc w:val="center"/>
      </w:pPr>
    </w:p>
    <w:p w14:paraId="7B861488" w14:textId="77777777" w:rsidR="00B34CA6" w:rsidRDefault="00B34CA6" w:rsidP="00263C9E"/>
    <w:p w14:paraId="61CEAA0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43A2F8C" wp14:editId="073EEEAC">
            <wp:extent cx="3130550" cy="2275840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BBDD" w14:textId="77777777" w:rsidR="00B34CA6" w:rsidRDefault="00B34CA6" w:rsidP="00263C9E">
      <w:pPr>
        <w:jc w:val="center"/>
      </w:pPr>
    </w:p>
    <w:p w14:paraId="36FCE7A6" w14:textId="77777777" w:rsidR="00B34CA6" w:rsidRDefault="00B34CA6" w:rsidP="00263C9E">
      <w:pPr>
        <w:jc w:val="center"/>
      </w:pPr>
    </w:p>
    <w:p w14:paraId="1F4FA765" w14:textId="77777777" w:rsidR="00B34CA6" w:rsidRDefault="00B34CA6" w:rsidP="00263C9E">
      <w:pPr>
        <w:jc w:val="center"/>
      </w:pPr>
    </w:p>
    <w:p w14:paraId="4DD58A3C" w14:textId="77777777" w:rsidR="00B34CA6" w:rsidRDefault="00B34CA6" w:rsidP="006F3544"/>
    <w:p w14:paraId="1424F0A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56E3AD" wp14:editId="6469173F">
            <wp:extent cx="3130550" cy="2275840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C367" w14:textId="77777777" w:rsidR="00B34CA6" w:rsidRDefault="00B34CA6" w:rsidP="00263C9E">
      <w:pPr>
        <w:jc w:val="center"/>
      </w:pPr>
    </w:p>
    <w:p w14:paraId="31C541FA" w14:textId="77777777" w:rsidR="00B34CA6" w:rsidRDefault="00B34CA6" w:rsidP="00263C9E">
      <w:pPr>
        <w:jc w:val="center"/>
      </w:pPr>
    </w:p>
    <w:p w14:paraId="7780DB7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ADBCF4" wp14:editId="5A36BA26">
            <wp:extent cx="3130550" cy="2275840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BD7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00903806" wp14:editId="37C1E71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2D0657" id="AutoShape 5" o:spid="_x0000_s1026" style="position:absolute;margin-left:331.5pt;margin-top:0;width:382.7pt;height:269.3pt;z-index:-25124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iS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ueTCWdO&#10;dCTSzTZCrs1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Yj4k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 wp14:anchorId="24CB3DF1" wp14:editId="24140AA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028EBB" id="AutoShape 4" o:spid="_x0000_s1026" style="position:absolute;margin-left:0;margin-top:0;width:382.7pt;height:269.3pt;z-index:-25125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w7K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Kw7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0" allowOverlap="1" wp14:anchorId="2FE9D381" wp14:editId="3863DB1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0C4E04" id="AutoShape 3" o:spid="_x0000_s1026" style="position:absolute;margin-left:331.5pt;margin-top:0;width:382.7pt;height:269.3pt;z-index:-25125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Y6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ueTGWdO&#10;dCTSzTZCrs0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iv2O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 wp14:anchorId="69D922C0" wp14:editId="4A17035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AB0470" id="AutoShape 2" o:spid="_x0000_s1026" style="position:absolute;margin-left:0;margin-top:0;width:382.7pt;height:269.3pt;z-index:-25125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PkJ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AC5683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E796B6" wp14:editId="228DC539">
            <wp:extent cx="3130550" cy="2275840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A681" w14:textId="77777777" w:rsidR="00B34CA6" w:rsidRDefault="00B34CA6" w:rsidP="00263C9E">
      <w:pPr>
        <w:jc w:val="center"/>
      </w:pPr>
    </w:p>
    <w:p w14:paraId="156F4FE6" w14:textId="77777777" w:rsidR="00B34CA6" w:rsidRDefault="00B34CA6" w:rsidP="00263C9E"/>
    <w:p w14:paraId="6A58E46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3D3CDFC" wp14:editId="5F9211D0">
            <wp:extent cx="3130550" cy="2275840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FF95" w14:textId="77777777" w:rsidR="00B34CA6" w:rsidRDefault="00B34CA6" w:rsidP="00263C9E">
      <w:pPr>
        <w:jc w:val="center"/>
      </w:pPr>
    </w:p>
    <w:p w14:paraId="5EDFF1DC" w14:textId="77777777" w:rsidR="00B34CA6" w:rsidRDefault="00B34CA6" w:rsidP="00263C9E">
      <w:pPr>
        <w:jc w:val="center"/>
      </w:pPr>
    </w:p>
    <w:p w14:paraId="504E7324" w14:textId="77777777" w:rsidR="00B34CA6" w:rsidRDefault="00B34CA6" w:rsidP="00263C9E">
      <w:pPr>
        <w:jc w:val="center"/>
      </w:pPr>
    </w:p>
    <w:p w14:paraId="6CA40D55" w14:textId="77777777" w:rsidR="00B34CA6" w:rsidRDefault="00B34CA6" w:rsidP="006F3544"/>
    <w:p w14:paraId="6CA06D3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C24D88" wp14:editId="1624FC47">
            <wp:extent cx="3130550" cy="2275840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A4A2" w14:textId="77777777" w:rsidR="00B34CA6" w:rsidRDefault="00B34CA6" w:rsidP="00263C9E">
      <w:pPr>
        <w:jc w:val="center"/>
      </w:pPr>
    </w:p>
    <w:p w14:paraId="4537D536" w14:textId="77777777" w:rsidR="00B34CA6" w:rsidRDefault="00B34CA6" w:rsidP="00263C9E">
      <w:pPr>
        <w:jc w:val="center"/>
      </w:pPr>
    </w:p>
    <w:p w14:paraId="09FB43D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3EEE72B" wp14:editId="1F273005">
            <wp:extent cx="3130550" cy="2275840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9D6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1936" behindDoc="1" locked="0" layoutInCell="0" allowOverlap="1" wp14:anchorId="3D69E9A9" wp14:editId="2335DAE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D923F1" id="AutoShape 5" o:spid="_x0000_s1026" style="position:absolute;margin-left:331.5pt;margin-top:0;width:382.7pt;height:269.3pt;z-index:-25124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pT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HlVcuZE&#10;TyLdbCLk2myW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x1p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0" allowOverlap="1" wp14:anchorId="641C8A77" wp14:editId="35F8E54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23ADEC" id="AutoShape 4" o:spid="_x0000_s1026" style="position:absolute;margin-left:0;margin-top:0;width:382.7pt;height:269.3pt;z-index:-25124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4r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qumnDnR&#10;k0i36wi5NqsS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0u4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0" allowOverlap="1" wp14:anchorId="28818E4B" wp14:editId="0D3CAC7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A08125" id="AutoShape 3" o:spid="_x0000_s1026" style="position:absolute;margin-left:331.5pt;margin-top:0;width:382.7pt;height:269.3pt;z-index:-25124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0hb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 wp14:anchorId="6BB1F7B2" wp14:editId="2578620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F35B3D" id="AutoShape 2" o:spid="_x0000_s1026" style="position:absolute;margin-left:0;margin-top:0;width:382.7pt;height:269.3pt;z-index:-25124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CD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qsqzpzo&#10;SaTbdYRcm00T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ceC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6B1031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554B7C" wp14:editId="613D9C93">
            <wp:extent cx="3130550" cy="2275840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2858" w14:textId="77777777" w:rsidR="00B34CA6" w:rsidRDefault="00B34CA6" w:rsidP="00263C9E">
      <w:pPr>
        <w:jc w:val="center"/>
      </w:pPr>
    </w:p>
    <w:p w14:paraId="594BA643" w14:textId="77777777" w:rsidR="00B34CA6" w:rsidRDefault="00B34CA6" w:rsidP="00263C9E"/>
    <w:p w14:paraId="4636409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3ACAD04" wp14:editId="62761E5C">
            <wp:extent cx="3130550" cy="2275840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C78E" w14:textId="77777777" w:rsidR="00B34CA6" w:rsidRDefault="00B34CA6" w:rsidP="00263C9E">
      <w:pPr>
        <w:jc w:val="center"/>
      </w:pPr>
    </w:p>
    <w:p w14:paraId="048F5401" w14:textId="77777777" w:rsidR="00B34CA6" w:rsidRDefault="00B34CA6" w:rsidP="00263C9E">
      <w:pPr>
        <w:jc w:val="center"/>
      </w:pPr>
    </w:p>
    <w:p w14:paraId="09964D6F" w14:textId="77777777" w:rsidR="00B34CA6" w:rsidRDefault="00B34CA6" w:rsidP="00263C9E">
      <w:pPr>
        <w:jc w:val="center"/>
      </w:pPr>
    </w:p>
    <w:p w14:paraId="66254F19" w14:textId="77777777" w:rsidR="00B34CA6" w:rsidRDefault="00B34CA6" w:rsidP="006F3544"/>
    <w:p w14:paraId="40585FA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779A31" wp14:editId="4F6343C9">
            <wp:extent cx="3130550" cy="2275840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6C65" w14:textId="77777777" w:rsidR="00B34CA6" w:rsidRDefault="00B34CA6" w:rsidP="00263C9E">
      <w:pPr>
        <w:jc w:val="center"/>
      </w:pPr>
    </w:p>
    <w:p w14:paraId="16A02E6B" w14:textId="77777777" w:rsidR="00B34CA6" w:rsidRDefault="00B34CA6" w:rsidP="00263C9E">
      <w:pPr>
        <w:jc w:val="center"/>
      </w:pPr>
    </w:p>
    <w:p w14:paraId="1A217C8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2C44C5" wp14:editId="73570FBB">
            <wp:extent cx="3130550" cy="2275840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806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7056" behindDoc="1" locked="0" layoutInCell="0" allowOverlap="1" wp14:anchorId="6E0374CA" wp14:editId="15A44CF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6CCE11" id="AutoShape 5" o:spid="_x0000_s1026" style="position:absolute;margin-left:331.5pt;margin-top:0;width:382.7pt;height:269.3pt;z-index:-25123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8TKwIAADk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q98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0" allowOverlap="1" wp14:anchorId="5B2962A4" wp14:editId="5DBA0F4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C3839E" id="AutoShape 4" o:spid="_x0000_s1026" style="position:absolute;margin-left:0;margin-top:0;width:382.7pt;height:269.3pt;z-index:-25124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nf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tWyd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 wp14:anchorId="45E937F7" wp14:editId="1F14CD6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71D077" id="AutoShape 3" o:spid="_x0000_s1026" style="position:absolute;margin-left:331.5pt;margin-top:0;width:382.7pt;height:269.3pt;z-index:-25124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Ev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VjE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0" allowOverlap="1" wp14:anchorId="7C18DDFA" wp14:editId="6108BFC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8603B9" id="AutoShape 2" o:spid="_x0000_s1026" style="position:absolute;margin-left:0;margin-top:0;width:382.7pt;height:269.3pt;z-index:-25124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4VXKwIAADk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Q4V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524A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7B2D83E" wp14:editId="131E81EA">
            <wp:extent cx="3130550" cy="2275840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9AEB" w14:textId="77777777" w:rsidR="00B34CA6" w:rsidRDefault="00B34CA6" w:rsidP="00263C9E">
      <w:pPr>
        <w:jc w:val="center"/>
      </w:pPr>
    </w:p>
    <w:p w14:paraId="3FB6E28B" w14:textId="77777777" w:rsidR="00B34CA6" w:rsidRDefault="00B34CA6" w:rsidP="00263C9E"/>
    <w:p w14:paraId="661DB8A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6ABB1D" wp14:editId="5D98F77D">
            <wp:extent cx="3130550" cy="2275840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97F2" w14:textId="77777777" w:rsidR="00B34CA6" w:rsidRDefault="00B34CA6" w:rsidP="00263C9E">
      <w:pPr>
        <w:jc w:val="center"/>
      </w:pPr>
    </w:p>
    <w:p w14:paraId="1ECBE340" w14:textId="77777777" w:rsidR="00B34CA6" w:rsidRDefault="00B34CA6" w:rsidP="00263C9E">
      <w:pPr>
        <w:jc w:val="center"/>
      </w:pPr>
    </w:p>
    <w:p w14:paraId="0ED9DAE8" w14:textId="77777777" w:rsidR="00B34CA6" w:rsidRDefault="00B34CA6" w:rsidP="00263C9E">
      <w:pPr>
        <w:jc w:val="center"/>
      </w:pPr>
    </w:p>
    <w:p w14:paraId="56AFA2CA" w14:textId="77777777" w:rsidR="00B34CA6" w:rsidRDefault="00B34CA6" w:rsidP="006F3544"/>
    <w:p w14:paraId="2B04F52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05B59D7" wp14:editId="5B92685E">
            <wp:extent cx="3130550" cy="2275840"/>
            <wp:effectExtent l="0" t="0" r="0" b="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985C" w14:textId="77777777" w:rsidR="00B34CA6" w:rsidRDefault="00B34CA6" w:rsidP="00263C9E">
      <w:pPr>
        <w:jc w:val="center"/>
      </w:pPr>
    </w:p>
    <w:p w14:paraId="1467F989" w14:textId="77777777" w:rsidR="00B34CA6" w:rsidRDefault="00B34CA6" w:rsidP="00263C9E">
      <w:pPr>
        <w:jc w:val="center"/>
      </w:pPr>
    </w:p>
    <w:p w14:paraId="73DCB6D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BAC122" wp14:editId="098FE6CF">
            <wp:extent cx="3130550" cy="2275840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272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2176" behindDoc="1" locked="0" layoutInCell="0" allowOverlap="1" wp14:anchorId="7096422D" wp14:editId="4F75B44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AEB158" id="AutoShape 5" o:spid="_x0000_s1026" style="position:absolute;margin-left:331.5pt;margin-top:0;width:382.7pt;height:269.3pt;z-index:-25123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9T+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 wp14:anchorId="7191F26A" wp14:editId="070DB88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7AC289" id="AutoShape 4" o:spid="_x0000_s1026" style="position:absolute;margin-left:0;margin-top:0;width:382.7pt;height:269.3pt;z-index:-25123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yf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s6TJ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 wp14:anchorId="346DF6BB" wp14:editId="799F20E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EC3E38" id="AutoShape 3" o:spid="_x0000_s1026" style="position:absolute;margin-left:331.5pt;margin-top:0;width:382.7pt;height:269.3pt;z-index:-25123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rRv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4vpN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Tq0b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68BEF864" wp14:editId="014BFB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F4DB72" id="AutoShape 2" o:spid="_x0000_s1026" style="position:absolute;margin-left:0;margin-top:0;width:382.7pt;height:269.3pt;z-index:-25123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9+3r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E6ED7D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AFC6246" wp14:editId="1F52EC2D">
            <wp:extent cx="3130550" cy="2275840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367D" w14:textId="77777777" w:rsidR="00B34CA6" w:rsidRDefault="00B34CA6" w:rsidP="00263C9E">
      <w:pPr>
        <w:jc w:val="center"/>
      </w:pPr>
    </w:p>
    <w:p w14:paraId="35A34742" w14:textId="77777777" w:rsidR="00B34CA6" w:rsidRDefault="00B34CA6" w:rsidP="00263C9E"/>
    <w:p w14:paraId="53F16D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3B49FF" wp14:editId="3C9298B3">
            <wp:extent cx="3130550" cy="2275840"/>
            <wp:effectExtent l="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7AEE" w14:textId="77777777" w:rsidR="00B34CA6" w:rsidRDefault="00B34CA6" w:rsidP="00263C9E">
      <w:pPr>
        <w:jc w:val="center"/>
      </w:pPr>
    </w:p>
    <w:p w14:paraId="10BEE1FE" w14:textId="77777777" w:rsidR="00B34CA6" w:rsidRDefault="00B34CA6" w:rsidP="00263C9E">
      <w:pPr>
        <w:jc w:val="center"/>
      </w:pPr>
    </w:p>
    <w:p w14:paraId="05F0858C" w14:textId="77777777" w:rsidR="00B34CA6" w:rsidRDefault="00B34CA6" w:rsidP="00263C9E">
      <w:pPr>
        <w:jc w:val="center"/>
      </w:pPr>
    </w:p>
    <w:p w14:paraId="77400F24" w14:textId="77777777" w:rsidR="00B34CA6" w:rsidRDefault="00B34CA6" w:rsidP="006F3544"/>
    <w:p w14:paraId="6F91DCA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EF8D56E" wp14:editId="0B20C4F7">
            <wp:extent cx="3130550" cy="2275840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CC67" w14:textId="77777777" w:rsidR="00B34CA6" w:rsidRDefault="00B34CA6" w:rsidP="00263C9E">
      <w:pPr>
        <w:jc w:val="center"/>
      </w:pPr>
    </w:p>
    <w:p w14:paraId="5DB36302" w14:textId="77777777" w:rsidR="00B34CA6" w:rsidRDefault="00B34CA6" w:rsidP="00263C9E">
      <w:pPr>
        <w:jc w:val="center"/>
      </w:pPr>
    </w:p>
    <w:p w14:paraId="45EA2A8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330EFB5" wp14:editId="07689A2C">
            <wp:extent cx="3130550" cy="227584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5EF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7296" behindDoc="1" locked="0" layoutInCell="0" allowOverlap="1" wp14:anchorId="52EF2BEE" wp14:editId="3C751EC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B3521D" id="AutoShape 5" o:spid="_x0000_s1026" style="position:absolute;margin-left:331.5pt;margin-top:0;width:382.7pt;height:269.3pt;z-index:-25122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yGR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 wp14:anchorId="742B3E64" wp14:editId="3A056AB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773F86" id="AutoShape 4" o:spid="_x0000_s1026" style="position:absolute;margin-left:0;margin-top:0;width:382.7pt;height:269.3pt;z-index:-25123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dAY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/n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3dA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 wp14:anchorId="7CDB5646" wp14:editId="0589C84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CB7537" id="AutoShape 3" o:spid="_x0000_s1026" style="position:absolute;margin-left:331.5pt;margin-top:0;width:382.7pt;height:269.3pt;z-index:-25123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3Sj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 wp14:anchorId="11D5D1AC" wp14:editId="52D960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564068" id="AutoShape 2" o:spid="_x0000_s1026" style="position:absolute;margin-left:0;margin-top:0;width:382.7pt;height:269.3pt;z-index:-25123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vwKgIAADk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8SW/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3E5F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85B6807" wp14:editId="65B2D950">
            <wp:extent cx="3130550" cy="2275840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4A82" w14:textId="77777777" w:rsidR="00B34CA6" w:rsidRDefault="00B34CA6" w:rsidP="00263C9E">
      <w:pPr>
        <w:jc w:val="center"/>
      </w:pPr>
    </w:p>
    <w:p w14:paraId="73AD53FC" w14:textId="77777777" w:rsidR="00B34CA6" w:rsidRDefault="00B34CA6" w:rsidP="00263C9E"/>
    <w:p w14:paraId="5B7BE70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947CD2C" wp14:editId="7296D52B">
            <wp:extent cx="3130550" cy="227584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DFF7" w14:textId="77777777" w:rsidR="00B34CA6" w:rsidRDefault="00B34CA6" w:rsidP="00263C9E">
      <w:pPr>
        <w:jc w:val="center"/>
      </w:pPr>
    </w:p>
    <w:p w14:paraId="01F1CEF7" w14:textId="77777777" w:rsidR="00B34CA6" w:rsidRDefault="00B34CA6" w:rsidP="00263C9E">
      <w:pPr>
        <w:jc w:val="center"/>
      </w:pPr>
    </w:p>
    <w:p w14:paraId="349D911A" w14:textId="77777777" w:rsidR="00B34CA6" w:rsidRDefault="00B34CA6" w:rsidP="00263C9E">
      <w:pPr>
        <w:jc w:val="center"/>
      </w:pPr>
    </w:p>
    <w:p w14:paraId="1BD47535" w14:textId="77777777" w:rsidR="00B34CA6" w:rsidRDefault="00B34CA6" w:rsidP="006F3544"/>
    <w:p w14:paraId="40A125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F7CB7B4" wp14:editId="0EA02938">
            <wp:extent cx="3130550" cy="2275840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287B" w14:textId="77777777" w:rsidR="00B34CA6" w:rsidRDefault="00B34CA6" w:rsidP="00263C9E">
      <w:pPr>
        <w:jc w:val="center"/>
      </w:pPr>
    </w:p>
    <w:p w14:paraId="4901A597" w14:textId="77777777" w:rsidR="00B34CA6" w:rsidRDefault="00B34CA6" w:rsidP="00263C9E">
      <w:pPr>
        <w:jc w:val="center"/>
      </w:pPr>
    </w:p>
    <w:p w14:paraId="5F3A607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59FEFE" wp14:editId="64983235">
            <wp:extent cx="3130550" cy="2275840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3C3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3DCB1696" wp14:editId="332E519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746EDF" id="AutoShape 5" o:spid="_x0000_s1026" style="position:absolute;margin-left:331.5pt;margin-top:0;width:382.7pt;height:269.3pt;z-index:-25122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/oBt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 wp14:anchorId="12FC99D9" wp14:editId="7FA6CFB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F6C02B" id="AutoShape 4" o:spid="_x0000_s1026" style="position:absolute;margin-left:0;margin-top:0;width:382.7pt;height:269.3pt;z-index:-25122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fs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HZR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Wff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 wp14:anchorId="3D7B1D3C" wp14:editId="371D4F8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14764D" id="AutoShape 3" o:spid="_x0000_s1026" style="position:absolute;margin-left:331.5pt;margin-top:0;width:382.7pt;height:269.3pt;z-index:-251226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8c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BZDx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 wp14:anchorId="7A81BC5F" wp14:editId="5E2474C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0D7D08" id="AutoShape 2" o:spid="_x0000_s1026" style="position:absolute;margin-left:0;margin-top:0;width:382.7pt;height:269.3pt;z-index:-25122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tkKwIAADk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TLt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79463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A108A1" wp14:editId="37D4D883">
            <wp:extent cx="3130550" cy="2275840"/>
            <wp:effectExtent l="0" t="0" r="0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B0EE" w14:textId="77777777" w:rsidR="00B34CA6" w:rsidRDefault="00B34CA6" w:rsidP="00263C9E">
      <w:pPr>
        <w:jc w:val="center"/>
      </w:pPr>
    </w:p>
    <w:p w14:paraId="75F896C4" w14:textId="77777777" w:rsidR="00B34CA6" w:rsidRDefault="00B34CA6" w:rsidP="00263C9E"/>
    <w:p w14:paraId="5CBCC43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82F320" wp14:editId="69B61526">
            <wp:extent cx="3130550" cy="2275840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DBFB" w14:textId="77777777" w:rsidR="00B34CA6" w:rsidRDefault="00B34CA6" w:rsidP="00263C9E">
      <w:pPr>
        <w:jc w:val="center"/>
      </w:pPr>
    </w:p>
    <w:p w14:paraId="11C41024" w14:textId="77777777" w:rsidR="00B34CA6" w:rsidRDefault="00B34CA6" w:rsidP="00263C9E">
      <w:pPr>
        <w:jc w:val="center"/>
      </w:pPr>
    </w:p>
    <w:p w14:paraId="29ABF465" w14:textId="77777777" w:rsidR="00B34CA6" w:rsidRDefault="00B34CA6" w:rsidP="00263C9E">
      <w:pPr>
        <w:jc w:val="center"/>
      </w:pPr>
    </w:p>
    <w:p w14:paraId="44CB8CD3" w14:textId="77777777" w:rsidR="00B34CA6" w:rsidRDefault="00B34CA6" w:rsidP="006F3544"/>
    <w:p w14:paraId="4FE6551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563CD5" wp14:editId="4C686BAE">
            <wp:extent cx="3130550" cy="2275840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3669" w14:textId="77777777" w:rsidR="00B34CA6" w:rsidRDefault="00B34CA6" w:rsidP="00263C9E">
      <w:pPr>
        <w:jc w:val="center"/>
      </w:pPr>
    </w:p>
    <w:p w14:paraId="104338EF" w14:textId="77777777" w:rsidR="00B34CA6" w:rsidRDefault="00B34CA6" w:rsidP="00263C9E">
      <w:pPr>
        <w:jc w:val="center"/>
      </w:pPr>
    </w:p>
    <w:p w14:paraId="7DEBD3A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CF7C3CE" wp14:editId="281FAE9F">
            <wp:extent cx="3130550" cy="2275840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B68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627ADC1B" wp14:editId="1E5AE98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FDF8A0" id="AutoShape 5" o:spid="_x0000_s1026" style="position:absolute;margin-left:331.5pt;margin-top:0;width:382.7pt;height:269.3pt;z-index:-25121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pRUTg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 wp14:anchorId="20BE95B9" wp14:editId="4A82A95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25043D" id="AutoShape 4" o:spid="_x0000_s1026" style="position:absolute;margin-left:0;margin-top:0;width:382.7pt;height:269.3pt;z-index:-25121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VA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afcu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ROV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 wp14:anchorId="11A6F487" wp14:editId="4CFF9FE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377132" id="AutoShape 3" o:spid="_x0000_s1026" style="position:absolute;margin-left:331.5pt;margin-top:0;width:382.7pt;height:269.3pt;z-index:-25122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2wKwIAADk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RB2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05A752D8" wp14:editId="7F21D2B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E3ECE5" id="AutoShape 2" o:spid="_x0000_s1026" style="position:absolute;margin-left:0;margin-top:0;width:382.7pt;height:269.3pt;z-index:-25122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vo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avOHOi&#10;J5FuNhFybTZN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5+v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7ACCF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9E147E" wp14:editId="7E850767">
            <wp:extent cx="3130550" cy="2275840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89A8" w14:textId="77777777" w:rsidR="00B34CA6" w:rsidRDefault="00B34CA6" w:rsidP="00263C9E">
      <w:pPr>
        <w:jc w:val="center"/>
      </w:pPr>
    </w:p>
    <w:p w14:paraId="2FABCF05" w14:textId="77777777" w:rsidR="00B34CA6" w:rsidRDefault="00B34CA6" w:rsidP="00263C9E"/>
    <w:p w14:paraId="6D31B64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079EE42" wp14:editId="70B62CEB">
            <wp:extent cx="3130550" cy="2275840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A160" w14:textId="77777777" w:rsidR="00B34CA6" w:rsidRDefault="00B34CA6" w:rsidP="00263C9E">
      <w:pPr>
        <w:jc w:val="center"/>
      </w:pPr>
    </w:p>
    <w:p w14:paraId="0320978D" w14:textId="77777777" w:rsidR="00B34CA6" w:rsidRDefault="00B34CA6" w:rsidP="00263C9E">
      <w:pPr>
        <w:jc w:val="center"/>
      </w:pPr>
    </w:p>
    <w:p w14:paraId="1462AE21" w14:textId="77777777" w:rsidR="00B34CA6" w:rsidRDefault="00B34CA6" w:rsidP="00263C9E">
      <w:pPr>
        <w:jc w:val="center"/>
      </w:pPr>
    </w:p>
    <w:p w14:paraId="28BEDA6B" w14:textId="77777777" w:rsidR="00B34CA6" w:rsidRDefault="00B34CA6" w:rsidP="006F3544"/>
    <w:p w14:paraId="3CCE0EB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E63680" wp14:editId="75C57B2D">
            <wp:extent cx="3130550" cy="2275840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6623" w14:textId="77777777" w:rsidR="00B34CA6" w:rsidRDefault="00B34CA6" w:rsidP="00263C9E">
      <w:pPr>
        <w:jc w:val="center"/>
      </w:pPr>
    </w:p>
    <w:p w14:paraId="44B61685" w14:textId="77777777" w:rsidR="00B34CA6" w:rsidRDefault="00B34CA6" w:rsidP="00263C9E">
      <w:pPr>
        <w:jc w:val="center"/>
      </w:pPr>
    </w:p>
    <w:p w14:paraId="188AC2F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41373C5" wp14:editId="694D214F">
            <wp:extent cx="3130550" cy="2275840"/>
            <wp:effectExtent l="0" t="0" r="0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23C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2656" behindDoc="1" locked="0" layoutInCell="0" allowOverlap="1" wp14:anchorId="4F03BE3F" wp14:editId="5DA65BF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77B215" id="AutoShape 5" o:spid="_x0000_s1026" style="position:absolute;margin-left:331.5pt;margin-top:0;width:382.7pt;height:269.3pt;z-index:-25121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PdR4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 wp14:anchorId="5222EDD8" wp14:editId="210B4C8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D6D96" id="AutoShape 4" o:spid="_x0000_s1026" style="position:absolute;margin-left:0;margin-top:0;width:382.7pt;height:269.3pt;z-index:-25121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dcDCtC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 wp14:anchorId="49831DA6" wp14:editId="46153D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D4A988" id="AutoShape 3" o:spid="_x0000_s1026" style="position:absolute;margin-left:331.5pt;margin-top:0;width:382.7pt;height:269.3pt;z-index:-25121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pE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v5iX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wDp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 wp14:anchorId="37F47D2B" wp14:editId="3972A19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695820" id="AutoShape 2" o:spid="_x0000_s1026" style="position:absolute;margin-left:0;margin-top:0;width:382.7pt;height:269.3pt;z-index:-25121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48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1Y4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19E0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AD8520" wp14:editId="04D91F14">
            <wp:extent cx="3130550" cy="2275840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E1A9" w14:textId="77777777" w:rsidR="00B34CA6" w:rsidRDefault="00B34CA6" w:rsidP="00263C9E">
      <w:pPr>
        <w:jc w:val="center"/>
      </w:pPr>
    </w:p>
    <w:p w14:paraId="7B56007C" w14:textId="77777777" w:rsidR="00B34CA6" w:rsidRDefault="00B34CA6" w:rsidP="00263C9E"/>
    <w:p w14:paraId="2D5D8B0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889FEE3" wp14:editId="0103FBEC">
            <wp:extent cx="3130550" cy="2275840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9B95" w14:textId="77777777" w:rsidR="00B34CA6" w:rsidRDefault="00B34CA6" w:rsidP="00263C9E">
      <w:pPr>
        <w:jc w:val="center"/>
      </w:pPr>
    </w:p>
    <w:p w14:paraId="10D99ADE" w14:textId="77777777" w:rsidR="00B34CA6" w:rsidRDefault="00B34CA6" w:rsidP="00263C9E">
      <w:pPr>
        <w:jc w:val="center"/>
      </w:pPr>
    </w:p>
    <w:p w14:paraId="0716F451" w14:textId="77777777" w:rsidR="00B34CA6" w:rsidRDefault="00B34CA6" w:rsidP="00263C9E">
      <w:pPr>
        <w:jc w:val="center"/>
      </w:pPr>
    </w:p>
    <w:p w14:paraId="16A78DB6" w14:textId="77777777" w:rsidR="00B34CA6" w:rsidRDefault="00B34CA6" w:rsidP="006F3544"/>
    <w:p w14:paraId="34F4412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E43BB8" wp14:editId="1ED3B10D">
            <wp:extent cx="3130550" cy="227584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9CE" w14:textId="77777777" w:rsidR="00B34CA6" w:rsidRDefault="00B34CA6" w:rsidP="00263C9E">
      <w:pPr>
        <w:jc w:val="center"/>
      </w:pPr>
    </w:p>
    <w:p w14:paraId="7BAEBD01" w14:textId="77777777" w:rsidR="00B34CA6" w:rsidRDefault="00B34CA6" w:rsidP="00263C9E">
      <w:pPr>
        <w:jc w:val="center"/>
      </w:pPr>
    </w:p>
    <w:p w14:paraId="7995BFE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3C0F56" wp14:editId="2D251CA4">
            <wp:extent cx="3130550" cy="227584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FA8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7776" behindDoc="1" locked="0" layoutInCell="0" allowOverlap="1" wp14:anchorId="03C878D4" wp14:editId="3CD007C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CB322B" id="AutoShape 5" o:spid="_x0000_s1026" style="position:absolute;margin-left:331.5pt;margin-top:0;width:382.7pt;height:269.3pt;z-index:-25120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Ts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YzT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0" allowOverlap="1" wp14:anchorId="13C81273" wp14:editId="7D788A7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076D30" id="AutoShape 4" o:spid="_x0000_s1026" style="position:absolute;margin-left:0;margin-top:0;width:382.7pt;height:269.3pt;z-index:-25120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Ef0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rEf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 wp14:anchorId="1465A68B" wp14:editId="1AB2E0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3DB3BA" id="AutoShape 3" o:spid="_x0000_s1026" style="position:absolute;margin-left:331.5pt;margin-top:0;width:382.7pt;height:269.3pt;z-index:-251210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L8E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fjGfc+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rL8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 wp14:anchorId="5B657081" wp14:editId="5D99F2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C30C2E" id="AutoShape 2" o:spid="_x0000_s1026" style="position:absolute;margin-left:0;margin-top:0;width:382.7pt;height:269.3pt;z-index:-25121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q1Cr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16ADF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FE0EA9" wp14:editId="2E85531F">
            <wp:extent cx="3130550" cy="2275840"/>
            <wp:effectExtent l="0" t="0" r="0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CAB5" w14:textId="77777777" w:rsidR="00B34CA6" w:rsidRDefault="00B34CA6" w:rsidP="00263C9E">
      <w:pPr>
        <w:jc w:val="center"/>
      </w:pPr>
    </w:p>
    <w:p w14:paraId="08555CC2" w14:textId="77777777" w:rsidR="00B34CA6" w:rsidRDefault="00B34CA6" w:rsidP="00263C9E"/>
    <w:p w14:paraId="4DD435E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D28B20" wp14:editId="673033AC">
            <wp:extent cx="3130550" cy="2275840"/>
            <wp:effectExtent l="0" t="0" r="0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8875" w14:textId="77777777" w:rsidR="00B34CA6" w:rsidRDefault="00B34CA6" w:rsidP="00263C9E">
      <w:pPr>
        <w:jc w:val="center"/>
      </w:pPr>
    </w:p>
    <w:p w14:paraId="77F0D5A7" w14:textId="77777777" w:rsidR="00B34CA6" w:rsidRDefault="00B34CA6" w:rsidP="00263C9E">
      <w:pPr>
        <w:jc w:val="center"/>
      </w:pPr>
    </w:p>
    <w:p w14:paraId="6D41701C" w14:textId="77777777" w:rsidR="00B34CA6" w:rsidRDefault="00B34CA6" w:rsidP="00263C9E">
      <w:pPr>
        <w:jc w:val="center"/>
      </w:pPr>
    </w:p>
    <w:p w14:paraId="0276D989" w14:textId="77777777" w:rsidR="00B34CA6" w:rsidRDefault="00B34CA6" w:rsidP="006F3544"/>
    <w:p w14:paraId="24841D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F3B40A6" wp14:editId="5F2C011C">
            <wp:extent cx="3130550" cy="2275840"/>
            <wp:effectExtent l="0" t="0" r="0" b="0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3B05" w14:textId="77777777" w:rsidR="00B34CA6" w:rsidRDefault="00B34CA6" w:rsidP="00263C9E">
      <w:pPr>
        <w:jc w:val="center"/>
      </w:pPr>
    </w:p>
    <w:p w14:paraId="41943071" w14:textId="77777777" w:rsidR="00B34CA6" w:rsidRDefault="00B34CA6" w:rsidP="00263C9E">
      <w:pPr>
        <w:jc w:val="center"/>
      </w:pPr>
    </w:p>
    <w:p w14:paraId="6D13422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6338316" wp14:editId="7138BCC1">
            <wp:extent cx="3130550" cy="2275840"/>
            <wp:effectExtent l="0" t="0" r="0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C47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28AE292F" wp14:editId="3C6EA74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87B121" id="AutoShape 5" o:spid="_x0000_s1026" style="position:absolute;margin-left:331.5pt;margin-top:0;width:382.7pt;height:269.3pt;z-index:-25120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Bq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A7B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7C14E36D" wp14:editId="4865BE1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08C9B2" id="AutoShape 4" o:spid="_x0000_s1026" style="position:absolute;margin-left:0;margin-top:0;width:382.7pt;height:269.3pt;z-index:-25120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gQS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y48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FgQ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 wp14:anchorId="023B3F92" wp14:editId="3602802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F73F4A" id="AutoShape 3" o:spid="_x0000_s1026" style="position:absolute;margin-left:331.5pt;margin-top:0;width:382.7pt;height:269.3pt;z-index:-25120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Fvz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0" allowOverlap="1" wp14:anchorId="18FA65C2" wp14:editId="591E7F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0128A6" id="AutoShape 2" o:spid="_x0000_s1026" style="position:absolute;margin-left:0;margin-top:0;width:382.7pt;height:269.3pt;z-index:-25120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/6KgIAADk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rZj/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23D67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1F30CC" wp14:editId="019FB956">
            <wp:extent cx="3130550" cy="2275840"/>
            <wp:effectExtent l="0" t="0" r="0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10F0" w14:textId="77777777" w:rsidR="00B34CA6" w:rsidRDefault="00B34CA6" w:rsidP="00263C9E">
      <w:pPr>
        <w:jc w:val="center"/>
      </w:pPr>
    </w:p>
    <w:p w14:paraId="69DEA286" w14:textId="77777777" w:rsidR="00B34CA6" w:rsidRDefault="00B34CA6" w:rsidP="00263C9E"/>
    <w:p w14:paraId="1D0DD8A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95C6B3" wp14:editId="77F4A32D">
            <wp:extent cx="3130550" cy="2275840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6C2F" w14:textId="77777777" w:rsidR="00B34CA6" w:rsidRDefault="00B34CA6" w:rsidP="00263C9E">
      <w:pPr>
        <w:jc w:val="center"/>
      </w:pPr>
    </w:p>
    <w:p w14:paraId="240F1CCB" w14:textId="77777777" w:rsidR="00B34CA6" w:rsidRDefault="00B34CA6" w:rsidP="00263C9E">
      <w:pPr>
        <w:jc w:val="center"/>
      </w:pPr>
    </w:p>
    <w:p w14:paraId="72D069CA" w14:textId="77777777" w:rsidR="00B34CA6" w:rsidRDefault="00B34CA6" w:rsidP="00263C9E">
      <w:pPr>
        <w:jc w:val="center"/>
      </w:pPr>
    </w:p>
    <w:p w14:paraId="4077669D" w14:textId="77777777" w:rsidR="00B34CA6" w:rsidRDefault="00B34CA6" w:rsidP="006F3544"/>
    <w:p w14:paraId="3FA8752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24E07E" wp14:editId="44C53863">
            <wp:extent cx="3130550" cy="2275840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CE2F" w14:textId="77777777" w:rsidR="00B34CA6" w:rsidRDefault="00B34CA6" w:rsidP="00263C9E">
      <w:pPr>
        <w:jc w:val="center"/>
      </w:pPr>
    </w:p>
    <w:p w14:paraId="7329B990" w14:textId="77777777" w:rsidR="00B34CA6" w:rsidRDefault="00B34CA6" w:rsidP="00263C9E">
      <w:pPr>
        <w:jc w:val="center"/>
      </w:pPr>
    </w:p>
    <w:p w14:paraId="22C0B70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10F61F" wp14:editId="6EBEDA07">
            <wp:extent cx="3130550" cy="2275840"/>
            <wp:effectExtent l="0" t="0" r="0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9E9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8016" behindDoc="1" locked="0" layoutInCell="0" allowOverlap="1" wp14:anchorId="2ABF256C" wp14:editId="020B62D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1F6D19" id="AutoShape 5" o:spid="_x0000_s1026" style="position:absolute;margin-left:331.5pt;margin-top:0;width:382.7pt;height:269.3pt;z-index:-25119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W+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ivPOHOi&#10;I5FuNhFybXae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MdW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 wp14:anchorId="09DBE4AB" wp14:editId="53E032B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7F2463" id="AutoShape 4" o:spid="_x0000_s1026" style="position:absolute;margin-left:0;margin-top:0;width:382.7pt;height:269.3pt;z-index:-25119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Pm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OSI+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 wp14:anchorId="5B056E1B" wp14:editId="7A5DED1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6F7C8B" id="AutoShape 3" o:spid="_x0000_s1026" style="position:absolute;margin-left:331.5pt;margin-top:0;width:382.7pt;height:269.3pt;z-index:-25120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tsW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ivPOXOi&#10;I5FuNhFybXaW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kts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 wp14:anchorId="005E02D9" wp14:editId="319FF0C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2C7879" id="AutoShape 2" o:spid="_x0000_s1026" style="position:absolute;margin-left:0;margin-top:0;width:382.7pt;height:269.3pt;z-index:-25120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29u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/KSMyc6&#10;Eul2EyHXZpN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h29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850E8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FE614F5" wp14:editId="18BEE87A">
            <wp:extent cx="3130550" cy="2275840"/>
            <wp:effectExtent l="0" t="0" r="0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E918" w14:textId="77777777" w:rsidR="00B34CA6" w:rsidRDefault="00B34CA6" w:rsidP="00263C9E">
      <w:pPr>
        <w:jc w:val="center"/>
      </w:pPr>
    </w:p>
    <w:p w14:paraId="7E1D2365" w14:textId="77777777" w:rsidR="00B34CA6" w:rsidRDefault="00B34CA6" w:rsidP="00263C9E"/>
    <w:p w14:paraId="3EE3C63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EE95241" wp14:editId="080581D3">
            <wp:extent cx="3130550" cy="2275840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F9E0" w14:textId="77777777" w:rsidR="00B34CA6" w:rsidRDefault="00B34CA6" w:rsidP="00263C9E">
      <w:pPr>
        <w:jc w:val="center"/>
      </w:pPr>
    </w:p>
    <w:p w14:paraId="2F1CE96E" w14:textId="77777777" w:rsidR="00B34CA6" w:rsidRDefault="00B34CA6" w:rsidP="00263C9E">
      <w:pPr>
        <w:jc w:val="center"/>
      </w:pPr>
    </w:p>
    <w:p w14:paraId="0333FFC0" w14:textId="77777777" w:rsidR="00B34CA6" w:rsidRDefault="00B34CA6" w:rsidP="00263C9E">
      <w:pPr>
        <w:jc w:val="center"/>
      </w:pPr>
    </w:p>
    <w:p w14:paraId="7CE7139B" w14:textId="77777777" w:rsidR="00B34CA6" w:rsidRDefault="00B34CA6" w:rsidP="006F3544"/>
    <w:p w14:paraId="47E81D9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523905" wp14:editId="2B624597">
            <wp:extent cx="3130550" cy="2275840"/>
            <wp:effectExtent l="0" t="0" r="0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0DFE" w14:textId="77777777" w:rsidR="00B34CA6" w:rsidRDefault="00B34CA6" w:rsidP="00263C9E">
      <w:pPr>
        <w:jc w:val="center"/>
      </w:pPr>
    </w:p>
    <w:p w14:paraId="58B689B6" w14:textId="77777777" w:rsidR="00B34CA6" w:rsidRDefault="00B34CA6" w:rsidP="00263C9E">
      <w:pPr>
        <w:jc w:val="center"/>
      </w:pPr>
    </w:p>
    <w:p w14:paraId="6DCDED0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4148459" wp14:editId="52264A02">
            <wp:extent cx="3130550" cy="2275840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CEB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3136" behindDoc="1" locked="0" layoutInCell="0" allowOverlap="1" wp14:anchorId="21F21C59" wp14:editId="6036523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BB9E61" id="AutoShape 5" o:spid="_x0000_s1026" style="position:absolute;margin-left:331.5pt;margin-top:0;width:382.7pt;height:269.3pt;z-index:-25119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5Z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0nJmRMd&#10;iXS7iZBrs4t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DI5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 wp14:anchorId="1EFC86DC" wp14:editId="58CE63F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565B8" id="AutoShape 4" o:spid="_x0000_s1026" style="position:absolute;margin-left:0;margin-top:0;width:382.7pt;height:269.3pt;z-index:-25119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oh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cV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GTo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 wp14:anchorId="00DDBD7F" wp14:editId="55BB5E8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91C7C" id="AutoShape 3" o:spid="_x0000_s1026" style="position:absolute;margin-left:331.5pt;margin-top:0;width:382.7pt;height:269.3pt;z-index:-25119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cLR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GcL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 wp14:anchorId="1026D730" wp14:editId="3D19FF7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0B973A" id="AutoShape 2" o:spid="_x0000_s1026" style="position:absolute;margin-left:0;margin-top:0;width:382.7pt;height:269.3pt;z-index:-25119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SJ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c1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ujS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005DE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96A4675" wp14:editId="6D1DC241">
            <wp:extent cx="3130550" cy="2275840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B206" w14:textId="77777777" w:rsidR="00B34CA6" w:rsidRDefault="00B34CA6" w:rsidP="00263C9E">
      <w:pPr>
        <w:jc w:val="center"/>
      </w:pPr>
    </w:p>
    <w:p w14:paraId="56127D59" w14:textId="77777777" w:rsidR="00B34CA6" w:rsidRDefault="00B34CA6" w:rsidP="00263C9E"/>
    <w:p w14:paraId="1E5FB23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9B229F5" wp14:editId="330056AD">
            <wp:extent cx="3130550" cy="2275840"/>
            <wp:effectExtent l="0" t="0" r="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1376" w14:textId="77777777" w:rsidR="00B34CA6" w:rsidRDefault="00B34CA6" w:rsidP="00263C9E">
      <w:pPr>
        <w:jc w:val="center"/>
      </w:pPr>
    </w:p>
    <w:p w14:paraId="46AB73E7" w14:textId="77777777" w:rsidR="00B34CA6" w:rsidRDefault="00B34CA6" w:rsidP="00263C9E">
      <w:pPr>
        <w:jc w:val="center"/>
      </w:pPr>
    </w:p>
    <w:p w14:paraId="3A8A3D2F" w14:textId="77777777" w:rsidR="00B34CA6" w:rsidRDefault="00B34CA6" w:rsidP="00263C9E">
      <w:pPr>
        <w:jc w:val="center"/>
      </w:pPr>
    </w:p>
    <w:p w14:paraId="645A0CDD" w14:textId="77777777" w:rsidR="00B34CA6" w:rsidRDefault="00B34CA6" w:rsidP="006F3544"/>
    <w:p w14:paraId="6DAC5D7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F09E6F1" wp14:editId="29ED78F4">
            <wp:extent cx="3130550" cy="2275840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7123" w14:textId="77777777" w:rsidR="00B34CA6" w:rsidRDefault="00B34CA6" w:rsidP="00263C9E">
      <w:pPr>
        <w:jc w:val="center"/>
      </w:pPr>
    </w:p>
    <w:p w14:paraId="687FEE68" w14:textId="77777777" w:rsidR="00B34CA6" w:rsidRDefault="00B34CA6" w:rsidP="00263C9E">
      <w:pPr>
        <w:jc w:val="center"/>
      </w:pPr>
    </w:p>
    <w:p w14:paraId="0EE9E97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45F479" wp14:editId="14C0728B">
            <wp:extent cx="3130550" cy="227584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6FD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35F6F4E5" wp14:editId="5E1DCA1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4DE5EA" id="AutoShape 5" o:spid="_x0000_s1026" style="position:absolute;margin-left:331.5pt;margin-top:0;width:382.7pt;height:269.3pt;z-index:-25118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sZ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V5M5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YAs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 wp14:anchorId="37DE801D" wp14:editId="6DE5B55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450ED9" id="AutoShape 4" o:spid="_x0000_s1026" style="position:absolute;margin-left:0;margin-top:0;width:382.7pt;height:269.3pt;z-index:-25118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nR3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 wp14:anchorId="206BD960" wp14:editId="647F060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AE76A3" id="AutoShape 3" o:spid="_x0000_s1026" style="position:absolute;margin-left:331.5pt;margin-top:0;width:382.7pt;height:269.3pt;z-index:-25119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Ul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neU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7816FF53" wp14:editId="254E099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92A19B" id="AutoShape 2" o:spid="_x0000_s1026" style="position:absolute;margin-left:0;margin-top:0;width:382.7pt;height:269.3pt;z-index:-25119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Fd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n5S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iFF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EA8522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DD3AC9E" wp14:editId="7C920867">
            <wp:extent cx="3130550" cy="2275840"/>
            <wp:effectExtent l="0" t="0" r="0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EA0C" w14:textId="77777777" w:rsidR="00B34CA6" w:rsidRDefault="00B34CA6" w:rsidP="00263C9E">
      <w:pPr>
        <w:jc w:val="center"/>
      </w:pPr>
    </w:p>
    <w:p w14:paraId="2616A654" w14:textId="77777777" w:rsidR="00B34CA6" w:rsidRDefault="00B34CA6" w:rsidP="00263C9E"/>
    <w:p w14:paraId="4DF7A16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5963EA" wp14:editId="455AAB4D">
            <wp:extent cx="3130550" cy="2275840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ECA7" w14:textId="77777777" w:rsidR="00B34CA6" w:rsidRDefault="00B34CA6" w:rsidP="00263C9E">
      <w:pPr>
        <w:jc w:val="center"/>
      </w:pPr>
    </w:p>
    <w:p w14:paraId="7B9B8786" w14:textId="77777777" w:rsidR="00B34CA6" w:rsidRDefault="00B34CA6" w:rsidP="00263C9E">
      <w:pPr>
        <w:jc w:val="center"/>
      </w:pPr>
    </w:p>
    <w:p w14:paraId="18AB1D1D" w14:textId="77777777" w:rsidR="00B34CA6" w:rsidRDefault="00B34CA6" w:rsidP="00263C9E">
      <w:pPr>
        <w:jc w:val="center"/>
      </w:pPr>
    </w:p>
    <w:p w14:paraId="778897B5" w14:textId="77777777" w:rsidR="00B34CA6" w:rsidRDefault="00B34CA6" w:rsidP="006F3544"/>
    <w:p w14:paraId="4E30E11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6A71A7" wp14:editId="0896F4DB">
            <wp:extent cx="3130550" cy="2275840"/>
            <wp:effectExtent l="0" t="0" r="0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A771" w14:textId="77777777" w:rsidR="00B34CA6" w:rsidRDefault="00B34CA6" w:rsidP="00263C9E">
      <w:pPr>
        <w:jc w:val="center"/>
      </w:pPr>
    </w:p>
    <w:p w14:paraId="4C7C83B3" w14:textId="77777777" w:rsidR="00B34CA6" w:rsidRDefault="00B34CA6" w:rsidP="00263C9E">
      <w:pPr>
        <w:jc w:val="center"/>
      </w:pPr>
    </w:p>
    <w:p w14:paraId="5FD5483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3C193A" wp14:editId="76A08B3A">
            <wp:extent cx="3130550" cy="2275840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25D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3376" behindDoc="1" locked="0" layoutInCell="0" allowOverlap="1" wp14:anchorId="080A2304" wp14:editId="07EDF62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7756E" id="AutoShape 5" o:spid="_x0000_s1026" style="position:absolute;margin-left:331.5pt;margin-top:0;width:382.7pt;height:269.3pt;z-index:-25118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uNKwIAADk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Puu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0" allowOverlap="1" wp14:anchorId="4F08AAEE" wp14:editId="1A923CD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40FDD0" id="AutoShape 4" o:spid="_x0000_s1026" style="position:absolute;margin-left:0;margin-top:0;width:382.7pt;height:269.3pt;z-index:-25118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iV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PkJSeV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8Zi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0" allowOverlap="1" wp14:anchorId="773599F0" wp14:editId="5E5F7A1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5BC006" id="AutoShape 3" o:spid="_x0000_s1026" style="position:absolute;margin-left:331.5pt;margin-top:0;width:382.7pt;height:269.3pt;z-index:-25118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WBl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cV0wZ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PFgZ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 wp14:anchorId="0FDC49A2" wp14:editId="11018D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6E816C" id="AutoShape 2" o:spid="_x0000_s1026" style="position:absolute;margin-left:0;margin-top:0;width:382.7pt;height:269.3pt;z-index:-25118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OcKgIAADk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H85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F7B9D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3AF11F9" wp14:editId="6E513281">
            <wp:extent cx="3130550" cy="2275840"/>
            <wp:effectExtent l="0" t="0" r="0" b="0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2AB2" w14:textId="77777777" w:rsidR="00B34CA6" w:rsidRDefault="00B34CA6" w:rsidP="00263C9E">
      <w:pPr>
        <w:jc w:val="center"/>
      </w:pPr>
    </w:p>
    <w:p w14:paraId="66EFD47D" w14:textId="77777777" w:rsidR="00B34CA6" w:rsidRDefault="00B34CA6" w:rsidP="00263C9E"/>
    <w:p w14:paraId="19B7B9D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C0B6FC8" wp14:editId="1DCC1B4F">
            <wp:extent cx="3130550" cy="2275840"/>
            <wp:effectExtent l="0" t="0" r="0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65AA" w14:textId="77777777" w:rsidR="00B34CA6" w:rsidRDefault="00B34CA6" w:rsidP="00263C9E">
      <w:pPr>
        <w:jc w:val="center"/>
      </w:pPr>
    </w:p>
    <w:p w14:paraId="0B860E91" w14:textId="77777777" w:rsidR="00B34CA6" w:rsidRDefault="00B34CA6" w:rsidP="00263C9E">
      <w:pPr>
        <w:jc w:val="center"/>
      </w:pPr>
    </w:p>
    <w:p w14:paraId="30E9820E" w14:textId="77777777" w:rsidR="00B34CA6" w:rsidRDefault="00B34CA6" w:rsidP="00263C9E">
      <w:pPr>
        <w:jc w:val="center"/>
      </w:pPr>
    </w:p>
    <w:p w14:paraId="092F2177" w14:textId="77777777" w:rsidR="00B34CA6" w:rsidRDefault="00B34CA6" w:rsidP="006F3544"/>
    <w:p w14:paraId="7023858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A405C66" wp14:editId="52257F75">
            <wp:extent cx="3130550" cy="2275840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82B0" w14:textId="77777777" w:rsidR="00B34CA6" w:rsidRDefault="00B34CA6" w:rsidP="00263C9E">
      <w:pPr>
        <w:jc w:val="center"/>
      </w:pPr>
    </w:p>
    <w:p w14:paraId="09ED5536" w14:textId="77777777" w:rsidR="00B34CA6" w:rsidRDefault="00B34CA6" w:rsidP="00263C9E">
      <w:pPr>
        <w:jc w:val="center"/>
      </w:pPr>
    </w:p>
    <w:p w14:paraId="70EA9FB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3979382" wp14:editId="69029A32">
            <wp:extent cx="3130550" cy="2275840"/>
            <wp:effectExtent l="0" t="0" r="0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9BB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8496" behindDoc="1" locked="0" layoutInCell="0" allowOverlap="1" wp14:anchorId="23E2644E" wp14:editId="3F2ECCA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01619B" id="AutoShape 5" o:spid="_x0000_s1026" style="position:absolute;margin-left:331.5pt;margin-top:0;width:382.7pt;height:269.3pt;z-index:-25117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UlM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2cUl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 wp14:anchorId="016D9449" wp14:editId="63DE6CC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0ABD5C" id="AutoShape 4" o:spid="_x0000_s1026" style="position:absolute;margin-left:0;margin-top:0;width:382.7pt;height:269.3pt;z-index:-25117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00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KKa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ZP0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 wp14:anchorId="67006B08" wp14:editId="1616FB8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B37C0A" id="AutoShape 3" o:spid="_x0000_s1026" style="position:absolute;margin-left:331.5pt;margin-top:0;width:382.7pt;height:269.3pt;z-index:-25118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ZAX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0" allowOverlap="1" wp14:anchorId="0ABD54C6" wp14:editId="1C69EFC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BB0655" id="AutoShape 2" o:spid="_x0000_s1026" style="position:absolute;margin-left:0;margin-top:0;width:382.7pt;height:269.3pt;z-index:-25118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bc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Crdt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A923D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720291E" wp14:editId="17D6217E">
            <wp:extent cx="3130550" cy="2275840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868F" w14:textId="77777777" w:rsidR="00B34CA6" w:rsidRDefault="00B34CA6" w:rsidP="00263C9E">
      <w:pPr>
        <w:jc w:val="center"/>
      </w:pPr>
    </w:p>
    <w:p w14:paraId="32C6F02B" w14:textId="77777777" w:rsidR="00B34CA6" w:rsidRDefault="00B34CA6" w:rsidP="00263C9E"/>
    <w:p w14:paraId="14F881C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CF9E17" wp14:editId="13F09E7E">
            <wp:extent cx="3130550" cy="2275840"/>
            <wp:effectExtent l="0" t="0" r="0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A4AE" w14:textId="77777777" w:rsidR="00B34CA6" w:rsidRDefault="00B34CA6" w:rsidP="00263C9E">
      <w:pPr>
        <w:jc w:val="center"/>
      </w:pPr>
    </w:p>
    <w:p w14:paraId="5A385956" w14:textId="77777777" w:rsidR="00B34CA6" w:rsidRDefault="00B34CA6" w:rsidP="00263C9E">
      <w:pPr>
        <w:jc w:val="center"/>
      </w:pPr>
    </w:p>
    <w:p w14:paraId="3EC825F0" w14:textId="77777777" w:rsidR="00B34CA6" w:rsidRDefault="00B34CA6" w:rsidP="00263C9E">
      <w:pPr>
        <w:jc w:val="center"/>
      </w:pPr>
    </w:p>
    <w:p w14:paraId="1F643F08" w14:textId="77777777" w:rsidR="00B34CA6" w:rsidRDefault="00B34CA6" w:rsidP="006F3544"/>
    <w:p w14:paraId="63D2DD6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FCFBDA" wp14:editId="545696E3">
            <wp:extent cx="3130550" cy="2275840"/>
            <wp:effectExtent l="0" t="0" r="0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03BF" w14:textId="77777777" w:rsidR="00B34CA6" w:rsidRDefault="00B34CA6" w:rsidP="00263C9E">
      <w:pPr>
        <w:jc w:val="center"/>
      </w:pPr>
    </w:p>
    <w:p w14:paraId="029075A1" w14:textId="77777777" w:rsidR="00B34CA6" w:rsidRDefault="00B34CA6" w:rsidP="00263C9E">
      <w:pPr>
        <w:jc w:val="center"/>
      </w:pPr>
    </w:p>
    <w:p w14:paraId="7AFD60A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8E76140" wp14:editId="7F8AA578">
            <wp:extent cx="3130550" cy="2275840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C53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04FAE8E7" wp14:editId="28C5A69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B06D74" id="AutoShape 5" o:spid="_x0000_s1026" style="position:absolute;margin-left:331.5pt;margin-top:0;width:382.7pt;height:269.3pt;z-index:-25117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yY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D4748yJ&#10;jkS63kbItdk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Qyy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4194729A" wp14:editId="76FD5AE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B3390A" id="AutoShape 4" o:spid="_x0000_s1026" style="position:absolute;margin-left:0;margin-top:0;width:382.7pt;height:269.3pt;z-index:-25117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NrA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MWs4syJ&#10;nkS62UTItVmV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4Nr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0" allowOverlap="1" wp14:anchorId="70964642" wp14:editId="50123E1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EA8FFE" id="AutoShape 3" o:spid="_x0000_s1026" style="position:absolute;margin-left:331.5pt;margin-top:0;width:382.7pt;height:269.3pt;z-index:-25117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Iw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D6bceZE&#10;RyJdbyPk2uw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4CI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0" allowOverlap="1" wp14:anchorId="66E5231D" wp14:editId="7F810E2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43A580" id="AutoShape 2" o:spid="_x0000_s1026" style="position:absolute;margin-left:0;margin-top:0;width:382.7pt;height:269.3pt;z-index:-25117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ZI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9ZZ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8A83BD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093A0D" wp14:editId="1E04C1A4">
            <wp:extent cx="3130550" cy="2275840"/>
            <wp:effectExtent l="0" t="0" r="0" b="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1439" w14:textId="77777777" w:rsidR="00B34CA6" w:rsidRDefault="00B34CA6" w:rsidP="00263C9E">
      <w:pPr>
        <w:jc w:val="center"/>
      </w:pPr>
    </w:p>
    <w:p w14:paraId="6F70B13C" w14:textId="77777777" w:rsidR="00B34CA6" w:rsidRDefault="00B34CA6" w:rsidP="00263C9E"/>
    <w:p w14:paraId="514C45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857DE8" wp14:editId="173BF225">
            <wp:extent cx="3130550" cy="2275840"/>
            <wp:effectExtent l="0" t="0" r="0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3A42" w14:textId="77777777" w:rsidR="00B34CA6" w:rsidRDefault="00B34CA6" w:rsidP="00263C9E">
      <w:pPr>
        <w:jc w:val="center"/>
      </w:pPr>
    </w:p>
    <w:p w14:paraId="010BFD9A" w14:textId="77777777" w:rsidR="00B34CA6" w:rsidRDefault="00B34CA6" w:rsidP="00263C9E">
      <w:pPr>
        <w:jc w:val="center"/>
      </w:pPr>
    </w:p>
    <w:p w14:paraId="440CA7BB" w14:textId="77777777" w:rsidR="00B34CA6" w:rsidRDefault="00B34CA6" w:rsidP="00263C9E">
      <w:pPr>
        <w:jc w:val="center"/>
      </w:pPr>
    </w:p>
    <w:p w14:paraId="348B7FE9" w14:textId="77777777" w:rsidR="00B34CA6" w:rsidRDefault="00B34CA6" w:rsidP="006F3544"/>
    <w:p w14:paraId="66B6DDD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C52624" wp14:editId="335535D4">
            <wp:extent cx="3130550" cy="2275840"/>
            <wp:effectExtent l="0" t="0" r="0" b="0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8268" w14:textId="77777777" w:rsidR="00B34CA6" w:rsidRDefault="00B34CA6" w:rsidP="00263C9E">
      <w:pPr>
        <w:jc w:val="center"/>
      </w:pPr>
    </w:p>
    <w:p w14:paraId="145F7D57" w14:textId="77777777" w:rsidR="00B34CA6" w:rsidRDefault="00B34CA6" w:rsidP="00263C9E">
      <w:pPr>
        <w:jc w:val="center"/>
      </w:pPr>
    </w:p>
    <w:p w14:paraId="2E5836D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FEDE81" wp14:editId="5AAAE88F">
            <wp:extent cx="3130550" cy="2275840"/>
            <wp:effectExtent l="0" t="0" r="0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A85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8736" behindDoc="1" locked="0" layoutInCell="0" allowOverlap="1" wp14:anchorId="69A88CCA" wp14:editId="022E0F3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CE8AE1" id="AutoShape 5" o:spid="_x0000_s1026" style="position:absolute;margin-left:331.5pt;margin-top:0;width:382.7pt;height:269.3pt;z-index:-25116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d/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Lfnd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0" allowOverlap="1" wp14:anchorId="3C0B08D9" wp14:editId="0E5F527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858A4B" id="AutoShape 4" o:spid="_x0000_s1026" style="position:absolute;margin-left:0;margin-top:0;width:382.7pt;height:269.3pt;z-index:-25116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8MH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25c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a8M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 wp14:anchorId="79EA68DA" wp14:editId="30C56F0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956E20" id="AutoShape 3" o:spid="_x0000_s1026" style="position:absolute;margin-left:331.5pt;margin-top:0;width:382.7pt;height:269.3pt;z-index:-25116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7Gs79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0" allowOverlap="1" wp14:anchorId="2142294E" wp14:editId="0237582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9C1BA5" id="AutoShape 2" o:spid="_x0000_s1026" style="position:absolute;margin-left:0;margin-top:0;width:382.7pt;height:269.3pt;z-index:-25117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M2v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JWceZE&#10;TyLdbCLk2mya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yM2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D6F9BE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03E6ABA" wp14:editId="159113C7">
            <wp:extent cx="3130550" cy="227584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8F6E" w14:textId="77777777" w:rsidR="00B34CA6" w:rsidRDefault="00B34CA6" w:rsidP="00263C9E">
      <w:pPr>
        <w:jc w:val="center"/>
      </w:pPr>
    </w:p>
    <w:p w14:paraId="7F7A4B7E" w14:textId="77777777" w:rsidR="00B34CA6" w:rsidRDefault="00B34CA6" w:rsidP="00263C9E"/>
    <w:p w14:paraId="11AF2D7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B0783B" wp14:editId="02015F75">
            <wp:extent cx="3130550" cy="2275840"/>
            <wp:effectExtent l="0" t="0" r="0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F30C" w14:textId="77777777" w:rsidR="00B34CA6" w:rsidRDefault="00B34CA6" w:rsidP="00263C9E">
      <w:pPr>
        <w:jc w:val="center"/>
      </w:pPr>
    </w:p>
    <w:p w14:paraId="7028D6A4" w14:textId="77777777" w:rsidR="00B34CA6" w:rsidRDefault="00B34CA6" w:rsidP="00263C9E">
      <w:pPr>
        <w:jc w:val="center"/>
      </w:pPr>
    </w:p>
    <w:p w14:paraId="69BF5620" w14:textId="77777777" w:rsidR="00B34CA6" w:rsidRDefault="00B34CA6" w:rsidP="00263C9E">
      <w:pPr>
        <w:jc w:val="center"/>
      </w:pPr>
    </w:p>
    <w:p w14:paraId="6C57EFE6" w14:textId="77777777" w:rsidR="00B34CA6" w:rsidRDefault="00B34CA6" w:rsidP="006F3544"/>
    <w:p w14:paraId="049B487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B7ADE6" wp14:editId="66971258">
            <wp:extent cx="3130550" cy="2275840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AA28" w14:textId="77777777" w:rsidR="00B34CA6" w:rsidRDefault="00B34CA6" w:rsidP="00263C9E">
      <w:pPr>
        <w:jc w:val="center"/>
      </w:pPr>
    </w:p>
    <w:p w14:paraId="502AA695" w14:textId="77777777" w:rsidR="00B34CA6" w:rsidRDefault="00B34CA6" w:rsidP="00263C9E">
      <w:pPr>
        <w:jc w:val="center"/>
      </w:pPr>
    </w:p>
    <w:p w14:paraId="0F458B1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A796DF" wp14:editId="5453BC8E">
            <wp:extent cx="3130550" cy="2275840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50A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3856" behindDoc="1" locked="0" layoutInCell="0" allowOverlap="1" wp14:anchorId="2B7581BB" wp14:editId="55FEBD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20CE3E" id="AutoShape 5" o:spid="_x0000_s1026" style="position:absolute;margin-left:331.5pt;margin-top:0;width:382.7pt;height:269.3pt;z-index:-25116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I/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EvI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1" locked="0" layoutInCell="0" allowOverlap="1" wp14:anchorId="28AE08D4" wp14:editId="37956DA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3321A1" id="AutoShape 4" o:spid="_x0000_s1026" style="position:absolute;margin-left:0;margin-top:0;width:382.7pt;height:269.3pt;z-index:-25116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Tv5P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0" allowOverlap="1" wp14:anchorId="7A9D7CAE" wp14:editId="06C5229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4BD1F6" id="AutoShape 3" o:spid="_x0000_s1026" style="position:absolute;margin-left:331.5pt;margin-top:0;width:382.7pt;height:269.3pt;z-index:-25116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wDKwIAADk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7xw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0" allowOverlap="1" wp14:anchorId="53CBB1D2" wp14:editId="4871B86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DB1FE3" id="AutoShape 2" o:spid="_x0000_s1026" style="position:absolute;margin-left:0;margin-top:0;width:382.7pt;height:269.3pt;z-index:-25116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+qh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98088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BB3B14" wp14:editId="22D63FF1">
            <wp:extent cx="3130550" cy="2275840"/>
            <wp:effectExtent l="0" t="0" r="0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B07A" w14:textId="77777777" w:rsidR="00B34CA6" w:rsidRDefault="00B34CA6" w:rsidP="00263C9E">
      <w:pPr>
        <w:jc w:val="center"/>
      </w:pPr>
    </w:p>
    <w:p w14:paraId="02DC1CA7" w14:textId="77777777" w:rsidR="00B34CA6" w:rsidRDefault="00B34CA6" w:rsidP="00263C9E"/>
    <w:p w14:paraId="5143EE7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5FB395" wp14:editId="427902FE">
            <wp:extent cx="3130550" cy="2275840"/>
            <wp:effectExtent l="0" t="0" r="0" b="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FCC3" w14:textId="77777777" w:rsidR="00B34CA6" w:rsidRDefault="00B34CA6" w:rsidP="00263C9E">
      <w:pPr>
        <w:jc w:val="center"/>
      </w:pPr>
    </w:p>
    <w:p w14:paraId="043091CC" w14:textId="77777777" w:rsidR="00B34CA6" w:rsidRDefault="00B34CA6" w:rsidP="00263C9E">
      <w:pPr>
        <w:jc w:val="center"/>
      </w:pPr>
    </w:p>
    <w:p w14:paraId="5655E120" w14:textId="77777777" w:rsidR="00B34CA6" w:rsidRDefault="00B34CA6" w:rsidP="00263C9E">
      <w:pPr>
        <w:jc w:val="center"/>
      </w:pPr>
    </w:p>
    <w:p w14:paraId="37AA744C" w14:textId="77777777" w:rsidR="00B34CA6" w:rsidRDefault="00B34CA6" w:rsidP="006F3544"/>
    <w:p w14:paraId="213C622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749607" wp14:editId="0EAC5686">
            <wp:extent cx="3130550" cy="2275840"/>
            <wp:effectExtent l="0" t="0" r="0" b="0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294A" w14:textId="77777777" w:rsidR="00B34CA6" w:rsidRDefault="00B34CA6" w:rsidP="00263C9E">
      <w:pPr>
        <w:jc w:val="center"/>
      </w:pPr>
    </w:p>
    <w:p w14:paraId="5675B02F" w14:textId="77777777" w:rsidR="00B34CA6" w:rsidRDefault="00B34CA6" w:rsidP="00263C9E">
      <w:pPr>
        <w:jc w:val="center"/>
      </w:pPr>
    </w:p>
    <w:p w14:paraId="7BF4CCA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800D34" wp14:editId="3F87320C">
            <wp:extent cx="3130550" cy="2275840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B4E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8976" behindDoc="1" locked="0" layoutInCell="0" allowOverlap="1" wp14:anchorId="4097CC01" wp14:editId="1A7A0D7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57957D" id="AutoShape 5" o:spid="_x0000_s1026" style="position:absolute;margin-left:331.5pt;margin-top:0;width:382.7pt;height:269.3pt;z-index:-25115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TBK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1" locked="0" layoutInCell="0" allowOverlap="1" wp14:anchorId="5762820A" wp14:editId="7923993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583363" id="AutoShape 4" o:spid="_x0000_s1026" style="position:absolute;margin-left:0;margin-top:0;width:382.7pt;height:269.3pt;z-index:-25115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2GzKgIAADk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SDYb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1" locked="0" layoutInCell="0" allowOverlap="1" wp14:anchorId="65BAB0AB" wp14:editId="4618858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161A82" id="AutoShape 3" o:spid="_x0000_s1026" style="position:absolute;margin-left:331.5pt;margin-top:0;width:382.7pt;height:269.3pt;z-index:-25115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g5l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0" allowOverlap="1" wp14:anchorId="35C7A473" wp14:editId="46FC94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8B861E" id="AutoShape 2" o:spid="_x0000_s1026" style="position:absolute;margin-left:0;margin-top:0;width:382.7pt;height:269.3pt;z-index:-25116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5R+P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94FAA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2E4C805" wp14:editId="7DDA6252">
            <wp:extent cx="3130550" cy="2275840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BDF2" w14:textId="77777777" w:rsidR="00B34CA6" w:rsidRDefault="00B34CA6" w:rsidP="00263C9E">
      <w:pPr>
        <w:jc w:val="center"/>
      </w:pPr>
    </w:p>
    <w:p w14:paraId="7E069D17" w14:textId="77777777" w:rsidR="00B34CA6" w:rsidRDefault="00B34CA6" w:rsidP="00263C9E"/>
    <w:p w14:paraId="5EC573B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DFAE351" wp14:editId="5CEF7A42">
            <wp:extent cx="3130550" cy="2275840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1C59" w14:textId="77777777" w:rsidR="00B34CA6" w:rsidRDefault="00B34CA6" w:rsidP="00263C9E">
      <w:pPr>
        <w:jc w:val="center"/>
      </w:pPr>
    </w:p>
    <w:p w14:paraId="4AF0745F" w14:textId="77777777" w:rsidR="00B34CA6" w:rsidRDefault="00B34CA6" w:rsidP="00263C9E">
      <w:pPr>
        <w:jc w:val="center"/>
      </w:pPr>
    </w:p>
    <w:p w14:paraId="05AD4BE3" w14:textId="77777777" w:rsidR="00B34CA6" w:rsidRDefault="00B34CA6" w:rsidP="00263C9E">
      <w:pPr>
        <w:jc w:val="center"/>
      </w:pPr>
    </w:p>
    <w:p w14:paraId="6445021A" w14:textId="77777777" w:rsidR="00B34CA6" w:rsidRDefault="00B34CA6" w:rsidP="006F3544"/>
    <w:p w14:paraId="466E99F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321C07" wp14:editId="1F6A2185">
            <wp:extent cx="3130550" cy="2275840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FECF" w14:textId="77777777" w:rsidR="00B34CA6" w:rsidRDefault="00B34CA6" w:rsidP="00263C9E">
      <w:pPr>
        <w:jc w:val="center"/>
      </w:pPr>
    </w:p>
    <w:p w14:paraId="6C800484" w14:textId="77777777" w:rsidR="00B34CA6" w:rsidRDefault="00B34CA6" w:rsidP="00263C9E">
      <w:pPr>
        <w:jc w:val="center"/>
      </w:pPr>
    </w:p>
    <w:p w14:paraId="063A3A7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594B126" wp14:editId="745CE3BB">
            <wp:extent cx="3130550" cy="2275840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7F2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4096" behindDoc="1" locked="0" layoutInCell="0" allowOverlap="1" wp14:anchorId="2A99707A" wp14:editId="5B7CAF6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19D6FA" id="AutoShape 5" o:spid="_x0000_s1026" style="position:absolute;margin-left:331.5pt;margin-top:0;width:382.7pt;height:269.3pt;z-index:-25115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In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58sF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50I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 wp14:anchorId="59617C93" wp14:editId="0BF4E6C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5FAD04" id="AutoShape 4" o:spid="_x0000_s1026" style="position:absolute;margin-left:0;margin-top:0;width:382.7pt;height:269.3pt;z-index:-25115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Zf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+48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8vZ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 wp14:anchorId="4D470051" wp14:editId="37E405F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44CE04" id="AutoShape 3" o:spid="_x0000_s1026" style="position:absolute;margin-left:331.5pt;margin-top:0;width:382.7pt;height:269.3pt;z-index:-25115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g6vKwIAADk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/8g6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41C55C60" wp14:editId="4B75969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C4FC12" id="AutoShape 2" o:spid="_x0000_s1026" style="position:absolute;margin-left:0;margin-top:0;width:382.7pt;height:269.3pt;z-index:-25115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23KgIAADk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49fb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97BCCC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1EA572" wp14:editId="27BE0605">
            <wp:extent cx="3130550" cy="2275840"/>
            <wp:effectExtent l="0" t="0" r="0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73B9" w14:textId="77777777" w:rsidR="00B34CA6" w:rsidRDefault="00B34CA6" w:rsidP="00263C9E">
      <w:pPr>
        <w:jc w:val="center"/>
      </w:pPr>
    </w:p>
    <w:p w14:paraId="64A040DE" w14:textId="77777777" w:rsidR="00B34CA6" w:rsidRDefault="00B34CA6" w:rsidP="00263C9E"/>
    <w:p w14:paraId="72E57B7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FF9AE2E" wp14:editId="689BF5AC">
            <wp:extent cx="3130550" cy="2275840"/>
            <wp:effectExtent l="0" t="0" r="0" b="0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2108" w14:textId="77777777" w:rsidR="00B34CA6" w:rsidRDefault="00B34CA6" w:rsidP="00263C9E">
      <w:pPr>
        <w:jc w:val="center"/>
      </w:pPr>
    </w:p>
    <w:p w14:paraId="076319C9" w14:textId="77777777" w:rsidR="00B34CA6" w:rsidRDefault="00B34CA6" w:rsidP="00263C9E">
      <w:pPr>
        <w:jc w:val="center"/>
      </w:pPr>
    </w:p>
    <w:p w14:paraId="7FE0DA61" w14:textId="77777777" w:rsidR="00B34CA6" w:rsidRDefault="00B34CA6" w:rsidP="00263C9E">
      <w:pPr>
        <w:jc w:val="center"/>
      </w:pPr>
    </w:p>
    <w:p w14:paraId="7026BB70" w14:textId="77777777" w:rsidR="00B34CA6" w:rsidRDefault="00B34CA6" w:rsidP="006F3544"/>
    <w:p w14:paraId="18F1AFC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2CB4F4" wp14:editId="4826DCF1">
            <wp:extent cx="3130550" cy="2275840"/>
            <wp:effectExtent l="0" t="0" r="0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058C" w14:textId="77777777" w:rsidR="00B34CA6" w:rsidRDefault="00B34CA6" w:rsidP="00263C9E">
      <w:pPr>
        <w:jc w:val="center"/>
      </w:pPr>
    </w:p>
    <w:p w14:paraId="01CB7693" w14:textId="77777777" w:rsidR="00B34CA6" w:rsidRDefault="00B34CA6" w:rsidP="00263C9E">
      <w:pPr>
        <w:jc w:val="center"/>
      </w:pPr>
    </w:p>
    <w:p w14:paraId="7590870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5F6DD66" wp14:editId="3A984F59">
            <wp:extent cx="3130550" cy="2275840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A03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9216" behindDoc="1" locked="0" layoutInCell="0" allowOverlap="1" wp14:anchorId="0028D324" wp14:editId="3938BC5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116B68" id="AutoShape 5" o:spid="_x0000_s1026" style="position:absolute;margin-left:331.5pt;margin-top:0;width:382.7pt;height:269.3pt;z-index:-25114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fz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8vrc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tUn8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 wp14:anchorId="509DE1D2" wp14:editId="53ED0E7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B4BB43" id="AutoShape 4" o:spid="_x0000_s1026" style="position:absolute;margin-left:0;margin-top:0;width:382.7pt;height:269.3pt;z-index:-25114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Gr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dtG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 wp14:anchorId="485057D3" wp14:editId="4D4611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7C7FB2" id="AutoShape 3" o:spid="_x0000_s1026" style="position:absolute;margin-left:331.5pt;margin-top:0;width:382.7pt;height:269.3pt;z-index:-251149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lb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8vrK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XYpW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 wp14:anchorId="14247D6C" wp14:editId="56EC5D5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1C7D37" id="AutoShape 2" o:spid="_x0000_s1026" style="position:absolute;margin-left:0;margin-top:0;width:382.7pt;height:269.3pt;z-index:-25115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0j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V/N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Y50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A357A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4C4D866" wp14:editId="4EAE9114">
            <wp:extent cx="3130550" cy="2275840"/>
            <wp:effectExtent l="0" t="0" r="0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C7E8" w14:textId="77777777" w:rsidR="00B34CA6" w:rsidRDefault="00B34CA6" w:rsidP="00263C9E">
      <w:pPr>
        <w:jc w:val="center"/>
      </w:pPr>
    </w:p>
    <w:p w14:paraId="70B2D1E4" w14:textId="77777777" w:rsidR="00B34CA6" w:rsidRDefault="00B34CA6" w:rsidP="00263C9E"/>
    <w:p w14:paraId="172B040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0085CF" wp14:editId="211A0C00">
            <wp:extent cx="3130550" cy="2275840"/>
            <wp:effectExtent l="0" t="0" r="0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3F1B" w14:textId="77777777" w:rsidR="00B34CA6" w:rsidRDefault="00B34CA6" w:rsidP="00263C9E">
      <w:pPr>
        <w:jc w:val="center"/>
      </w:pPr>
    </w:p>
    <w:p w14:paraId="69EFE259" w14:textId="77777777" w:rsidR="00B34CA6" w:rsidRDefault="00B34CA6" w:rsidP="00263C9E">
      <w:pPr>
        <w:jc w:val="center"/>
      </w:pPr>
    </w:p>
    <w:p w14:paraId="32CB4D9E" w14:textId="77777777" w:rsidR="00B34CA6" w:rsidRDefault="00B34CA6" w:rsidP="00263C9E">
      <w:pPr>
        <w:jc w:val="center"/>
      </w:pPr>
    </w:p>
    <w:p w14:paraId="3C6D85B5" w14:textId="77777777" w:rsidR="00B34CA6" w:rsidRDefault="00B34CA6" w:rsidP="006F3544"/>
    <w:p w14:paraId="50AF4C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4B1F82" wp14:editId="0004B152">
            <wp:extent cx="3130550" cy="2275840"/>
            <wp:effectExtent l="0" t="0" r="0" b="0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77C9" w14:textId="77777777" w:rsidR="00B34CA6" w:rsidRDefault="00B34CA6" w:rsidP="00263C9E">
      <w:pPr>
        <w:jc w:val="center"/>
      </w:pPr>
    </w:p>
    <w:p w14:paraId="0F8A4399" w14:textId="77777777" w:rsidR="00B34CA6" w:rsidRDefault="00B34CA6" w:rsidP="00263C9E">
      <w:pPr>
        <w:jc w:val="center"/>
      </w:pPr>
    </w:p>
    <w:p w14:paraId="464FF58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F134A44" wp14:editId="3214E461">
            <wp:extent cx="3130550" cy="2275840"/>
            <wp:effectExtent l="0" t="0" r="0" b="0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6D8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4336" behindDoc="1" locked="0" layoutInCell="0" allowOverlap="1" wp14:anchorId="668A1E20" wp14:editId="5BB297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7DD34A" id="AutoShape 5" o:spid="_x0000_s1026" style="position:absolute;margin-left:331.5pt;margin-top:0;width:382.7pt;height:269.3pt;z-index:-25114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zX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s7z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 wp14:anchorId="6D57D1FC" wp14:editId="5D1F9B7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27CD27" id="AutoShape 4" o:spid="_x0000_s1026" style="position:absolute;margin-left:0;margin-top:0;width:382.7pt;height:269.3pt;z-index:-251143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ivKwIAADk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pgi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 wp14:anchorId="209C2C3A" wp14:editId="22597A8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91DE4" id="AutoShape 3" o:spid="_x0000_s1026" style="position:absolute;margin-left:331.5pt;margin-top:0;width:382.7pt;height:269.3pt;z-index:-25114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BfKwIAADk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pvB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 wp14:anchorId="5DBF1FA7" wp14:editId="082E3ED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806C23" id="AutoShape 2" o:spid="_x0000_s1026" style="position:absolute;margin-left:0;margin-top:0;width:382.7pt;height:269.3pt;z-index:-25114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QYHKwIAADk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BQY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98535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2E34B1" wp14:editId="14A8620A">
            <wp:extent cx="3130550" cy="2275840"/>
            <wp:effectExtent l="0" t="0" r="0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24FF" w14:textId="77777777" w:rsidR="00B34CA6" w:rsidRDefault="00B34CA6" w:rsidP="00263C9E">
      <w:pPr>
        <w:jc w:val="center"/>
      </w:pPr>
    </w:p>
    <w:p w14:paraId="446F4166" w14:textId="77777777" w:rsidR="00B34CA6" w:rsidRDefault="00B34CA6" w:rsidP="00263C9E"/>
    <w:p w14:paraId="7B2CBC1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C5D74D" wp14:editId="32E16B42">
            <wp:extent cx="3130550" cy="2275840"/>
            <wp:effectExtent l="0" t="0" r="0" b="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EC75" w14:textId="77777777" w:rsidR="00B34CA6" w:rsidRDefault="00B34CA6" w:rsidP="00263C9E">
      <w:pPr>
        <w:jc w:val="center"/>
      </w:pPr>
    </w:p>
    <w:p w14:paraId="42773053" w14:textId="77777777" w:rsidR="00B34CA6" w:rsidRDefault="00B34CA6" w:rsidP="00263C9E">
      <w:pPr>
        <w:jc w:val="center"/>
      </w:pPr>
    </w:p>
    <w:p w14:paraId="7185C8AD" w14:textId="77777777" w:rsidR="00B34CA6" w:rsidRDefault="00B34CA6" w:rsidP="00263C9E">
      <w:pPr>
        <w:jc w:val="center"/>
      </w:pPr>
    </w:p>
    <w:p w14:paraId="34707D99" w14:textId="77777777" w:rsidR="00B34CA6" w:rsidRDefault="00B34CA6" w:rsidP="006F3544"/>
    <w:p w14:paraId="5A8F2E0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DC84FE" wp14:editId="02E6B8BA">
            <wp:extent cx="3130550" cy="2275840"/>
            <wp:effectExtent l="0" t="0" r="0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750B" w14:textId="77777777" w:rsidR="00B34CA6" w:rsidRDefault="00B34CA6" w:rsidP="00263C9E">
      <w:pPr>
        <w:jc w:val="center"/>
      </w:pPr>
    </w:p>
    <w:p w14:paraId="1AC8112C" w14:textId="77777777" w:rsidR="00B34CA6" w:rsidRDefault="00B34CA6" w:rsidP="00263C9E">
      <w:pPr>
        <w:jc w:val="center"/>
      </w:pPr>
    </w:p>
    <w:p w14:paraId="0847873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84970BD" wp14:editId="6476F334">
            <wp:extent cx="3130550" cy="2275840"/>
            <wp:effectExtent l="0" t="0" r="0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5F1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425CFBFD" wp14:editId="043BFA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708BA1" id="AutoShape 5" o:spid="_x0000_s1026" style="position:absolute;margin-left:331.5pt;margin-top:0;width:382.7pt;height:269.3pt;z-index:-25113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zmX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0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3zm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0" allowOverlap="1" wp14:anchorId="0C0773FA" wp14:editId="14F8EA4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C755CE" id="AutoShape 4" o:spid="_x0000_s1026" style="position:absolute;margin-left:0;margin-top:0;width:382.7pt;height:269.3pt;z-index:-25113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CIvW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 wp14:anchorId="2C3F8E70" wp14:editId="1D483BD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4FFE9D" id="AutoShape 3" o:spid="_x0000_s1026" style="position:absolute;margin-left:331.5pt;margin-top:0;width:382.7pt;height:269.3pt;z-index:-25113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erKw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Ite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 wp14:anchorId="772BDF05" wp14:editId="6917CD0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B78D4E" id="AutoShape 2" o:spid="_x0000_s1026" style="position:absolute;margin-left:0;margin-top:0;width:382.7pt;height:269.3pt;z-index:-25114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2PTKgIAADk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s3Y9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1ABB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122973C" wp14:editId="3710AA05">
            <wp:extent cx="3130550" cy="2275840"/>
            <wp:effectExtent l="0" t="0" r="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7DDA" w14:textId="77777777" w:rsidR="00B34CA6" w:rsidRDefault="00B34CA6" w:rsidP="00263C9E">
      <w:pPr>
        <w:jc w:val="center"/>
      </w:pPr>
    </w:p>
    <w:p w14:paraId="17AADCBB" w14:textId="77777777" w:rsidR="00B34CA6" w:rsidRDefault="00B34CA6" w:rsidP="00263C9E"/>
    <w:p w14:paraId="10E29ED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5757C3" wp14:editId="52CE946D">
            <wp:extent cx="3130550" cy="2275840"/>
            <wp:effectExtent l="0" t="0" r="0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8A32" w14:textId="77777777" w:rsidR="00B34CA6" w:rsidRDefault="00B34CA6" w:rsidP="00263C9E">
      <w:pPr>
        <w:jc w:val="center"/>
      </w:pPr>
    </w:p>
    <w:p w14:paraId="7A098AEF" w14:textId="77777777" w:rsidR="00B34CA6" w:rsidRDefault="00B34CA6" w:rsidP="00263C9E">
      <w:pPr>
        <w:jc w:val="center"/>
      </w:pPr>
    </w:p>
    <w:p w14:paraId="5B23ECCE" w14:textId="77777777" w:rsidR="00B34CA6" w:rsidRDefault="00B34CA6" w:rsidP="00263C9E">
      <w:pPr>
        <w:jc w:val="center"/>
      </w:pPr>
    </w:p>
    <w:p w14:paraId="0C408FF4" w14:textId="77777777" w:rsidR="00B34CA6" w:rsidRDefault="00B34CA6" w:rsidP="006F3544"/>
    <w:p w14:paraId="23DF337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A210977" wp14:editId="4074FB56">
            <wp:extent cx="3130550" cy="2275840"/>
            <wp:effectExtent l="0" t="0" r="0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71E8" w14:textId="77777777" w:rsidR="00B34CA6" w:rsidRDefault="00B34CA6" w:rsidP="00263C9E">
      <w:pPr>
        <w:jc w:val="center"/>
      </w:pPr>
    </w:p>
    <w:p w14:paraId="65AFB4C9" w14:textId="77777777" w:rsidR="00B34CA6" w:rsidRDefault="00B34CA6" w:rsidP="00263C9E">
      <w:pPr>
        <w:jc w:val="center"/>
      </w:pPr>
    </w:p>
    <w:p w14:paraId="20B7654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DAFBAA" wp14:editId="05F59868">
            <wp:extent cx="3130550" cy="2275840"/>
            <wp:effectExtent l="0" t="0" r="0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271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4576" behindDoc="1" locked="0" layoutInCell="0" allowOverlap="1" wp14:anchorId="39E4739F" wp14:editId="0C346A3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2D018A" id="AutoShape 5" o:spid="_x0000_s1026" style="position:absolute;margin-left:331.5pt;margin-top:0;width:382.7pt;height:269.3pt;z-index:-25113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dkD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gdk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 wp14:anchorId="51DA7B98" wp14:editId="45C44CF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7985D8" id="AutoShape 4" o:spid="_x0000_s1026" style="position:absolute;margin-left:0;margin-top:0;width:382.7pt;height:269.3pt;z-index:-25113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obKgIAADk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xOqh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 wp14:anchorId="16CA466D" wp14:editId="68FC862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79A567" id="AutoShape 3" o:spid="_x0000_s1026" style="position:absolute;margin-left:331.5pt;margin-top:0;width:382.7pt;height:269.3pt;z-index:-25113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Lr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TlL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 wp14:anchorId="3AB2AB95" wp14:editId="736D35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FBAD60" id="AutoShape 2" o:spid="_x0000_s1026" style="position:absolute;margin-left:0;margin-top:0;width:382.7pt;height:269.3pt;z-index:-25113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g0KgIAADk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gKOD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4D355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FB65FBA" wp14:editId="52834374">
            <wp:extent cx="3130550" cy="2275840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029C" w14:textId="77777777" w:rsidR="00B34CA6" w:rsidRDefault="00B34CA6" w:rsidP="00263C9E">
      <w:pPr>
        <w:jc w:val="center"/>
      </w:pPr>
    </w:p>
    <w:p w14:paraId="2C41DBA3" w14:textId="77777777" w:rsidR="00B34CA6" w:rsidRDefault="00B34CA6" w:rsidP="00263C9E"/>
    <w:p w14:paraId="7593C23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BF8DAA" wp14:editId="1FAA620A">
            <wp:extent cx="3130550" cy="2275840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EB08" w14:textId="77777777" w:rsidR="00B34CA6" w:rsidRDefault="00B34CA6" w:rsidP="00263C9E">
      <w:pPr>
        <w:jc w:val="center"/>
      </w:pPr>
    </w:p>
    <w:p w14:paraId="1F7E56EB" w14:textId="77777777" w:rsidR="00B34CA6" w:rsidRDefault="00B34CA6" w:rsidP="00263C9E">
      <w:pPr>
        <w:jc w:val="center"/>
      </w:pPr>
    </w:p>
    <w:p w14:paraId="4CD93403" w14:textId="77777777" w:rsidR="00B34CA6" w:rsidRDefault="00B34CA6" w:rsidP="00263C9E">
      <w:pPr>
        <w:jc w:val="center"/>
      </w:pPr>
    </w:p>
    <w:p w14:paraId="43AD2B3C" w14:textId="77777777" w:rsidR="00B34CA6" w:rsidRDefault="00B34CA6" w:rsidP="006F3544"/>
    <w:p w14:paraId="656075F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67FE4B5" wp14:editId="5375F41B">
            <wp:extent cx="3130550" cy="2275840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3E0D" w14:textId="77777777" w:rsidR="00B34CA6" w:rsidRDefault="00B34CA6" w:rsidP="00263C9E">
      <w:pPr>
        <w:jc w:val="center"/>
      </w:pPr>
    </w:p>
    <w:p w14:paraId="784B50D6" w14:textId="77777777" w:rsidR="00B34CA6" w:rsidRDefault="00B34CA6" w:rsidP="00263C9E">
      <w:pPr>
        <w:jc w:val="center"/>
      </w:pPr>
    </w:p>
    <w:p w14:paraId="7C6912F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228F6A" wp14:editId="1BE4CD05">
            <wp:extent cx="3130550" cy="2275840"/>
            <wp:effectExtent l="0" t="0" r="0" b="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2C8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9696" behindDoc="1" locked="0" layoutInCell="0" allowOverlap="1" wp14:anchorId="339A07DE" wp14:editId="372C9B5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D30ADF" id="AutoShape 5" o:spid="_x0000_s1026" style="position:absolute;margin-left:331.5pt;margin-top:0;width:382.7pt;height:269.3pt;z-index:-25112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vIL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 wp14:anchorId="454FAA86" wp14:editId="1C4DBBA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F7AB0D" id="AutoShape 4" o:spid="_x0000_s1026" style="position:absolute;margin-left:0;margin-top:0;width:382.7pt;height:269.3pt;z-index:-25112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ac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6d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qTa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 wp14:anchorId="6D25FCB7" wp14:editId="655CF80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2F6391" id="AutoShape 3" o:spid="_x0000_s1026" style="position:absolute;margin-left:331.5pt;margin-top:0;width:382.7pt;height:269.3pt;z-index:-25112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5s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qc5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 wp14:anchorId="3AA3448F" wp14:editId="248A080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4FC88" id="AutoShape 2" o:spid="_x0000_s1026" style="position:absolute;margin-left:0;margin-top:0;width:382.7pt;height:269.3pt;z-index:-25112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10KgIAADk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hmvX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FE03B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E61D0F9" wp14:editId="699ACCA7">
            <wp:extent cx="3130550" cy="2275840"/>
            <wp:effectExtent l="0" t="0" r="0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968A" w14:textId="77777777" w:rsidR="00B34CA6" w:rsidRDefault="00B34CA6" w:rsidP="00263C9E">
      <w:pPr>
        <w:jc w:val="center"/>
      </w:pPr>
    </w:p>
    <w:p w14:paraId="29FBDB90" w14:textId="77777777" w:rsidR="00B34CA6" w:rsidRDefault="00B34CA6" w:rsidP="00263C9E"/>
    <w:p w14:paraId="3E22FC5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2AA0798" wp14:editId="7FF245C1">
            <wp:extent cx="3130550" cy="2275840"/>
            <wp:effectExtent l="0" t="0" r="0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F443" w14:textId="77777777" w:rsidR="00B34CA6" w:rsidRDefault="00B34CA6" w:rsidP="00263C9E">
      <w:pPr>
        <w:jc w:val="center"/>
      </w:pPr>
    </w:p>
    <w:p w14:paraId="5A458EB2" w14:textId="77777777" w:rsidR="00B34CA6" w:rsidRDefault="00B34CA6" w:rsidP="00263C9E">
      <w:pPr>
        <w:jc w:val="center"/>
      </w:pPr>
    </w:p>
    <w:p w14:paraId="39803322" w14:textId="77777777" w:rsidR="00B34CA6" w:rsidRDefault="00B34CA6" w:rsidP="00263C9E">
      <w:pPr>
        <w:jc w:val="center"/>
      </w:pPr>
    </w:p>
    <w:p w14:paraId="06366B7C" w14:textId="77777777" w:rsidR="00B34CA6" w:rsidRDefault="00B34CA6" w:rsidP="006F3544"/>
    <w:p w14:paraId="70C6162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6B00EA" wp14:editId="000ED7F8">
            <wp:extent cx="3130550" cy="2275840"/>
            <wp:effectExtent l="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2F5A" w14:textId="77777777" w:rsidR="00B34CA6" w:rsidRDefault="00B34CA6" w:rsidP="00263C9E">
      <w:pPr>
        <w:jc w:val="center"/>
      </w:pPr>
    </w:p>
    <w:p w14:paraId="57C18C9A" w14:textId="77777777" w:rsidR="00B34CA6" w:rsidRDefault="00B34CA6" w:rsidP="00263C9E">
      <w:pPr>
        <w:jc w:val="center"/>
      </w:pPr>
    </w:p>
    <w:p w14:paraId="373BC1F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47FF918" wp14:editId="4C83E9CE">
            <wp:extent cx="3130550" cy="2275840"/>
            <wp:effectExtent l="0" t="0" r="0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032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4816" behindDoc="1" locked="0" layoutInCell="0" allowOverlap="1" wp14:anchorId="7BAD7460" wp14:editId="4856805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63DEEC" id="AutoShape 5" o:spid="_x0000_s1026" style="position:absolute;margin-left:331.5pt;margin-top:0;width:382.7pt;height:269.3pt;z-index:-25112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cwKwIAADk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juc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 wp14:anchorId="398627A7" wp14:editId="6AAC05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66F8A8" id="AutoShape 4" o:spid="_x0000_s1026" style="position:absolute;margin-left:0;margin-top:0;width:382.7pt;height:269.3pt;z-index:-25112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LRF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 wp14:anchorId="6453B6A1" wp14:editId="7A923B0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577C79" id="AutoShape 3" o:spid="_x0000_s1026" style="position:absolute;margin-left:331.5pt;margin-top:0;width:382.7pt;height:269.3pt;z-index:-25112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mYKwIAADk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Lem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56EF044F" wp14:editId="2A852E4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84DF34" id="AutoShape 2" o:spid="_x0000_s1026" style="position:absolute;margin-left:0;margin-top:0;width:382.7pt;height:269.3pt;z-index:-25112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3g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OF3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51B5C1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24D42FE" wp14:editId="790FE502">
            <wp:extent cx="3130550" cy="2275840"/>
            <wp:effectExtent l="0" t="0" r="0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9F71" w14:textId="77777777" w:rsidR="00B34CA6" w:rsidRDefault="00B34CA6" w:rsidP="00263C9E">
      <w:pPr>
        <w:jc w:val="center"/>
      </w:pPr>
    </w:p>
    <w:p w14:paraId="0A9C6C6C" w14:textId="77777777" w:rsidR="00B34CA6" w:rsidRDefault="00B34CA6" w:rsidP="00263C9E"/>
    <w:p w14:paraId="2DF831D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D17CA7" wp14:editId="0CA8077C">
            <wp:extent cx="3130550" cy="2275840"/>
            <wp:effectExtent l="0" t="0" r="0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FCD0" w14:textId="77777777" w:rsidR="00B34CA6" w:rsidRDefault="00B34CA6" w:rsidP="00263C9E">
      <w:pPr>
        <w:jc w:val="center"/>
      </w:pPr>
    </w:p>
    <w:p w14:paraId="6C3E81E4" w14:textId="77777777" w:rsidR="00B34CA6" w:rsidRDefault="00B34CA6" w:rsidP="00263C9E">
      <w:pPr>
        <w:jc w:val="center"/>
      </w:pPr>
    </w:p>
    <w:p w14:paraId="3509E8DC" w14:textId="77777777" w:rsidR="00B34CA6" w:rsidRDefault="00B34CA6" w:rsidP="00263C9E">
      <w:pPr>
        <w:jc w:val="center"/>
      </w:pPr>
    </w:p>
    <w:p w14:paraId="58372274" w14:textId="77777777" w:rsidR="00B34CA6" w:rsidRDefault="00B34CA6" w:rsidP="006F3544"/>
    <w:p w14:paraId="5631908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533DA6B" wp14:editId="514F0174">
            <wp:extent cx="3130550" cy="2275840"/>
            <wp:effectExtent l="0" t="0" r="0" b="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B94C" w14:textId="77777777" w:rsidR="00B34CA6" w:rsidRDefault="00B34CA6" w:rsidP="00263C9E">
      <w:pPr>
        <w:jc w:val="center"/>
      </w:pPr>
    </w:p>
    <w:p w14:paraId="79AE6BED" w14:textId="77777777" w:rsidR="00B34CA6" w:rsidRDefault="00B34CA6" w:rsidP="00263C9E">
      <w:pPr>
        <w:jc w:val="center"/>
      </w:pPr>
    </w:p>
    <w:p w14:paraId="336F62B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EF79D06" wp14:editId="5C4FDFDF">
            <wp:extent cx="3130550" cy="2275840"/>
            <wp:effectExtent l="0" t="0" r="0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53C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9936" behindDoc="1" locked="0" layoutInCell="0" allowOverlap="1" wp14:anchorId="7F4C4F0A" wp14:editId="2D813B7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24A8B1" id="AutoShape 5" o:spid="_x0000_s1026" style="position:absolute;margin-left:331.5pt;margin-top:0;width:382.7pt;height:269.3pt;z-index:-25111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UXx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wUX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 wp14:anchorId="51D29EB1" wp14:editId="181EC61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073FD0" id="AutoShape 4" o:spid="_x0000_s1026" style="position:absolute;margin-left:0;margin-top:0;width:382.7pt;height:269.3pt;z-index:-25111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PGJ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XnDkx&#10;kEjX6wi5NqsT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jU8Y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 wp14:anchorId="6FA144E0" wp14:editId="18DC494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4C24F8" id="AutoShape 3" o:spid="_x0000_s1026" style="position:absolute;margin-left:331.5pt;margin-top:0;width:382.7pt;height:269.3pt;z-index:-25111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l5KwIAADk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+1Al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 wp14:anchorId="55F2EA19" wp14:editId="630BB6B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07D030" id="AutoShape 2" o:spid="_x0000_s1026" style="position:absolute;margin-left:0;margin-top:0;width:382.7pt;height:269.3pt;z-index:-25111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/8h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7XnDkx&#10;kEjX6wi5NqsS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93/y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9DBEE1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36D916D" wp14:editId="2D70E19C">
            <wp:extent cx="3130550" cy="2275840"/>
            <wp:effectExtent l="0" t="0" r="0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3C60" w14:textId="77777777" w:rsidR="00B34CA6" w:rsidRDefault="00B34CA6" w:rsidP="00263C9E">
      <w:pPr>
        <w:jc w:val="center"/>
      </w:pPr>
    </w:p>
    <w:p w14:paraId="059DF0D1" w14:textId="77777777" w:rsidR="00B34CA6" w:rsidRDefault="00B34CA6" w:rsidP="00263C9E"/>
    <w:p w14:paraId="172C2F6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E8BDD6F" wp14:editId="36BADB45">
            <wp:extent cx="3130550" cy="2275840"/>
            <wp:effectExtent l="0" t="0" r="0" b="0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8C70" w14:textId="77777777" w:rsidR="00B34CA6" w:rsidRDefault="00B34CA6" w:rsidP="00263C9E">
      <w:pPr>
        <w:jc w:val="center"/>
      </w:pPr>
    </w:p>
    <w:p w14:paraId="0FCF6E7F" w14:textId="77777777" w:rsidR="00B34CA6" w:rsidRDefault="00B34CA6" w:rsidP="00263C9E">
      <w:pPr>
        <w:jc w:val="center"/>
      </w:pPr>
    </w:p>
    <w:p w14:paraId="23CEAE65" w14:textId="77777777" w:rsidR="00B34CA6" w:rsidRDefault="00B34CA6" w:rsidP="00263C9E">
      <w:pPr>
        <w:jc w:val="center"/>
      </w:pPr>
    </w:p>
    <w:p w14:paraId="4B050B45" w14:textId="77777777" w:rsidR="00B34CA6" w:rsidRDefault="00B34CA6" w:rsidP="006F3544"/>
    <w:p w14:paraId="1B8E20D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7AA7C7" wp14:editId="31836299">
            <wp:extent cx="3130550" cy="2275840"/>
            <wp:effectExtent l="0" t="0" r="0" b="0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E2F3" w14:textId="77777777" w:rsidR="00B34CA6" w:rsidRDefault="00B34CA6" w:rsidP="00263C9E">
      <w:pPr>
        <w:jc w:val="center"/>
      </w:pPr>
    </w:p>
    <w:p w14:paraId="22A54E02" w14:textId="77777777" w:rsidR="00B34CA6" w:rsidRDefault="00B34CA6" w:rsidP="00263C9E">
      <w:pPr>
        <w:jc w:val="center"/>
      </w:pPr>
    </w:p>
    <w:p w14:paraId="3AAE726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86A513D" wp14:editId="41BB59D7">
            <wp:extent cx="3130550" cy="2275840"/>
            <wp:effectExtent l="0" t="0" r="0" b="0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A9E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5056" behindDoc="1" locked="0" layoutInCell="0" allowOverlap="1" wp14:anchorId="4B726E49" wp14:editId="7FFDD6E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DFF6B8" id="AutoShape 5" o:spid="_x0000_s1026" style="position:absolute;margin-left:331.5pt;margin-top:0;width:382.7pt;height:269.3pt;z-index:-25111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CxKwIAADk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rcC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 wp14:anchorId="482A942B" wp14:editId="2483024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5A7A" id="AutoShape 4" o:spid="_x0000_s1026" style="position:absolute;margin-left:0;margin-top:0;width:382.7pt;height:269.3pt;z-index:-25111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Z9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ZQ1n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 wp14:anchorId="50FB0A4D" wp14:editId="49C701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8D9A44" id="AutoShape 3" o:spid="_x0000_s1026" style="position:absolute;margin-left:331.5pt;margin-top:0;width:382.7pt;height:269.3pt;z-index:-25111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UC6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 wp14:anchorId="729B9537" wp14:editId="55B857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D4460D" id="AutoShape 2" o:spid="_x0000_s1026" style="position:absolute;margin-left:0;margin-top:0;width:382.7pt;height:269.3pt;z-index:-25111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r1KwIAADk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RZr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92269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F1EDCA" wp14:editId="2B3C2F75">
            <wp:extent cx="3130550" cy="2275840"/>
            <wp:effectExtent l="0" t="0" r="0" b="0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56DC" w14:textId="77777777" w:rsidR="00B34CA6" w:rsidRDefault="00B34CA6" w:rsidP="00263C9E">
      <w:pPr>
        <w:jc w:val="center"/>
      </w:pPr>
    </w:p>
    <w:p w14:paraId="2A13EDE5" w14:textId="77777777" w:rsidR="00B34CA6" w:rsidRDefault="00B34CA6" w:rsidP="00263C9E"/>
    <w:p w14:paraId="599A37F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F56383" wp14:editId="66F7616B">
            <wp:extent cx="3130550" cy="2275840"/>
            <wp:effectExtent l="0" t="0" r="0" b="0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ED67" w14:textId="77777777" w:rsidR="00B34CA6" w:rsidRDefault="00B34CA6" w:rsidP="00263C9E">
      <w:pPr>
        <w:jc w:val="center"/>
      </w:pPr>
    </w:p>
    <w:p w14:paraId="23DD46C3" w14:textId="77777777" w:rsidR="00B34CA6" w:rsidRDefault="00B34CA6" w:rsidP="00263C9E">
      <w:pPr>
        <w:jc w:val="center"/>
      </w:pPr>
    </w:p>
    <w:p w14:paraId="7AF05F1C" w14:textId="77777777" w:rsidR="00B34CA6" w:rsidRDefault="00B34CA6" w:rsidP="00263C9E">
      <w:pPr>
        <w:jc w:val="center"/>
      </w:pPr>
    </w:p>
    <w:p w14:paraId="727D9ED1" w14:textId="77777777" w:rsidR="00B34CA6" w:rsidRDefault="00B34CA6" w:rsidP="006F3544"/>
    <w:p w14:paraId="5842BC9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6134FE" wp14:editId="1B3AB610">
            <wp:extent cx="3130550" cy="2275840"/>
            <wp:effectExtent l="0" t="0" r="0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13FB" w14:textId="77777777" w:rsidR="00B34CA6" w:rsidRDefault="00B34CA6" w:rsidP="00263C9E">
      <w:pPr>
        <w:jc w:val="center"/>
      </w:pPr>
    </w:p>
    <w:p w14:paraId="424A2D18" w14:textId="77777777" w:rsidR="00B34CA6" w:rsidRDefault="00B34CA6" w:rsidP="00263C9E">
      <w:pPr>
        <w:jc w:val="center"/>
      </w:pPr>
    </w:p>
    <w:p w14:paraId="32B0D24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66749B9" wp14:editId="338403BE">
            <wp:extent cx="3130550" cy="2275840"/>
            <wp:effectExtent l="0" t="0" r="0" b="0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B2F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0176" behindDoc="1" locked="0" layoutInCell="0" allowOverlap="1" wp14:anchorId="6A905914" wp14:editId="3EB631E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C6885E" id="AutoShape 5" o:spid="_x0000_s1026" style="position:absolute;margin-left:331.5pt;margin-top:0;width:382.7pt;height:269.3pt;z-index:-25110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yAl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y8U5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8yA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 wp14:anchorId="6EA62CE2" wp14:editId="7814C77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586A1C" id="AutoShape 4" o:spid="_x0000_s1026" style="position:absolute;margin-left:0;margin-top:0;width:382.7pt;height:269.3pt;z-index:-25110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M9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Y8Uz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 wp14:anchorId="50363478" wp14:editId="4A87B7A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B47341" id="AutoShape 3" o:spid="_x0000_s1026" style="position:absolute;margin-left:331.5pt;margin-top:0;width:382.7pt;height:269.3pt;z-index:-25110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vN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D5bcOZE&#10;RyJdbyPk2uw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PKv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 wp14:anchorId="539CAC19" wp14:editId="3C832A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A04EEF" id="AutoShape 2" o:spid="_x0000_s1026" style="position:absolute;margin-left:0;margin-top:0;width:382.7pt;height:269.3pt;z-index:-25110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0njBE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5F2D5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F080DE8" wp14:editId="430A2A77">
            <wp:extent cx="3130550" cy="2275840"/>
            <wp:effectExtent l="0" t="0" r="0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1FA5" w14:textId="77777777" w:rsidR="00B34CA6" w:rsidRDefault="00B34CA6" w:rsidP="00263C9E">
      <w:pPr>
        <w:jc w:val="center"/>
      </w:pPr>
    </w:p>
    <w:p w14:paraId="1A7CBEA8" w14:textId="77777777" w:rsidR="00B34CA6" w:rsidRDefault="00B34CA6" w:rsidP="00263C9E"/>
    <w:p w14:paraId="3EAAF1F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80BDF02" wp14:editId="7A775060">
            <wp:extent cx="3130550" cy="2275840"/>
            <wp:effectExtent l="0" t="0" r="0" b="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A71D" w14:textId="77777777" w:rsidR="00B34CA6" w:rsidRDefault="00B34CA6" w:rsidP="00263C9E">
      <w:pPr>
        <w:jc w:val="center"/>
      </w:pPr>
    </w:p>
    <w:p w14:paraId="2344CC38" w14:textId="77777777" w:rsidR="00B34CA6" w:rsidRDefault="00B34CA6" w:rsidP="00263C9E">
      <w:pPr>
        <w:jc w:val="center"/>
      </w:pPr>
    </w:p>
    <w:p w14:paraId="215B3B2A" w14:textId="77777777" w:rsidR="00B34CA6" w:rsidRDefault="00B34CA6" w:rsidP="00263C9E">
      <w:pPr>
        <w:jc w:val="center"/>
      </w:pPr>
    </w:p>
    <w:p w14:paraId="43F98449" w14:textId="77777777" w:rsidR="00B34CA6" w:rsidRDefault="00B34CA6" w:rsidP="006F3544"/>
    <w:p w14:paraId="5654D00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E536E6E" wp14:editId="71C06007">
            <wp:extent cx="3130550" cy="2275840"/>
            <wp:effectExtent l="0" t="0" r="0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0293" w14:textId="77777777" w:rsidR="00B34CA6" w:rsidRDefault="00B34CA6" w:rsidP="00263C9E">
      <w:pPr>
        <w:jc w:val="center"/>
      </w:pPr>
    </w:p>
    <w:p w14:paraId="2A758D4E" w14:textId="77777777" w:rsidR="00B34CA6" w:rsidRDefault="00B34CA6" w:rsidP="00263C9E">
      <w:pPr>
        <w:jc w:val="center"/>
      </w:pPr>
    </w:p>
    <w:p w14:paraId="7ABAC33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30E639" wp14:editId="7AFD184F">
            <wp:extent cx="3130550" cy="2275840"/>
            <wp:effectExtent l="0" t="0" r="0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46E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5296" behindDoc="1" locked="0" layoutInCell="0" allowOverlap="1" wp14:anchorId="5A9A756D" wp14:editId="7297B1A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258CE3" id="AutoShape 5" o:spid="_x0000_s1026" style="position:absolute;margin-left:331.5pt;margin-top:0;width:382.7pt;height:269.3pt;z-index:-25110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nvC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y7MF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znv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0" allowOverlap="1" wp14:anchorId="4086884A" wp14:editId="0427633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106BAF" id="AutoShape 4" o:spid="_x0000_s1026" style="position:absolute;margin-left:0;margin-top:0;width:382.7pt;height:269.3pt;z-index:-25110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28+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 wp14:anchorId="7615F0C5" wp14:editId="42C2B3D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60921C" id="AutoShape 3" o:spid="_x0000_s1026" style="position:absolute;margin-left:331.5pt;margin-top:0;width:382.7pt;height:269.3pt;z-index:-25110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2zd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 wp14:anchorId="42795BAD" wp14:editId="44BED44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897B00" id="AutoShape 2" o:spid="_x0000_s1026" style="position:absolute;margin-left:0;margin-top:0;width:382.7pt;height:269.3pt;z-index:-25110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RSKgIAADk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IURF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2696E2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E1F510" wp14:editId="62836823">
            <wp:extent cx="3130550" cy="2275840"/>
            <wp:effectExtent l="0" t="0" r="0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638E" w14:textId="77777777" w:rsidR="00B34CA6" w:rsidRDefault="00B34CA6" w:rsidP="00263C9E">
      <w:pPr>
        <w:jc w:val="center"/>
      </w:pPr>
    </w:p>
    <w:p w14:paraId="205C02B3" w14:textId="77777777" w:rsidR="00B34CA6" w:rsidRDefault="00B34CA6" w:rsidP="00263C9E"/>
    <w:p w14:paraId="04E05BC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63EF42F" wp14:editId="182A9761">
            <wp:extent cx="3130550" cy="2275840"/>
            <wp:effectExtent l="0" t="0" r="0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B776" w14:textId="77777777" w:rsidR="00B34CA6" w:rsidRDefault="00B34CA6" w:rsidP="00263C9E">
      <w:pPr>
        <w:jc w:val="center"/>
      </w:pPr>
    </w:p>
    <w:p w14:paraId="2AE3FF5D" w14:textId="77777777" w:rsidR="00B34CA6" w:rsidRDefault="00B34CA6" w:rsidP="00263C9E">
      <w:pPr>
        <w:jc w:val="center"/>
      </w:pPr>
    </w:p>
    <w:p w14:paraId="07C84FEE" w14:textId="77777777" w:rsidR="00B34CA6" w:rsidRDefault="00B34CA6" w:rsidP="00263C9E">
      <w:pPr>
        <w:jc w:val="center"/>
      </w:pPr>
    </w:p>
    <w:p w14:paraId="2AAF1955" w14:textId="77777777" w:rsidR="00B34CA6" w:rsidRDefault="00B34CA6" w:rsidP="006F3544"/>
    <w:p w14:paraId="1A6B8A6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4FE11B9" wp14:editId="11FAA380">
            <wp:extent cx="3130550" cy="2275840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5D11" w14:textId="77777777" w:rsidR="00B34CA6" w:rsidRDefault="00B34CA6" w:rsidP="00263C9E">
      <w:pPr>
        <w:jc w:val="center"/>
      </w:pPr>
    </w:p>
    <w:p w14:paraId="18072700" w14:textId="77777777" w:rsidR="00B34CA6" w:rsidRDefault="00B34CA6" w:rsidP="00263C9E">
      <w:pPr>
        <w:jc w:val="center"/>
      </w:pPr>
    </w:p>
    <w:p w14:paraId="656FEBF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75F2F4E" wp14:editId="79A699F3">
            <wp:extent cx="3130550" cy="2275840"/>
            <wp:effectExtent l="0" t="0" r="0" b="0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28B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0416" behindDoc="1" locked="0" layoutInCell="0" allowOverlap="1" wp14:anchorId="076CFE96" wp14:editId="7B6F64F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075FA6" id="AutoShape 5" o:spid="_x0000_s1026" style="position:absolute;margin-left:331.5pt;margin-top:0;width:382.7pt;height:269.3pt;z-index:-25109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4WKwIAADk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q/B4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 wp14:anchorId="7B81DCA1" wp14:editId="3FF9F89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AE9A3B" id="AutoShape 4" o:spid="_x0000_s1026" style="position:absolute;margin-left:0;margin-top:0;width:382.7pt;height:269.3pt;z-index:-25109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X+h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 wp14:anchorId="73C356B4" wp14:editId="27E2360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76901D" id="AutoShape 3" o:spid="_x0000_s1026" style="position:absolute;margin-left:331.5pt;margin-top:0;width:382.7pt;height:269.3pt;z-index:-25109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xC+Kg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1fEL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2C3F36C2" wp14:editId="10247B4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EF67C9" id="AutoShape 2" o:spid="_x0000_s1026" style="position:absolute;margin-left:0;margin-top:0;width:382.7pt;height:269.3pt;z-index:-25109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TGKwIAADk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SqT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72C0F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2995117" wp14:editId="2EC8CF73">
            <wp:extent cx="3130550" cy="2275840"/>
            <wp:effectExtent l="0" t="0" r="0" b="0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487C" w14:textId="77777777" w:rsidR="00B34CA6" w:rsidRDefault="00B34CA6" w:rsidP="00263C9E">
      <w:pPr>
        <w:jc w:val="center"/>
      </w:pPr>
    </w:p>
    <w:p w14:paraId="188374B9" w14:textId="77777777" w:rsidR="00B34CA6" w:rsidRDefault="00B34CA6" w:rsidP="00263C9E"/>
    <w:p w14:paraId="06218F1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CB3E6D" wp14:editId="5826B8A8">
            <wp:extent cx="3130550" cy="2275840"/>
            <wp:effectExtent l="0" t="0" r="0" b="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FDF6" w14:textId="77777777" w:rsidR="00B34CA6" w:rsidRDefault="00B34CA6" w:rsidP="00263C9E">
      <w:pPr>
        <w:jc w:val="center"/>
      </w:pPr>
    </w:p>
    <w:p w14:paraId="3FCAA993" w14:textId="77777777" w:rsidR="00B34CA6" w:rsidRDefault="00B34CA6" w:rsidP="00263C9E">
      <w:pPr>
        <w:jc w:val="center"/>
      </w:pPr>
    </w:p>
    <w:p w14:paraId="5CD832C2" w14:textId="77777777" w:rsidR="00B34CA6" w:rsidRDefault="00B34CA6" w:rsidP="00263C9E">
      <w:pPr>
        <w:jc w:val="center"/>
      </w:pPr>
    </w:p>
    <w:p w14:paraId="6D202BD1" w14:textId="77777777" w:rsidR="00B34CA6" w:rsidRDefault="00B34CA6" w:rsidP="006F3544"/>
    <w:p w14:paraId="063DED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086F5CC" wp14:editId="34907B1C">
            <wp:extent cx="3130550" cy="2275840"/>
            <wp:effectExtent l="0" t="0" r="0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962C" w14:textId="77777777" w:rsidR="00B34CA6" w:rsidRDefault="00B34CA6" w:rsidP="00263C9E">
      <w:pPr>
        <w:jc w:val="center"/>
      </w:pPr>
    </w:p>
    <w:p w14:paraId="6C90BD3F" w14:textId="77777777" w:rsidR="00B34CA6" w:rsidRDefault="00B34CA6" w:rsidP="00263C9E">
      <w:pPr>
        <w:jc w:val="center"/>
      </w:pPr>
    </w:p>
    <w:p w14:paraId="07B8FA9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CFBF82" wp14:editId="2DF2AC01">
            <wp:extent cx="3130550" cy="2275840"/>
            <wp:effectExtent l="0" t="0" r="0" b="0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6C6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51BD6AAB" wp14:editId="6AB206D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8A43ED" id="AutoShape 5" o:spid="_x0000_s1026" style="position:absolute;margin-left:331.5pt;margin-top:0;width:382.7pt;height:269.3pt;z-index:-25109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06aLQ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PdXTpo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 wp14:anchorId="4ABCAB49" wp14:editId="4303F92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E8188D" id="AutoShape 4" o:spid="_x0000_s1026" style="position:absolute;margin-left:0;margin-top:0;width:382.7pt;height:269.3pt;z-index:-25109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riKw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Qvr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 wp14:anchorId="0A7AC4CF" wp14:editId="22DCF90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BA43D3" id="AutoShape 3" o:spid="_x0000_s1026" style="position:absolute;margin-left:331.5pt;margin-top:0;width:382.7pt;height:269.3pt;z-index:-25109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ISKwIAADk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QgI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 wp14:anchorId="124AC52F" wp14:editId="597B59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F409BB" id="AutoShape 2" o:spid="_x0000_s1026" style="position:absolute;margin-left:0;margin-top:0;width:382.7pt;height:269.3pt;z-index:-25109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fRKKw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4fR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1329B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2BB46F" wp14:editId="63B5F2D2">
            <wp:extent cx="3130550" cy="2275840"/>
            <wp:effectExtent l="0" t="0" r="0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8AC7" w14:textId="77777777" w:rsidR="00B34CA6" w:rsidRDefault="00B34CA6" w:rsidP="00263C9E">
      <w:pPr>
        <w:jc w:val="center"/>
      </w:pPr>
    </w:p>
    <w:p w14:paraId="01BCD5B4" w14:textId="77777777" w:rsidR="00B34CA6" w:rsidRDefault="00B34CA6" w:rsidP="00263C9E"/>
    <w:p w14:paraId="445F12F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313CBA" wp14:editId="39F38EA0">
            <wp:extent cx="3130550" cy="2275840"/>
            <wp:effectExtent l="0" t="0" r="0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4688" w14:textId="77777777" w:rsidR="00B34CA6" w:rsidRDefault="00B34CA6" w:rsidP="00263C9E">
      <w:pPr>
        <w:jc w:val="center"/>
      </w:pPr>
    </w:p>
    <w:p w14:paraId="2B098DC0" w14:textId="77777777" w:rsidR="00B34CA6" w:rsidRDefault="00B34CA6" w:rsidP="00263C9E">
      <w:pPr>
        <w:jc w:val="center"/>
      </w:pPr>
    </w:p>
    <w:p w14:paraId="288FB706" w14:textId="77777777" w:rsidR="00B34CA6" w:rsidRDefault="00B34CA6" w:rsidP="00263C9E">
      <w:pPr>
        <w:jc w:val="center"/>
      </w:pPr>
    </w:p>
    <w:p w14:paraId="2C6D2478" w14:textId="77777777" w:rsidR="00B34CA6" w:rsidRDefault="00B34CA6" w:rsidP="006F3544"/>
    <w:p w14:paraId="721CC76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B36EE9" wp14:editId="31B2B1DE">
            <wp:extent cx="3130550" cy="2275840"/>
            <wp:effectExtent l="0" t="0" r="0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13B6" w14:textId="77777777" w:rsidR="00B34CA6" w:rsidRDefault="00B34CA6" w:rsidP="00263C9E">
      <w:pPr>
        <w:jc w:val="center"/>
      </w:pPr>
    </w:p>
    <w:p w14:paraId="0ACFFDAB" w14:textId="77777777" w:rsidR="00B34CA6" w:rsidRDefault="00B34CA6" w:rsidP="00263C9E">
      <w:pPr>
        <w:jc w:val="center"/>
      </w:pPr>
    </w:p>
    <w:p w14:paraId="684346B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F5E6798" wp14:editId="53B8F2CE">
            <wp:extent cx="3130550" cy="2275840"/>
            <wp:effectExtent l="0" t="0" r="0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99C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0656" behindDoc="1" locked="0" layoutInCell="0" allowOverlap="1" wp14:anchorId="7947B8B3" wp14:editId="4F85B27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A49992" id="AutoShape 5" o:spid="_x0000_s1026" style="position:absolute;margin-left:331.5pt;margin-top:0;width:382.7pt;height:269.3pt;z-index:-25108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va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6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O8v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 wp14:anchorId="571D9B8F" wp14:editId="25E5AC9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30865E" id="AutoShape 4" o:spid="_x0000_s1026" style="position:absolute;margin-left:0;margin-top:0;width:382.7pt;height:269.3pt;z-index:-25108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KMbdF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 wp14:anchorId="771B0F6B" wp14:editId="642B71A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9524D7" id="AutoShape 3" o:spid="_x0000_s1026" style="position:absolute;margin-left:331.5pt;margin-top:0;width:382.7pt;height:269.3pt;z-index:-25108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Xm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xiX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 wp14:anchorId="71B4288C" wp14:editId="27847FF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EA6CD0" id="AutoShape 2" o:spid="_x0000_s1026" style="position:absolute;margin-left:0;margin-top:0;width:382.7pt;height:269.3pt;z-index:-25108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05G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0A4ED3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2EF3F0" wp14:editId="21510EAA">
            <wp:extent cx="3130550" cy="2275840"/>
            <wp:effectExtent l="0" t="0" r="0" b="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3DF6" w14:textId="77777777" w:rsidR="00B34CA6" w:rsidRDefault="00B34CA6" w:rsidP="00263C9E">
      <w:pPr>
        <w:jc w:val="center"/>
      </w:pPr>
    </w:p>
    <w:p w14:paraId="030BE96D" w14:textId="77777777" w:rsidR="00B34CA6" w:rsidRDefault="00B34CA6" w:rsidP="00263C9E"/>
    <w:p w14:paraId="7B06B30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DAC4662" wp14:editId="1514E10A">
            <wp:extent cx="3130550" cy="2275840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980A" w14:textId="77777777" w:rsidR="00B34CA6" w:rsidRDefault="00B34CA6" w:rsidP="00263C9E">
      <w:pPr>
        <w:jc w:val="center"/>
      </w:pPr>
    </w:p>
    <w:p w14:paraId="09EBA4A8" w14:textId="77777777" w:rsidR="00B34CA6" w:rsidRDefault="00B34CA6" w:rsidP="00263C9E">
      <w:pPr>
        <w:jc w:val="center"/>
      </w:pPr>
    </w:p>
    <w:p w14:paraId="30187F86" w14:textId="77777777" w:rsidR="00B34CA6" w:rsidRDefault="00B34CA6" w:rsidP="00263C9E">
      <w:pPr>
        <w:jc w:val="center"/>
      </w:pPr>
    </w:p>
    <w:p w14:paraId="36E0FDE3" w14:textId="77777777" w:rsidR="00B34CA6" w:rsidRDefault="00B34CA6" w:rsidP="006F3544"/>
    <w:p w14:paraId="7078CED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D0A0264" wp14:editId="640A9449">
            <wp:extent cx="3130550" cy="2275840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1FF2" w14:textId="77777777" w:rsidR="00B34CA6" w:rsidRDefault="00B34CA6" w:rsidP="00263C9E">
      <w:pPr>
        <w:jc w:val="center"/>
      </w:pPr>
    </w:p>
    <w:p w14:paraId="0AC76627" w14:textId="77777777" w:rsidR="00B34CA6" w:rsidRDefault="00B34CA6" w:rsidP="00263C9E">
      <w:pPr>
        <w:jc w:val="center"/>
      </w:pPr>
    </w:p>
    <w:p w14:paraId="1EA6947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E7AC2F" wp14:editId="46C53D9F">
            <wp:extent cx="3130550" cy="2275840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C98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5776" behindDoc="1" locked="0" layoutInCell="0" allowOverlap="1" wp14:anchorId="17D9DF98" wp14:editId="1C63941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856D20" id="AutoShape 5" o:spid="_x0000_s1026" style="position:absolute;margin-left:331.5pt;margin-top:0;width:382.7pt;height:269.3pt;z-index:-25108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ZSt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 wp14:anchorId="333560AB" wp14:editId="21CA54F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A1230C" id="AutoShape 4" o:spid="_x0000_s1026" style="position:absolute;margin-left:0;margin-top:0;width:382.7pt;height:269.3pt;z-index:-25108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lhWKgIAADk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iqWF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 wp14:anchorId="6A296CB4" wp14:editId="523C165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5815D0" id="AutoShape 3" o:spid="_x0000_s1026" style="position:absolute;margin-left:331.5pt;margin-top:0;width:382.7pt;height:269.3pt;z-index:-25108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Cm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qqC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 wp14:anchorId="66322FD1" wp14:editId="2E615C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9A4808" id="AutoShape 2" o:spid="_x0000_s1026" style="position:absolute;margin-left:0;margin-top:0;width:382.7pt;height:269.3pt;z-index:-25108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ezFR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3275F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326303" wp14:editId="700D66EB">
            <wp:extent cx="3130550" cy="2275840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85D6" w14:textId="77777777" w:rsidR="00B34CA6" w:rsidRDefault="00B34CA6" w:rsidP="00263C9E">
      <w:pPr>
        <w:jc w:val="center"/>
      </w:pPr>
    </w:p>
    <w:p w14:paraId="63EF14F1" w14:textId="77777777" w:rsidR="00B34CA6" w:rsidRDefault="00B34CA6" w:rsidP="00263C9E"/>
    <w:p w14:paraId="6603563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3236BD" wp14:editId="1A6AC3C2">
            <wp:extent cx="3130550" cy="2275840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4EB4" w14:textId="77777777" w:rsidR="00B34CA6" w:rsidRDefault="00B34CA6" w:rsidP="00263C9E">
      <w:pPr>
        <w:jc w:val="center"/>
      </w:pPr>
    </w:p>
    <w:p w14:paraId="4B4B173F" w14:textId="77777777" w:rsidR="00B34CA6" w:rsidRDefault="00B34CA6" w:rsidP="00263C9E">
      <w:pPr>
        <w:jc w:val="center"/>
      </w:pPr>
    </w:p>
    <w:p w14:paraId="1AC7AD25" w14:textId="77777777" w:rsidR="00B34CA6" w:rsidRDefault="00B34CA6" w:rsidP="00263C9E">
      <w:pPr>
        <w:jc w:val="center"/>
      </w:pPr>
    </w:p>
    <w:p w14:paraId="794A3570" w14:textId="77777777" w:rsidR="00B34CA6" w:rsidRDefault="00B34CA6" w:rsidP="006F3544"/>
    <w:p w14:paraId="2EF0F11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E4ADD1" wp14:editId="3BECD137">
            <wp:extent cx="3130550" cy="2275840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CC4E" w14:textId="77777777" w:rsidR="00B34CA6" w:rsidRDefault="00B34CA6" w:rsidP="00263C9E">
      <w:pPr>
        <w:jc w:val="center"/>
      </w:pPr>
    </w:p>
    <w:p w14:paraId="6573BB14" w14:textId="77777777" w:rsidR="00B34CA6" w:rsidRDefault="00B34CA6" w:rsidP="00263C9E">
      <w:pPr>
        <w:jc w:val="center"/>
      </w:pPr>
    </w:p>
    <w:p w14:paraId="23DCDA1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22FDDB" wp14:editId="647169FC">
            <wp:extent cx="3130550" cy="2275840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667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0896" behindDoc="1" locked="0" layoutInCell="0" allowOverlap="1" wp14:anchorId="6DFBE7EC" wp14:editId="73FD40D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77B98B" id="AutoShape 5" o:spid="_x0000_s1026" style="position:absolute;margin-left:331.5pt;margin-top:0;width:382.7pt;height:269.3pt;z-index:-25107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Ba/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 wp14:anchorId="55AD7EE7" wp14:editId="7BEA351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A9DAF5" id="AutoShape 4" o:spid="_x0000_s1026" style="position:absolute;margin-left:0;margin-top:0;width:382.7pt;height:269.3pt;z-index:-25107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uw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Hx6zpkT&#10;PYl0s4mQa7Mq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EBu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0" allowOverlap="1" wp14:anchorId="63029C26" wp14:editId="762D490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47A38C" id="AutoShape 3" o:spid="_x0000_s1026" style="position:absolute;margin-left:331.5pt;margin-top:0;width:382.7pt;height:269.3pt;z-index:-25107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NA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EON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 wp14:anchorId="4257689C" wp14:editId="2E55053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D2D3D1" id="AutoShape 2" o:spid="_x0000_s1026" style="position:absolute;margin-left:0;margin-top:0;width:382.7pt;height:269.3pt;z-index:-25107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5BYKg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ffkF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311DED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EB5A89C" wp14:editId="6A1220CA">
            <wp:extent cx="3130550" cy="2275840"/>
            <wp:effectExtent l="0" t="0" r="0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6CCA" w14:textId="77777777" w:rsidR="00B34CA6" w:rsidRDefault="00B34CA6" w:rsidP="00263C9E">
      <w:pPr>
        <w:jc w:val="center"/>
      </w:pPr>
    </w:p>
    <w:p w14:paraId="0BC0724E" w14:textId="77777777" w:rsidR="00B34CA6" w:rsidRDefault="00B34CA6" w:rsidP="00263C9E"/>
    <w:p w14:paraId="70EDC38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480E775" wp14:editId="703C59EE">
            <wp:extent cx="3130550" cy="2275840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A7F3" w14:textId="77777777" w:rsidR="00B34CA6" w:rsidRDefault="00B34CA6" w:rsidP="00263C9E">
      <w:pPr>
        <w:jc w:val="center"/>
      </w:pPr>
    </w:p>
    <w:p w14:paraId="2BFF0A3E" w14:textId="77777777" w:rsidR="00B34CA6" w:rsidRDefault="00B34CA6" w:rsidP="00263C9E">
      <w:pPr>
        <w:jc w:val="center"/>
      </w:pPr>
    </w:p>
    <w:p w14:paraId="7238B4D4" w14:textId="77777777" w:rsidR="00B34CA6" w:rsidRDefault="00B34CA6" w:rsidP="00263C9E">
      <w:pPr>
        <w:jc w:val="center"/>
      </w:pPr>
    </w:p>
    <w:p w14:paraId="047E0DB9" w14:textId="77777777" w:rsidR="00B34CA6" w:rsidRDefault="00B34CA6" w:rsidP="006F3544"/>
    <w:p w14:paraId="72E12A7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52E4EA" wp14:editId="4524BCC0">
            <wp:extent cx="3130550" cy="2275840"/>
            <wp:effectExtent l="0" t="0" r="0" b="0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73F8" w14:textId="77777777" w:rsidR="00B34CA6" w:rsidRDefault="00B34CA6" w:rsidP="00263C9E">
      <w:pPr>
        <w:jc w:val="center"/>
      </w:pPr>
    </w:p>
    <w:p w14:paraId="5B98CF6D" w14:textId="77777777" w:rsidR="00B34CA6" w:rsidRDefault="00B34CA6" w:rsidP="00263C9E">
      <w:pPr>
        <w:jc w:val="center"/>
      </w:pPr>
    </w:p>
    <w:p w14:paraId="105A7CB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D69E020" wp14:editId="51C80550">
            <wp:extent cx="3130550" cy="2275840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26F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6016" behindDoc="1" locked="0" layoutInCell="0" allowOverlap="1" wp14:anchorId="0180B82A" wp14:editId="4225DE8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89906" id="AutoShape 5" o:spid="_x0000_s1026" style="position:absolute;margin-left:331.5pt;margin-top:0;width:382.7pt;height:269.3pt;z-index:-25107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8oc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/N8o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 wp14:anchorId="41D6AE85" wp14:editId="63F2029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AACE26" id="AutoShape 4" o:spid="_x0000_s1026" style="position:absolute;margin-left:0;margin-top:0;width:382.7pt;height:269.3pt;z-index:-25107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xE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6UPE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 wp14:anchorId="5659AE92" wp14:editId="498B09D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BC6438" id="AutoShape 3" o:spid="_x0000_s1026" style="position:absolute;margin-left:331.5pt;margin-top:0;width:382.7pt;height:269.3pt;z-index:-25107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S0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lMS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 wp14:anchorId="7604EE57" wp14:editId="3638882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682142" id="AutoShape 2" o:spid="_x0000_s1026" style="position:absolute;margin-left:0;margin-top:0;width:382.7pt;height:269.3pt;z-index:-25107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DM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gXD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93B66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1CB0BAB" wp14:editId="558B6301">
            <wp:extent cx="3130550" cy="2275840"/>
            <wp:effectExtent l="0" t="0" r="0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9EF6" w14:textId="77777777" w:rsidR="00B34CA6" w:rsidRDefault="00B34CA6" w:rsidP="00263C9E">
      <w:pPr>
        <w:jc w:val="center"/>
      </w:pPr>
    </w:p>
    <w:p w14:paraId="744106A6" w14:textId="77777777" w:rsidR="00B34CA6" w:rsidRDefault="00B34CA6" w:rsidP="00263C9E"/>
    <w:p w14:paraId="7DA912D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F620CEE" wp14:editId="4F96F20F">
            <wp:extent cx="3130550" cy="2275840"/>
            <wp:effectExtent l="0" t="0" r="0" b="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1B79" w14:textId="77777777" w:rsidR="00B34CA6" w:rsidRDefault="00B34CA6" w:rsidP="00263C9E">
      <w:pPr>
        <w:jc w:val="center"/>
      </w:pPr>
    </w:p>
    <w:p w14:paraId="283BC88D" w14:textId="77777777" w:rsidR="00B34CA6" w:rsidRDefault="00B34CA6" w:rsidP="00263C9E">
      <w:pPr>
        <w:jc w:val="center"/>
      </w:pPr>
    </w:p>
    <w:p w14:paraId="188989AA" w14:textId="77777777" w:rsidR="00B34CA6" w:rsidRDefault="00B34CA6" w:rsidP="00263C9E">
      <w:pPr>
        <w:jc w:val="center"/>
      </w:pPr>
    </w:p>
    <w:p w14:paraId="6F72FA53" w14:textId="77777777" w:rsidR="00B34CA6" w:rsidRDefault="00B34CA6" w:rsidP="006F3544"/>
    <w:p w14:paraId="28FA2B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D0FCFE" wp14:editId="28868A6B">
            <wp:extent cx="3130550" cy="2275840"/>
            <wp:effectExtent l="0" t="0" r="0" b="0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B654" w14:textId="77777777" w:rsidR="00B34CA6" w:rsidRDefault="00B34CA6" w:rsidP="00263C9E">
      <w:pPr>
        <w:jc w:val="center"/>
      </w:pPr>
    </w:p>
    <w:p w14:paraId="2C566C6A" w14:textId="77777777" w:rsidR="00B34CA6" w:rsidRDefault="00B34CA6" w:rsidP="00263C9E">
      <w:pPr>
        <w:jc w:val="center"/>
      </w:pPr>
    </w:p>
    <w:p w14:paraId="0A89E55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79054F" wp14:editId="59CD8AC1">
            <wp:extent cx="3130550" cy="2275840"/>
            <wp:effectExtent l="0" t="0" r="0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20D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1136" behindDoc="1" locked="0" layoutInCell="0" allowOverlap="1" wp14:anchorId="3D50ECE6" wp14:editId="649D04C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1CA41E" id="AutoShape 5" o:spid="_x0000_s1026" style="position:absolute;margin-left:331.5pt;margin-top:0;width:382.7pt;height:269.3pt;z-index:-25106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CpH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 wp14:anchorId="76CD1C3C" wp14:editId="35C110C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F08CDC" id="AutoShape 4" o:spid="_x0000_s1026" style="position:absolute;margin-left:0;margin-top:0;width:382.7pt;height:269.3pt;z-index:-25106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WD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/KKqOHNi&#10;IJGuNxFybVYn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HyW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 wp14:anchorId="4AAC5F67" wp14:editId="51D4E1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1FA8BB" id="AutoShape 3" o:spid="_x0000_s1026" style="position:absolute;margin-left:331.5pt;margin-top:0;width:382.7pt;height:269.3pt;z-index:-25106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91z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H91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 wp14:anchorId="6EDA4D0C" wp14:editId="47CAB5C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F077FB" id="AutoShape 2" o:spid="_x0000_s1026" style="position:absolute;margin-left:0;margin-top:0;width:382.7pt;height:269.3pt;z-index:-25106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sr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/KKqOXNi&#10;IJGuNxFybVYl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vCs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0C2F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6AB7246" wp14:editId="3A4BB402">
            <wp:extent cx="3130550" cy="2275840"/>
            <wp:effectExtent l="0" t="0" r="0" b="0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09D5" w14:textId="77777777" w:rsidR="00B34CA6" w:rsidRDefault="00B34CA6" w:rsidP="00263C9E">
      <w:pPr>
        <w:jc w:val="center"/>
      </w:pPr>
    </w:p>
    <w:p w14:paraId="39EE2EA2" w14:textId="77777777" w:rsidR="00B34CA6" w:rsidRDefault="00B34CA6" w:rsidP="00263C9E"/>
    <w:p w14:paraId="017FD93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5457CA2" wp14:editId="55CB0667">
            <wp:extent cx="3130550" cy="2275840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D194" w14:textId="77777777" w:rsidR="00B34CA6" w:rsidRDefault="00B34CA6" w:rsidP="00263C9E">
      <w:pPr>
        <w:jc w:val="center"/>
      </w:pPr>
    </w:p>
    <w:p w14:paraId="2D1DDB22" w14:textId="77777777" w:rsidR="00B34CA6" w:rsidRDefault="00B34CA6" w:rsidP="00263C9E">
      <w:pPr>
        <w:jc w:val="center"/>
      </w:pPr>
    </w:p>
    <w:p w14:paraId="6D6C6773" w14:textId="77777777" w:rsidR="00B34CA6" w:rsidRDefault="00B34CA6" w:rsidP="00263C9E">
      <w:pPr>
        <w:jc w:val="center"/>
      </w:pPr>
    </w:p>
    <w:p w14:paraId="72C9A2E5" w14:textId="77777777" w:rsidR="00B34CA6" w:rsidRDefault="00B34CA6" w:rsidP="006F3544"/>
    <w:p w14:paraId="3C7B140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C1760E" wp14:editId="60DAF2B7">
            <wp:extent cx="3130550" cy="2275840"/>
            <wp:effectExtent l="0" t="0" r="0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BBC9" w14:textId="77777777" w:rsidR="00B34CA6" w:rsidRDefault="00B34CA6" w:rsidP="00263C9E">
      <w:pPr>
        <w:jc w:val="center"/>
      </w:pPr>
    </w:p>
    <w:p w14:paraId="35200229" w14:textId="77777777" w:rsidR="00B34CA6" w:rsidRDefault="00B34CA6" w:rsidP="00263C9E">
      <w:pPr>
        <w:jc w:val="center"/>
      </w:pPr>
    </w:p>
    <w:p w14:paraId="27FFA73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9E4B71" wp14:editId="35C11CA5">
            <wp:extent cx="3130550" cy="2275840"/>
            <wp:effectExtent l="0" t="0" r="0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343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6256" behindDoc="1" locked="0" layoutInCell="0" allowOverlap="1" wp14:anchorId="4C74C3AD" wp14:editId="3683A69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BC2781" id="AutoShape 5" o:spid="_x0000_s1026" style="position:absolute;margin-left:331.5pt;margin-top:0;width:382.7pt;height:269.3pt;z-index:-25106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S7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8Y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ZhS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 wp14:anchorId="739B4B37" wp14:editId="27A1850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FC2C63" id="AutoShape 4" o:spid="_x0000_s1026" style="position:absolute;margin-left:0;margin-top:0;width:382.7pt;height:269.3pt;z-index:-25106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mwJ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 wp14:anchorId="7A7A182A" wp14:editId="38FDF84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259702" id="AutoShape 3" o:spid="_x0000_s1026" style="position:absolute;margin-left:331.5pt;margin-top:0;width:382.7pt;height:269.3pt;z-index:-25106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/qH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m/q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 wp14:anchorId="022B4AF6" wp14:editId="51E7808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D9AF5A" id="AutoShape 2" o:spid="_x0000_s1026" style="position:absolute;margin-left:0;margin-top:0;width:382.7pt;height:269.3pt;z-index:-25106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jk7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CE69A1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3BA27A" wp14:editId="3FD4F976">
            <wp:extent cx="3130550" cy="2275840"/>
            <wp:effectExtent l="0" t="0" r="0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67D2" w14:textId="77777777" w:rsidR="00B34CA6" w:rsidRDefault="00B34CA6" w:rsidP="00263C9E">
      <w:pPr>
        <w:jc w:val="center"/>
      </w:pPr>
    </w:p>
    <w:p w14:paraId="31E8E7D7" w14:textId="77777777" w:rsidR="00B34CA6" w:rsidRDefault="00B34CA6" w:rsidP="00263C9E"/>
    <w:p w14:paraId="4F12E30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730738" wp14:editId="1FE8EA01">
            <wp:extent cx="3130550" cy="2275840"/>
            <wp:effectExtent l="0" t="0" r="0" b="0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0E56" w14:textId="77777777" w:rsidR="00B34CA6" w:rsidRDefault="00B34CA6" w:rsidP="00263C9E">
      <w:pPr>
        <w:jc w:val="center"/>
      </w:pPr>
    </w:p>
    <w:p w14:paraId="57DEB2B6" w14:textId="77777777" w:rsidR="00B34CA6" w:rsidRDefault="00B34CA6" w:rsidP="00263C9E">
      <w:pPr>
        <w:jc w:val="center"/>
      </w:pPr>
    </w:p>
    <w:p w14:paraId="157AD62C" w14:textId="77777777" w:rsidR="00B34CA6" w:rsidRDefault="00B34CA6" w:rsidP="00263C9E">
      <w:pPr>
        <w:jc w:val="center"/>
      </w:pPr>
    </w:p>
    <w:p w14:paraId="24771899" w14:textId="77777777" w:rsidR="00B34CA6" w:rsidRDefault="00B34CA6" w:rsidP="006F3544"/>
    <w:p w14:paraId="07F76B6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65E91A" wp14:editId="71AC61E2">
            <wp:extent cx="3130550" cy="2275840"/>
            <wp:effectExtent l="0" t="0" r="0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A670" w14:textId="77777777" w:rsidR="00B34CA6" w:rsidRDefault="00B34CA6" w:rsidP="00263C9E">
      <w:pPr>
        <w:jc w:val="center"/>
      </w:pPr>
    </w:p>
    <w:p w14:paraId="7A5DE3DC" w14:textId="77777777" w:rsidR="00B34CA6" w:rsidRDefault="00B34CA6" w:rsidP="00263C9E">
      <w:pPr>
        <w:jc w:val="center"/>
      </w:pPr>
    </w:p>
    <w:p w14:paraId="7EFB729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D341A54" wp14:editId="52E2F2D7">
            <wp:extent cx="3130550" cy="2275840"/>
            <wp:effectExtent l="0" t="0" r="0" b="0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2A6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1376" behindDoc="1" locked="0" layoutInCell="0" allowOverlap="1" wp14:anchorId="678AF25A" wp14:editId="5880552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EDEFC0" id="AutoShape 5" o:spid="_x0000_s1026" style="position:absolute;margin-left:331.5pt;margin-top:0;width:382.7pt;height:269.3pt;z-index:-25105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Qv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+vzS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jj0L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0" allowOverlap="1" wp14:anchorId="4E4F15E0" wp14:editId="4B071D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A23DD" id="AutoShape 4" o:spid="_x0000_s1026" style="position:absolute;margin-left:0;margin-top:0;width:382.7pt;height:269.3pt;z-index:-25105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c3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94c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 wp14:anchorId="6AFEAE09" wp14:editId="4767780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CF91C8" id="AutoShape 3" o:spid="_x0000_s1026" style="position:absolute;margin-left:331.5pt;margin-top:0;width:382.7pt;height:269.3pt;z-index:-25105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93/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 wp14:anchorId="67742F41" wp14:editId="6F45CFD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FFDD20" id="AutoShape 2" o:spid="_x0000_s1026" style="position:absolute;margin-left:0;margin-top:0;width:382.7pt;height:269.3pt;z-index:-25105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3B7D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3D353E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4435547" wp14:editId="062B6D79">
            <wp:extent cx="3130550" cy="2275840"/>
            <wp:effectExtent l="0" t="0" r="0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1A50" w14:textId="77777777" w:rsidR="00B34CA6" w:rsidRDefault="00B34CA6" w:rsidP="00263C9E">
      <w:pPr>
        <w:jc w:val="center"/>
      </w:pPr>
    </w:p>
    <w:p w14:paraId="0BC954E5" w14:textId="77777777" w:rsidR="00B34CA6" w:rsidRDefault="00B34CA6" w:rsidP="00263C9E"/>
    <w:p w14:paraId="45CA82E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1364EB" wp14:editId="42135A6C">
            <wp:extent cx="3130550" cy="2275840"/>
            <wp:effectExtent l="0" t="0" r="0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83C1" w14:textId="77777777" w:rsidR="00B34CA6" w:rsidRDefault="00B34CA6" w:rsidP="00263C9E">
      <w:pPr>
        <w:jc w:val="center"/>
      </w:pPr>
    </w:p>
    <w:p w14:paraId="4C27408E" w14:textId="77777777" w:rsidR="00B34CA6" w:rsidRDefault="00B34CA6" w:rsidP="00263C9E">
      <w:pPr>
        <w:jc w:val="center"/>
      </w:pPr>
    </w:p>
    <w:p w14:paraId="18E45F54" w14:textId="77777777" w:rsidR="00B34CA6" w:rsidRDefault="00B34CA6" w:rsidP="00263C9E">
      <w:pPr>
        <w:jc w:val="center"/>
      </w:pPr>
    </w:p>
    <w:p w14:paraId="0C29E7E5" w14:textId="77777777" w:rsidR="00B34CA6" w:rsidRDefault="00B34CA6" w:rsidP="006F3544"/>
    <w:p w14:paraId="3EB1EF8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80ACE9" wp14:editId="12765205">
            <wp:extent cx="3130550" cy="2275840"/>
            <wp:effectExtent l="0" t="0" r="0" b="0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850D" w14:textId="77777777" w:rsidR="00B34CA6" w:rsidRDefault="00B34CA6" w:rsidP="00263C9E">
      <w:pPr>
        <w:jc w:val="center"/>
      </w:pPr>
    </w:p>
    <w:p w14:paraId="3883255B" w14:textId="77777777" w:rsidR="00B34CA6" w:rsidRDefault="00B34CA6" w:rsidP="00263C9E">
      <w:pPr>
        <w:jc w:val="center"/>
      </w:pPr>
    </w:p>
    <w:p w14:paraId="1A3CE18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0354888" wp14:editId="772C6484">
            <wp:extent cx="3130550" cy="2275840"/>
            <wp:effectExtent l="0" t="0" r="0" b="0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179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6496" behindDoc="1" locked="0" layoutInCell="0" allowOverlap="1" wp14:anchorId="7D19175B" wp14:editId="46A204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033A7C" id="AutoShape 5" o:spid="_x0000_s1026" style="position:absolute;margin-left:331.5pt;margin-top:0;width:382.7pt;height:269.3pt;z-index:-25104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d1b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0" allowOverlap="1" wp14:anchorId="50959739" wp14:editId="15D7452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A55EEF" id="AutoShape 4" o:spid="_x0000_s1026" style="position:absolute;margin-left:0;margin-top:0;width:382.7pt;height:269.3pt;z-index:-25105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KW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YuK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0" allowOverlap="1" wp14:anchorId="7E8545D4" wp14:editId="59D4D39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6DBEB0" id="AutoShape 3" o:spid="_x0000_s1026" style="position:absolute;margin-left:331.5pt;margin-top:0;width:382.7pt;height:269.3pt;z-index:-25105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pmKwIAADk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Yhp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0" allowOverlap="1" wp14:anchorId="54C6588B" wp14:editId="583F9CA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9879A6" id="AutoShape 2" o:spid="_x0000_s1026" style="position:absolute;margin-left:0;margin-top:0;width:382.7pt;height:269.3pt;z-index:-25105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l+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rWl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85E48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6A339A" wp14:editId="544A4880">
            <wp:extent cx="3130550" cy="2275840"/>
            <wp:effectExtent l="0" t="0" r="0" b="0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FA3" w14:textId="77777777" w:rsidR="00B34CA6" w:rsidRDefault="00B34CA6" w:rsidP="00263C9E">
      <w:pPr>
        <w:jc w:val="center"/>
      </w:pPr>
    </w:p>
    <w:p w14:paraId="09DF4197" w14:textId="77777777" w:rsidR="00B34CA6" w:rsidRDefault="00B34CA6" w:rsidP="00263C9E"/>
    <w:p w14:paraId="54E3FB5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0CC4120" wp14:editId="76EB2E4E">
            <wp:extent cx="3130550" cy="2275840"/>
            <wp:effectExtent l="0" t="0" r="0" b="0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4A39" w14:textId="77777777" w:rsidR="00B34CA6" w:rsidRDefault="00B34CA6" w:rsidP="00263C9E">
      <w:pPr>
        <w:jc w:val="center"/>
      </w:pPr>
    </w:p>
    <w:p w14:paraId="363F36F6" w14:textId="77777777" w:rsidR="00B34CA6" w:rsidRDefault="00B34CA6" w:rsidP="00263C9E">
      <w:pPr>
        <w:jc w:val="center"/>
      </w:pPr>
    </w:p>
    <w:p w14:paraId="322C556F" w14:textId="77777777" w:rsidR="00B34CA6" w:rsidRDefault="00B34CA6" w:rsidP="00263C9E">
      <w:pPr>
        <w:jc w:val="center"/>
      </w:pPr>
    </w:p>
    <w:p w14:paraId="69D64389" w14:textId="77777777" w:rsidR="00B34CA6" w:rsidRDefault="00B34CA6" w:rsidP="006F3544"/>
    <w:p w14:paraId="5BE9D22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5C63B1" wp14:editId="6E6952CB">
            <wp:extent cx="3130550" cy="2275840"/>
            <wp:effectExtent l="0" t="0" r="0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3E3F" w14:textId="77777777" w:rsidR="00B34CA6" w:rsidRDefault="00B34CA6" w:rsidP="00263C9E">
      <w:pPr>
        <w:jc w:val="center"/>
      </w:pPr>
    </w:p>
    <w:p w14:paraId="39D0B813" w14:textId="77777777" w:rsidR="00B34CA6" w:rsidRDefault="00B34CA6" w:rsidP="00263C9E">
      <w:pPr>
        <w:jc w:val="center"/>
      </w:pPr>
    </w:p>
    <w:p w14:paraId="17328BC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9A1940" wp14:editId="07C78E7C">
            <wp:extent cx="3130550" cy="2275840"/>
            <wp:effectExtent l="0" t="0" r="0" b="0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AAE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1616" behindDoc="1" locked="0" layoutInCell="0" allowOverlap="1" wp14:anchorId="0DB1E38C" wp14:editId="7C7323A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9D3610" id="AutoShape 5" o:spid="_x0000_s1026" style="position:absolute;margin-left:331.5pt;margin-top:0;width:382.7pt;height:269.3pt;z-index:-25104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TM6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x6zpkT&#10;HYl0s4mQa7Np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RTM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0" allowOverlap="1" wp14:anchorId="682CE8C2" wp14:editId="1DEA41C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8A1F51" id="AutoShape 4" o:spid="_x0000_s1026" style="position:absolute;margin-left:0;margin-top:0;width:382.7pt;height:269.3pt;z-index:-25104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sVi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DGvOHOi&#10;J5GuNxFybVYl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5sV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0" allowOverlap="1" wp14:anchorId="3EEB41D2" wp14:editId="6248E1C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BCC707" id="AutoShape 3" o:spid="_x0000_s1026" style="position:absolute;margin-left:331.5pt;margin-top:0;width:382.7pt;height:269.3pt;z-index:-25104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2S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w65cyJ&#10;jkS62UTItdl5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5j2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0" allowOverlap="1" wp14:anchorId="210AEDAF" wp14:editId="3B4D0A3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8D62E2" id="AutoShape 2" o:spid="_x0000_s1026" style="position:absolute;margin-left:0;margin-top:0;width:382.7pt;height:269.3pt;z-index:-25104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4nq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4t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84n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E8D8C8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8EEB28" wp14:editId="26E00FF6">
            <wp:extent cx="3130550" cy="2275840"/>
            <wp:effectExtent l="0" t="0" r="0" b="0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C427" w14:textId="77777777" w:rsidR="00B34CA6" w:rsidRDefault="00B34CA6" w:rsidP="00263C9E">
      <w:pPr>
        <w:jc w:val="center"/>
      </w:pPr>
    </w:p>
    <w:p w14:paraId="49F5CCFB" w14:textId="77777777" w:rsidR="00B34CA6" w:rsidRDefault="00B34CA6" w:rsidP="00263C9E"/>
    <w:p w14:paraId="75C5979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CD10D35" wp14:editId="7AF496F9">
            <wp:extent cx="3130550" cy="2275840"/>
            <wp:effectExtent l="0" t="0" r="0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76F7" w14:textId="77777777" w:rsidR="00B34CA6" w:rsidRDefault="00B34CA6" w:rsidP="00263C9E">
      <w:pPr>
        <w:jc w:val="center"/>
      </w:pPr>
    </w:p>
    <w:p w14:paraId="41C1A5FE" w14:textId="77777777" w:rsidR="00B34CA6" w:rsidRDefault="00B34CA6" w:rsidP="00263C9E">
      <w:pPr>
        <w:jc w:val="center"/>
      </w:pPr>
    </w:p>
    <w:p w14:paraId="3D09C6F5" w14:textId="77777777" w:rsidR="00B34CA6" w:rsidRDefault="00B34CA6" w:rsidP="00263C9E">
      <w:pPr>
        <w:jc w:val="center"/>
      </w:pPr>
    </w:p>
    <w:p w14:paraId="3B227BFF" w14:textId="77777777" w:rsidR="00B34CA6" w:rsidRDefault="00B34CA6" w:rsidP="006F3544"/>
    <w:p w14:paraId="34FBBB0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50BDE1" wp14:editId="7891181B">
            <wp:extent cx="3130550" cy="2275840"/>
            <wp:effectExtent l="0" t="0" r="0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E4A0" w14:textId="77777777" w:rsidR="00B34CA6" w:rsidRDefault="00B34CA6" w:rsidP="00263C9E">
      <w:pPr>
        <w:jc w:val="center"/>
      </w:pPr>
    </w:p>
    <w:p w14:paraId="1FA68E1E" w14:textId="77777777" w:rsidR="00B34CA6" w:rsidRDefault="00B34CA6" w:rsidP="00263C9E">
      <w:pPr>
        <w:jc w:val="center"/>
      </w:pPr>
    </w:p>
    <w:p w14:paraId="53A6CD0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56CCED" wp14:editId="2A008986">
            <wp:extent cx="3130550" cy="2275840"/>
            <wp:effectExtent l="0" t="0" r="0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148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6736" behindDoc="1" locked="0" layoutInCell="0" allowOverlap="1" wp14:anchorId="71A8A308" wp14:editId="6D83637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1535C3" id="AutoShape 5" o:spid="_x0000_s1026" style="position:absolute;margin-left:331.5pt;margin-top:0;width:382.7pt;height:269.3pt;z-index:-25103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jd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eGj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0" allowOverlap="1" wp14:anchorId="648AB180" wp14:editId="37C8786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C239D6" id="AutoShape 4" o:spid="_x0000_s1026" style="position:absolute;margin-left:0;margin-top:0;width:382.7pt;height:269.3pt;z-index:-25104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yl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x8xpkT&#10;PYl0s4mQa7Mq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bdy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0" allowOverlap="1" wp14:anchorId="20BFFFC1" wp14:editId="00C35E0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59A5C6" id="AutoShape 3" o:spid="_x0000_s1026" style="position:absolute;margin-left:331.5pt;margin-top:0;width:382.7pt;height:269.3pt;z-index:-25104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RV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eJ8yp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W0kV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0" allowOverlap="1" wp14:anchorId="61FA7D31" wp14:editId="61A1B46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680F1A" id="AutoShape 2" o:spid="_x0000_s1026" style="position:absolute;margin-left:0;margin-top:0;width:382.7pt;height:269.3pt;z-index:-25104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tIN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y84syJ&#10;nkS62UTItdks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ztI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A64657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393363B" wp14:editId="1194223E">
            <wp:extent cx="3130550" cy="2275840"/>
            <wp:effectExtent l="0" t="0" r="0" b="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920C" w14:textId="77777777" w:rsidR="00B34CA6" w:rsidRDefault="00B34CA6" w:rsidP="00263C9E">
      <w:pPr>
        <w:jc w:val="center"/>
      </w:pPr>
    </w:p>
    <w:p w14:paraId="5D10ADF3" w14:textId="77777777" w:rsidR="00B34CA6" w:rsidRDefault="00B34CA6" w:rsidP="00263C9E"/>
    <w:p w14:paraId="63EE2A1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AF26FD3" wp14:editId="41B8E08C">
            <wp:extent cx="3130550" cy="2275840"/>
            <wp:effectExtent l="0" t="0" r="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2332" w14:textId="77777777" w:rsidR="00B34CA6" w:rsidRDefault="00B34CA6" w:rsidP="00263C9E">
      <w:pPr>
        <w:jc w:val="center"/>
      </w:pPr>
    </w:p>
    <w:p w14:paraId="6C401E83" w14:textId="77777777" w:rsidR="00B34CA6" w:rsidRDefault="00B34CA6" w:rsidP="00263C9E">
      <w:pPr>
        <w:jc w:val="center"/>
      </w:pPr>
    </w:p>
    <w:p w14:paraId="72DF7043" w14:textId="77777777" w:rsidR="00B34CA6" w:rsidRDefault="00B34CA6" w:rsidP="00263C9E">
      <w:pPr>
        <w:jc w:val="center"/>
      </w:pPr>
    </w:p>
    <w:p w14:paraId="00E2B11B" w14:textId="77777777" w:rsidR="00B34CA6" w:rsidRDefault="00B34CA6" w:rsidP="006F3544"/>
    <w:p w14:paraId="13B1088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8B2E1A" wp14:editId="32749415">
            <wp:extent cx="3130550" cy="2275840"/>
            <wp:effectExtent l="0" t="0" r="0" b="0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64AA" w14:textId="77777777" w:rsidR="00B34CA6" w:rsidRDefault="00B34CA6" w:rsidP="00263C9E">
      <w:pPr>
        <w:jc w:val="center"/>
      </w:pPr>
    </w:p>
    <w:p w14:paraId="0F9F7429" w14:textId="77777777" w:rsidR="00B34CA6" w:rsidRDefault="00B34CA6" w:rsidP="00263C9E">
      <w:pPr>
        <w:jc w:val="center"/>
      </w:pPr>
    </w:p>
    <w:p w14:paraId="7338130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D61AE30" wp14:editId="676448FE">
            <wp:extent cx="3130550" cy="2275840"/>
            <wp:effectExtent l="0" t="0" r="0" b="0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231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1856" behindDoc="1" locked="0" layoutInCell="0" allowOverlap="1" wp14:anchorId="0D512526" wp14:editId="7D0AD35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83B3F8" id="AutoShape 5" o:spid="_x0000_s1026" style="position:absolute;margin-left:331.5pt;margin-top:0;width:382.7pt;height:269.3pt;z-index:-25103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2FO2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0" allowOverlap="1" wp14:anchorId="235B3EE0" wp14:editId="7E87D1B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7BED76" id="AutoShape 4" o:spid="_x0000_s1026" style="position:absolute;margin-left:0;margin-top:0;width:382.7pt;height:269.3pt;z-index:-25103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6ft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0" allowOverlap="1" wp14:anchorId="3B8652F8" wp14:editId="2B29D22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8B8D09" id="AutoShape 3" o:spid="_x0000_s1026" style="position:absolute;margin-left:331.5pt;margin-top:0;width:382.7pt;height:269.3pt;z-index:-25103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Oh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n1+W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6QO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0" allowOverlap="1" wp14:anchorId="7E6F1440" wp14:editId="0668DA6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A685CC" id="AutoShape 2" o:spid="_x0000_s1026" style="position:absolute;margin-left:0;margin-top:0;width:382.7pt;height:269.3pt;z-index:-25103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LfZ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/Lf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30F6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8F84B2" wp14:editId="3FE2945B">
            <wp:extent cx="3130550" cy="2275840"/>
            <wp:effectExtent l="0" t="0" r="0" b="0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7699" w14:textId="77777777" w:rsidR="00B34CA6" w:rsidRDefault="00B34CA6" w:rsidP="00263C9E">
      <w:pPr>
        <w:jc w:val="center"/>
      </w:pPr>
    </w:p>
    <w:p w14:paraId="556BAD36" w14:textId="77777777" w:rsidR="00B34CA6" w:rsidRDefault="00B34CA6" w:rsidP="00263C9E"/>
    <w:p w14:paraId="1EE0E48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2622BEA" wp14:editId="3B3BAD70">
            <wp:extent cx="3130550" cy="2275840"/>
            <wp:effectExtent l="0" t="0" r="0" b="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0F2C" w14:textId="77777777" w:rsidR="00B34CA6" w:rsidRDefault="00B34CA6" w:rsidP="00263C9E">
      <w:pPr>
        <w:jc w:val="center"/>
      </w:pPr>
    </w:p>
    <w:p w14:paraId="47CED5B0" w14:textId="77777777" w:rsidR="00B34CA6" w:rsidRDefault="00B34CA6" w:rsidP="00263C9E">
      <w:pPr>
        <w:jc w:val="center"/>
      </w:pPr>
    </w:p>
    <w:p w14:paraId="64E89E72" w14:textId="77777777" w:rsidR="00B34CA6" w:rsidRDefault="00B34CA6" w:rsidP="00263C9E">
      <w:pPr>
        <w:jc w:val="center"/>
      </w:pPr>
    </w:p>
    <w:p w14:paraId="4B136FA1" w14:textId="77777777" w:rsidR="00B34CA6" w:rsidRDefault="00B34CA6" w:rsidP="006F3544"/>
    <w:p w14:paraId="43AE42C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797E38" wp14:editId="7EEC370E">
            <wp:extent cx="3130550" cy="2275840"/>
            <wp:effectExtent l="0" t="0" r="0" b="0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136D" w14:textId="77777777" w:rsidR="00B34CA6" w:rsidRDefault="00B34CA6" w:rsidP="00263C9E">
      <w:pPr>
        <w:jc w:val="center"/>
      </w:pPr>
    </w:p>
    <w:p w14:paraId="41A9F53E" w14:textId="77777777" w:rsidR="00B34CA6" w:rsidRDefault="00B34CA6" w:rsidP="00263C9E">
      <w:pPr>
        <w:jc w:val="center"/>
      </w:pPr>
    </w:p>
    <w:p w14:paraId="303231A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7091915" wp14:editId="4314245A">
            <wp:extent cx="3130550" cy="2275840"/>
            <wp:effectExtent l="0" t="0" r="0" b="0"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9D4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6976" behindDoc="1" locked="0" layoutInCell="0" allowOverlap="1" wp14:anchorId="76C375D8" wp14:editId="438CE7E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A49E3A" id="AutoShape 5" o:spid="_x0000_s1026" style="position:absolute;margin-left:331.5pt;margin-top:0;width:382.7pt;height:269.3pt;z-index:-25102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Sg0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0" allowOverlap="1" wp14:anchorId="0FA9CD02" wp14:editId="002A86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FD591B" id="AutoShape 4" o:spid="_x0000_s1026" style="position:absolute;margin-left:0;margin-top:0;width:382.7pt;height:269.3pt;z-index:-25103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4R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hX4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0" allowOverlap="1" wp14:anchorId="7A80DA27" wp14:editId="3C3DF8E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374D0C" id="AutoShape 3" o:spid="_x0000_s1026" style="position:absolute;margin-left:331.5pt;margin-top:0;width:382.7pt;height:269.3pt;z-index:-25103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bh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Pr+cc+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hYb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0" allowOverlap="1" wp14:anchorId="3082FCB4" wp14:editId="2C255B1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75CC5D" id="AutoShape 2" o:spid="_x0000_s1026" style="position:absolute;margin-left:0;margin-top:0;width:382.7pt;height:269.3pt;z-index:-25103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NX51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4861F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251338" wp14:editId="195F2137">
            <wp:extent cx="3130550" cy="2275840"/>
            <wp:effectExtent l="0" t="0" r="0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FFAC" w14:textId="77777777" w:rsidR="00B34CA6" w:rsidRDefault="00B34CA6" w:rsidP="00263C9E">
      <w:pPr>
        <w:jc w:val="center"/>
      </w:pPr>
    </w:p>
    <w:p w14:paraId="77773323" w14:textId="77777777" w:rsidR="00B34CA6" w:rsidRDefault="00B34CA6" w:rsidP="00263C9E"/>
    <w:p w14:paraId="32F1B4C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89F499" wp14:editId="54798592">
            <wp:extent cx="3130550" cy="2275840"/>
            <wp:effectExtent l="0" t="0" r="0" b="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57CE" w14:textId="77777777" w:rsidR="00B34CA6" w:rsidRDefault="00B34CA6" w:rsidP="00263C9E">
      <w:pPr>
        <w:jc w:val="center"/>
      </w:pPr>
    </w:p>
    <w:p w14:paraId="7125782A" w14:textId="77777777" w:rsidR="00B34CA6" w:rsidRDefault="00B34CA6" w:rsidP="00263C9E">
      <w:pPr>
        <w:jc w:val="center"/>
      </w:pPr>
    </w:p>
    <w:p w14:paraId="457FC6B0" w14:textId="77777777" w:rsidR="00B34CA6" w:rsidRDefault="00B34CA6" w:rsidP="00263C9E">
      <w:pPr>
        <w:jc w:val="center"/>
      </w:pPr>
    </w:p>
    <w:p w14:paraId="51F62946" w14:textId="77777777" w:rsidR="00B34CA6" w:rsidRDefault="00B34CA6" w:rsidP="006F3544"/>
    <w:p w14:paraId="6B9A4C6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0612C5" wp14:editId="650AFC83">
            <wp:extent cx="3130550" cy="2275840"/>
            <wp:effectExtent l="0" t="0" r="0" b="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F8F0" w14:textId="77777777" w:rsidR="00B34CA6" w:rsidRDefault="00B34CA6" w:rsidP="00263C9E">
      <w:pPr>
        <w:jc w:val="center"/>
      </w:pPr>
    </w:p>
    <w:p w14:paraId="1E0ABE9F" w14:textId="77777777" w:rsidR="00B34CA6" w:rsidRDefault="00B34CA6" w:rsidP="00263C9E">
      <w:pPr>
        <w:jc w:val="center"/>
      </w:pPr>
    </w:p>
    <w:p w14:paraId="1D3F8C6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860B79" wp14:editId="3E7311A6">
            <wp:extent cx="3130550" cy="2275840"/>
            <wp:effectExtent l="0" t="0" r="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904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2096" behindDoc="1" locked="0" layoutInCell="0" allowOverlap="1" wp14:anchorId="5F78EE56" wp14:editId="3D5C3BB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7CE679" id="AutoShape 5" o:spid="_x0000_s1026" style="position:absolute;margin-left:331.5pt;margin-top:0;width:382.7pt;height:269.3pt;z-index:-25102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4V2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0" allowOverlap="1" wp14:anchorId="166B0F6E" wp14:editId="243BBAC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BC7063" id="AutoShape 4" o:spid="_x0000_s1026" style="position:absolute;margin-left:0;margin-top:0;width:382.7pt;height:269.3pt;z-index:-25102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On9KwIAADk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9On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0" allowOverlap="1" wp14:anchorId="2279AA55" wp14:editId="3088354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F0007F" id="AutoShape 3" o:spid="_x0000_s1026" style="position:absolute;margin-left:331.5pt;margin-top:0;width:382.7pt;height:269.3pt;z-index:-25102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BEN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Pp9dcu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9BE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0" allowOverlap="1" wp14:anchorId="7470B9AF" wp14:editId="2390671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6BF998" id="AutoShape 2" o:spid="_x0000_s1026" style="position:absolute;margin-left:0;margin-top:0;width:382.7pt;height:269.3pt;z-index:-25102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2IVKg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M7Yh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7CEDF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CE8748" wp14:editId="0F28D763">
            <wp:extent cx="3130550" cy="2275840"/>
            <wp:effectExtent l="0" t="0" r="0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3390" w14:textId="77777777" w:rsidR="00B34CA6" w:rsidRDefault="00B34CA6" w:rsidP="00263C9E">
      <w:pPr>
        <w:jc w:val="center"/>
      </w:pPr>
    </w:p>
    <w:p w14:paraId="4840E771" w14:textId="77777777" w:rsidR="00B34CA6" w:rsidRDefault="00B34CA6" w:rsidP="00263C9E"/>
    <w:p w14:paraId="7CFBA2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DB98C1" wp14:editId="7F7FE8E5">
            <wp:extent cx="3130550" cy="2275840"/>
            <wp:effectExtent l="0" t="0" r="0" b="0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2181" w14:textId="77777777" w:rsidR="00B34CA6" w:rsidRDefault="00B34CA6" w:rsidP="00263C9E">
      <w:pPr>
        <w:jc w:val="center"/>
      </w:pPr>
    </w:p>
    <w:p w14:paraId="06902869" w14:textId="77777777" w:rsidR="00B34CA6" w:rsidRDefault="00B34CA6" w:rsidP="00263C9E">
      <w:pPr>
        <w:jc w:val="center"/>
      </w:pPr>
    </w:p>
    <w:p w14:paraId="636AEFC0" w14:textId="77777777" w:rsidR="00B34CA6" w:rsidRDefault="00B34CA6" w:rsidP="00263C9E">
      <w:pPr>
        <w:jc w:val="center"/>
      </w:pPr>
    </w:p>
    <w:p w14:paraId="187C8E04" w14:textId="77777777" w:rsidR="00B34CA6" w:rsidRDefault="00B34CA6" w:rsidP="006F3544"/>
    <w:p w14:paraId="7D60ED3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168FA7" wp14:editId="2191DA41">
            <wp:extent cx="3130550" cy="2275840"/>
            <wp:effectExtent l="0" t="0" r="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646B" w14:textId="77777777" w:rsidR="00B34CA6" w:rsidRDefault="00B34CA6" w:rsidP="00263C9E">
      <w:pPr>
        <w:jc w:val="center"/>
      </w:pPr>
    </w:p>
    <w:p w14:paraId="47B11AD6" w14:textId="77777777" w:rsidR="00B34CA6" w:rsidRDefault="00B34CA6" w:rsidP="00263C9E">
      <w:pPr>
        <w:jc w:val="center"/>
      </w:pPr>
    </w:p>
    <w:p w14:paraId="705F65E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36EA842" wp14:editId="7739D21A">
            <wp:extent cx="3130550" cy="2275840"/>
            <wp:effectExtent l="0" t="0" r="0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007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7216" behindDoc="1" locked="0" layoutInCell="0" allowOverlap="1" wp14:anchorId="003E1F78" wp14:editId="6A49E0F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B59AE3" id="AutoShape 5" o:spid="_x0000_s1026" style="position:absolute;margin-left:331.5pt;margin-top:0;width:382.7pt;height:269.3pt;z-index:-25101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zhR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LE448yJ&#10;jkS63kbItdk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0zh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0" allowOverlap="1" wp14:anchorId="2F490BB3" wp14:editId="2052A65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F2A313" id="AutoShape 4" o:spid="_x0000_s1026" style="position:absolute;margin-left:0;margin-top:0;width:382.7pt;height:269.3pt;z-index:-25102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4J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cM4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0" allowOverlap="1" wp14:anchorId="1DC37EE5" wp14:editId="6FE7C84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950CB5" id="AutoShape 3" o:spid="_x0000_s1026" style="position:absolute;margin-left:331.5pt;margin-top:0;width:382.7pt;height:269.3pt;z-index:-25102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b5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LGYceZE&#10;RyJdbyPk2uw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cDb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0" allowOverlap="1" wp14:anchorId="29FAD7EF" wp14:editId="173AAF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ACAB4C" id="AutoShape 2" o:spid="_x0000_s1026" style="position:absolute;margin-left:0;margin-top:0;width:382.7pt;height:269.3pt;z-index:-25102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9ZYK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7EF1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1768231" wp14:editId="7A6D7946">
            <wp:extent cx="3130550" cy="2275840"/>
            <wp:effectExtent l="0" t="0" r="0" b="0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1DE4" w14:textId="77777777" w:rsidR="00B34CA6" w:rsidRDefault="00B34CA6" w:rsidP="00263C9E">
      <w:pPr>
        <w:jc w:val="center"/>
      </w:pPr>
    </w:p>
    <w:p w14:paraId="7FFA7430" w14:textId="77777777" w:rsidR="00B34CA6" w:rsidRDefault="00B34CA6" w:rsidP="00263C9E"/>
    <w:p w14:paraId="464856C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4D26CB6" wp14:editId="27A16CBE">
            <wp:extent cx="3130550" cy="2275840"/>
            <wp:effectExtent l="0" t="0" r="0" b="0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6475" w14:textId="77777777" w:rsidR="00B34CA6" w:rsidRDefault="00B34CA6" w:rsidP="00263C9E">
      <w:pPr>
        <w:jc w:val="center"/>
      </w:pPr>
    </w:p>
    <w:p w14:paraId="7B5BD2BD" w14:textId="77777777" w:rsidR="00B34CA6" w:rsidRDefault="00B34CA6" w:rsidP="00263C9E">
      <w:pPr>
        <w:jc w:val="center"/>
      </w:pPr>
    </w:p>
    <w:p w14:paraId="0CB08EA1" w14:textId="77777777" w:rsidR="00B34CA6" w:rsidRDefault="00B34CA6" w:rsidP="00263C9E">
      <w:pPr>
        <w:jc w:val="center"/>
      </w:pPr>
    </w:p>
    <w:p w14:paraId="6C5C749A" w14:textId="77777777" w:rsidR="00B34CA6" w:rsidRDefault="00B34CA6" w:rsidP="006F3544"/>
    <w:p w14:paraId="31F2280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6D57AB4" wp14:editId="76D148BE">
            <wp:extent cx="3130550" cy="2275840"/>
            <wp:effectExtent l="0" t="0" r="0" b="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D748" w14:textId="77777777" w:rsidR="00B34CA6" w:rsidRDefault="00B34CA6" w:rsidP="00263C9E">
      <w:pPr>
        <w:jc w:val="center"/>
      </w:pPr>
    </w:p>
    <w:p w14:paraId="65ADC237" w14:textId="77777777" w:rsidR="00B34CA6" w:rsidRDefault="00B34CA6" w:rsidP="00263C9E">
      <w:pPr>
        <w:jc w:val="center"/>
      </w:pPr>
    </w:p>
    <w:p w14:paraId="5600A8B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5E09CE1" wp14:editId="24EF4752">
            <wp:extent cx="3130550" cy="2275840"/>
            <wp:effectExtent l="0" t="0" r="0" b="0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8F6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2336" behindDoc="1" locked="0" layoutInCell="0" allowOverlap="1" wp14:anchorId="0A8FD7A1" wp14:editId="4B4FEFD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CADF60" id="AutoShape 5" o:spid="_x0000_s1026" style="position:absolute;margin-left:331.5pt;margin-top:0;width:382.7pt;height:269.3pt;z-index:-25101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2rw9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0" allowOverlap="1" wp14:anchorId="54B1C9D9" wp14:editId="43997E7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9702D1" id="AutoShape 4" o:spid="_x0000_s1026" style="position:absolute;margin-left:0;margin-top:0;width:382.7pt;height:269.3pt;z-index:-25101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urs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0" allowOverlap="1" wp14:anchorId="7296A0DB" wp14:editId="17A5DFC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8B2806" id="AutoShape 3" o:spid="_x0000_s1026" style="position:absolute;margin-left:331.5pt;margin-top:0;width:382.7pt;height:269.3pt;z-index:-25101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O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bpDz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0" allowOverlap="1" wp14:anchorId="5186B6A0" wp14:editId="3818F0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01669" id="AutoShape 2" o:spid="_x0000_s1026" style="position:absolute;margin-left:0;margin-top:0;width:382.7pt;height:269.3pt;z-index:-25101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GbW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C7A74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FBF85A3" wp14:editId="61768B8A">
            <wp:extent cx="3130550" cy="2275840"/>
            <wp:effectExtent l="0" t="0" r="0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02D2" w14:textId="77777777" w:rsidR="00B34CA6" w:rsidRDefault="00B34CA6" w:rsidP="00263C9E">
      <w:pPr>
        <w:jc w:val="center"/>
      </w:pPr>
    </w:p>
    <w:p w14:paraId="50FB2800" w14:textId="77777777" w:rsidR="00B34CA6" w:rsidRDefault="00B34CA6" w:rsidP="00263C9E"/>
    <w:p w14:paraId="4E3A6FA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D4185C" wp14:editId="32B73220">
            <wp:extent cx="3130550" cy="2275840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2EFC" w14:textId="77777777" w:rsidR="00B34CA6" w:rsidRDefault="00B34CA6" w:rsidP="00263C9E">
      <w:pPr>
        <w:jc w:val="center"/>
      </w:pPr>
    </w:p>
    <w:p w14:paraId="50EC3590" w14:textId="77777777" w:rsidR="00B34CA6" w:rsidRDefault="00B34CA6" w:rsidP="00263C9E">
      <w:pPr>
        <w:jc w:val="center"/>
      </w:pPr>
    </w:p>
    <w:p w14:paraId="10CFC21D" w14:textId="77777777" w:rsidR="00B34CA6" w:rsidRDefault="00B34CA6" w:rsidP="00263C9E">
      <w:pPr>
        <w:jc w:val="center"/>
      </w:pPr>
    </w:p>
    <w:p w14:paraId="0D567C20" w14:textId="77777777" w:rsidR="00B34CA6" w:rsidRDefault="00B34CA6" w:rsidP="006F3544"/>
    <w:p w14:paraId="49E483D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0AD203" wp14:editId="6F279581">
            <wp:extent cx="3130550" cy="2275840"/>
            <wp:effectExtent l="0" t="0" r="0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62A9" w14:textId="77777777" w:rsidR="00B34CA6" w:rsidRDefault="00B34CA6" w:rsidP="00263C9E">
      <w:pPr>
        <w:jc w:val="center"/>
      </w:pPr>
    </w:p>
    <w:p w14:paraId="16AFD6E5" w14:textId="77777777" w:rsidR="00B34CA6" w:rsidRDefault="00B34CA6" w:rsidP="00263C9E">
      <w:pPr>
        <w:jc w:val="center"/>
      </w:pPr>
    </w:p>
    <w:p w14:paraId="72D3DF7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C9F5C97" wp14:editId="68AFE7E4">
            <wp:extent cx="3130550" cy="2275840"/>
            <wp:effectExtent l="0" t="0" r="0" b="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BA2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7456" behindDoc="1" locked="0" layoutInCell="0" allowOverlap="1" wp14:anchorId="3F600A44" wp14:editId="6276B6E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C985EE" id="AutoShape 5" o:spid="_x0000_s1026" style="position:absolute;margin-left:331.5pt;margin-top:0;width:382.7pt;height:269.3pt;z-index:-25100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w4o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0" allowOverlap="1" wp14:anchorId="7F52D051" wp14:editId="270EB9E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436DFE" id="AutoShape 4" o:spid="_x0000_s1026" style="position:absolute;margin-left:0;margin-top:0;width:382.7pt;height:269.3pt;z-index:-25101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T6c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0" allowOverlap="1" wp14:anchorId="7AFF6E5E" wp14:editId="343A11F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4CCFF9" id="AutoShape 3" o:spid="_x0000_s1026" style="position:absolute;margin-left:331.5pt;margin-top:0;width:382.7pt;height:269.3pt;z-index:-25101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Q6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PmQ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0" allowOverlap="1" wp14:anchorId="32D040D2" wp14:editId="7A53771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808A28" id="AutoShape 2" o:spid="_x0000_s1026" style="position:absolute;margin-left:0;margin-top:0;width:382.7pt;height:269.3pt;z-index:-25101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BC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K9B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047A4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0C1C58" wp14:editId="3EA85354">
            <wp:extent cx="3130550" cy="2275840"/>
            <wp:effectExtent l="0" t="0" r="0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AE8B" w14:textId="77777777" w:rsidR="00B34CA6" w:rsidRDefault="00B34CA6" w:rsidP="00263C9E">
      <w:pPr>
        <w:jc w:val="center"/>
      </w:pPr>
    </w:p>
    <w:p w14:paraId="1338EAC8" w14:textId="77777777" w:rsidR="00B34CA6" w:rsidRDefault="00B34CA6" w:rsidP="00263C9E"/>
    <w:p w14:paraId="0993BDD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A91A4FE" wp14:editId="20737832">
            <wp:extent cx="3130550" cy="2275840"/>
            <wp:effectExtent l="0" t="0" r="0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C4DE" w14:textId="77777777" w:rsidR="00B34CA6" w:rsidRDefault="00B34CA6" w:rsidP="00263C9E">
      <w:pPr>
        <w:jc w:val="center"/>
      </w:pPr>
    </w:p>
    <w:p w14:paraId="6D783C9B" w14:textId="77777777" w:rsidR="00B34CA6" w:rsidRDefault="00B34CA6" w:rsidP="00263C9E">
      <w:pPr>
        <w:jc w:val="center"/>
      </w:pPr>
    </w:p>
    <w:p w14:paraId="38B9FCD9" w14:textId="77777777" w:rsidR="00B34CA6" w:rsidRDefault="00B34CA6" w:rsidP="00263C9E">
      <w:pPr>
        <w:jc w:val="center"/>
      </w:pPr>
    </w:p>
    <w:p w14:paraId="5225D218" w14:textId="77777777" w:rsidR="00B34CA6" w:rsidRDefault="00B34CA6" w:rsidP="006F3544"/>
    <w:p w14:paraId="0FF9C4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8D6DA6D" wp14:editId="35864D48">
            <wp:extent cx="3130550" cy="2275840"/>
            <wp:effectExtent l="0" t="0" r="0" b="0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1DC8" w14:textId="77777777" w:rsidR="00B34CA6" w:rsidRDefault="00B34CA6" w:rsidP="00263C9E">
      <w:pPr>
        <w:jc w:val="center"/>
      </w:pPr>
    </w:p>
    <w:p w14:paraId="523E6E74" w14:textId="77777777" w:rsidR="00B34CA6" w:rsidRDefault="00B34CA6" w:rsidP="00263C9E">
      <w:pPr>
        <w:jc w:val="center"/>
      </w:pPr>
    </w:p>
    <w:p w14:paraId="4020281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4F9A25" wp14:editId="14D9793A">
            <wp:extent cx="3130550" cy="2275840"/>
            <wp:effectExtent l="0" t="0" r="0" b="0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CCE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2576" behindDoc="1" locked="0" layoutInCell="0" allowOverlap="1" wp14:anchorId="760C5C3E" wp14:editId="533B9CE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FF7670" id="AutoShape 5" o:spid="_x0000_s1026" style="position:absolute;margin-left:331.5pt;margin-top:0;width:382.7pt;height:269.3pt;z-index:-25100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qSKwIAADo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nWq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0" allowOverlap="1" wp14:anchorId="30FE1C03" wp14:editId="1F8562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F22435" id="AutoShape 4" o:spid="_x0000_s1026" style="position:absolute;margin-left:0;margin-top:0;width:382.7pt;height:269.3pt;z-index:-25100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hmKKg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lSGYo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0" allowOverlap="1" wp14:anchorId="5B1BDB0F" wp14:editId="56AFB4A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E0B580" id="AutoShape 3" o:spid="_x0000_s1026" style="position:absolute;margin-left:331.5pt;margin-top:0;width:382.7pt;height:269.3pt;z-index:-25100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1Lh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0" allowOverlap="1" wp14:anchorId="2DB23B38" wp14:editId="299690F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A627A7" id="AutoShape 2" o:spid="_x0000_s1026" style="position:absolute;margin-left:0;margin-top:0;width:382.7pt;height:269.3pt;z-index:-25100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ul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0Wi6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F8806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430681" wp14:editId="765D48FE">
            <wp:extent cx="3130550" cy="227584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F2BE" w14:textId="77777777" w:rsidR="00B34CA6" w:rsidRDefault="00B34CA6" w:rsidP="00263C9E">
      <w:pPr>
        <w:jc w:val="center"/>
      </w:pPr>
    </w:p>
    <w:p w14:paraId="48AA0CE8" w14:textId="77777777" w:rsidR="00B34CA6" w:rsidRDefault="00B34CA6" w:rsidP="00263C9E"/>
    <w:p w14:paraId="3EBE0EB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3C63913" wp14:editId="16887109">
            <wp:extent cx="3130550" cy="2275840"/>
            <wp:effectExtent l="0" t="0" r="0" b="0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D3C2" w14:textId="77777777" w:rsidR="00B34CA6" w:rsidRDefault="00B34CA6" w:rsidP="00263C9E">
      <w:pPr>
        <w:jc w:val="center"/>
      </w:pPr>
    </w:p>
    <w:p w14:paraId="0A937952" w14:textId="77777777" w:rsidR="00B34CA6" w:rsidRDefault="00B34CA6" w:rsidP="00263C9E">
      <w:pPr>
        <w:jc w:val="center"/>
      </w:pPr>
    </w:p>
    <w:p w14:paraId="56A1E8F9" w14:textId="77777777" w:rsidR="00B34CA6" w:rsidRDefault="00B34CA6" w:rsidP="00263C9E">
      <w:pPr>
        <w:jc w:val="center"/>
      </w:pPr>
    </w:p>
    <w:p w14:paraId="1C737C6A" w14:textId="77777777" w:rsidR="00B34CA6" w:rsidRDefault="00B34CA6" w:rsidP="006F3544"/>
    <w:p w14:paraId="1578ADD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B6525BD" wp14:editId="4265715E">
            <wp:extent cx="3130550" cy="2275840"/>
            <wp:effectExtent l="0" t="0" r="0" b="0"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3DC9" w14:textId="77777777" w:rsidR="00B34CA6" w:rsidRDefault="00B34CA6" w:rsidP="00263C9E">
      <w:pPr>
        <w:jc w:val="center"/>
      </w:pPr>
    </w:p>
    <w:p w14:paraId="179C2276" w14:textId="77777777" w:rsidR="00B34CA6" w:rsidRDefault="00B34CA6" w:rsidP="00263C9E">
      <w:pPr>
        <w:jc w:val="center"/>
      </w:pPr>
    </w:p>
    <w:p w14:paraId="5BE2C58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BAF558" wp14:editId="476314C6">
            <wp:extent cx="3130550" cy="2275840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DDB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7696" behindDoc="1" locked="0" layoutInCell="0" allowOverlap="1" wp14:anchorId="3F20C7AC" wp14:editId="6798DFD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FE27B3" id="AutoShape 5" o:spid="_x0000_s1026" style="position:absolute;margin-left:331.5pt;margin-top:0;width:382.7pt;height:269.3pt;z-index:-25099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F1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oDF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0" allowOverlap="1" wp14:anchorId="6ED0D49C" wp14:editId="5C794E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D1B4F5" id="AutoShape 4" o:spid="_x0000_s1026" style="position:absolute;margin-left:0;margin-top:0;width:382.7pt;height:269.3pt;z-index:-25099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UN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tYU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0" allowOverlap="1" wp14:anchorId="34CFBD33" wp14:editId="209A1B0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4F6F55" id="AutoShape 3" o:spid="_x0000_s1026" style="position:absolute;margin-left:331.5pt;margin-top:0;width:382.7pt;height:269.3pt;z-index:-25100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39LA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LV9/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0" allowOverlap="1" wp14:anchorId="530AC829" wp14:editId="5FAD9BB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00819B" id="AutoShape 2" o:spid="_x0000_s1026" style="position:absolute;margin-left:0;margin-top:0;width:382.7pt;height:269.3pt;z-index:-25100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16Du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964468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3BBEFB" wp14:editId="691A748E">
            <wp:extent cx="3130550" cy="2275840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3243" w14:textId="77777777" w:rsidR="00B34CA6" w:rsidRDefault="00B34CA6" w:rsidP="00263C9E">
      <w:pPr>
        <w:jc w:val="center"/>
      </w:pPr>
    </w:p>
    <w:p w14:paraId="047EF4EF" w14:textId="77777777" w:rsidR="00B34CA6" w:rsidRDefault="00B34CA6" w:rsidP="00263C9E"/>
    <w:p w14:paraId="158717F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F64F77" wp14:editId="225366F1">
            <wp:extent cx="3130550" cy="2275840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3FD6" w14:textId="77777777" w:rsidR="00B34CA6" w:rsidRDefault="00B34CA6" w:rsidP="00263C9E">
      <w:pPr>
        <w:jc w:val="center"/>
      </w:pPr>
    </w:p>
    <w:p w14:paraId="3030DE2B" w14:textId="77777777" w:rsidR="00B34CA6" w:rsidRDefault="00B34CA6" w:rsidP="00263C9E">
      <w:pPr>
        <w:jc w:val="center"/>
      </w:pPr>
    </w:p>
    <w:p w14:paraId="5DC7E0F9" w14:textId="77777777" w:rsidR="00B34CA6" w:rsidRDefault="00B34CA6" w:rsidP="00263C9E">
      <w:pPr>
        <w:jc w:val="center"/>
      </w:pPr>
    </w:p>
    <w:p w14:paraId="580EA9FD" w14:textId="77777777" w:rsidR="00B34CA6" w:rsidRDefault="00B34CA6" w:rsidP="006F3544"/>
    <w:p w14:paraId="459C40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4A0F5CD" wp14:editId="5E02B9E6">
            <wp:extent cx="3130550" cy="2275840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364D" w14:textId="77777777" w:rsidR="00B34CA6" w:rsidRDefault="00B34CA6" w:rsidP="00263C9E">
      <w:pPr>
        <w:jc w:val="center"/>
      </w:pPr>
    </w:p>
    <w:p w14:paraId="6A3DD4DA" w14:textId="77777777" w:rsidR="00B34CA6" w:rsidRDefault="00B34CA6" w:rsidP="00263C9E">
      <w:pPr>
        <w:jc w:val="center"/>
      </w:pPr>
    </w:p>
    <w:p w14:paraId="611BA7D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A29348" wp14:editId="5CF90C1E">
            <wp:extent cx="3130550" cy="2275840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5AC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2816" behindDoc="1" locked="0" layoutInCell="0" allowOverlap="1" wp14:anchorId="5952C85E" wp14:editId="57DDA67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B5BDC" id="AutoShape 5" o:spid="_x0000_s1026" style="position:absolute;margin-left:331.5pt;margin-top:0;width:382.7pt;height:269.3pt;z-index:-25099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Sh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qPJhDMn&#10;OlLpdhMhF2fn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ZJU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0" allowOverlap="1" wp14:anchorId="6D475D9F" wp14:editId="65DF806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C9B55B" id="AutoShape 4" o:spid="_x0000_s1026" style="position:absolute;margin-left:0;margin-top:0;width:382.7pt;height:269.3pt;z-index:-25099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L5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UMaL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0" allowOverlap="1" wp14:anchorId="4A4E52D3" wp14:editId="39CC4D3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BE5751" id="AutoShape 3" o:spid="_x0000_s1026" style="position:absolute;margin-left:331.5pt;margin-top:0;width:382.7pt;height:269.3pt;z-index:-25099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VoJ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qPJO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jFa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0" allowOverlap="1" wp14:anchorId="6DBABAF3" wp14:editId="2FA2EE2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1EAEAC" id="AutoShape 2" o:spid="_x0000_s1026" style="position:absolute;margin-left:0;margin-top:0;width:382.7pt;height:269.3pt;z-index:-25099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5xLA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Tu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E61CB0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897C50F" wp14:editId="116F9756">
            <wp:extent cx="3130550" cy="2275840"/>
            <wp:effectExtent l="0" t="0" r="0" b="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B41C" w14:textId="77777777" w:rsidR="00B34CA6" w:rsidRDefault="00B34CA6" w:rsidP="00263C9E">
      <w:pPr>
        <w:jc w:val="center"/>
      </w:pPr>
    </w:p>
    <w:p w14:paraId="1DCB92B5" w14:textId="77777777" w:rsidR="00B34CA6" w:rsidRDefault="00B34CA6" w:rsidP="00263C9E"/>
    <w:p w14:paraId="25C7D8E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0D6B47" wp14:editId="7AD93CA2">
            <wp:extent cx="3130550" cy="2275840"/>
            <wp:effectExtent l="0" t="0" r="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399A" w14:textId="77777777" w:rsidR="00B34CA6" w:rsidRDefault="00B34CA6" w:rsidP="00263C9E">
      <w:pPr>
        <w:jc w:val="center"/>
      </w:pPr>
    </w:p>
    <w:p w14:paraId="4826D18A" w14:textId="77777777" w:rsidR="00B34CA6" w:rsidRDefault="00B34CA6" w:rsidP="00263C9E">
      <w:pPr>
        <w:jc w:val="center"/>
      </w:pPr>
    </w:p>
    <w:p w14:paraId="14417A12" w14:textId="77777777" w:rsidR="00B34CA6" w:rsidRDefault="00B34CA6" w:rsidP="00263C9E">
      <w:pPr>
        <w:jc w:val="center"/>
      </w:pPr>
    </w:p>
    <w:p w14:paraId="2EF4BD56" w14:textId="77777777" w:rsidR="00B34CA6" w:rsidRDefault="00B34CA6" w:rsidP="006F3544"/>
    <w:p w14:paraId="7E1059F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AF81BBE" wp14:editId="1B4D4E5F">
            <wp:extent cx="3130550" cy="2275840"/>
            <wp:effectExtent l="0" t="0" r="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5A40" w14:textId="77777777" w:rsidR="00B34CA6" w:rsidRDefault="00B34CA6" w:rsidP="00263C9E">
      <w:pPr>
        <w:jc w:val="center"/>
      </w:pPr>
    </w:p>
    <w:p w14:paraId="362E3213" w14:textId="77777777" w:rsidR="00B34CA6" w:rsidRDefault="00B34CA6" w:rsidP="00263C9E">
      <w:pPr>
        <w:jc w:val="center"/>
      </w:pPr>
    </w:p>
    <w:p w14:paraId="2543E12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FC46035" wp14:editId="2BABDF52">
            <wp:extent cx="3130550" cy="2275840"/>
            <wp:effectExtent l="0" t="0" r="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CF1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7936" behindDoc="1" locked="0" layoutInCell="0" allowOverlap="1" wp14:anchorId="7BA30F3F" wp14:editId="398CE88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FFA98B" id="AutoShape 5" o:spid="_x0000_s1026" style="position:absolute;margin-left:331.5pt;margin-top:0;width:382.7pt;height:269.3pt;z-index:-25098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Zg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2q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3fZ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0" allowOverlap="1" wp14:anchorId="6DC0B08B" wp14:editId="1441C5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DEEB47" id="AutoShape 4" o:spid="_x0000_s1026" style="position:absolute;margin-left:0;margin-top:0;width:382.7pt;height:269.3pt;z-index:-25098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IY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9YzzpwY&#10;SKWbVYRcnNW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yEI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0" allowOverlap="1" wp14:anchorId="3A37F7F2" wp14:editId="102FC9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C2CC46" id="AutoShape 3" o:spid="_x0000_s1026" style="position:absolute;margin-left:331.5pt;margin-top:0;width:382.7pt;height:269.3pt;z-index:-25099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ro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k2r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8i66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0" allowOverlap="1" wp14:anchorId="144DF04D" wp14:editId="0D086DD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89FC10" id="AutoShape 2" o:spid="_x0000_s1026" style="position:absolute;margin-left:0;margin-top:0;width:382.7pt;height:269.3pt;z-index:-25099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yw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9Y1Z04M&#10;pNLNKkIuzma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a0y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118B9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6A05CE" wp14:editId="596D749E">
            <wp:extent cx="3130550" cy="2275840"/>
            <wp:effectExtent l="0" t="0" r="0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7747" w14:textId="77777777" w:rsidR="00B34CA6" w:rsidRDefault="00B34CA6" w:rsidP="00263C9E">
      <w:pPr>
        <w:jc w:val="center"/>
      </w:pPr>
    </w:p>
    <w:p w14:paraId="285D9A96" w14:textId="77777777" w:rsidR="00B34CA6" w:rsidRDefault="00B34CA6" w:rsidP="00263C9E"/>
    <w:p w14:paraId="2A00446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1FC7DC" wp14:editId="7943236D">
            <wp:extent cx="3130550" cy="2275840"/>
            <wp:effectExtent l="0" t="0" r="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3FE9" w14:textId="77777777" w:rsidR="00B34CA6" w:rsidRDefault="00B34CA6" w:rsidP="00263C9E">
      <w:pPr>
        <w:jc w:val="center"/>
      </w:pPr>
    </w:p>
    <w:p w14:paraId="733CC574" w14:textId="77777777" w:rsidR="00B34CA6" w:rsidRDefault="00B34CA6" w:rsidP="00263C9E">
      <w:pPr>
        <w:jc w:val="center"/>
      </w:pPr>
    </w:p>
    <w:p w14:paraId="7D6FDDFC" w14:textId="77777777" w:rsidR="00B34CA6" w:rsidRDefault="00B34CA6" w:rsidP="00263C9E">
      <w:pPr>
        <w:jc w:val="center"/>
      </w:pPr>
    </w:p>
    <w:p w14:paraId="47A40DA6" w14:textId="77777777" w:rsidR="00B34CA6" w:rsidRDefault="00B34CA6" w:rsidP="006F3544"/>
    <w:p w14:paraId="7BAC71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FB30B01" wp14:editId="32B9E953">
            <wp:extent cx="3130550" cy="2275840"/>
            <wp:effectExtent l="0" t="0" r="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262F" w14:textId="77777777" w:rsidR="00B34CA6" w:rsidRDefault="00B34CA6" w:rsidP="00263C9E">
      <w:pPr>
        <w:jc w:val="center"/>
      </w:pPr>
    </w:p>
    <w:p w14:paraId="7E71A7D2" w14:textId="77777777" w:rsidR="00B34CA6" w:rsidRDefault="00B34CA6" w:rsidP="00263C9E">
      <w:pPr>
        <w:jc w:val="center"/>
      </w:pPr>
    </w:p>
    <w:p w14:paraId="69401FD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138E554" wp14:editId="1EC288A1">
            <wp:extent cx="3130550" cy="2275840"/>
            <wp:effectExtent l="0" t="0" r="0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90E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3056" behindDoc="1" locked="0" layoutInCell="0" allowOverlap="1" wp14:anchorId="28005C69" wp14:editId="30E5EC6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348214" id="AutoShape 5" o:spid="_x0000_s1026" style="position:absolute;margin-left:331.5pt;margin-top:0;width:382.7pt;height:269.3pt;z-index:-25098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Mg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tNq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sXM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0" allowOverlap="1" wp14:anchorId="7FAB1776" wp14:editId="61B0073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09F780" id="AutoShape 4" o:spid="_x0000_s1026" style="position:absolute;margin-left:0;margin-top:0;width:382.7pt;height:269.3pt;z-index:-25098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X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mRJAT&#10;Pal0u46Qi7MqMTT4UFPik3/ENGPwDyC/B+bgrhNupW8RYei0UNRXmfKLZxeSE+gqWw4fQBG6IPRM&#10;1rbFPgESDWybNdkdNdHbyCT9rC7PJ9Mr6kx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TGX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0" allowOverlap="1" wp14:anchorId="3911EB33" wp14:editId="7F78E70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89DEF" id="AutoShape 3" o:spid="_x0000_s1026" style="position:absolute;margin-left:331.5pt;margin-top:0;width:382.7pt;height:269.3pt;z-index:-25098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0c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/Gs5MyJ&#10;jlS62UTIxdl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UydH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0" allowOverlap="1" wp14:anchorId="5C440023" wp14:editId="37C61DA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70A83F" id="AutoShape 2" o:spid="_x0000_s1026" style="position:absolute;margin-left:0;margin-top:0;width:382.7pt;height:269.3pt;z-index:-25098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lkKwIAADo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WSl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F1EBE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66C4877" wp14:editId="4324CAEE">
            <wp:extent cx="3130550" cy="2275840"/>
            <wp:effectExtent l="0" t="0" r="0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D6E8" w14:textId="77777777" w:rsidR="00B34CA6" w:rsidRDefault="00B34CA6" w:rsidP="00263C9E">
      <w:pPr>
        <w:jc w:val="center"/>
      </w:pPr>
    </w:p>
    <w:p w14:paraId="1C8861E4" w14:textId="77777777" w:rsidR="00B34CA6" w:rsidRDefault="00B34CA6" w:rsidP="00263C9E"/>
    <w:p w14:paraId="372038F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89F429" wp14:editId="4868B1B8">
            <wp:extent cx="3130550" cy="2275840"/>
            <wp:effectExtent l="0" t="0" r="0" b="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9DCB" w14:textId="77777777" w:rsidR="00B34CA6" w:rsidRDefault="00B34CA6" w:rsidP="00263C9E">
      <w:pPr>
        <w:jc w:val="center"/>
      </w:pPr>
    </w:p>
    <w:p w14:paraId="4C505FD1" w14:textId="77777777" w:rsidR="00B34CA6" w:rsidRDefault="00B34CA6" w:rsidP="00263C9E">
      <w:pPr>
        <w:jc w:val="center"/>
      </w:pPr>
    </w:p>
    <w:p w14:paraId="4278C46B" w14:textId="77777777" w:rsidR="00B34CA6" w:rsidRDefault="00B34CA6" w:rsidP="00263C9E">
      <w:pPr>
        <w:jc w:val="center"/>
      </w:pPr>
    </w:p>
    <w:p w14:paraId="2E142180" w14:textId="77777777" w:rsidR="00B34CA6" w:rsidRDefault="00B34CA6" w:rsidP="006F3544"/>
    <w:p w14:paraId="5556032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376BE2D" wp14:editId="2D6AB87D">
            <wp:extent cx="3130550" cy="2275840"/>
            <wp:effectExtent l="0" t="0" r="0" b="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5007" w14:textId="77777777" w:rsidR="00B34CA6" w:rsidRDefault="00B34CA6" w:rsidP="00263C9E">
      <w:pPr>
        <w:jc w:val="center"/>
      </w:pPr>
    </w:p>
    <w:p w14:paraId="093EFA5B" w14:textId="77777777" w:rsidR="00B34CA6" w:rsidRDefault="00B34CA6" w:rsidP="00263C9E">
      <w:pPr>
        <w:jc w:val="center"/>
      </w:pPr>
    </w:p>
    <w:p w14:paraId="5017386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345BDD" wp14:editId="5DB51FED">
            <wp:extent cx="3130550" cy="2275840"/>
            <wp:effectExtent l="0" t="0" r="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460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8176" behindDoc="1" locked="0" layoutInCell="0" allowOverlap="1" wp14:anchorId="08969DA5" wp14:editId="152A6E8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D43876" id="AutoShape 5" o:spid="_x0000_s1026" style="position:absolute;margin-left:331.5pt;margin-top:0;width:382.7pt;height:269.3pt;z-index:-25097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5O0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S94s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75O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0" allowOverlap="1" wp14:anchorId="17DFE620" wp14:editId="038C17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C008B9" id="AutoShape 4" o:spid="_x0000_s1026" style="position:absolute;margin-left:0;margin-top:0;width:382.7pt;height:269.3pt;z-index:-25097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OC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mpJUT&#10;Pal0u46Qi7Mq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IOC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0" allowOverlap="1" wp14:anchorId="30693E67" wp14:editId="508BB3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D3272F" id="AutoShape 3" o:spid="_x0000_s1026" style="position:absolute;margin-left:331.5pt;margin-top:0;width:382.7pt;height:269.3pt;z-index:-25098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Bhc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ejihjMn&#10;OlLpbh0hF2fn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SAY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0" allowOverlap="1" wp14:anchorId="1A6AB8E4" wp14:editId="0B43B87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10CC45" id="AutoShape 2" o:spid="_x0000_s1026" style="position:absolute;margin-left:0;margin-top:0;width:382.7pt;height:269.3pt;z-index:-25098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K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ZHK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E77364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008FC42" wp14:editId="33C244F2">
            <wp:extent cx="3130550" cy="2275840"/>
            <wp:effectExtent l="0" t="0" r="0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7944" w14:textId="77777777" w:rsidR="00B34CA6" w:rsidRDefault="00B34CA6" w:rsidP="00263C9E">
      <w:pPr>
        <w:jc w:val="center"/>
      </w:pPr>
    </w:p>
    <w:p w14:paraId="7F5DDFC5" w14:textId="77777777" w:rsidR="00B34CA6" w:rsidRDefault="00B34CA6" w:rsidP="00263C9E"/>
    <w:p w14:paraId="4F5E800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DBD101" wp14:editId="11EDEC15">
            <wp:extent cx="3130550" cy="2275840"/>
            <wp:effectExtent l="0" t="0" r="0" b="0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6E84" w14:textId="77777777" w:rsidR="00B34CA6" w:rsidRDefault="00B34CA6" w:rsidP="00263C9E">
      <w:pPr>
        <w:jc w:val="center"/>
      </w:pPr>
    </w:p>
    <w:p w14:paraId="6FD9BB15" w14:textId="77777777" w:rsidR="00B34CA6" w:rsidRDefault="00B34CA6" w:rsidP="00263C9E">
      <w:pPr>
        <w:jc w:val="center"/>
      </w:pPr>
    </w:p>
    <w:p w14:paraId="0EEAFBA9" w14:textId="77777777" w:rsidR="00B34CA6" w:rsidRDefault="00B34CA6" w:rsidP="00263C9E">
      <w:pPr>
        <w:jc w:val="center"/>
      </w:pPr>
    </w:p>
    <w:p w14:paraId="67C52C94" w14:textId="77777777" w:rsidR="00B34CA6" w:rsidRDefault="00B34CA6" w:rsidP="006F3544"/>
    <w:p w14:paraId="124C0DB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869780" wp14:editId="196EFA58">
            <wp:extent cx="3130550" cy="2275840"/>
            <wp:effectExtent l="0" t="0" r="0" b="0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3186" w14:textId="77777777" w:rsidR="00B34CA6" w:rsidRDefault="00B34CA6" w:rsidP="00263C9E">
      <w:pPr>
        <w:jc w:val="center"/>
      </w:pPr>
    </w:p>
    <w:p w14:paraId="30F3A7D0" w14:textId="77777777" w:rsidR="00B34CA6" w:rsidRDefault="00B34CA6" w:rsidP="00263C9E">
      <w:pPr>
        <w:jc w:val="center"/>
      </w:pPr>
    </w:p>
    <w:p w14:paraId="0E79B10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86CAB9" wp14:editId="3B1C035C">
            <wp:extent cx="3130550" cy="2275840"/>
            <wp:effectExtent l="0" t="0" r="0" b="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300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3296" behindDoc="1" locked="0" layoutInCell="0" allowOverlap="1" wp14:anchorId="3CB9A655" wp14:editId="392ED06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9B9EC3" id="AutoShape 5" o:spid="_x0000_s1026" style="position:absolute;margin-left:331.5pt;margin-top:0;width:382.7pt;height:269.3pt;z-index:-25097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hT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jS9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0sh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0" allowOverlap="1" wp14:anchorId="53FE3B90" wp14:editId="5B3FE0F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2C748A" id="AutoShape 4" o:spid="_x0000_s1026" style="position:absolute;margin-left:0;margin-top:0;width:382.7pt;height:269.3pt;z-index:-25097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3wr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Q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x3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0" allowOverlap="1" wp14:anchorId="3CA68C3F" wp14:editId="5C5F13E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347BAC" id="AutoShape 3" o:spid="_x0000_s1026" style="position:absolute;margin-left:331.5pt;margin-top:0;width:382.7pt;height:269.3pt;z-index:-25097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4Tb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Xh2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seE2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0" allowOverlap="1" wp14:anchorId="468BFFB4" wp14:editId="03DD745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6DA5C" id="AutoShape 2" o:spid="_x0000_s1026" style="position:absolute;margin-left:0;margin-top:0;width:382.7pt;height:269.3pt;z-index:-25097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f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CPf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A867D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1C5AA56" wp14:editId="772498EE">
            <wp:extent cx="3130550" cy="2275840"/>
            <wp:effectExtent l="0" t="0" r="0" b="0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A750" w14:textId="77777777" w:rsidR="00B34CA6" w:rsidRDefault="00B34CA6" w:rsidP="00263C9E">
      <w:pPr>
        <w:jc w:val="center"/>
      </w:pPr>
    </w:p>
    <w:p w14:paraId="05105E9D" w14:textId="77777777" w:rsidR="00B34CA6" w:rsidRDefault="00B34CA6" w:rsidP="00263C9E"/>
    <w:p w14:paraId="600A698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20BCDAF" wp14:editId="29DE89B8">
            <wp:extent cx="3130550" cy="2275840"/>
            <wp:effectExtent l="0" t="0" r="0" b="0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43BF" w14:textId="77777777" w:rsidR="00B34CA6" w:rsidRDefault="00B34CA6" w:rsidP="00263C9E">
      <w:pPr>
        <w:jc w:val="center"/>
      </w:pPr>
    </w:p>
    <w:p w14:paraId="28F9AD9C" w14:textId="77777777" w:rsidR="00B34CA6" w:rsidRDefault="00B34CA6" w:rsidP="00263C9E">
      <w:pPr>
        <w:jc w:val="center"/>
      </w:pPr>
    </w:p>
    <w:p w14:paraId="0D860E7E" w14:textId="77777777" w:rsidR="00B34CA6" w:rsidRDefault="00B34CA6" w:rsidP="00263C9E">
      <w:pPr>
        <w:jc w:val="center"/>
      </w:pPr>
    </w:p>
    <w:p w14:paraId="6AE6C2ED" w14:textId="77777777" w:rsidR="00B34CA6" w:rsidRDefault="00B34CA6" w:rsidP="006F3544"/>
    <w:p w14:paraId="31D0DF0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5614D6" wp14:editId="566A2A09">
            <wp:extent cx="3130550" cy="2275840"/>
            <wp:effectExtent l="0" t="0" r="0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F7B9" w14:textId="77777777" w:rsidR="00B34CA6" w:rsidRDefault="00B34CA6" w:rsidP="00263C9E">
      <w:pPr>
        <w:jc w:val="center"/>
      </w:pPr>
    </w:p>
    <w:p w14:paraId="5A7153AA" w14:textId="77777777" w:rsidR="00B34CA6" w:rsidRDefault="00B34CA6" w:rsidP="00263C9E">
      <w:pPr>
        <w:jc w:val="center"/>
      </w:pPr>
    </w:p>
    <w:p w14:paraId="48A38A5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1DB825F" wp14:editId="1D254DF5">
            <wp:extent cx="3130550" cy="227584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B61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8416" behindDoc="1" locked="0" layoutInCell="0" allowOverlap="1" wp14:anchorId="3B2C6282" wp14:editId="30CBD90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4AE264" id="AutoShape 5" o:spid="_x0000_s1026" style="position:absolute;margin-left:331.5pt;margin-top:0;width:382.7pt;height:269.3pt;z-index:-25096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2H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HsjDMn&#10;OlLpZhMhF2f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+Ct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0" allowOverlap="1" wp14:anchorId="175216DF" wp14:editId="4344325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CC1689" id="AutoShape 4" o:spid="_x0000_s1026" style="position:absolute;margin-left:0;margin-top:0;width:382.7pt;height:269.3pt;z-index:-25096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1vf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Q1v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0" allowOverlap="1" wp14:anchorId="2A4D1352" wp14:editId="69EAFC1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51747D" id="AutoShape 3" o:spid="_x0000_s1026" style="position:absolute;margin-left:331.5pt;margin-top:0;width:382.7pt;height:269.3pt;z-index:-25097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6Mv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Q6M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0" allowOverlap="1" wp14:anchorId="76D5ED3F" wp14:editId="07FB83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9BF032" id="AutoShape 2" o:spid="_x0000_s1026" style="position:absolute;margin-left:0;margin-top:0;width:382.7pt;height:269.3pt;z-index:-25097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pVhd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9CA10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F0717B" wp14:editId="613E6D6C">
            <wp:extent cx="3130550" cy="2275840"/>
            <wp:effectExtent l="0" t="0" r="0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F32B" w14:textId="77777777" w:rsidR="00B34CA6" w:rsidRDefault="00B34CA6" w:rsidP="00263C9E">
      <w:pPr>
        <w:jc w:val="center"/>
      </w:pPr>
    </w:p>
    <w:p w14:paraId="1BAFA040" w14:textId="77777777" w:rsidR="00B34CA6" w:rsidRDefault="00B34CA6" w:rsidP="00263C9E"/>
    <w:p w14:paraId="3BA372B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2F8BE19" wp14:editId="0BA19436">
            <wp:extent cx="3130550" cy="2275840"/>
            <wp:effectExtent l="0" t="0" r="0" b="0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C568" w14:textId="77777777" w:rsidR="00B34CA6" w:rsidRDefault="00B34CA6" w:rsidP="00263C9E">
      <w:pPr>
        <w:jc w:val="center"/>
      </w:pPr>
    </w:p>
    <w:p w14:paraId="2922ED37" w14:textId="77777777" w:rsidR="00B34CA6" w:rsidRDefault="00B34CA6" w:rsidP="00263C9E">
      <w:pPr>
        <w:jc w:val="center"/>
      </w:pPr>
    </w:p>
    <w:p w14:paraId="3BF326EE" w14:textId="77777777" w:rsidR="00B34CA6" w:rsidRDefault="00B34CA6" w:rsidP="00263C9E">
      <w:pPr>
        <w:jc w:val="center"/>
      </w:pPr>
    </w:p>
    <w:p w14:paraId="7A294B07" w14:textId="77777777" w:rsidR="00B34CA6" w:rsidRDefault="00B34CA6" w:rsidP="006F3544"/>
    <w:p w14:paraId="1D30523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0BF87E6" wp14:editId="5ECD69CE">
            <wp:extent cx="3130550" cy="2275840"/>
            <wp:effectExtent l="0" t="0" r="0" b="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E502" w14:textId="77777777" w:rsidR="00B34CA6" w:rsidRDefault="00B34CA6" w:rsidP="00263C9E">
      <w:pPr>
        <w:jc w:val="center"/>
      </w:pPr>
    </w:p>
    <w:p w14:paraId="32D77B4F" w14:textId="77777777" w:rsidR="00B34CA6" w:rsidRDefault="00B34CA6" w:rsidP="00263C9E">
      <w:pPr>
        <w:jc w:val="center"/>
      </w:pPr>
    </w:p>
    <w:p w14:paraId="0FA249A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960E938" wp14:editId="65DFB39A">
            <wp:extent cx="3130550" cy="2275840"/>
            <wp:effectExtent l="0" t="0" r="0" b="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A89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3536" behindDoc="1" locked="0" layoutInCell="0" allowOverlap="1" wp14:anchorId="51FA05DE" wp14:editId="7FBFF73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288EF6" id="AutoShape 5" o:spid="_x0000_s1026" style="position:absolute;margin-left:331.5pt;margin-top:0;width:382.7pt;height:269.3pt;z-index:-25096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0L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m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JL/Qs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0" allowOverlap="1" wp14:anchorId="027B72C4" wp14:editId="54EE79D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13D30D" id="AutoShape 4" o:spid="_x0000_s1026" style="position:absolute;margin-left:0;margin-top:0;width:382.7pt;height:269.3pt;z-index:-25096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lz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XTmfcebE&#10;QCpdryPk4qxO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Xkl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0" allowOverlap="1" wp14:anchorId="5BC4B5CC" wp14:editId="247F46A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35E93D" id="AutoShape 3" o:spid="_x0000_s1026" style="position:absolute;margin-left:331.5pt;margin-top:0;width:382.7pt;height:269.3pt;z-index:-25096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GD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V6xg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0" allowOverlap="1" wp14:anchorId="41C62B97" wp14:editId="6A831F2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4656E4" id="AutoShape 2" o:spid="_x0000_s1026" style="position:absolute;margin-left:0;margin-top:0;width:382.7pt;height:269.3pt;z-index:-25096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fb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XTmvOXNi&#10;IJWu1xFycTZL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/Uf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7FAA2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34F69E5" wp14:editId="589E55A6">
            <wp:extent cx="3130550" cy="2275840"/>
            <wp:effectExtent l="0" t="0" r="0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6E16" w14:textId="77777777" w:rsidR="00B34CA6" w:rsidRDefault="00B34CA6" w:rsidP="00263C9E">
      <w:pPr>
        <w:jc w:val="center"/>
      </w:pPr>
    </w:p>
    <w:p w14:paraId="4F1F2C9D" w14:textId="77777777" w:rsidR="00B34CA6" w:rsidRDefault="00B34CA6" w:rsidP="00263C9E"/>
    <w:p w14:paraId="79FF6F2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48AAE1" wp14:editId="77D050F4">
            <wp:extent cx="3130550" cy="2275840"/>
            <wp:effectExtent l="0" t="0" r="0" b="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2F7E" w14:textId="77777777" w:rsidR="00B34CA6" w:rsidRDefault="00B34CA6" w:rsidP="00263C9E">
      <w:pPr>
        <w:jc w:val="center"/>
      </w:pPr>
    </w:p>
    <w:p w14:paraId="6D22C638" w14:textId="77777777" w:rsidR="00B34CA6" w:rsidRDefault="00B34CA6" w:rsidP="00263C9E">
      <w:pPr>
        <w:jc w:val="center"/>
      </w:pPr>
    </w:p>
    <w:p w14:paraId="6A1B3D30" w14:textId="77777777" w:rsidR="00B34CA6" w:rsidRDefault="00B34CA6" w:rsidP="00263C9E">
      <w:pPr>
        <w:jc w:val="center"/>
      </w:pPr>
    </w:p>
    <w:p w14:paraId="32075B8A" w14:textId="77777777" w:rsidR="00B34CA6" w:rsidRDefault="00B34CA6" w:rsidP="006F3544"/>
    <w:p w14:paraId="5F4F95B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DBE8AF8" wp14:editId="61E5F5FA">
            <wp:extent cx="3130550" cy="2275840"/>
            <wp:effectExtent l="0" t="0" r="0" b="0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C255" w14:textId="77777777" w:rsidR="00B34CA6" w:rsidRDefault="00B34CA6" w:rsidP="00263C9E">
      <w:pPr>
        <w:jc w:val="center"/>
      </w:pPr>
    </w:p>
    <w:p w14:paraId="1BE1E33D" w14:textId="77777777" w:rsidR="00B34CA6" w:rsidRDefault="00B34CA6" w:rsidP="00263C9E">
      <w:pPr>
        <w:jc w:val="center"/>
      </w:pPr>
    </w:p>
    <w:p w14:paraId="43D7630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E1A6644" wp14:editId="65D20E80">
            <wp:extent cx="3130550" cy="2275840"/>
            <wp:effectExtent l="0" t="0" r="0" b="0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71B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8656" behindDoc="1" locked="0" layoutInCell="0" allowOverlap="1" wp14:anchorId="46832F7F" wp14:editId="31C203A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B20385" id="AutoShape 5" o:spid="_x0000_s1026" style="position:absolute;margin-left:331.5pt;margin-top:0;width:382.7pt;height:269.3pt;z-index:-25095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h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S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J3h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0" allowOverlap="1" wp14:anchorId="7B135324" wp14:editId="2F6989B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6FC75" id="AutoShape 4" o:spid="_x0000_s1026" style="position:absolute;margin-left:0;margin-top:0;width:382.7pt;height:269.3pt;z-index:-25095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6HKg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3aboc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0" allowOverlap="1" wp14:anchorId="7ED5BC4C" wp14:editId="68A5A8F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C7D91F" id="AutoShape 3" o:spid="_x0000_s1026" style="position:absolute;margin-left:331.5pt;margin-top:0;width:382.7pt;height:269.3pt;z-index:-25095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9qW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1" locked="0" layoutInCell="0" allowOverlap="1" wp14:anchorId="3650FC01" wp14:editId="5BE0832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EDFB75" id="AutoShape 2" o:spid="_x0000_s1026" style="position:absolute;margin-left:0;margin-top:0;width:382.7pt;height:269.3pt;z-index:-25096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IP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zyI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5D241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13A836" wp14:editId="4028F8EF">
            <wp:extent cx="3130550" cy="2275840"/>
            <wp:effectExtent l="0" t="0" r="0" b="0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53EF" w14:textId="77777777" w:rsidR="00B34CA6" w:rsidRDefault="00B34CA6" w:rsidP="00263C9E">
      <w:pPr>
        <w:jc w:val="center"/>
      </w:pPr>
    </w:p>
    <w:p w14:paraId="1C83EB24" w14:textId="77777777" w:rsidR="00B34CA6" w:rsidRDefault="00B34CA6" w:rsidP="00263C9E"/>
    <w:p w14:paraId="0BE08C7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EE2B014" wp14:editId="5989E580">
            <wp:extent cx="3130550" cy="2275840"/>
            <wp:effectExtent l="0" t="0" r="0" b="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502D" w14:textId="77777777" w:rsidR="00B34CA6" w:rsidRDefault="00B34CA6" w:rsidP="00263C9E">
      <w:pPr>
        <w:jc w:val="center"/>
      </w:pPr>
    </w:p>
    <w:p w14:paraId="0905A8DD" w14:textId="77777777" w:rsidR="00B34CA6" w:rsidRDefault="00B34CA6" w:rsidP="00263C9E">
      <w:pPr>
        <w:jc w:val="center"/>
      </w:pPr>
    </w:p>
    <w:p w14:paraId="392BE9F2" w14:textId="77777777" w:rsidR="00B34CA6" w:rsidRDefault="00B34CA6" w:rsidP="00263C9E">
      <w:pPr>
        <w:jc w:val="center"/>
      </w:pPr>
    </w:p>
    <w:p w14:paraId="64BAC393" w14:textId="77777777" w:rsidR="00B34CA6" w:rsidRDefault="00B34CA6" w:rsidP="006F3544"/>
    <w:p w14:paraId="6BEDD65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36519E" wp14:editId="30E5E661">
            <wp:extent cx="3130550" cy="227584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8035" w14:textId="77777777" w:rsidR="00B34CA6" w:rsidRDefault="00B34CA6" w:rsidP="00263C9E">
      <w:pPr>
        <w:jc w:val="center"/>
      </w:pPr>
    </w:p>
    <w:p w14:paraId="6B544399" w14:textId="77777777" w:rsidR="00B34CA6" w:rsidRDefault="00B34CA6" w:rsidP="00263C9E">
      <w:pPr>
        <w:jc w:val="center"/>
      </w:pPr>
    </w:p>
    <w:p w14:paraId="1AB2365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EC3D1C1" wp14:editId="3952D3FF">
            <wp:extent cx="3130550" cy="2275840"/>
            <wp:effectExtent l="0" t="0" r="0" b="0"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DDC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3776" behindDoc="1" locked="0" layoutInCell="0" allowOverlap="1" wp14:anchorId="399BB348" wp14:editId="25399C3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13631C" id="AutoShape 5" o:spid="_x0000_s1026" style="position:absolute;margin-left:331.5pt;margin-top:0;width:382.7pt;height:269.3pt;z-index:-25095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jf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fhyzp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eZj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0" allowOverlap="1" wp14:anchorId="2E2B83CA" wp14:editId="566B95A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403193" id="AutoShape 4" o:spid="_x0000_s1026" style="position:absolute;margin-left:0;margin-top:0;width:382.7pt;height:269.3pt;z-index:-25095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v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aZz0sqJ&#10;nlS62UTIxVmV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tuv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1" locked="0" layoutInCell="0" allowOverlap="1" wp14:anchorId="785812A2" wp14:editId="65CFC63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AAC2CD" id="AutoShape 3" o:spid="_x0000_s1026" style="position:absolute;margin-left:331.5pt;margin-top:0;width:382.7pt;height:269.3pt;z-index:-25095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7YT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0" allowOverlap="1" wp14:anchorId="6EF30AA8" wp14:editId="7CECCC7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1B0064" id="AutoShape 2" o:spid="_x0000_s1026" style="position:absolute;margin-left:0;margin-top:0;width:382.7pt;height:269.3pt;z-index:-25095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aJ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W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r6a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7BDE8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6CA768" wp14:editId="1A5F00D9">
            <wp:extent cx="3130550" cy="2275840"/>
            <wp:effectExtent l="0" t="0" r="0" b="0"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F82D" w14:textId="77777777" w:rsidR="00B34CA6" w:rsidRDefault="00B34CA6" w:rsidP="00263C9E">
      <w:pPr>
        <w:jc w:val="center"/>
      </w:pPr>
    </w:p>
    <w:p w14:paraId="028197FD" w14:textId="77777777" w:rsidR="00B34CA6" w:rsidRDefault="00B34CA6" w:rsidP="00263C9E"/>
    <w:p w14:paraId="40B07C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9B043EC" wp14:editId="0A2A8C54">
            <wp:extent cx="3130550" cy="2275840"/>
            <wp:effectExtent l="0" t="0" r="0" b="0"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B7E1" w14:textId="77777777" w:rsidR="00B34CA6" w:rsidRDefault="00B34CA6" w:rsidP="00263C9E">
      <w:pPr>
        <w:jc w:val="center"/>
      </w:pPr>
    </w:p>
    <w:p w14:paraId="02A2120D" w14:textId="77777777" w:rsidR="00B34CA6" w:rsidRDefault="00B34CA6" w:rsidP="00263C9E">
      <w:pPr>
        <w:jc w:val="center"/>
      </w:pPr>
    </w:p>
    <w:p w14:paraId="1E9B3200" w14:textId="77777777" w:rsidR="00B34CA6" w:rsidRDefault="00B34CA6" w:rsidP="00263C9E">
      <w:pPr>
        <w:jc w:val="center"/>
      </w:pPr>
    </w:p>
    <w:p w14:paraId="42D9E319" w14:textId="77777777" w:rsidR="00B34CA6" w:rsidRDefault="00B34CA6" w:rsidP="006F3544"/>
    <w:p w14:paraId="3BEA104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5632F5" wp14:editId="0EED9C93">
            <wp:extent cx="3130550" cy="2275840"/>
            <wp:effectExtent l="0" t="0" r="0" b="0"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01C3" w14:textId="77777777" w:rsidR="00B34CA6" w:rsidRDefault="00B34CA6" w:rsidP="00263C9E">
      <w:pPr>
        <w:jc w:val="center"/>
      </w:pPr>
    </w:p>
    <w:p w14:paraId="52D05AA0" w14:textId="77777777" w:rsidR="00B34CA6" w:rsidRDefault="00B34CA6" w:rsidP="00263C9E">
      <w:pPr>
        <w:jc w:val="center"/>
      </w:pPr>
    </w:p>
    <w:p w14:paraId="1E317C3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9C7663" wp14:editId="29769CA4">
            <wp:extent cx="3130550" cy="2275840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773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8896" behindDoc="1" locked="0" layoutInCell="0" allowOverlap="1" wp14:anchorId="46640FE7" wp14:editId="07C2DFF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FE7D47" id="AutoShape 5" o:spid="_x0000_s1026" style="position:absolute;margin-left:331.5pt;margin-top:0;width:382.7pt;height:269.3pt;z-index:-25094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xZ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GRx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0" allowOverlap="1" wp14:anchorId="5A16F8C5" wp14:editId="3E5288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E9C2CD" id="AutoShape 4" o:spid="_x0000_s1026" style="position:absolute;margin-left:0;margin-top:0;width:382.7pt;height:269.3pt;z-index:-25094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gh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Iy48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DKg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0" allowOverlap="1" wp14:anchorId="7F5C4430" wp14:editId="11B0DFF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99D350" id="AutoShape 3" o:spid="_x0000_s1026" style="position:absolute;margin-left:331.5pt;margin-top:0;width:382.7pt;height:269.3pt;z-index:-25094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D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DFD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0" allowOverlap="1" wp14:anchorId="498C2027" wp14:editId="1FBA5ED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836233" id="AutoShape 2" o:spid="_x0000_s1026" style="position:absolute;margin-left:0;margin-top:0;width:382.7pt;height:269.3pt;z-index:-25095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PJ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WPSyomO&#10;VLrdRMjF2SQx1PtQUeKTf8Q0Y/APIL8H5mDZCrfWt4jQt1oo6qtM+cWzC8kJdJWt+g+gCF0QeiZr&#10;12CXAIkGtsua7E+a6F1kkn5OZ5fjyTVJJy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wyP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25510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D47249" wp14:editId="303125C0">
            <wp:extent cx="3130550" cy="2275840"/>
            <wp:effectExtent l="0" t="0" r="0" b="0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1723" w14:textId="77777777" w:rsidR="00B34CA6" w:rsidRDefault="00B34CA6" w:rsidP="00263C9E">
      <w:pPr>
        <w:jc w:val="center"/>
      </w:pPr>
    </w:p>
    <w:p w14:paraId="385E9041" w14:textId="77777777" w:rsidR="00B34CA6" w:rsidRDefault="00B34CA6" w:rsidP="00263C9E"/>
    <w:p w14:paraId="1ED0CEE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81F84F" wp14:editId="5D1FEC6D">
            <wp:extent cx="3130550" cy="2275840"/>
            <wp:effectExtent l="0" t="0" r="0" b="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493B" w14:textId="77777777" w:rsidR="00B34CA6" w:rsidRDefault="00B34CA6" w:rsidP="00263C9E">
      <w:pPr>
        <w:jc w:val="center"/>
      </w:pPr>
    </w:p>
    <w:p w14:paraId="6C0F3ED0" w14:textId="77777777" w:rsidR="00B34CA6" w:rsidRDefault="00B34CA6" w:rsidP="00263C9E">
      <w:pPr>
        <w:jc w:val="center"/>
      </w:pPr>
    </w:p>
    <w:p w14:paraId="1FE99E5C" w14:textId="77777777" w:rsidR="00B34CA6" w:rsidRDefault="00B34CA6" w:rsidP="00263C9E">
      <w:pPr>
        <w:jc w:val="center"/>
      </w:pPr>
    </w:p>
    <w:p w14:paraId="606CFF5E" w14:textId="77777777" w:rsidR="00B34CA6" w:rsidRDefault="00B34CA6" w:rsidP="006F3544"/>
    <w:p w14:paraId="508DB21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BE09DC" wp14:editId="118D04DB">
            <wp:extent cx="3130550" cy="2275840"/>
            <wp:effectExtent l="0" t="0" r="0" b="0"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AFE9" w14:textId="77777777" w:rsidR="00B34CA6" w:rsidRDefault="00B34CA6" w:rsidP="00263C9E">
      <w:pPr>
        <w:jc w:val="center"/>
      </w:pPr>
    </w:p>
    <w:p w14:paraId="7A6A6724" w14:textId="77777777" w:rsidR="00B34CA6" w:rsidRDefault="00B34CA6" w:rsidP="00263C9E">
      <w:pPr>
        <w:jc w:val="center"/>
      </w:pPr>
    </w:p>
    <w:p w14:paraId="5F03C6B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00076B" wp14:editId="1E29871D">
            <wp:extent cx="3130550" cy="2275840"/>
            <wp:effectExtent l="0" t="0" r="0" b="0"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3C7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4016" behindDoc="1" locked="0" layoutInCell="0" allowOverlap="1" wp14:anchorId="3A3124F3" wp14:editId="0A6347B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C7CA6D" id="AutoShape 5" o:spid="_x0000_s1026" style="position:absolute;margin-left:331.5pt;margin-top:0;width:382.7pt;height:269.3pt;z-index:-25094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mN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it5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0" allowOverlap="1" wp14:anchorId="1DC2C4E5" wp14:editId="54084C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26DBBC" id="AutoShape 4" o:spid="_x0000_s1026" style="position:absolute;margin-left:0;margin-top:0;width:382.7pt;height:269.3pt;z-index:-250943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I/V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uIj9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0" allowOverlap="1" wp14:anchorId="5D66C7C7" wp14:editId="4B0B136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58C89B" id="AutoShape 3" o:spid="_x0000_s1026" style="position:absolute;margin-left:331.5pt;margin-top:0;width:382.7pt;height:269.3pt;z-index:-25094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cl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Yh3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0" allowOverlap="1" wp14:anchorId="02F35446" wp14:editId="4BF4A15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34AE79" id="AutoShape 2" o:spid="_x0000_s1026" style="position:absolute;margin-left:0;margin-top:0;width:382.7pt;height:269.3pt;z-index:-25094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N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8ncN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B1E2B4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DEBBB7" wp14:editId="35D40092">
            <wp:extent cx="3130550" cy="2275840"/>
            <wp:effectExtent l="0" t="0" r="0" b="0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DCF0" w14:textId="77777777" w:rsidR="00B34CA6" w:rsidRDefault="00B34CA6" w:rsidP="00263C9E">
      <w:pPr>
        <w:jc w:val="center"/>
      </w:pPr>
    </w:p>
    <w:p w14:paraId="5B1EF286" w14:textId="77777777" w:rsidR="00B34CA6" w:rsidRDefault="00B34CA6" w:rsidP="00263C9E"/>
    <w:p w14:paraId="4D4AEAF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26B783" wp14:editId="655AD83B">
            <wp:extent cx="3130550" cy="2275840"/>
            <wp:effectExtent l="0" t="0" r="0" b="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582C" w14:textId="77777777" w:rsidR="00B34CA6" w:rsidRDefault="00B34CA6" w:rsidP="00263C9E">
      <w:pPr>
        <w:jc w:val="center"/>
      </w:pPr>
    </w:p>
    <w:p w14:paraId="63577F67" w14:textId="77777777" w:rsidR="00B34CA6" w:rsidRDefault="00B34CA6" w:rsidP="00263C9E">
      <w:pPr>
        <w:jc w:val="center"/>
      </w:pPr>
    </w:p>
    <w:p w14:paraId="2EBF7014" w14:textId="77777777" w:rsidR="00B34CA6" w:rsidRDefault="00B34CA6" w:rsidP="00263C9E">
      <w:pPr>
        <w:jc w:val="center"/>
      </w:pPr>
    </w:p>
    <w:p w14:paraId="013B8B0F" w14:textId="77777777" w:rsidR="00B34CA6" w:rsidRDefault="00B34CA6" w:rsidP="006F3544"/>
    <w:p w14:paraId="64525F1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263FC0" wp14:editId="7B688D4D">
            <wp:extent cx="3130550" cy="2275840"/>
            <wp:effectExtent l="0" t="0" r="0" b="0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E33B" w14:textId="77777777" w:rsidR="00B34CA6" w:rsidRDefault="00B34CA6" w:rsidP="00263C9E">
      <w:pPr>
        <w:jc w:val="center"/>
      </w:pPr>
    </w:p>
    <w:p w14:paraId="7A7531DC" w14:textId="77777777" w:rsidR="00B34CA6" w:rsidRDefault="00B34CA6" w:rsidP="00263C9E">
      <w:pPr>
        <w:jc w:val="center"/>
      </w:pPr>
    </w:p>
    <w:p w14:paraId="7D06C68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01BA08" wp14:editId="5E4AB6DF">
            <wp:extent cx="3130550" cy="2275840"/>
            <wp:effectExtent l="0" t="0" r="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CBF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9136" behindDoc="1" locked="0" layoutInCell="0" allowOverlap="1" wp14:anchorId="73566D7D" wp14:editId="55B3448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C22864" id="AutoShape 5" o:spid="_x0000_s1026" style="position:absolute;margin-left:331.5pt;margin-top:0;width:382.7pt;height:269.3pt;z-index:-25093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Jq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FiJ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1" locked="0" layoutInCell="0" allowOverlap="1" wp14:anchorId="5957D883" wp14:editId="1A19F6A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858B06" id="AutoShape 4" o:spid="_x0000_s1026" style="position:absolute;margin-left:0;margin-top:0;width:382.7pt;height:269.3pt;z-index:-250938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5YS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wqzpwY&#10;SKWrTYRcnN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A5Y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0" allowOverlap="1" wp14:anchorId="71182F12" wp14:editId="47D2AD8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334A89" id="AutoShape 3" o:spid="_x0000_s1026" style="position:absolute;margin-left:331.5pt;margin-top:0;width:382.7pt;height:269.3pt;z-index:-25093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7iLAIAADo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gNu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0" allowOverlap="1" wp14:anchorId="78586577" wp14:editId="72397A5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D91EA0" id="AutoShape 2" o:spid="_x0000_s1026" style="position:absolute;margin-left:0;margin-top:0;width:382.7pt;height:269.3pt;z-index:-250940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i6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xq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oJi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CD8EB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1856F8" wp14:editId="1ACD3473">
            <wp:extent cx="3130550" cy="2275840"/>
            <wp:effectExtent l="0" t="0" r="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BCBB" w14:textId="77777777" w:rsidR="00B34CA6" w:rsidRDefault="00B34CA6" w:rsidP="00263C9E">
      <w:pPr>
        <w:jc w:val="center"/>
      </w:pPr>
    </w:p>
    <w:p w14:paraId="12FA2422" w14:textId="77777777" w:rsidR="00B34CA6" w:rsidRDefault="00B34CA6" w:rsidP="00263C9E"/>
    <w:p w14:paraId="2148E9C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61D6C6" wp14:editId="3D795035">
            <wp:extent cx="3130550" cy="2275840"/>
            <wp:effectExtent l="0" t="0" r="0" b="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E87E" w14:textId="77777777" w:rsidR="00B34CA6" w:rsidRDefault="00B34CA6" w:rsidP="00263C9E">
      <w:pPr>
        <w:jc w:val="center"/>
      </w:pPr>
    </w:p>
    <w:p w14:paraId="330CD1C9" w14:textId="77777777" w:rsidR="00B34CA6" w:rsidRDefault="00B34CA6" w:rsidP="00263C9E">
      <w:pPr>
        <w:jc w:val="center"/>
      </w:pPr>
    </w:p>
    <w:p w14:paraId="0DD8E5B6" w14:textId="77777777" w:rsidR="00B34CA6" w:rsidRDefault="00B34CA6" w:rsidP="00263C9E">
      <w:pPr>
        <w:jc w:val="center"/>
      </w:pPr>
    </w:p>
    <w:p w14:paraId="54F13ADA" w14:textId="77777777" w:rsidR="00B34CA6" w:rsidRDefault="00B34CA6" w:rsidP="006F3544"/>
    <w:p w14:paraId="456B9ED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206D8C4" wp14:editId="0BB6DD67">
            <wp:extent cx="3130550" cy="2275840"/>
            <wp:effectExtent l="0" t="0" r="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F87E" w14:textId="77777777" w:rsidR="00B34CA6" w:rsidRDefault="00B34CA6" w:rsidP="00263C9E">
      <w:pPr>
        <w:jc w:val="center"/>
      </w:pPr>
    </w:p>
    <w:p w14:paraId="6F21CC91" w14:textId="77777777" w:rsidR="00B34CA6" w:rsidRDefault="00B34CA6" w:rsidP="00263C9E">
      <w:pPr>
        <w:jc w:val="center"/>
      </w:pPr>
    </w:p>
    <w:p w14:paraId="7EB1CBD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587830" wp14:editId="3A076CA8">
            <wp:extent cx="3130550" cy="2275840"/>
            <wp:effectExtent l="0" t="0" r="0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BA6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4256" behindDoc="1" locked="0" layoutInCell="0" allowOverlap="1" wp14:anchorId="49E02ABF" wp14:editId="37D4ABC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5427A0" id="AutoShape 5" o:spid="_x0000_s1026" style="position:absolute;margin-left:331.5pt;margin-top:0;width:382.7pt;height:269.3pt;z-index:-25093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c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rhzPOHOi&#10;I5VuNxFycXaZ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eqc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0" allowOverlap="1" wp14:anchorId="74CF4C61" wp14:editId="4FB229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C25475" id="AutoShape 4" o:spid="_x0000_s1026" style="position:absolute;margin-left:0;margin-top:0;width:382.7pt;height:269.3pt;z-index:-250933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7Hm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h7H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0" allowOverlap="1" wp14:anchorId="00FFAA0B" wp14:editId="6B2B10E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76F208" id="AutoShape 3" o:spid="_x0000_s1026" style="position:absolute;margin-left:331.5pt;margin-top:0;width:382.7pt;height:269.3pt;z-index:-25093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gh0k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0" allowOverlap="1" wp14:anchorId="6E3474DD" wp14:editId="6D742CE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C2908A" id="AutoShape 2" o:spid="_x0000_s1026" style="position:absolute;margin-left:0;margin-top:0;width:382.7pt;height:269.3pt;z-index:-25093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kv1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8A92A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CEBAC68" wp14:editId="1841C975">
            <wp:extent cx="3130550" cy="227584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0810" w14:textId="77777777" w:rsidR="00B34CA6" w:rsidRDefault="00B34CA6" w:rsidP="00263C9E">
      <w:pPr>
        <w:jc w:val="center"/>
      </w:pPr>
    </w:p>
    <w:p w14:paraId="21840231" w14:textId="77777777" w:rsidR="00B34CA6" w:rsidRDefault="00B34CA6" w:rsidP="00263C9E"/>
    <w:p w14:paraId="6054C40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EDA3F68" wp14:editId="05BF5193">
            <wp:extent cx="3130550" cy="227584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3FAB" w14:textId="77777777" w:rsidR="00B34CA6" w:rsidRDefault="00B34CA6" w:rsidP="00263C9E">
      <w:pPr>
        <w:jc w:val="center"/>
      </w:pPr>
    </w:p>
    <w:p w14:paraId="51C74CC6" w14:textId="77777777" w:rsidR="00B34CA6" w:rsidRDefault="00B34CA6" w:rsidP="00263C9E">
      <w:pPr>
        <w:jc w:val="center"/>
      </w:pPr>
    </w:p>
    <w:p w14:paraId="65D936F9" w14:textId="77777777" w:rsidR="00B34CA6" w:rsidRDefault="00B34CA6" w:rsidP="00263C9E">
      <w:pPr>
        <w:jc w:val="center"/>
      </w:pPr>
    </w:p>
    <w:p w14:paraId="591ECFA3" w14:textId="77777777" w:rsidR="00B34CA6" w:rsidRDefault="00B34CA6" w:rsidP="006F3544"/>
    <w:p w14:paraId="0E10909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A9313F" wp14:editId="50D3043E">
            <wp:extent cx="3130550" cy="2275840"/>
            <wp:effectExtent l="0" t="0" r="0" b="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75D5" w14:textId="77777777" w:rsidR="00B34CA6" w:rsidRDefault="00B34CA6" w:rsidP="00263C9E">
      <w:pPr>
        <w:jc w:val="center"/>
      </w:pPr>
    </w:p>
    <w:p w14:paraId="0A1D38F6" w14:textId="77777777" w:rsidR="00B34CA6" w:rsidRDefault="00B34CA6" w:rsidP="00263C9E">
      <w:pPr>
        <w:jc w:val="center"/>
      </w:pPr>
    </w:p>
    <w:p w14:paraId="1E1EDAE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56ADDE" wp14:editId="7A58F456">
            <wp:extent cx="3130550" cy="2275840"/>
            <wp:effectExtent l="0" t="0" r="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D03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9376" behindDoc="1" locked="0" layoutInCell="0" allowOverlap="1" wp14:anchorId="41A28D84" wp14:editId="141BC79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990F96" id="AutoShape 5" o:spid="_x0000_s1026" style="position:absolute;margin-left:331.5pt;margin-top:0;width:382.7pt;height:269.3pt;z-index:-25092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e+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JsxpkT&#10;Hal0s4mQi7P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yRH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0" allowOverlap="1" wp14:anchorId="08C59087" wp14:editId="1E46514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4C669E" id="AutoShape 4" o:spid="_x0000_s1026" style="position:absolute;margin-left:0;margin-top:0;width:382.7pt;height:269.3pt;z-index:-25092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zSm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6zS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0" allowOverlap="1" wp14:anchorId="0AA7E5A9" wp14:editId="66223CF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C99CDA" id="AutoShape 3" o:spid="_x0000_s1026" style="position:absolute;margin-left:331.5pt;margin-top:0;width:382.7pt;height:269.3pt;z-index:-25092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8xW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OvM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0" allowOverlap="1" wp14:anchorId="4A89AEE4" wp14:editId="1F072E8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89B5C2" id="AutoShape 2" o:spid="_x0000_s1026" style="position:absolute;margin-left:0;margin-top:0;width:382.7pt;height:269.3pt;z-index:-25093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+v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V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k5gxO9OLqwk5eB5ZnUeEkwRV88jZYC7j8EI2Hs26pUplHtdB2ovGxKPEQ1eHZmlByXr2&#10;As79nP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jdX68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FFFE6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90D8BE" wp14:editId="5CD7D9D9">
            <wp:extent cx="3130550" cy="2275840"/>
            <wp:effectExtent l="0" t="0" r="0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421B" w14:textId="77777777" w:rsidR="00B34CA6" w:rsidRDefault="00B34CA6" w:rsidP="00263C9E">
      <w:pPr>
        <w:jc w:val="center"/>
      </w:pPr>
    </w:p>
    <w:p w14:paraId="1D62D469" w14:textId="77777777" w:rsidR="00B34CA6" w:rsidRDefault="00B34CA6" w:rsidP="00263C9E"/>
    <w:p w14:paraId="737B885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FCD382A" wp14:editId="5EF09765">
            <wp:extent cx="3130550" cy="2275840"/>
            <wp:effectExtent l="0" t="0" r="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A89C" w14:textId="77777777" w:rsidR="00B34CA6" w:rsidRDefault="00B34CA6" w:rsidP="00263C9E">
      <w:pPr>
        <w:jc w:val="center"/>
      </w:pPr>
    </w:p>
    <w:p w14:paraId="56F04B80" w14:textId="77777777" w:rsidR="00B34CA6" w:rsidRDefault="00B34CA6" w:rsidP="00263C9E">
      <w:pPr>
        <w:jc w:val="center"/>
      </w:pPr>
    </w:p>
    <w:p w14:paraId="5B8D5DBE" w14:textId="77777777" w:rsidR="00B34CA6" w:rsidRDefault="00B34CA6" w:rsidP="00263C9E">
      <w:pPr>
        <w:jc w:val="center"/>
      </w:pPr>
    </w:p>
    <w:p w14:paraId="59521F9C" w14:textId="77777777" w:rsidR="00B34CA6" w:rsidRDefault="00B34CA6" w:rsidP="006F3544"/>
    <w:p w14:paraId="3E93787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EECEC5C" wp14:editId="72346A1F">
            <wp:extent cx="3130550" cy="2275840"/>
            <wp:effectExtent l="0" t="0" r="0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44ED" w14:textId="77777777" w:rsidR="00B34CA6" w:rsidRDefault="00B34CA6" w:rsidP="00263C9E">
      <w:pPr>
        <w:jc w:val="center"/>
      </w:pPr>
    </w:p>
    <w:p w14:paraId="329B190E" w14:textId="77777777" w:rsidR="00B34CA6" w:rsidRDefault="00B34CA6" w:rsidP="00263C9E">
      <w:pPr>
        <w:jc w:val="center"/>
      </w:pPr>
    </w:p>
    <w:p w14:paraId="031D099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D82C42" wp14:editId="0326C9B4">
            <wp:extent cx="3130550" cy="2275840"/>
            <wp:effectExtent l="0" t="0" r="0" b="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1DE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4496" behindDoc="1" locked="0" layoutInCell="0" allowOverlap="1" wp14:anchorId="0214BD2F" wp14:editId="70AA6FC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E72F7C" id="AutoShape 5" o:spid="_x0000_s1026" style="position:absolute;margin-left:331.5pt;margin-top:0;width:382.7pt;height:269.3pt;z-index:-25092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V/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a+V/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 wp14:anchorId="558FA6AA" wp14:editId="02F9BDE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48552F" id="AutoShape 4" o:spid="_x0000_s1026" style="position:absolute;margin-left:0;margin-top:0;width:382.7pt;height:269.3pt;z-index:-25092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EH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/flE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1" locked="0" layoutInCell="0" allowOverlap="1" wp14:anchorId="41F7CB5E" wp14:editId="5A41BDA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4CE8F3" id="AutoShape 3" o:spid="_x0000_s1026" style="position:absolute;margin-left:331.5pt;margin-top:0;width:382.7pt;height:269.3pt;z-index:-250924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n3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rqnDMn&#10;elLpehMhF2cn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5fqn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1" locked="0" layoutInCell="0" allowOverlap="1" wp14:anchorId="27166F3D" wp14:editId="22B6456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B29649" id="AutoShape 2" o:spid="_x0000_s1026" style="position:absolute;margin-left:0;margin-top:0;width:382.7pt;height:269.3pt;z-index:-25092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rvKgIAADo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ix2u8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59D88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90B2B8" wp14:editId="5B2508D2">
            <wp:extent cx="3130550" cy="2275840"/>
            <wp:effectExtent l="0" t="0" r="0" b="0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86B0" w14:textId="77777777" w:rsidR="00B34CA6" w:rsidRDefault="00B34CA6" w:rsidP="00263C9E">
      <w:pPr>
        <w:jc w:val="center"/>
      </w:pPr>
    </w:p>
    <w:p w14:paraId="1A9CC097" w14:textId="77777777" w:rsidR="00B34CA6" w:rsidRDefault="00B34CA6" w:rsidP="00263C9E"/>
    <w:p w14:paraId="0A95329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D0412C" wp14:editId="6E610980">
            <wp:extent cx="3130550" cy="2275840"/>
            <wp:effectExtent l="0" t="0" r="0" b="0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29CF" w14:textId="77777777" w:rsidR="00B34CA6" w:rsidRDefault="00B34CA6" w:rsidP="00263C9E">
      <w:pPr>
        <w:jc w:val="center"/>
      </w:pPr>
    </w:p>
    <w:p w14:paraId="12279C97" w14:textId="77777777" w:rsidR="00B34CA6" w:rsidRDefault="00B34CA6" w:rsidP="00263C9E">
      <w:pPr>
        <w:jc w:val="center"/>
      </w:pPr>
    </w:p>
    <w:p w14:paraId="14AF1966" w14:textId="77777777" w:rsidR="00B34CA6" w:rsidRDefault="00B34CA6" w:rsidP="00263C9E">
      <w:pPr>
        <w:jc w:val="center"/>
      </w:pPr>
    </w:p>
    <w:p w14:paraId="1C6E134B" w14:textId="77777777" w:rsidR="00B34CA6" w:rsidRDefault="00B34CA6" w:rsidP="006F3544"/>
    <w:p w14:paraId="45E6ED0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B66F82" wp14:editId="40E09961">
            <wp:extent cx="3130550" cy="2275840"/>
            <wp:effectExtent l="0" t="0" r="0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7116" w14:textId="77777777" w:rsidR="00B34CA6" w:rsidRDefault="00B34CA6" w:rsidP="00263C9E">
      <w:pPr>
        <w:jc w:val="center"/>
      </w:pPr>
    </w:p>
    <w:p w14:paraId="429F300F" w14:textId="77777777" w:rsidR="00B34CA6" w:rsidRDefault="00B34CA6" w:rsidP="00263C9E">
      <w:pPr>
        <w:jc w:val="center"/>
      </w:pPr>
    </w:p>
    <w:p w14:paraId="70038BD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368FF33" wp14:editId="6E12FCA6">
            <wp:extent cx="3130550" cy="2275840"/>
            <wp:effectExtent l="0" t="0" r="0" b="0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692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9616" behindDoc="1" locked="0" layoutInCell="0" allowOverlap="1" wp14:anchorId="69736430" wp14:editId="0AD7774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E62A14" id="AutoShape 5" o:spid="_x0000_s1026" style="position:absolute;margin-left:331.5pt;margin-top:0;width:382.7pt;height:269.3pt;z-index:-25091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Cr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uX8lDMn&#10;elLpeh0hF2fz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FmA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1" locked="0" layoutInCell="0" allowOverlap="1" wp14:anchorId="0706CF16" wp14:editId="2B4323A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452375" id="AutoShape 4" o:spid="_x0000_s1026" style="position:absolute;margin-left:0;margin-top:0;width:382.7pt;height:269.3pt;z-index:-25091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nbz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B+nb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1" locked="0" layoutInCell="0" allowOverlap="1" wp14:anchorId="49BAD0DF" wp14:editId="1EEBDEB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837560" id="AutoShape 3" o:spid="_x0000_s1026" style="position:absolute;margin-left:331.5pt;margin-top:0;width:382.7pt;height:269.3pt;z-index:-25091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4D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uV8zpkT&#10;Pal0vY6Qi7PT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/qOA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1" locked="0" layoutInCell="0" allowOverlap="1" wp14:anchorId="59CCEFCB" wp14:editId="2618379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248974" id="AutoShape 2" o:spid="_x0000_s1026" style="position:absolute;margin-left:0;margin-top:0;width:382.7pt;height:269.3pt;z-index:-250919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p7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Re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7zp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870A4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A1A0EA0" wp14:editId="24AFD762">
            <wp:extent cx="3130550" cy="2275840"/>
            <wp:effectExtent l="0" t="0" r="0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60F0" w14:textId="77777777" w:rsidR="00B34CA6" w:rsidRDefault="00B34CA6" w:rsidP="00263C9E">
      <w:pPr>
        <w:jc w:val="center"/>
      </w:pPr>
    </w:p>
    <w:p w14:paraId="1F10C4A9" w14:textId="77777777" w:rsidR="00B34CA6" w:rsidRDefault="00B34CA6" w:rsidP="00263C9E"/>
    <w:p w14:paraId="6155495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8E69A7B" wp14:editId="11C105ED">
            <wp:extent cx="3130550" cy="2275840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15BA" w14:textId="77777777" w:rsidR="00B34CA6" w:rsidRDefault="00B34CA6" w:rsidP="00263C9E">
      <w:pPr>
        <w:jc w:val="center"/>
      </w:pPr>
    </w:p>
    <w:p w14:paraId="18AD3DDD" w14:textId="77777777" w:rsidR="00B34CA6" w:rsidRDefault="00B34CA6" w:rsidP="00263C9E">
      <w:pPr>
        <w:jc w:val="center"/>
      </w:pPr>
    </w:p>
    <w:p w14:paraId="492B1117" w14:textId="77777777" w:rsidR="00B34CA6" w:rsidRDefault="00B34CA6" w:rsidP="00263C9E">
      <w:pPr>
        <w:jc w:val="center"/>
      </w:pPr>
    </w:p>
    <w:p w14:paraId="143B75FA" w14:textId="77777777" w:rsidR="00B34CA6" w:rsidRDefault="00B34CA6" w:rsidP="006F3544"/>
    <w:p w14:paraId="4829AA6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50D1324" wp14:editId="51A40ED7">
            <wp:extent cx="3130550" cy="2275840"/>
            <wp:effectExtent l="0" t="0" r="0" b="0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D5D6" w14:textId="77777777" w:rsidR="00B34CA6" w:rsidRDefault="00B34CA6" w:rsidP="00263C9E">
      <w:pPr>
        <w:jc w:val="center"/>
      </w:pPr>
    </w:p>
    <w:p w14:paraId="606A30DB" w14:textId="77777777" w:rsidR="00B34CA6" w:rsidRDefault="00B34CA6" w:rsidP="00263C9E">
      <w:pPr>
        <w:jc w:val="center"/>
      </w:pPr>
    </w:p>
    <w:p w14:paraId="64E131A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DDA21E1" wp14:editId="54526B0F">
            <wp:extent cx="3130550" cy="2275840"/>
            <wp:effectExtent l="0" t="0" r="0" b="0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AEC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4736" behindDoc="1" locked="0" layoutInCell="0" allowOverlap="1" wp14:anchorId="78E212BC" wp14:editId="13F5B2E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F83185" id="AutoShape 5" o:spid="_x0000_s1026" style="position:absolute;margin-left:331.5pt;margin-top:0;width:382.7pt;height:269.3pt;z-index:-25091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tM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ZNt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1" locked="0" layoutInCell="0" allowOverlap="1" wp14:anchorId="53DD2474" wp14:editId="65CC5C7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B6E646" id="AutoShape 4" o:spid="_x0000_s1026" style="position:absolute;margin-left:0;margin-top:0;width:382.7pt;height:269.3pt;z-index:-250912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80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I25c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cW8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1" locked="0" layoutInCell="0" allowOverlap="1" wp14:anchorId="6C052C41" wp14:editId="1D7FBBB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85C166" id="AutoShape 3" o:spid="_x0000_s1026" style="position:absolute;margin-left:331.5pt;margin-top:0;width:382.7pt;height:269.3pt;z-index:-25091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fELAIAADo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HGX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0" allowOverlap="1" wp14:anchorId="4850355D" wp14:editId="481C163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D62A6A" id="AutoShape 2" o:spid="_x0000_s1026" style="position:absolute;margin-left:0;margin-top:0;width:382.7pt;height:269.3pt;z-index:-25091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Gc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JWceZE&#10;TyrdriPk4mya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0mG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5003B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88DF9C0" wp14:editId="79B3218C">
            <wp:extent cx="3130550" cy="2275840"/>
            <wp:effectExtent l="0" t="0" r="0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CA16" w14:textId="77777777" w:rsidR="00B34CA6" w:rsidRDefault="00B34CA6" w:rsidP="00263C9E">
      <w:pPr>
        <w:jc w:val="center"/>
      </w:pPr>
    </w:p>
    <w:p w14:paraId="67178296" w14:textId="77777777" w:rsidR="00B34CA6" w:rsidRDefault="00B34CA6" w:rsidP="00263C9E"/>
    <w:p w14:paraId="0BF9911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1B0027" wp14:editId="6EE1C197">
            <wp:extent cx="3130550" cy="2275840"/>
            <wp:effectExtent l="0" t="0" r="0" b="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7FC5" w14:textId="77777777" w:rsidR="00B34CA6" w:rsidRDefault="00B34CA6" w:rsidP="00263C9E">
      <w:pPr>
        <w:jc w:val="center"/>
      </w:pPr>
    </w:p>
    <w:p w14:paraId="45725C91" w14:textId="77777777" w:rsidR="00B34CA6" w:rsidRDefault="00B34CA6" w:rsidP="00263C9E">
      <w:pPr>
        <w:jc w:val="center"/>
      </w:pPr>
    </w:p>
    <w:p w14:paraId="4F5602C3" w14:textId="77777777" w:rsidR="00B34CA6" w:rsidRDefault="00B34CA6" w:rsidP="00263C9E">
      <w:pPr>
        <w:jc w:val="center"/>
      </w:pPr>
    </w:p>
    <w:p w14:paraId="31B4E422" w14:textId="77777777" w:rsidR="00B34CA6" w:rsidRDefault="00B34CA6" w:rsidP="006F3544"/>
    <w:p w14:paraId="03A0B86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CCAD7F" wp14:editId="7828D3D9">
            <wp:extent cx="3130550" cy="2275840"/>
            <wp:effectExtent l="0" t="0" r="0" b="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2F45" w14:textId="77777777" w:rsidR="00B34CA6" w:rsidRDefault="00B34CA6" w:rsidP="00263C9E">
      <w:pPr>
        <w:jc w:val="center"/>
      </w:pPr>
    </w:p>
    <w:p w14:paraId="72553A76" w14:textId="77777777" w:rsidR="00B34CA6" w:rsidRDefault="00B34CA6" w:rsidP="00263C9E">
      <w:pPr>
        <w:jc w:val="center"/>
      </w:pPr>
    </w:p>
    <w:p w14:paraId="4AB0BD3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542F8E" wp14:editId="25B14104">
            <wp:extent cx="3130550" cy="2275840"/>
            <wp:effectExtent l="0" t="0" r="0" b="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07C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9856" behindDoc="1" locked="0" layoutInCell="0" allowOverlap="1" wp14:anchorId="1C17F58C" wp14:editId="5E33AD1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892F08" id="AutoShape 5" o:spid="_x0000_s1026" style="position:absolute;margin-left:331.5pt;margin-top:0;width:382.7pt;height:269.3pt;z-index:-25090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4M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CF4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1" locked="0" layoutInCell="0" allowOverlap="1" wp14:anchorId="7F840BCA" wp14:editId="07C54CA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91748" id="AutoShape 4" o:spid="_x0000_s1026" style="position:absolute;margin-left:0;margin-top:0;width:382.7pt;height:269.3pt;z-index:-25090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UjA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89Uj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1" locked="0" layoutInCell="0" allowOverlap="1" wp14:anchorId="371B7246" wp14:editId="32FBB0B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29DFBE" id="AutoShape 3" o:spid="_x0000_s1026" style="position:absolute;margin-left:331.5pt;margin-top:0;width:382.7pt;height:269.3pt;z-index:-250908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bAw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69bA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1" locked="0" layoutInCell="0" allowOverlap="1" wp14:anchorId="7CB70251" wp14:editId="13E0D33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F8A7B6" id="AutoShape 2" o:spid="_x0000_s1026" style="position:absolute;margin-left:0;margin-top:0;width:382.7pt;height:269.3pt;z-index:-250909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RI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4AR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8D559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313AD23" wp14:editId="14E5EE7C">
            <wp:extent cx="3130550" cy="2275840"/>
            <wp:effectExtent l="0" t="0" r="0" b="0"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16C3" w14:textId="77777777" w:rsidR="00B34CA6" w:rsidRDefault="00B34CA6" w:rsidP="00263C9E">
      <w:pPr>
        <w:jc w:val="center"/>
      </w:pPr>
    </w:p>
    <w:p w14:paraId="418B0451" w14:textId="77777777" w:rsidR="00B34CA6" w:rsidRDefault="00B34CA6" w:rsidP="00263C9E"/>
    <w:p w14:paraId="0D316A3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3FACB8F" wp14:editId="576015D9">
            <wp:extent cx="3130550" cy="2275840"/>
            <wp:effectExtent l="0" t="0" r="0" b="0"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DB88" w14:textId="77777777" w:rsidR="00B34CA6" w:rsidRDefault="00B34CA6" w:rsidP="00263C9E">
      <w:pPr>
        <w:jc w:val="center"/>
      </w:pPr>
    </w:p>
    <w:p w14:paraId="0A26CD8C" w14:textId="77777777" w:rsidR="00B34CA6" w:rsidRDefault="00B34CA6" w:rsidP="00263C9E">
      <w:pPr>
        <w:jc w:val="center"/>
      </w:pPr>
    </w:p>
    <w:p w14:paraId="0DA81EDF" w14:textId="77777777" w:rsidR="00B34CA6" w:rsidRDefault="00B34CA6" w:rsidP="00263C9E">
      <w:pPr>
        <w:jc w:val="center"/>
      </w:pPr>
    </w:p>
    <w:p w14:paraId="05B50E88" w14:textId="77777777" w:rsidR="00B34CA6" w:rsidRDefault="00B34CA6" w:rsidP="006F3544"/>
    <w:p w14:paraId="0DFB2FC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C330B10" wp14:editId="6D3C277F">
            <wp:extent cx="3130550" cy="2275840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C95D" w14:textId="77777777" w:rsidR="00B34CA6" w:rsidRDefault="00B34CA6" w:rsidP="00263C9E">
      <w:pPr>
        <w:jc w:val="center"/>
      </w:pPr>
    </w:p>
    <w:p w14:paraId="2730F537" w14:textId="77777777" w:rsidR="00B34CA6" w:rsidRDefault="00B34CA6" w:rsidP="00263C9E">
      <w:pPr>
        <w:jc w:val="center"/>
      </w:pPr>
    </w:p>
    <w:p w14:paraId="1C3BFF5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C4264D" wp14:editId="7AFE38DA">
            <wp:extent cx="3130550" cy="2275840"/>
            <wp:effectExtent l="0" t="0" r="0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ADE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4976" behindDoc="1" locked="0" layoutInCell="0" allowOverlap="1" wp14:anchorId="05D7FE15" wp14:editId="4A3B1AE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79550D" id="AutoShape 5" o:spid="_x0000_s1026" style="position:absolute;margin-left:331.5pt;margin-top:0;width:382.7pt;height:269.3pt;z-index:-25090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Vr6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1" locked="0" layoutInCell="0" allowOverlap="1" wp14:anchorId="588427B9" wp14:editId="60F4BE3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E78662" id="AutoShape 4" o:spid="_x0000_s1026" style="position:absolute;margin-left:0;margin-top:0;width:382.7pt;height:269.3pt;z-index:-250902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2A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mc2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1" locked="0" layoutInCell="0" allowOverlap="1" wp14:anchorId="283163C6" wp14:editId="09CD741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4A4E1C" id="AutoShape 3" o:spid="_x0000_s1026" style="position:absolute;margin-left:331.5pt;margin-top:0;width:382.7pt;height:269.3pt;z-index:-250903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TVw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XXk558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pk1c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1" locked="0" layoutInCell="0" allowOverlap="1" wp14:anchorId="29EAF23E" wp14:editId="355BF93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52C1D5" id="AutoShape 2" o:spid="_x0000_s1026" style="position:absolute;margin-left:0;margin-top:0;width:382.7pt;height:269.3pt;z-index:-25090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1T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T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S1T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8070E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4753BEE" wp14:editId="4088D7BA">
            <wp:extent cx="3130550" cy="2275840"/>
            <wp:effectExtent l="0" t="0" r="0" b="0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42C3" w14:textId="77777777" w:rsidR="00B34CA6" w:rsidRDefault="00B34CA6" w:rsidP="00263C9E">
      <w:pPr>
        <w:jc w:val="center"/>
      </w:pPr>
    </w:p>
    <w:p w14:paraId="410306AF" w14:textId="77777777" w:rsidR="00B34CA6" w:rsidRDefault="00B34CA6" w:rsidP="00263C9E"/>
    <w:p w14:paraId="2C244B3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CC8D23C" wp14:editId="1F363592">
            <wp:extent cx="3130550" cy="2275840"/>
            <wp:effectExtent l="0" t="0" r="0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E03E" w14:textId="77777777" w:rsidR="00B34CA6" w:rsidRDefault="00B34CA6" w:rsidP="00263C9E">
      <w:pPr>
        <w:jc w:val="center"/>
      </w:pPr>
    </w:p>
    <w:p w14:paraId="10B55AC8" w14:textId="77777777" w:rsidR="00B34CA6" w:rsidRDefault="00B34CA6" w:rsidP="00263C9E">
      <w:pPr>
        <w:jc w:val="center"/>
      </w:pPr>
    </w:p>
    <w:p w14:paraId="18685D3C" w14:textId="77777777" w:rsidR="00B34CA6" w:rsidRDefault="00B34CA6" w:rsidP="00263C9E">
      <w:pPr>
        <w:jc w:val="center"/>
      </w:pPr>
    </w:p>
    <w:p w14:paraId="76CD9193" w14:textId="77777777" w:rsidR="00B34CA6" w:rsidRDefault="00B34CA6" w:rsidP="006F3544"/>
    <w:p w14:paraId="475698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B1D97C" wp14:editId="2AF153C6">
            <wp:extent cx="3130550" cy="2275840"/>
            <wp:effectExtent l="0" t="0" r="0" b="0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DFE7" w14:textId="77777777" w:rsidR="00B34CA6" w:rsidRDefault="00B34CA6" w:rsidP="00263C9E">
      <w:pPr>
        <w:jc w:val="center"/>
      </w:pPr>
    </w:p>
    <w:p w14:paraId="41219DE6" w14:textId="77777777" w:rsidR="00B34CA6" w:rsidRDefault="00B34CA6" w:rsidP="00263C9E">
      <w:pPr>
        <w:jc w:val="center"/>
      </w:pPr>
    </w:p>
    <w:p w14:paraId="41B3597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2791CC" wp14:editId="141101CC">
            <wp:extent cx="3130550" cy="2275840"/>
            <wp:effectExtent l="0" t="0" r="0" b="0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27E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0096" behindDoc="1" locked="0" layoutInCell="0" allowOverlap="1" wp14:anchorId="6B7EBBE9" wp14:editId="77FBBA7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8C32DA" id="AutoShape 5" o:spid="_x0000_s1026" style="position:absolute;margin-left:331.5pt;margin-top:0;width:382.7pt;height:269.3pt;z-index:-25089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4U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/e4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1" locked="0" layoutInCell="0" allowOverlap="1" wp14:anchorId="0F2CC1B2" wp14:editId="430F7D2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B71DBC" id="AutoShape 4" o:spid="_x0000_s1026" style="position:absolute;margin-left:0;margin-top:0;width:382.7pt;height:269.3pt;z-index:-25089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ps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6Fp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1" locked="0" layoutInCell="0" allowOverlap="1" wp14:anchorId="44409FC0" wp14:editId="7E3D622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5EC1D7" id="AutoShape 3" o:spid="_x0000_s1026" style="position:absolute;margin-left:331.5pt;margin-top:0;width:382.7pt;height:269.3pt;z-index:-250898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KcLA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+iin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1" locked="0" layoutInCell="0" allowOverlap="1" wp14:anchorId="13EACD4E" wp14:editId="31D2F5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C7AB62" id="AutoShape 2" o:spid="_x0000_s1026" style="position:absolute;margin-left:0;margin-top:0;width:382.7pt;height:269.3pt;z-index:-25089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G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TPSyomO&#10;VLrdRMjF2SQx1PtQUeKTf8Q0Y/APIL8H5mDZCrfWt4jQt1oo6qtM+cWzC8kJdJWt+g+gCF0QeiZr&#10;12CXAIkGtsua7E+a6F1kkn5OZ5fjyTVJJy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J9G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71207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5113F56" wp14:editId="01B780C4">
            <wp:extent cx="3130550" cy="2275840"/>
            <wp:effectExtent l="0" t="0" r="0" b="0"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2524" w14:textId="77777777" w:rsidR="00B34CA6" w:rsidRDefault="00B34CA6" w:rsidP="00263C9E">
      <w:pPr>
        <w:jc w:val="center"/>
      </w:pPr>
    </w:p>
    <w:p w14:paraId="14B5A5BB" w14:textId="77777777" w:rsidR="00B34CA6" w:rsidRDefault="00B34CA6" w:rsidP="00263C9E"/>
    <w:p w14:paraId="17A3ADA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7D38D5B" wp14:editId="09E2D812">
            <wp:extent cx="3130550" cy="2275840"/>
            <wp:effectExtent l="0" t="0" r="0" b="0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EA40" w14:textId="77777777" w:rsidR="00B34CA6" w:rsidRDefault="00B34CA6" w:rsidP="00263C9E">
      <w:pPr>
        <w:jc w:val="center"/>
      </w:pPr>
    </w:p>
    <w:p w14:paraId="714FA79C" w14:textId="77777777" w:rsidR="00B34CA6" w:rsidRDefault="00B34CA6" w:rsidP="00263C9E">
      <w:pPr>
        <w:jc w:val="center"/>
      </w:pPr>
    </w:p>
    <w:p w14:paraId="17DE105F" w14:textId="77777777" w:rsidR="00B34CA6" w:rsidRDefault="00B34CA6" w:rsidP="00263C9E">
      <w:pPr>
        <w:jc w:val="center"/>
      </w:pPr>
    </w:p>
    <w:p w14:paraId="3D26DA5D" w14:textId="77777777" w:rsidR="00B34CA6" w:rsidRDefault="00B34CA6" w:rsidP="006F3544"/>
    <w:p w14:paraId="1693F11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E87E641" wp14:editId="1E9942E7">
            <wp:extent cx="3130550" cy="2275840"/>
            <wp:effectExtent l="0" t="0" r="0" b="0"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AD08" w14:textId="77777777" w:rsidR="00B34CA6" w:rsidRDefault="00B34CA6" w:rsidP="00263C9E">
      <w:pPr>
        <w:jc w:val="center"/>
      </w:pPr>
    </w:p>
    <w:p w14:paraId="7061EAEA" w14:textId="77777777" w:rsidR="00B34CA6" w:rsidRDefault="00B34CA6" w:rsidP="00263C9E">
      <w:pPr>
        <w:jc w:val="center"/>
      </w:pPr>
    </w:p>
    <w:p w14:paraId="777DF92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8A851FC" wp14:editId="6C5E27FB">
            <wp:extent cx="3130550" cy="2275840"/>
            <wp:effectExtent l="0" t="0" r="0" b="0"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7D5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5216" behindDoc="1" locked="0" layoutInCell="0" allowOverlap="1" wp14:anchorId="7330B6B3" wp14:editId="2EDDEE3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3DEFFC" id="AutoShape 5" o:spid="_x0000_s1026" style="position:absolute;margin-left:331.5pt;margin-top:0;width:382.7pt;height:269.3pt;z-index:-25089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vA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XXlzzpkT&#10;Hal0t46Qi7OL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s+L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1" locked="0" layoutInCell="0" allowOverlap="1" wp14:anchorId="13093B5B" wp14:editId="6436D77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3318C5" id="AutoShape 4" o:spid="_x0000_s1026" style="position:absolute;margin-left:0;margin-top:0;width:382.7pt;height:269.3pt;z-index:-250892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2Y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cp5xZk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bH2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1" locked="0" layoutInCell="0" allowOverlap="1" wp14:anchorId="26F3EB89" wp14:editId="769FA64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08D599" id="AutoShape 3" o:spid="_x0000_s1026" style="position:absolute;margin-left:331.5pt;margin-top:0;width:382.7pt;height:269.3pt;z-index:-25089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Vo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XXlzwZkT&#10;Hal0t46Qi7Pz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WyF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0" allowOverlap="1" wp14:anchorId="65BBFFBC" wp14:editId="784EC3C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34D5E7" id="AutoShape 2" o:spid="_x0000_s1026" style="position:absolute;margin-left:0;margin-top:0;width:382.7pt;height:269.3pt;z-index:-25089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E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rpxdceZE&#10;RyrdbiLk4myc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eTE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7956E4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0BAC75A" wp14:editId="187E7195">
            <wp:extent cx="3130550" cy="2275840"/>
            <wp:effectExtent l="0" t="0" r="0" b="0"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0EDA" w14:textId="77777777" w:rsidR="00B34CA6" w:rsidRDefault="00B34CA6" w:rsidP="00263C9E">
      <w:pPr>
        <w:jc w:val="center"/>
      </w:pPr>
    </w:p>
    <w:p w14:paraId="68AAAD77" w14:textId="77777777" w:rsidR="00B34CA6" w:rsidRDefault="00B34CA6" w:rsidP="00263C9E"/>
    <w:p w14:paraId="76CD9A3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D82936" wp14:editId="10B1D7EC">
            <wp:extent cx="3130550" cy="2275840"/>
            <wp:effectExtent l="0" t="0" r="0" b="0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8CEA" w14:textId="77777777" w:rsidR="00B34CA6" w:rsidRDefault="00B34CA6" w:rsidP="00263C9E">
      <w:pPr>
        <w:jc w:val="center"/>
      </w:pPr>
    </w:p>
    <w:p w14:paraId="78A7C68B" w14:textId="77777777" w:rsidR="00B34CA6" w:rsidRDefault="00B34CA6" w:rsidP="00263C9E">
      <w:pPr>
        <w:jc w:val="center"/>
      </w:pPr>
    </w:p>
    <w:p w14:paraId="5778C505" w14:textId="77777777" w:rsidR="00B34CA6" w:rsidRDefault="00B34CA6" w:rsidP="00263C9E">
      <w:pPr>
        <w:jc w:val="center"/>
      </w:pPr>
    </w:p>
    <w:p w14:paraId="4F2B3AD7" w14:textId="77777777" w:rsidR="00B34CA6" w:rsidRDefault="00B34CA6" w:rsidP="006F3544"/>
    <w:p w14:paraId="487D24C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1B525B2" wp14:editId="6D73D08A">
            <wp:extent cx="3130550" cy="2275840"/>
            <wp:effectExtent l="0" t="0" r="0" b="0"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6B2B" w14:textId="77777777" w:rsidR="00B34CA6" w:rsidRDefault="00B34CA6" w:rsidP="00263C9E">
      <w:pPr>
        <w:jc w:val="center"/>
      </w:pPr>
    </w:p>
    <w:p w14:paraId="6C33FCAD" w14:textId="77777777" w:rsidR="00B34CA6" w:rsidRDefault="00B34CA6" w:rsidP="00263C9E">
      <w:pPr>
        <w:jc w:val="center"/>
      </w:pPr>
    </w:p>
    <w:p w14:paraId="2171718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1424CA" wp14:editId="12D4072B">
            <wp:extent cx="3130550" cy="2275840"/>
            <wp:effectExtent l="0" t="0" r="0" b="0"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466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0336" behindDoc="1" locked="0" layoutInCell="0" allowOverlap="1" wp14:anchorId="6B23AF6C" wp14:editId="530DA1E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F9BEC4" id="AutoShape 5" o:spid="_x0000_s1026" style="position:absolute;margin-left:331.5pt;margin-top:0;width:382.7pt;height:269.3pt;z-index:-25088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04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KvrT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1" locked="0" layoutInCell="0" allowOverlap="1" wp14:anchorId="4D098C90" wp14:editId="0262422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8F0629" id="AutoShape 4" o:spid="_x0000_s1026" style="position:absolute;margin-left:0;margin-top:0;width:382.7pt;height:269.3pt;z-index:-25088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lA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uhl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1" locked="0" layoutInCell="0" allowOverlap="1" wp14:anchorId="0E8FF9AE" wp14:editId="446A4E3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D9440D" id="AutoShape 3" o:spid="_x0000_s1026" style="position:absolute;margin-left:331.5pt;margin-top:0;width:382.7pt;height:269.3pt;z-index:-250888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GwLAIAADo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brhs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1" locked="0" layoutInCell="0" allowOverlap="1" wp14:anchorId="3D46B7AB" wp14:editId="5D00FD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9D6789" id="AutoShape 2" o:spid="_x0000_s1026" style="position:absolute;margin-left:0;margin-top:0;width:382.7pt;height:269.3pt;z-index:-25088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fo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GRf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7FB3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A04448F" wp14:editId="60C6D3C6">
            <wp:extent cx="3130550" cy="2275840"/>
            <wp:effectExtent l="0" t="0" r="0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678" w14:textId="77777777" w:rsidR="00B34CA6" w:rsidRDefault="00B34CA6" w:rsidP="00263C9E">
      <w:pPr>
        <w:jc w:val="center"/>
      </w:pPr>
    </w:p>
    <w:p w14:paraId="62448C9D" w14:textId="77777777" w:rsidR="00B34CA6" w:rsidRDefault="00B34CA6" w:rsidP="00263C9E"/>
    <w:p w14:paraId="7AD346C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6B74B1D" wp14:editId="00C97EDE">
            <wp:extent cx="3130550" cy="2275840"/>
            <wp:effectExtent l="0" t="0" r="0" b="0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9DFB" w14:textId="77777777" w:rsidR="00B34CA6" w:rsidRDefault="00B34CA6" w:rsidP="00263C9E">
      <w:pPr>
        <w:jc w:val="center"/>
      </w:pPr>
    </w:p>
    <w:p w14:paraId="610F5277" w14:textId="77777777" w:rsidR="00B34CA6" w:rsidRDefault="00B34CA6" w:rsidP="00263C9E">
      <w:pPr>
        <w:jc w:val="center"/>
      </w:pPr>
    </w:p>
    <w:p w14:paraId="23DB867C" w14:textId="77777777" w:rsidR="00B34CA6" w:rsidRDefault="00B34CA6" w:rsidP="00263C9E">
      <w:pPr>
        <w:jc w:val="center"/>
      </w:pPr>
    </w:p>
    <w:p w14:paraId="37C30210" w14:textId="77777777" w:rsidR="00B34CA6" w:rsidRDefault="00B34CA6" w:rsidP="006F3544"/>
    <w:p w14:paraId="4F32F06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14AA45" wp14:editId="2CD4E592">
            <wp:extent cx="3130550" cy="2275840"/>
            <wp:effectExtent l="0" t="0" r="0" b="0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BD3F" w14:textId="77777777" w:rsidR="00B34CA6" w:rsidRDefault="00B34CA6" w:rsidP="00263C9E">
      <w:pPr>
        <w:jc w:val="center"/>
      </w:pPr>
    </w:p>
    <w:p w14:paraId="31EEFB72" w14:textId="77777777" w:rsidR="00B34CA6" w:rsidRDefault="00B34CA6" w:rsidP="00263C9E">
      <w:pPr>
        <w:jc w:val="center"/>
      </w:pPr>
    </w:p>
    <w:p w14:paraId="38310B1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E77E26F" wp14:editId="5836B8B4">
            <wp:extent cx="3130550" cy="2275840"/>
            <wp:effectExtent l="0" t="0" r="0" b="0"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966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5456" behindDoc="1" locked="0" layoutInCell="0" allowOverlap="1" wp14:anchorId="4658BF4F" wp14:editId="55B0257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4C9C8B" id="AutoShape 5" o:spid="_x0000_s1026" style="position:absolute;margin-left:331.5pt;margin-top:0;width:382.7pt;height:269.3pt;z-index:-25088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wyh4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1" locked="0" layoutInCell="0" allowOverlap="1" wp14:anchorId="619967E5" wp14:editId="5533A21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43F8FB" id="AutoShape 4" o:spid="_x0000_s1026" style="position:absolute;margin-left:0;margin-top:0;width:382.7pt;height:269.3pt;z-index:-25088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60LA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T4+t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1" locked="0" layoutInCell="0" allowOverlap="1" wp14:anchorId="38DE4DC2" wp14:editId="4359D9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443FD8" id="AutoShape 3" o:spid="_x0000_s1026" style="position:absolute;margin-left:331.5pt;margin-top:0;width:382.7pt;height:269.3pt;z-index:-25088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ZE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PsZ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1" locked="0" layoutInCell="0" allowOverlap="1" wp14:anchorId="68FBDA66" wp14:editId="20F675A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682108" id="AutoShape 2" o:spid="_x0000_s1026" style="position:absolute;margin-left:0;margin-top:0;width:382.7pt;height:269.3pt;z-index:-25088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I8KwIAADo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K3I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D066E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0BCE59" wp14:editId="21F807E6">
            <wp:extent cx="3130550" cy="2275840"/>
            <wp:effectExtent l="0" t="0" r="0" b="0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66F5" w14:textId="77777777" w:rsidR="00B34CA6" w:rsidRDefault="00B34CA6" w:rsidP="00263C9E">
      <w:pPr>
        <w:jc w:val="center"/>
      </w:pPr>
    </w:p>
    <w:p w14:paraId="2362CA4E" w14:textId="77777777" w:rsidR="00B34CA6" w:rsidRDefault="00B34CA6" w:rsidP="00263C9E"/>
    <w:p w14:paraId="1FF7CB3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353B4AF" wp14:editId="7D4764E7">
            <wp:extent cx="3130550" cy="2275840"/>
            <wp:effectExtent l="0" t="0" r="0" b="0"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84ED" w14:textId="77777777" w:rsidR="00B34CA6" w:rsidRDefault="00B34CA6" w:rsidP="00263C9E">
      <w:pPr>
        <w:jc w:val="center"/>
      </w:pPr>
    </w:p>
    <w:p w14:paraId="06673551" w14:textId="77777777" w:rsidR="00B34CA6" w:rsidRDefault="00B34CA6" w:rsidP="00263C9E">
      <w:pPr>
        <w:jc w:val="center"/>
      </w:pPr>
    </w:p>
    <w:p w14:paraId="40752743" w14:textId="77777777" w:rsidR="00B34CA6" w:rsidRDefault="00B34CA6" w:rsidP="00263C9E">
      <w:pPr>
        <w:jc w:val="center"/>
      </w:pPr>
    </w:p>
    <w:p w14:paraId="69701E73" w14:textId="77777777" w:rsidR="00B34CA6" w:rsidRDefault="00B34CA6" w:rsidP="006F3544"/>
    <w:p w14:paraId="0D4D051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F6EF20" wp14:editId="3A40662F">
            <wp:extent cx="3130550" cy="2275840"/>
            <wp:effectExtent l="0" t="0" r="0" b="0"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DDC6" w14:textId="77777777" w:rsidR="00B34CA6" w:rsidRDefault="00B34CA6" w:rsidP="00263C9E">
      <w:pPr>
        <w:jc w:val="center"/>
      </w:pPr>
    </w:p>
    <w:p w14:paraId="3493E027" w14:textId="77777777" w:rsidR="00B34CA6" w:rsidRDefault="00B34CA6" w:rsidP="00263C9E">
      <w:pPr>
        <w:jc w:val="center"/>
      </w:pPr>
    </w:p>
    <w:p w14:paraId="280B0F3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39CDE75" wp14:editId="440F0FFC">
            <wp:extent cx="3130550" cy="2275840"/>
            <wp:effectExtent l="0" t="0" r="0" b="0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4D2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0576" behindDoc="1" locked="0" layoutInCell="0" allowOverlap="1" wp14:anchorId="10E51C74" wp14:editId="408142D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B705AE" id="AutoShape 5" o:spid="_x0000_s1026" style="position:absolute;margin-left:331.5pt;margin-top:0;width:382.7pt;height:269.3pt;z-index:-25087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js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corzpzo&#10;SKXbTYRcnF0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8ncj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0" allowOverlap="1" wp14:anchorId="39ED1A00" wp14:editId="580B562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47D100" id="AutoShape 4" o:spid="_x0000_s1026" style="position:absolute;margin-left:0;margin-top:0;width:382.7pt;height:269.3pt;z-index:-25087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rv0KgIAADo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1Su/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0" allowOverlap="1" wp14:anchorId="45F5F6EE" wp14:editId="080EE89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D4E795" id="AutoShape 3" o:spid="_x0000_s1026" style="position:absolute;margin-left:331.5pt;margin-top:0;width:382.7pt;height:269.3pt;z-index:-250877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MELAIAADo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1JD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0" allowOverlap="1" wp14:anchorId="3EFDEAC8" wp14:editId="2E24D32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5DC7F9" id="AutoShape 2" o:spid="_x0000_s1026" style="position:absolute;margin-left:0;margin-top:0;width:382.7pt;height:269.3pt;z-index:-25087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kWKd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21DC7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C52023" wp14:editId="066EB590">
            <wp:extent cx="3130550" cy="2275840"/>
            <wp:effectExtent l="0" t="0" r="0" b="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8E23" w14:textId="77777777" w:rsidR="00B34CA6" w:rsidRDefault="00B34CA6" w:rsidP="00263C9E">
      <w:pPr>
        <w:jc w:val="center"/>
      </w:pPr>
    </w:p>
    <w:p w14:paraId="419DAFC1" w14:textId="77777777" w:rsidR="00B34CA6" w:rsidRDefault="00B34CA6" w:rsidP="00263C9E"/>
    <w:p w14:paraId="596C4D3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037F66E" wp14:editId="5DF5BEBD">
            <wp:extent cx="3130550" cy="2275840"/>
            <wp:effectExtent l="0" t="0" r="0" b="0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0E9E" w14:textId="77777777" w:rsidR="00B34CA6" w:rsidRDefault="00B34CA6" w:rsidP="00263C9E">
      <w:pPr>
        <w:jc w:val="center"/>
      </w:pPr>
    </w:p>
    <w:p w14:paraId="0A6F979F" w14:textId="77777777" w:rsidR="00B34CA6" w:rsidRDefault="00B34CA6" w:rsidP="00263C9E">
      <w:pPr>
        <w:jc w:val="center"/>
      </w:pPr>
    </w:p>
    <w:p w14:paraId="76186887" w14:textId="77777777" w:rsidR="00B34CA6" w:rsidRDefault="00B34CA6" w:rsidP="00263C9E">
      <w:pPr>
        <w:jc w:val="center"/>
      </w:pPr>
    </w:p>
    <w:p w14:paraId="216F04F9" w14:textId="77777777" w:rsidR="00B34CA6" w:rsidRDefault="00B34CA6" w:rsidP="006F3544"/>
    <w:p w14:paraId="3B1E76B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A33E44" wp14:editId="0C9875DF">
            <wp:extent cx="3130550" cy="2275840"/>
            <wp:effectExtent l="0" t="0" r="0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DF91" w14:textId="77777777" w:rsidR="00B34CA6" w:rsidRDefault="00B34CA6" w:rsidP="00263C9E">
      <w:pPr>
        <w:jc w:val="center"/>
      </w:pPr>
    </w:p>
    <w:p w14:paraId="01368C48" w14:textId="77777777" w:rsidR="00B34CA6" w:rsidRDefault="00B34CA6" w:rsidP="00263C9E">
      <w:pPr>
        <w:jc w:val="center"/>
      </w:pPr>
    </w:p>
    <w:p w14:paraId="24B0480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FEEA435" wp14:editId="111E67F0">
            <wp:extent cx="3130550" cy="2275840"/>
            <wp:effectExtent l="0" t="0" r="0" b="0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EBE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5696" behindDoc="1" locked="0" layoutInCell="0" allowOverlap="1" wp14:anchorId="56861E21" wp14:editId="723EBDD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F706CC" id="AutoShape 5" o:spid="_x0000_s1026" style="position:absolute;margin-left:331.5pt;margin-top:0;width:382.7pt;height:269.3pt;z-index:-25087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oJM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1" locked="0" layoutInCell="0" allowOverlap="1" wp14:anchorId="6C04CEFE" wp14:editId="0F85DEF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78C56E" id="AutoShape 4" o:spid="_x0000_s1026" style="position:absolute;margin-left:0;margin-top:0;width:382.7pt;height:269.3pt;z-index:-25087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dz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rO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tSd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1" locked="0" layoutInCell="0" allowOverlap="1" wp14:anchorId="1DC83501" wp14:editId="24A6177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ED3974" id="AutoShape 3" o:spid="_x0000_s1026" style="position:absolute;margin-left:331.5pt;margin-top:0;width:382.7pt;height:269.3pt;z-index:-25087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+D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6o658yJ&#10;nlS63kTIxdlJ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LXfg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1" locked="0" layoutInCell="0" allowOverlap="1" wp14:anchorId="12DF219A" wp14:editId="1518BD9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F72863" id="AutoShape 2" o:spid="_x0000_s1026" style="position:absolute;margin-left:0;margin-top:0;width:382.7pt;height:269.3pt;z-index:-25087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ybKgIAADo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l6rJ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5B25E4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2EA0AC" wp14:editId="24D6DD9F">
            <wp:extent cx="3130550" cy="2275840"/>
            <wp:effectExtent l="0" t="0" r="0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2843" w14:textId="77777777" w:rsidR="00B34CA6" w:rsidRDefault="00B34CA6" w:rsidP="00263C9E">
      <w:pPr>
        <w:jc w:val="center"/>
      </w:pPr>
    </w:p>
    <w:p w14:paraId="47307475" w14:textId="77777777" w:rsidR="00B34CA6" w:rsidRDefault="00B34CA6" w:rsidP="00263C9E"/>
    <w:p w14:paraId="28F0940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200EF68" wp14:editId="58ED5008">
            <wp:extent cx="3130550" cy="2275840"/>
            <wp:effectExtent l="0" t="0" r="0" b="0"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B7FA" w14:textId="77777777" w:rsidR="00B34CA6" w:rsidRDefault="00B34CA6" w:rsidP="00263C9E">
      <w:pPr>
        <w:jc w:val="center"/>
      </w:pPr>
    </w:p>
    <w:p w14:paraId="55DAB1F5" w14:textId="77777777" w:rsidR="00B34CA6" w:rsidRDefault="00B34CA6" w:rsidP="00263C9E">
      <w:pPr>
        <w:jc w:val="center"/>
      </w:pPr>
    </w:p>
    <w:p w14:paraId="41E9F06D" w14:textId="77777777" w:rsidR="00B34CA6" w:rsidRDefault="00B34CA6" w:rsidP="00263C9E">
      <w:pPr>
        <w:jc w:val="center"/>
      </w:pPr>
    </w:p>
    <w:p w14:paraId="46B95911" w14:textId="77777777" w:rsidR="00B34CA6" w:rsidRDefault="00B34CA6" w:rsidP="006F3544"/>
    <w:p w14:paraId="4F9AC85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242849" wp14:editId="3D2A4925">
            <wp:extent cx="3130550" cy="2275840"/>
            <wp:effectExtent l="0" t="0" r="0" b="0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031C" w14:textId="77777777" w:rsidR="00B34CA6" w:rsidRDefault="00B34CA6" w:rsidP="00263C9E">
      <w:pPr>
        <w:jc w:val="center"/>
      </w:pPr>
    </w:p>
    <w:p w14:paraId="5B54F78D" w14:textId="77777777" w:rsidR="00B34CA6" w:rsidRDefault="00B34CA6" w:rsidP="00263C9E">
      <w:pPr>
        <w:jc w:val="center"/>
      </w:pPr>
    </w:p>
    <w:p w14:paraId="65A9C6C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44D501" wp14:editId="5DAC428E">
            <wp:extent cx="3130550" cy="2275840"/>
            <wp:effectExtent l="0" t="0" r="0" b="0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668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0816" behindDoc="1" locked="0" layoutInCell="0" allowOverlap="1" wp14:anchorId="34822E75" wp14:editId="013D156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5E7EBC" id="AutoShape 5" o:spid="_x0000_s1026" style="position:absolute;margin-left:331.5pt;margin-top:0;width:382.7pt;height:269.3pt;z-index:-25086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bf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PJhDMn&#10;OlLpdhMhF2fn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ZL23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1" locked="0" layoutInCell="0" allowOverlap="1" wp14:anchorId="1F6B9EB0" wp14:editId="7EB3803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F5FEFE" id="AutoShape 4" o:spid="_x0000_s1026" style="position:absolute;margin-left:0;margin-top:0;width:382.7pt;height:269.3pt;z-index:-25086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CH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MQC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1" locked="0" layoutInCell="0" allowOverlap="1" wp14:anchorId="474B48EA" wp14:editId="2E39036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9A5B6E" id="AutoShape 3" o:spid="_x0000_s1026" style="position:absolute;margin-left:331.5pt;margin-top:0;width:382.7pt;height:269.3pt;z-index:-25086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h3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PJO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jH4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1" locked="0" layoutInCell="0" allowOverlap="1" wp14:anchorId="5C44BB25" wp14:editId="53CC58C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4EB728" id="AutoShape 2" o:spid="_x0000_s1026" style="position:absolute;margin-left:0;margin-top:0;width:382.7pt;height:269.3pt;z-index:-25086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wP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+rkjD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yRM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D8552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1769811" wp14:editId="1DB4B2D9">
            <wp:extent cx="3130550" cy="2275840"/>
            <wp:effectExtent l="0" t="0" r="0" b="0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ACE7" w14:textId="77777777" w:rsidR="00B34CA6" w:rsidRDefault="00B34CA6" w:rsidP="00263C9E">
      <w:pPr>
        <w:jc w:val="center"/>
      </w:pPr>
    </w:p>
    <w:p w14:paraId="5A63F28F" w14:textId="77777777" w:rsidR="00B34CA6" w:rsidRDefault="00B34CA6" w:rsidP="00263C9E"/>
    <w:p w14:paraId="475D2D3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3DED2C" wp14:editId="3AC08F9F">
            <wp:extent cx="3130550" cy="2275840"/>
            <wp:effectExtent l="0" t="0" r="0" b="0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8BF1" w14:textId="77777777" w:rsidR="00B34CA6" w:rsidRDefault="00B34CA6" w:rsidP="00263C9E">
      <w:pPr>
        <w:jc w:val="center"/>
      </w:pPr>
    </w:p>
    <w:p w14:paraId="7CB18B24" w14:textId="77777777" w:rsidR="00B34CA6" w:rsidRDefault="00B34CA6" w:rsidP="00263C9E">
      <w:pPr>
        <w:jc w:val="center"/>
      </w:pPr>
    </w:p>
    <w:p w14:paraId="4233E82D" w14:textId="77777777" w:rsidR="00B34CA6" w:rsidRDefault="00B34CA6" w:rsidP="00263C9E">
      <w:pPr>
        <w:jc w:val="center"/>
      </w:pPr>
    </w:p>
    <w:p w14:paraId="5C5EE92D" w14:textId="77777777" w:rsidR="00B34CA6" w:rsidRDefault="00B34CA6" w:rsidP="006F3544"/>
    <w:p w14:paraId="4024539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8528A0D" wp14:editId="6186CC8B">
            <wp:extent cx="3130550" cy="2275840"/>
            <wp:effectExtent l="0" t="0" r="0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A571" w14:textId="77777777" w:rsidR="00B34CA6" w:rsidRDefault="00B34CA6" w:rsidP="00263C9E">
      <w:pPr>
        <w:jc w:val="center"/>
      </w:pPr>
    </w:p>
    <w:p w14:paraId="5682B4DE" w14:textId="77777777" w:rsidR="00B34CA6" w:rsidRDefault="00B34CA6" w:rsidP="00263C9E">
      <w:pPr>
        <w:jc w:val="center"/>
      </w:pPr>
    </w:p>
    <w:p w14:paraId="6F619A2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B61D6B4" wp14:editId="43766193">
            <wp:extent cx="3130550" cy="2275840"/>
            <wp:effectExtent l="0" t="0" r="0" b="0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1E3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5936" behindDoc="1" locked="0" layoutInCell="0" allowOverlap="1" wp14:anchorId="2F8A285C" wp14:editId="623B10B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5E491F" id="AutoShape 5" o:spid="_x0000_s1026" style="position:absolute;margin-left:331.5pt;margin-top:0;width:382.7pt;height:269.3pt;z-index:-25086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Qe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2r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3VQ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1" locked="0" layoutInCell="0" allowOverlap="1" wp14:anchorId="0EFDE8CC" wp14:editId="3DD88E2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5F015F" id="AutoShape 4" o:spid="_x0000_s1026" style="position:absolute;margin-left:0;margin-top:0;width:382.7pt;height:269.3pt;z-index:-250861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Bm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rzpwY&#10;SKWrTYRcnN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yOB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0" allowOverlap="1" wp14:anchorId="37D38421" wp14:editId="4880C4C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FF1395" id="AutoShape 3" o:spid="_x0000_s1026" style="position:absolute;margin-left:331.5pt;margin-top:0;width:382.7pt;height:269.3pt;z-index:-25086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iW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s2q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8gYl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1" locked="0" layoutInCell="0" allowOverlap="1" wp14:anchorId="0F09B128" wp14:editId="01DDFB1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F37D50" id="AutoShape 2" o:spid="_x0000_s1026" style="position:absolute;margin-left:0;margin-top:0;width:382.7pt;height:269.3pt;z-index:-25086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7O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pr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a+7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1E7FF9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F74820" wp14:editId="1896BD22">
            <wp:extent cx="3130550" cy="2275840"/>
            <wp:effectExtent l="0" t="0" r="0" b="0"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2FDC" w14:textId="77777777" w:rsidR="00B34CA6" w:rsidRDefault="00B34CA6" w:rsidP="00263C9E">
      <w:pPr>
        <w:jc w:val="center"/>
      </w:pPr>
    </w:p>
    <w:p w14:paraId="1BA6CE23" w14:textId="77777777" w:rsidR="00B34CA6" w:rsidRDefault="00B34CA6" w:rsidP="00263C9E"/>
    <w:p w14:paraId="693EC59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E29319" wp14:editId="34320671">
            <wp:extent cx="3130550" cy="2275840"/>
            <wp:effectExtent l="0" t="0" r="0" b="0"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3600" w14:textId="77777777" w:rsidR="00B34CA6" w:rsidRDefault="00B34CA6" w:rsidP="00263C9E">
      <w:pPr>
        <w:jc w:val="center"/>
      </w:pPr>
    </w:p>
    <w:p w14:paraId="0FDA6E2D" w14:textId="77777777" w:rsidR="00B34CA6" w:rsidRDefault="00B34CA6" w:rsidP="00263C9E">
      <w:pPr>
        <w:jc w:val="center"/>
      </w:pPr>
    </w:p>
    <w:p w14:paraId="49C17576" w14:textId="77777777" w:rsidR="00B34CA6" w:rsidRDefault="00B34CA6" w:rsidP="00263C9E">
      <w:pPr>
        <w:jc w:val="center"/>
      </w:pPr>
    </w:p>
    <w:p w14:paraId="1DC403CA" w14:textId="77777777" w:rsidR="00B34CA6" w:rsidRDefault="00B34CA6" w:rsidP="006F3544"/>
    <w:p w14:paraId="03D220A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E2DE727" wp14:editId="4209B5A9">
            <wp:extent cx="3130550" cy="2275840"/>
            <wp:effectExtent l="0" t="0" r="0" b="0"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1FA0" w14:textId="77777777" w:rsidR="00B34CA6" w:rsidRDefault="00B34CA6" w:rsidP="00263C9E">
      <w:pPr>
        <w:jc w:val="center"/>
      </w:pPr>
    </w:p>
    <w:p w14:paraId="0A39141F" w14:textId="77777777" w:rsidR="00B34CA6" w:rsidRDefault="00B34CA6" w:rsidP="00263C9E">
      <w:pPr>
        <w:jc w:val="center"/>
      </w:pPr>
    </w:p>
    <w:p w14:paraId="4AC5985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98ADCDB" wp14:editId="2F476379">
            <wp:extent cx="3130550" cy="2275840"/>
            <wp:effectExtent l="0" t="0" r="0" b="0"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37F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1056" behindDoc="1" locked="0" layoutInCell="0" allowOverlap="1" wp14:anchorId="60BFEF59" wp14:editId="3E4E13B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F54753" id="AutoShape 5" o:spid="_x0000_s1026" style="position:absolute;margin-left:331.5pt;margin-top:0;width:382.7pt;height:269.3pt;z-index:-25085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Fe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rNq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sdF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1" locked="0" layoutInCell="0" allowOverlap="1" wp14:anchorId="5457C413" wp14:editId="4609F04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56FC9A" id="AutoShape 4" o:spid="_x0000_s1026" style="position:absolute;margin-left:0;margin-top:0;width:382.7pt;height:269.3pt;z-index:-250856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Me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nRJAT&#10;Pal0u46Qi7MqMTT4UFPik3/ENGPwDyC/B+bgrhNupW8RYei0UNRXmfKLZxeSE+gqWw4fQBG6IPRM&#10;1rbFPgESDWybNdkdNdHbyCT9rC7PJ9Mr6kx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TMe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1" locked="0" layoutInCell="0" allowOverlap="1" wp14:anchorId="0652E846" wp14:editId="35A5862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891377" id="AutoShape 3" o:spid="_x0000_s1026" style="position:absolute;margin-left:331.5pt;margin-top:0;width:382.7pt;height:269.3pt;z-index:-25085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9i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8ms5MyJ&#10;jlS62UTIxdl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Uw/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1" locked="0" layoutInCell="0" allowOverlap="1" wp14:anchorId="2A18F710" wp14:editId="1ACAF9A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62A547" id="AutoShape 2" o:spid="_x0000_s1026" style="position:absolute;margin-left:0;margin-top:0;width:382.7pt;height:269.3pt;z-index:-25085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saKwIAADo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WYs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77CBEB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7D94C05" wp14:editId="6646446A">
            <wp:extent cx="3130550" cy="2275840"/>
            <wp:effectExtent l="0" t="0" r="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7753" w14:textId="77777777" w:rsidR="00B34CA6" w:rsidRDefault="00B34CA6" w:rsidP="00263C9E">
      <w:pPr>
        <w:jc w:val="center"/>
      </w:pPr>
    </w:p>
    <w:p w14:paraId="54C7AD3A" w14:textId="77777777" w:rsidR="00B34CA6" w:rsidRDefault="00B34CA6" w:rsidP="00263C9E"/>
    <w:p w14:paraId="0B4D708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BB863A" wp14:editId="2519323E">
            <wp:extent cx="3130550" cy="2275840"/>
            <wp:effectExtent l="0" t="0" r="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9D97" w14:textId="77777777" w:rsidR="00B34CA6" w:rsidRDefault="00B34CA6" w:rsidP="00263C9E">
      <w:pPr>
        <w:jc w:val="center"/>
      </w:pPr>
    </w:p>
    <w:p w14:paraId="4E678172" w14:textId="77777777" w:rsidR="00B34CA6" w:rsidRDefault="00B34CA6" w:rsidP="00263C9E">
      <w:pPr>
        <w:jc w:val="center"/>
      </w:pPr>
    </w:p>
    <w:p w14:paraId="73DDD936" w14:textId="77777777" w:rsidR="00B34CA6" w:rsidRDefault="00B34CA6" w:rsidP="00263C9E">
      <w:pPr>
        <w:jc w:val="center"/>
      </w:pPr>
    </w:p>
    <w:p w14:paraId="20E2F4EA" w14:textId="77777777" w:rsidR="00B34CA6" w:rsidRDefault="00B34CA6" w:rsidP="006F3544"/>
    <w:p w14:paraId="3DDA781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2A93FD3" wp14:editId="4202708C">
            <wp:extent cx="3130550" cy="2275840"/>
            <wp:effectExtent l="0" t="0" r="0" b="0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13D3" w14:textId="77777777" w:rsidR="00B34CA6" w:rsidRDefault="00B34CA6" w:rsidP="00263C9E">
      <w:pPr>
        <w:jc w:val="center"/>
      </w:pPr>
    </w:p>
    <w:p w14:paraId="1F2E2B7E" w14:textId="77777777" w:rsidR="00B34CA6" w:rsidRDefault="00B34CA6" w:rsidP="00263C9E">
      <w:pPr>
        <w:jc w:val="center"/>
      </w:pPr>
    </w:p>
    <w:p w14:paraId="4947503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A47E1A" wp14:editId="2B86A415">
            <wp:extent cx="3130550" cy="2275840"/>
            <wp:effectExtent l="0" t="0" r="0" b="0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882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6176" behindDoc="1" locked="0" layoutInCell="0" allowOverlap="1" wp14:anchorId="67517E30" wp14:editId="3C62D8F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796942" id="AutoShape 5" o:spid="_x0000_s1026" style="position:absolute;margin-left:331.5pt;margin-top:0;width:382.7pt;height:269.3pt;z-index:-25085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HK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y94s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7zH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1" locked="0" layoutInCell="0" allowOverlap="1" wp14:anchorId="372B7525" wp14:editId="1939E35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437AC9" id="AutoShape 4" o:spid="_x0000_s1026" style="position:absolute;margin-left:0;margin-top:0;width:382.7pt;height:269.3pt;z-index:-25085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EL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npJUT&#10;Pal0u46Qi7Mq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IEL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1" locked="0" layoutInCell="0" allowOverlap="1" wp14:anchorId="5CD40EDF" wp14:editId="4E4B61A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FEF4F9" id="AutoShape 3" o:spid="_x0000_s1026" style="position:absolute;margin-left:331.5pt;margin-top:0;width:382.7pt;height:269.3pt;z-index:-25085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oi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fjihjMn&#10;OlLpbh0hF2fn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SC6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1" locked="0" layoutInCell="0" allowOverlap="1" wp14:anchorId="3CEEC319" wp14:editId="2EBF78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168167" id="AutoShape 2" o:spid="_x0000_s1026" style="position:absolute;margin-left:0;margin-top:0;width:382.7pt;height:269.3pt;z-index:-25085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D9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rpoRQU70&#10;pNLtOkIuzqrE0OBDTYlP/hHTjME/gPwemIO7TriVvkWEodNCUV9lyi+eXUhOoKtsOXwAReiC0DNZ&#10;2xb7BEg0sG3WZHfURG8jk/RzejmbVFfUm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ZND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A6158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6ED450" wp14:editId="70D3BF40">
            <wp:extent cx="3130550" cy="2275840"/>
            <wp:effectExtent l="0" t="0" r="0" b="0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0AA2" w14:textId="77777777" w:rsidR="00B34CA6" w:rsidRDefault="00B34CA6" w:rsidP="00263C9E">
      <w:pPr>
        <w:jc w:val="center"/>
      </w:pPr>
    </w:p>
    <w:p w14:paraId="5B3ACFA7" w14:textId="77777777" w:rsidR="00B34CA6" w:rsidRDefault="00B34CA6" w:rsidP="00263C9E"/>
    <w:p w14:paraId="7A3D1B9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65CF151" wp14:editId="36A26C98">
            <wp:extent cx="3130550" cy="2275840"/>
            <wp:effectExtent l="0" t="0" r="0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A5EF" w14:textId="77777777" w:rsidR="00B34CA6" w:rsidRDefault="00B34CA6" w:rsidP="00263C9E">
      <w:pPr>
        <w:jc w:val="center"/>
      </w:pPr>
    </w:p>
    <w:p w14:paraId="04E2844A" w14:textId="77777777" w:rsidR="00B34CA6" w:rsidRDefault="00B34CA6" w:rsidP="00263C9E">
      <w:pPr>
        <w:jc w:val="center"/>
      </w:pPr>
    </w:p>
    <w:p w14:paraId="00F9C2C9" w14:textId="77777777" w:rsidR="00B34CA6" w:rsidRDefault="00B34CA6" w:rsidP="00263C9E">
      <w:pPr>
        <w:jc w:val="center"/>
      </w:pPr>
    </w:p>
    <w:p w14:paraId="08B23978" w14:textId="77777777" w:rsidR="00B34CA6" w:rsidRDefault="00B34CA6" w:rsidP="006F3544"/>
    <w:p w14:paraId="385356A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2CD797" wp14:editId="23578390">
            <wp:extent cx="3130550" cy="2275840"/>
            <wp:effectExtent l="0" t="0" r="0" b="0"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5ADC" w14:textId="77777777" w:rsidR="00B34CA6" w:rsidRDefault="00B34CA6" w:rsidP="00263C9E">
      <w:pPr>
        <w:jc w:val="center"/>
      </w:pPr>
    </w:p>
    <w:p w14:paraId="0A1A9AC4" w14:textId="77777777" w:rsidR="00B34CA6" w:rsidRDefault="00B34CA6" w:rsidP="00263C9E">
      <w:pPr>
        <w:jc w:val="center"/>
      </w:pPr>
    </w:p>
    <w:p w14:paraId="39B019F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5EFEA1" wp14:editId="2A5B6618">
            <wp:extent cx="3130550" cy="2275840"/>
            <wp:effectExtent l="0" t="0" r="0" b="0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B42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1296" behindDoc="1" locked="0" layoutInCell="0" allowOverlap="1" wp14:anchorId="0F686716" wp14:editId="33476B9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04A83E" id="AutoShape 5" o:spid="_x0000_s1026" style="position:absolute;margin-left:331.5pt;margin-top:0;width:382.7pt;height:269.3pt;z-index:-25084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ot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TS5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0mo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1" locked="0" layoutInCell="0" allowOverlap="1" wp14:anchorId="55F76D53" wp14:editId="1029F17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C1F13F" id="AutoShape 4" o:spid="_x0000_s1026" style="position:absolute;margin-left:0;margin-top:0;width:382.7pt;height:269.3pt;z-index:-25084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95V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Ww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x95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1" locked="0" layoutInCell="0" allowOverlap="1" wp14:anchorId="3420C2FD" wp14:editId="67E5213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4D490F" id="AutoShape 3" o:spid="_x0000_s1026" style="position:absolute;margin-left:331.5pt;margin-top:0;width:382.7pt;height:269.3pt;z-index:-25084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yal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WR2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scm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1" locked="0" layoutInCell="0" allowOverlap="1" wp14:anchorId="5C3791B2" wp14:editId="5ADD304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24AE43" id="AutoShape 2" o:spid="_x0000_s1026" style="position:absolute;margin-left:0;margin-top:0;width:382.7pt;height:269.3pt;z-index:-25084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W9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rpqRVk70&#10;pNLtOkIuzqrE0OBDTYlP/hHTjME/gPwemIO7TriVvkWEodNCUV9lyi+eXUhOoKtsOXwAReiC0DNZ&#10;2xb7BEg0sG3WZHfURG8jk/RzejmbVFckn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CFW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E6C287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2921318" wp14:editId="68F370DC">
            <wp:extent cx="3130550" cy="2275840"/>
            <wp:effectExtent l="0" t="0" r="0" b="0"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3C96" w14:textId="77777777" w:rsidR="00B34CA6" w:rsidRDefault="00B34CA6" w:rsidP="00263C9E">
      <w:pPr>
        <w:jc w:val="center"/>
      </w:pPr>
    </w:p>
    <w:p w14:paraId="22190F8D" w14:textId="77777777" w:rsidR="00B34CA6" w:rsidRDefault="00B34CA6" w:rsidP="00263C9E"/>
    <w:p w14:paraId="36764B8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E3D8C8D" wp14:editId="7A45D4E3">
            <wp:extent cx="3130550" cy="2275840"/>
            <wp:effectExtent l="0" t="0" r="0" b="0"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091A" w14:textId="77777777" w:rsidR="00B34CA6" w:rsidRDefault="00B34CA6" w:rsidP="00263C9E">
      <w:pPr>
        <w:jc w:val="center"/>
      </w:pPr>
    </w:p>
    <w:p w14:paraId="613617D7" w14:textId="77777777" w:rsidR="00B34CA6" w:rsidRDefault="00B34CA6" w:rsidP="00263C9E">
      <w:pPr>
        <w:jc w:val="center"/>
      </w:pPr>
    </w:p>
    <w:p w14:paraId="733D746F" w14:textId="77777777" w:rsidR="00B34CA6" w:rsidRDefault="00B34CA6" w:rsidP="00263C9E">
      <w:pPr>
        <w:jc w:val="center"/>
      </w:pPr>
    </w:p>
    <w:p w14:paraId="17A8C4A8" w14:textId="77777777" w:rsidR="00B34CA6" w:rsidRDefault="00B34CA6" w:rsidP="006F3544"/>
    <w:p w14:paraId="408D1E1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404F63C" wp14:editId="2D6739AF">
            <wp:extent cx="3130550" cy="2275840"/>
            <wp:effectExtent l="0" t="0" r="0" b="0"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8059" w14:textId="77777777" w:rsidR="00B34CA6" w:rsidRDefault="00B34CA6" w:rsidP="00263C9E">
      <w:pPr>
        <w:jc w:val="center"/>
      </w:pPr>
    </w:p>
    <w:p w14:paraId="26F092F3" w14:textId="77777777" w:rsidR="00B34CA6" w:rsidRDefault="00B34CA6" w:rsidP="00263C9E">
      <w:pPr>
        <w:jc w:val="center"/>
      </w:pPr>
    </w:p>
    <w:p w14:paraId="76424C1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1CB8E7" wp14:editId="24EE56F4">
            <wp:extent cx="3130550" cy="2275840"/>
            <wp:effectExtent l="0" t="0" r="0" b="0"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159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6416" behindDoc="1" locked="0" layoutInCell="0" allowOverlap="1" wp14:anchorId="668A8ACE" wp14:editId="6BFBFB9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B2C96D" id="AutoShape 5" o:spid="_x0000_s1026" style="position:absolute;margin-left:331.5pt;margin-top:0;width:382.7pt;height:269.3pt;z-index:-25084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/5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8nsjDMn&#10;OlLpZhMhF2f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+AP+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1" locked="0" layoutInCell="0" allowOverlap="1" wp14:anchorId="3CEED7BF" wp14:editId="31D78DC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EA3536" id="AutoShape 4" o:spid="_x0000_s1026" style="position:absolute;margin-left:0;margin-top:0;width:382.7pt;height:269.3pt;z-index:-25084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mh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Q/m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1" locked="0" layoutInCell="0" allowOverlap="1" wp14:anchorId="356711DD" wp14:editId="4E252DD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F898AF" id="AutoShape 3" o:spid="_x0000_s1026" style="position:absolute;margin-left:331.5pt;margin-top:0;width:382.7pt;height:269.3pt;z-index:-25084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F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QwF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1" locked="0" layoutInCell="0" allowOverlap="1" wp14:anchorId="035B7F4D" wp14:editId="682F4E5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B46205" id="AutoShape 2" o:spid="_x0000_s1026" style="position:absolute;margin-left:0;margin-top:0;width:382.7pt;height:269.3pt;z-index:-25084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VrU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23E19A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DC4CBE" wp14:editId="137914A1">
            <wp:extent cx="3130550" cy="2275840"/>
            <wp:effectExtent l="0" t="0" r="0" b="0"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8ABD" w14:textId="77777777" w:rsidR="00B34CA6" w:rsidRDefault="00B34CA6" w:rsidP="00263C9E">
      <w:pPr>
        <w:jc w:val="center"/>
      </w:pPr>
    </w:p>
    <w:p w14:paraId="29592631" w14:textId="77777777" w:rsidR="00B34CA6" w:rsidRDefault="00B34CA6" w:rsidP="00263C9E"/>
    <w:p w14:paraId="5C1ADBB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71924DB" wp14:editId="0AA79A29">
            <wp:extent cx="3130550" cy="2275840"/>
            <wp:effectExtent l="0" t="0" r="0" b="0"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2633" w14:textId="77777777" w:rsidR="00B34CA6" w:rsidRDefault="00B34CA6" w:rsidP="00263C9E">
      <w:pPr>
        <w:jc w:val="center"/>
      </w:pPr>
    </w:p>
    <w:p w14:paraId="2F5F3703" w14:textId="77777777" w:rsidR="00B34CA6" w:rsidRDefault="00B34CA6" w:rsidP="00263C9E">
      <w:pPr>
        <w:jc w:val="center"/>
      </w:pPr>
    </w:p>
    <w:p w14:paraId="72CE48AD" w14:textId="77777777" w:rsidR="00B34CA6" w:rsidRDefault="00B34CA6" w:rsidP="00263C9E">
      <w:pPr>
        <w:jc w:val="center"/>
      </w:pPr>
    </w:p>
    <w:p w14:paraId="6EC705D6" w14:textId="77777777" w:rsidR="00B34CA6" w:rsidRDefault="00B34CA6" w:rsidP="006F3544"/>
    <w:p w14:paraId="6437DFA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AD1DE00" wp14:editId="403E8E4D">
            <wp:extent cx="3130550" cy="2275840"/>
            <wp:effectExtent l="0" t="0" r="0" b="0"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B55A" w14:textId="77777777" w:rsidR="00B34CA6" w:rsidRDefault="00B34CA6" w:rsidP="00263C9E">
      <w:pPr>
        <w:jc w:val="center"/>
      </w:pPr>
    </w:p>
    <w:p w14:paraId="60B91390" w14:textId="77777777" w:rsidR="00B34CA6" w:rsidRDefault="00B34CA6" w:rsidP="00263C9E">
      <w:pPr>
        <w:jc w:val="center"/>
      </w:pPr>
    </w:p>
    <w:p w14:paraId="37305B4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E5F3D1" wp14:editId="22C77C95">
            <wp:extent cx="3130550" cy="2275840"/>
            <wp:effectExtent l="0" t="0" r="0" b="0"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403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1536" behindDoc="1" locked="0" layoutInCell="0" allowOverlap="1" wp14:anchorId="5A0329EF" wp14:editId="466C8C7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2C43C" id="AutoShape 5" o:spid="_x0000_s1026" style="position:absolute;margin-left:331.5pt;margin-top:0;width:382.7pt;height:269.3pt;z-index:-25083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191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2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ZLX3U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1" locked="0" layoutInCell="0" allowOverlap="1" wp14:anchorId="4D54A3FD" wp14:editId="4324120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E02DE2" id="AutoShape 4" o:spid="_x0000_s1026" style="position:absolute;margin-left:0;margin-top:0;width:382.7pt;height:269.3pt;z-index:-25083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sNKwIAADo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Xus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1" locked="0" layoutInCell="0" allowOverlap="1" wp14:anchorId="59D56133" wp14:editId="69FED19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877D27" id="AutoShape 3" o:spid="_x0000_s1026" style="position:absolute;margin-left:331.5pt;margin-top:0;width:382.7pt;height:269.3pt;z-index:-250836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hP9LAIAADo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V4T/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1" locked="0" layoutInCell="0" allowOverlap="1" wp14:anchorId="6FBC9068" wp14:editId="2FFCE93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282A79" id="AutoShape 2" o:spid="_x0000_s1026" style="position:absolute;margin-left:0;margin-top:0;width:382.7pt;height:269.3pt;z-index:-250838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WlKwIAADo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/eW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4C1E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8B60CF" wp14:editId="420DB4C6">
            <wp:extent cx="3130550" cy="2275840"/>
            <wp:effectExtent l="0" t="0" r="0" b="0"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0DFD" w14:textId="77777777" w:rsidR="00B34CA6" w:rsidRDefault="00B34CA6" w:rsidP="00263C9E">
      <w:pPr>
        <w:jc w:val="center"/>
      </w:pPr>
    </w:p>
    <w:p w14:paraId="20F180F3" w14:textId="77777777" w:rsidR="00B34CA6" w:rsidRDefault="00B34CA6" w:rsidP="00263C9E"/>
    <w:p w14:paraId="6BEC9C2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DCE606" wp14:editId="0F7142B5">
            <wp:extent cx="3130550" cy="2275840"/>
            <wp:effectExtent l="0" t="0" r="0" b="0"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6980" w14:textId="77777777" w:rsidR="00B34CA6" w:rsidRDefault="00B34CA6" w:rsidP="00263C9E">
      <w:pPr>
        <w:jc w:val="center"/>
      </w:pPr>
    </w:p>
    <w:p w14:paraId="2F4C36C8" w14:textId="77777777" w:rsidR="00B34CA6" w:rsidRDefault="00B34CA6" w:rsidP="00263C9E">
      <w:pPr>
        <w:jc w:val="center"/>
      </w:pPr>
    </w:p>
    <w:p w14:paraId="19DE640F" w14:textId="77777777" w:rsidR="00B34CA6" w:rsidRDefault="00B34CA6" w:rsidP="00263C9E">
      <w:pPr>
        <w:jc w:val="center"/>
      </w:pPr>
    </w:p>
    <w:p w14:paraId="03B15F48" w14:textId="77777777" w:rsidR="00B34CA6" w:rsidRDefault="00B34CA6" w:rsidP="006F3544"/>
    <w:p w14:paraId="46A0F9B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718DB05" wp14:editId="5F970A4F">
            <wp:extent cx="3130550" cy="2275840"/>
            <wp:effectExtent l="0" t="0" r="0" b="0"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A46C" w14:textId="77777777" w:rsidR="00B34CA6" w:rsidRDefault="00B34CA6" w:rsidP="00263C9E">
      <w:pPr>
        <w:jc w:val="center"/>
      </w:pPr>
    </w:p>
    <w:p w14:paraId="29459821" w14:textId="77777777" w:rsidR="00B34CA6" w:rsidRDefault="00B34CA6" w:rsidP="00263C9E">
      <w:pPr>
        <w:jc w:val="center"/>
      </w:pPr>
    </w:p>
    <w:p w14:paraId="6DE9FC1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0735B15" wp14:editId="2479FB10">
            <wp:extent cx="3130550" cy="2275840"/>
            <wp:effectExtent l="0" t="0" r="0" b="0"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9B0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6656" behindDoc="1" locked="0" layoutInCell="0" allowOverlap="1" wp14:anchorId="76A164C2" wp14:editId="28A35F6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F12CF9" id="AutoShape 5" o:spid="_x0000_s1026" style="position:absolute;margin-left:331.5pt;margin-top:0;width:382.7pt;height:269.3pt;z-index:-25082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o1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J9o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1" locked="0" layoutInCell="0" allowOverlap="1" wp14:anchorId="1E901F94" wp14:editId="1A1841D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38A0EA" id="AutoShape 4" o:spid="_x0000_s1026" style="position:absolute;margin-left:0;margin-top:0;width:382.7pt;height:269.3pt;z-index:-250830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z5KQ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drM+SkCAAA6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1" locked="0" layoutInCell="0" allowOverlap="1" wp14:anchorId="2FA29D1D" wp14:editId="0C722A5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0E5C77" id="AutoShape 3" o:spid="_x0000_s1026" style="position:absolute;margin-left:331.5pt;margin-top:0;width:382.7pt;height:269.3pt;z-index:-25083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QJLAIAADo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9o0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1" locked="0" layoutInCell="0" allowOverlap="1" wp14:anchorId="12D020E8" wp14:editId="558B261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6BB6E5" id="AutoShape 2" o:spid="_x0000_s1026" style="position:absolute;margin-left:0;margin-top:0;width:382.7pt;height:269.3pt;z-index:-25083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Bx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z4B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3C77A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6404672" wp14:editId="7ADB6F4F">
            <wp:extent cx="3130550" cy="2275840"/>
            <wp:effectExtent l="0" t="0" r="0" b="0"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89BB" w14:textId="77777777" w:rsidR="00B34CA6" w:rsidRDefault="00B34CA6" w:rsidP="00263C9E">
      <w:pPr>
        <w:jc w:val="center"/>
      </w:pPr>
    </w:p>
    <w:p w14:paraId="0BFB7DAA" w14:textId="77777777" w:rsidR="00B34CA6" w:rsidRDefault="00B34CA6" w:rsidP="00263C9E"/>
    <w:p w14:paraId="4A10951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4A191E" wp14:editId="68B271A2">
            <wp:extent cx="3130550" cy="2275840"/>
            <wp:effectExtent l="0" t="0" r="0" b="0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2F68" w14:textId="77777777" w:rsidR="00B34CA6" w:rsidRDefault="00B34CA6" w:rsidP="00263C9E">
      <w:pPr>
        <w:jc w:val="center"/>
      </w:pPr>
    </w:p>
    <w:p w14:paraId="086899A1" w14:textId="77777777" w:rsidR="00B34CA6" w:rsidRDefault="00B34CA6" w:rsidP="00263C9E">
      <w:pPr>
        <w:jc w:val="center"/>
      </w:pPr>
    </w:p>
    <w:p w14:paraId="2FDA57E2" w14:textId="77777777" w:rsidR="00B34CA6" w:rsidRDefault="00B34CA6" w:rsidP="00263C9E">
      <w:pPr>
        <w:jc w:val="center"/>
      </w:pPr>
    </w:p>
    <w:p w14:paraId="666A3AE3" w14:textId="77777777" w:rsidR="00B34CA6" w:rsidRDefault="00B34CA6" w:rsidP="006F3544"/>
    <w:p w14:paraId="146202B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0BE369C" wp14:editId="3C41C195">
            <wp:extent cx="3130550" cy="2275840"/>
            <wp:effectExtent l="0" t="0" r="0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D232" w14:textId="77777777" w:rsidR="00B34CA6" w:rsidRDefault="00B34CA6" w:rsidP="00263C9E">
      <w:pPr>
        <w:jc w:val="center"/>
      </w:pPr>
    </w:p>
    <w:p w14:paraId="6CFF9137" w14:textId="77777777" w:rsidR="00B34CA6" w:rsidRDefault="00B34CA6" w:rsidP="00263C9E">
      <w:pPr>
        <w:jc w:val="center"/>
      </w:pPr>
    </w:p>
    <w:p w14:paraId="2372EF0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1AC52D6" wp14:editId="0AF2B031">
            <wp:extent cx="3130550" cy="2275840"/>
            <wp:effectExtent l="0" t="0" r="0" b="0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54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1776" behindDoc="1" locked="0" layoutInCell="0" allowOverlap="1" wp14:anchorId="1B5DF01D" wp14:editId="7DD157B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B84865" id="AutoShape 5" o:spid="_x0000_s1026" style="position:absolute;margin-left:331.5pt;margin-top:0;width:382.7pt;height:269.3pt;z-index:-25082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qh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eRyzp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eTq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1" locked="0" layoutInCell="0" allowOverlap="1" wp14:anchorId="631FA0E9" wp14:editId="4F6CEDC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CA991C" id="AutoShape 4" o:spid="_x0000_s1026" style="position:absolute;margin-left:0;margin-top:0;width:382.7pt;height:269.3pt;z-index:-25082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m5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WZz0sqJ&#10;nlS62UTIxVmV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tkm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1" locked="0" layoutInCell="0" allowOverlap="1" wp14:anchorId="20EAAAAF" wp14:editId="65A2C8A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4D5554" id="AutoShape 3" o:spid="_x0000_s1026" style="position:absolute;margin-left:331.5pt;margin-top:0;width:382.7pt;height:269.3pt;z-index:-250826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7axS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1" locked="0" layoutInCell="0" allowOverlap="1" wp14:anchorId="30F96B2B" wp14:editId="6B910DA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7389AF" id="AutoShape 2" o:spid="_x0000_s1026" style="position:absolute;margin-left:0;margin-top:0;width:382.7pt;height:269.3pt;z-index:-25082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T3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2rwT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DCEBF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C6F433" wp14:editId="09932BA9">
            <wp:extent cx="3130550" cy="2275840"/>
            <wp:effectExtent l="0" t="0" r="0" b="0"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59A4" w14:textId="77777777" w:rsidR="00B34CA6" w:rsidRDefault="00B34CA6" w:rsidP="00263C9E">
      <w:pPr>
        <w:jc w:val="center"/>
      </w:pPr>
    </w:p>
    <w:p w14:paraId="0BC9C14C" w14:textId="77777777" w:rsidR="00B34CA6" w:rsidRDefault="00B34CA6" w:rsidP="00263C9E"/>
    <w:p w14:paraId="5609367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DFEB1C8" wp14:editId="5EF7391F">
            <wp:extent cx="3130550" cy="2275840"/>
            <wp:effectExtent l="0" t="0" r="0" b="0"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FD87" w14:textId="77777777" w:rsidR="00B34CA6" w:rsidRDefault="00B34CA6" w:rsidP="00263C9E">
      <w:pPr>
        <w:jc w:val="center"/>
      </w:pPr>
    </w:p>
    <w:p w14:paraId="41B9ECA6" w14:textId="77777777" w:rsidR="00B34CA6" w:rsidRDefault="00B34CA6" w:rsidP="00263C9E">
      <w:pPr>
        <w:jc w:val="center"/>
      </w:pPr>
    </w:p>
    <w:p w14:paraId="14B87685" w14:textId="77777777" w:rsidR="00B34CA6" w:rsidRDefault="00B34CA6" w:rsidP="00263C9E">
      <w:pPr>
        <w:jc w:val="center"/>
      </w:pPr>
    </w:p>
    <w:p w14:paraId="03A79A78" w14:textId="77777777" w:rsidR="00B34CA6" w:rsidRDefault="00B34CA6" w:rsidP="006F3544"/>
    <w:p w14:paraId="4FDDB26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5730A7" wp14:editId="24F26111">
            <wp:extent cx="3130550" cy="2275840"/>
            <wp:effectExtent l="0" t="0" r="0" b="0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0357" w14:textId="77777777" w:rsidR="00B34CA6" w:rsidRDefault="00B34CA6" w:rsidP="00263C9E">
      <w:pPr>
        <w:jc w:val="center"/>
      </w:pPr>
    </w:p>
    <w:p w14:paraId="32B9DAC0" w14:textId="77777777" w:rsidR="00B34CA6" w:rsidRDefault="00B34CA6" w:rsidP="00263C9E">
      <w:pPr>
        <w:jc w:val="center"/>
      </w:pPr>
    </w:p>
    <w:p w14:paraId="1F09CFC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82A052" wp14:editId="0B4D26C9">
            <wp:extent cx="3130550" cy="2275840"/>
            <wp:effectExtent l="0" t="0" r="0" b="0"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62A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6896" behindDoc="1" locked="0" layoutInCell="0" allowOverlap="1" wp14:anchorId="29D59AF4" wp14:editId="02A64E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A56FBF" id="AutoShape 5" o:spid="_x0000_s1026" style="position:absolute;margin-left:331.5pt;margin-top:0;width:382.7pt;height:269.3pt;z-index:-25081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Bm+J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1" locked="0" layoutInCell="0" allowOverlap="1" wp14:anchorId="412CF3D4" wp14:editId="7492E54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248646" id="AutoShape 4" o:spid="_x0000_s1026" style="position:absolute;margin-left:0;margin-top:0;width:382.7pt;height:269.3pt;z-index:-250820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pf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mZ5w5&#10;0ZNK15sIuTir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QwKX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1" locked="0" layoutInCell="0" allowOverlap="1" wp14:anchorId="42735C2B" wp14:editId="5EA3A3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C6919B" id="AutoShape 3" o:spid="_x0000_s1026" style="position:absolute;margin-left:331.5pt;margin-top:0;width:382.7pt;height:269.3pt;z-index:-25082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Kv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wzyr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1" locked="0" layoutInCell="0" allowOverlap="1" wp14:anchorId="46B41EB7" wp14:editId="070B344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7686F7" id="AutoShape 2" o:spid="_x0000_s1026" style="position:absolute;margin-left:0;margin-top:0;width:382.7pt;height:269.3pt;z-index:-25082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G3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w4G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055AA0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3E0C9C0" wp14:editId="71A8BBAA">
            <wp:extent cx="3130550" cy="2275840"/>
            <wp:effectExtent l="0" t="0" r="0" b="0"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C6AF" w14:textId="77777777" w:rsidR="00B34CA6" w:rsidRDefault="00B34CA6" w:rsidP="00263C9E">
      <w:pPr>
        <w:jc w:val="center"/>
      </w:pPr>
    </w:p>
    <w:p w14:paraId="71F7FB1E" w14:textId="77777777" w:rsidR="00B34CA6" w:rsidRDefault="00B34CA6" w:rsidP="00263C9E"/>
    <w:p w14:paraId="51699C0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1345EB1" wp14:editId="0121A8E9">
            <wp:extent cx="3130550" cy="2275840"/>
            <wp:effectExtent l="0" t="0" r="0" b="0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2C6F" w14:textId="77777777" w:rsidR="00B34CA6" w:rsidRDefault="00B34CA6" w:rsidP="00263C9E">
      <w:pPr>
        <w:jc w:val="center"/>
      </w:pPr>
    </w:p>
    <w:p w14:paraId="5E798161" w14:textId="77777777" w:rsidR="00B34CA6" w:rsidRDefault="00B34CA6" w:rsidP="00263C9E">
      <w:pPr>
        <w:jc w:val="center"/>
      </w:pPr>
    </w:p>
    <w:p w14:paraId="76654505" w14:textId="77777777" w:rsidR="00B34CA6" w:rsidRDefault="00B34CA6" w:rsidP="00263C9E">
      <w:pPr>
        <w:jc w:val="center"/>
      </w:pPr>
    </w:p>
    <w:p w14:paraId="2615C867" w14:textId="77777777" w:rsidR="00B34CA6" w:rsidRDefault="00B34CA6" w:rsidP="006F3544"/>
    <w:p w14:paraId="2CB5ED5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359A8D2" wp14:editId="21AE4048">
            <wp:extent cx="3130550" cy="2275840"/>
            <wp:effectExtent l="0" t="0" r="0" b="0"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C95F" w14:textId="77777777" w:rsidR="00B34CA6" w:rsidRDefault="00B34CA6" w:rsidP="00263C9E">
      <w:pPr>
        <w:jc w:val="center"/>
      </w:pPr>
    </w:p>
    <w:p w14:paraId="27BD3162" w14:textId="77777777" w:rsidR="00B34CA6" w:rsidRDefault="00B34CA6" w:rsidP="00263C9E">
      <w:pPr>
        <w:jc w:val="center"/>
      </w:pPr>
    </w:p>
    <w:p w14:paraId="201C375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4E4CDC6" wp14:editId="48B707A6">
            <wp:extent cx="3130550" cy="2275840"/>
            <wp:effectExtent l="0" t="0" r="0" b="0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146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2016" behindDoc="1" locked="0" layoutInCell="0" allowOverlap="1" wp14:anchorId="30AD3DEA" wp14:editId="012D0A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8465C2" id="AutoShape 5" o:spid="_x0000_s1026" style="position:absolute;margin-left:331.5pt;margin-top:0;width:382.7pt;height:269.3pt;z-index:-25081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vz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pNywpkT&#10;Hal0u4mQi7Pz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ivb8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1" locked="0" layoutInCell="0" allowOverlap="1" wp14:anchorId="37FDAD69" wp14:editId="19F276B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A0B1F0" id="AutoShape 4" o:spid="_x0000_s1026" style="position:absolute;margin-left:0;margin-top:0;width:382.7pt;height:269.3pt;z-index:-25081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2r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KijM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iC2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1" locked="0" layoutInCell="0" allowOverlap="1" wp14:anchorId="05C0A95E" wp14:editId="4B2E23A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D869F0" id="AutoShape 3" o:spid="_x0000_s1026" style="position:absolute;margin-left:331.5pt;margin-top:0;width:382.7pt;height:269.3pt;z-index:-250816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Vb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pPynDMn&#10;OlLpdhMhF2eT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YjV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1" locked="0" layoutInCell="0" allowOverlap="1" wp14:anchorId="441BD4AE" wp14:editId="7ABAE47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8594D3" id="AutoShape 2" o:spid="_x0000_s1026" style="position:absolute;margin-left:0;margin-top:0;width:382.7pt;height:269.3pt;z-index:-25081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Ej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nWE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0F2FF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EDB671E" wp14:editId="720FEB99">
            <wp:extent cx="3130550" cy="2275840"/>
            <wp:effectExtent l="0" t="0" r="0" b="0"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2FCF" w14:textId="77777777" w:rsidR="00B34CA6" w:rsidRDefault="00B34CA6" w:rsidP="00263C9E">
      <w:pPr>
        <w:jc w:val="center"/>
      </w:pPr>
    </w:p>
    <w:p w14:paraId="1E26F590" w14:textId="77777777" w:rsidR="00B34CA6" w:rsidRDefault="00B34CA6" w:rsidP="00263C9E"/>
    <w:p w14:paraId="57A7553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CE369A" wp14:editId="6D11B30B">
            <wp:extent cx="3130550" cy="2275840"/>
            <wp:effectExtent l="0" t="0" r="0" b="0"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6996" w14:textId="77777777" w:rsidR="00B34CA6" w:rsidRDefault="00B34CA6" w:rsidP="00263C9E">
      <w:pPr>
        <w:jc w:val="center"/>
      </w:pPr>
    </w:p>
    <w:p w14:paraId="6B487F53" w14:textId="77777777" w:rsidR="00B34CA6" w:rsidRDefault="00B34CA6" w:rsidP="00263C9E">
      <w:pPr>
        <w:jc w:val="center"/>
      </w:pPr>
    </w:p>
    <w:p w14:paraId="57497934" w14:textId="77777777" w:rsidR="00B34CA6" w:rsidRDefault="00B34CA6" w:rsidP="00263C9E">
      <w:pPr>
        <w:jc w:val="center"/>
      </w:pPr>
    </w:p>
    <w:p w14:paraId="38BBA904" w14:textId="77777777" w:rsidR="00B34CA6" w:rsidRDefault="00B34CA6" w:rsidP="006F3544"/>
    <w:p w14:paraId="124FD23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0EABEC" wp14:editId="5CE6718C">
            <wp:extent cx="3130550" cy="2275840"/>
            <wp:effectExtent l="0" t="0" r="0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B165" w14:textId="77777777" w:rsidR="00B34CA6" w:rsidRDefault="00B34CA6" w:rsidP="00263C9E">
      <w:pPr>
        <w:jc w:val="center"/>
      </w:pPr>
    </w:p>
    <w:p w14:paraId="1BE23D9F" w14:textId="77777777" w:rsidR="00B34CA6" w:rsidRDefault="00B34CA6" w:rsidP="00263C9E">
      <w:pPr>
        <w:jc w:val="center"/>
      </w:pPr>
    </w:p>
    <w:p w14:paraId="5162ACA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9EE885" wp14:editId="5E4AF5EE">
            <wp:extent cx="3130550" cy="2275840"/>
            <wp:effectExtent l="0" t="0" r="0" b="0"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EC0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7136" behindDoc="1" locked="0" layoutInCell="0" allowOverlap="1" wp14:anchorId="7CC98D77" wp14:editId="5B44FE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37B425" id="AutoShape 5" o:spid="_x0000_s1026" style="position:absolute;margin-left:331.5pt;margin-top:0;width:382.7pt;height:269.3pt;z-index:-25080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AU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NJyZkT&#10;Hal0s4mQi7N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RaAF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1" locked="0" layoutInCell="0" allowOverlap="1" wp14:anchorId="00E6257E" wp14:editId="1839041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CA440" id="AutoShape 4" o:spid="_x0000_s1026" style="position:absolute;margin-left:0;margin-top:0;width:382.7pt;height:269.3pt;z-index:-25081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RsKwIAADo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AzR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1" locked="0" layoutInCell="0" allowOverlap="1" wp14:anchorId="5E5E3AAC" wp14:editId="5FFDC1C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C85557" id="AutoShape 3" o:spid="_x0000_s1026" style="position:absolute;margin-left:331.5pt;margin-top:0;width:382.7pt;height:269.3pt;z-index:-250811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gPMn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1" locked="0" layoutInCell="0" allowOverlap="1" wp14:anchorId="25008115" wp14:editId="1F64D18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A99173" id="AutoShape 2" o:spid="_x0000_s1026" style="position:absolute;margin-left:0;margin-top:0;width:382.7pt;height:269.3pt;z-index:-25081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rEKwIAADo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oDr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9BD1B0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C70C25" wp14:editId="6429DB0E">
            <wp:extent cx="3130550" cy="2275840"/>
            <wp:effectExtent l="0" t="0" r="0" b="0"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4B10" w14:textId="77777777" w:rsidR="00B34CA6" w:rsidRDefault="00B34CA6" w:rsidP="00263C9E">
      <w:pPr>
        <w:jc w:val="center"/>
      </w:pPr>
    </w:p>
    <w:p w14:paraId="66C659C9" w14:textId="77777777" w:rsidR="00B34CA6" w:rsidRDefault="00B34CA6" w:rsidP="00263C9E"/>
    <w:p w14:paraId="626F5DF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4C58C6A" wp14:editId="19A8A0AB">
            <wp:extent cx="3130550" cy="2275840"/>
            <wp:effectExtent l="0" t="0" r="0" b="0"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C6C9" w14:textId="77777777" w:rsidR="00B34CA6" w:rsidRDefault="00B34CA6" w:rsidP="00263C9E">
      <w:pPr>
        <w:jc w:val="center"/>
      </w:pPr>
    </w:p>
    <w:p w14:paraId="4BFB091A" w14:textId="77777777" w:rsidR="00B34CA6" w:rsidRDefault="00B34CA6" w:rsidP="00263C9E">
      <w:pPr>
        <w:jc w:val="center"/>
      </w:pPr>
    </w:p>
    <w:p w14:paraId="7898FC7D" w14:textId="77777777" w:rsidR="00B34CA6" w:rsidRDefault="00B34CA6" w:rsidP="00263C9E">
      <w:pPr>
        <w:jc w:val="center"/>
      </w:pPr>
    </w:p>
    <w:p w14:paraId="201B43A5" w14:textId="77777777" w:rsidR="00B34CA6" w:rsidRDefault="00B34CA6" w:rsidP="006F3544"/>
    <w:p w14:paraId="50FECAB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52871A5" wp14:editId="2B9CC99E">
            <wp:extent cx="3130550" cy="2275840"/>
            <wp:effectExtent l="0" t="0" r="0" b="0"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83AE" w14:textId="77777777" w:rsidR="00B34CA6" w:rsidRDefault="00B34CA6" w:rsidP="00263C9E">
      <w:pPr>
        <w:jc w:val="center"/>
      </w:pPr>
    </w:p>
    <w:p w14:paraId="56CF82B3" w14:textId="77777777" w:rsidR="00B34CA6" w:rsidRDefault="00B34CA6" w:rsidP="00263C9E">
      <w:pPr>
        <w:jc w:val="center"/>
      </w:pPr>
    </w:p>
    <w:p w14:paraId="71D5FAB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EF83D9" wp14:editId="57A1E051">
            <wp:extent cx="3130550" cy="2275840"/>
            <wp:effectExtent l="0" t="0" r="0" b="0"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620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2256" behindDoc="1" locked="0" layoutInCell="0" allowOverlap="1" wp14:anchorId="78275E03" wp14:editId="194E8A1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7C4921" id="AutoShape 5" o:spid="_x0000_s1026" style="position:absolute;margin-left:331.5pt;margin-top:0;width:382.7pt;height:269.3pt;z-index:-25080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VU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fn4hjMn&#10;OlLpbh0hF2cX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XoFV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1" locked="0" layoutInCell="0" allowOverlap="1" wp14:anchorId="75141E2B" wp14:editId="1FD64FF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3A734E" id="AutoShape 4" o:spid="_x0000_s1026" style="position:absolute;margin-left:0;margin-top:0;width:382.7pt;height:269.3pt;z-index:-25080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YKw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hxO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1" locked="0" layoutInCell="0" allowOverlap="1" wp14:anchorId="7BC6390D" wp14:editId="7E8799C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6565EB" id="AutoShape 3" o:spid="_x0000_s1026" style="position:absolute;margin-left:331.5pt;margin-top:0;width:382.7pt;height:269.3pt;z-index:-25080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+toLAIAADoEAAAOAAAAZHJzL2Uyb0RvYy54bWysU1Fv0zAQfkfiP1h+Z2nab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Ifr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1" locked="0" layoutInCell="0" allowOverlap="1" wp14:anchorId="3322B95D" wp14:editId="562DF17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5AB2C1" id="AutoShape 2" o:spid="_x0000_s1026" style="position:absolute;margin-left:0;margin-top:0;width:382.7pt;height:269.3pt;z-index:-25080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8QLAIAADo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ZJfE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EBE544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94288F" wp14:editId="3DE4CBBE">
            <wp:extent cx="3130550" cy="2275840"/>
            <wp:effectExtent l="0" t="0" r="0" b="0"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138A" w14:textId="77777777" w:rsidR="00B34CA6" w:rsidRDefault="00B34CA6" w:rsidP="00263C9E">
      <w:pPr>
        <w:jc w:val="center"/>
      </w:pPr>
    </w:p>
    <w:p w14:paraId="055E769E" w14:textId="77777777" w:rsidR="00B34CA6" w:rsidRDefault="00B34CA6" w:rsidP="00263C9E"/>
    <w:p w14:paraId="13F94A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D69110B" wp14:editId="12BF7E62">
            <wp:extent cx="3130550" cy="2275840"/>
            <wp:effectExtent l="0" t="0" r="0" b="0"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B439" w14:textId="77777777" w:rsidR="00B34CA6" w:rsidRDefault="00B34CA6" w:rsidP="00263C9E">
      <w:pPr>
        <w:jc w:val="center"/>
      </w:pPr>
    </w:p>
    <w:p w14:paraId="2B5AE326" w14:textId="77777777" w:rsidR="00B34CA6" w:rsidRDefault="00B34CA6" w:rsidP="00263C9E">
      <w:pPr>
        <w:jc w:val="center"/>
      </w:pPr>
    </w:p>
    <w:p w14:paraId="58C8E69F" w14:textId="77777777" w:rsidR="00B34CA6" w:rsidRDefault="00B34CA6" w:rsidP="00263C9E">
      <w:pPr>
        <w:jc w:val="center"/>
      </w:pPr>
    </w:p>
    <w:p w14:paraId="2E4435FC" w14:textId="77777777" w:rsidR="00B34CA6" w:rsidRDefault="00B34CA6" w:rsidP="006F3544"/>
    <w:p w14:paraId="09D7BE5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602F98" wp14:editId="200ECAB0">
            <wp:extent cx="3130550" cy="2275840"/>
            <wp:effectExtent l="0" t="0" r="0" b="0"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04FD" w14:textId="77777777" w:rsidR="00B34CA6" w:rsidRDefault="00B34CA6" w:rsidP="00263C9E">
      <w:pPr>
        <w:jc w:val="center"/>
      </w:pPr>
    </w:p>
    <w:p w14:paraId="6CA53666" w14:textId="77777777" w:rsidR="00B34CA6" w:rsidRDefault="00B34CA6" w:rsidP="00263C9E">
      <w:pPr>
        <w:jc w:val="center"/>
      </w:pPr>
    </w:p>
    <w:p w14:paraId="1924D4C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828E10" wp14:editId="1590EAA2">
            <wp:extent cx="3130550" cy="2275840"/>
            <wp:effectExtent l="0" t="0" r="0" b="0"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09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7376" behindDoc="1" locked="0" layoutInCell="0" allowOverlap="1" wp14:anchorId="73861533" wp14:editId="79E8494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9999BB" id="AutoShape 5" o:spid="_x0000_s1026" style="position:absolute;margin-left:331.5pt;margin-top:0;width:382.7pt;height:269.3pt;z-index:-25079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XA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JtMLjhz&#10;oiOVbrYRcnE2Sw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Tl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1" locked="0" layoutInCell="0" allowOverlap="1" wp14:anchorId="5F4F02AD" wp14:editId="75268C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7A9A31" id="AutoShape 4" o:spid="_x0000_s1026" style="position:absolute;margin-left:0;margin-top:0;width:382.7pt;height:269.3pt;z-index:-25080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5bYKw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65b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1" locked="0" layoutInCell="0" allowOverlap="1" wp14:anchorId="62E41D6F" wp14:editId="644A0E2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1E5C7F" id="AutoShape 3" o:spid="_x0000_s1026" style="position:absolute;margin-left:331.5pt;margin-top:0;width:382.7pt;height:269.3pt;z-index:-250801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24oLAIAADoEAAAOAAAAZHJzL2Uyb0RvYy54bWysU1Fv0zAQfkfiP1h+Z2nab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OtuK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1" locked="0" layoutInCell="0" allowOverlap="1" wp14:anchorId="080DDE6A" wp14:editId="171A3FB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B273AF" id="AutoShape 2" o:spid="_x0000_s1026" style="position:absolute;margin-left:0;margin-top:0;width:382.7pt;height:269.3pt;z-index:-25080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3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3f3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D7AEB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0BBDC0" wp14:editId="0E7B6045">
            <wp:extent cx="3130550" cy="2275840"/>
            <wp:effectExtent l="0" t="0" r="0" b="0"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EDCF" w14:textId="77777777" w:rsidR="00B34CA6" w:rsidRDefault="00B34CA6" w:rsidP="00263C9E">
      <w:pPr>
        <w:jc w:val="center"/>
      </w:pPr>
    </w:p>
    <w:p w14:paraId="5490DD70" w14:textId="77777777" w:rsidR="00B34CA6" w:rsidRDefault="00B34CA6" w:rsidP="00263C9E"/>
    <w:p w14:paraId="548BF73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E28F1A9" wp14:editId="73CBBBE1">
            <wp:extent cx="3130550" cy="2275840"/>
            <wp:effectExtent l="0" t="0" r="0" b="0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D78B" w14:textId="77777777" w:rsidR="00B34CA6" w:rsidRDefault="00B34CA6" w:rsidP="00263C9E">
      <w:pPr>
        <w:jc w:val="center"/>
      </w:pPr>
    </w:p>
    <w:p w14:paraId="1434ABD1" w14:textId="77777777" w:rsidR="00B34CA6" w:rsidRDefault="00B34CA6" w:rsidP="00263C9E">
      <w:pPr>
        <w:jc w:val="center"/>
      </w:pPr>
    </w:p>
    <w:p w14:paraId="43B02CDE" w14:textId="77777777" w:rsidR="00B34CA6" w:rsidRDefault="00B34CA6" w:rsidP="00263C9E">
      <w:pPr>
        <w:jc w:val="center"/>
      </w:pPr>
    </w:p>
    <w:p w14:paraId="58B6267A" w14:textId="77777777" w:rsidR="00B34CA6" w:rsidRDefault="00B34CA6" w:rsidP="006F3544"/>
    <w:p w14:paraId="5EEEEA6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F39E9F" wp14:editId="42192B94">
            <wp:extent cx="3130550" cy="2275840"/>
            <wp:effectExtent l="0" t="0" r="0" b="0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D087" w14:textId="77777777" w:rsidR="00B34CA6" w:rsidRDefault="00B34CA6" w:rsidP="00263C9E">
      <w:pPr>
        <w:jc w:val="center"/>
      </w:pPr>
    </w:p>
    <w:p w14:paraId="1726887D" w14:textId="77777777" w:rsidR="00B34CA6" w:rsidRDefault="00B34CA6" w:rsidP="00263C9E">
      <w:pPr>
        <w:jc w:val="center"/>
      </w:pPr>
    </w:p>
    <w:p w14:paraId="3C4ED4C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AA9A33B" wp14:editId="38E7FFCD">
            <wp:extent cx="3130550" cy="2275840"/>
            <wp:effectExtent l="0" t="0" r="0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7C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2496" behindDoc="1" locked="0" layoutInCell="0" allowOverlap="1" wp14:anchorId="374D2E7E" wp14:editId="26FD7B8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A80C81" id="AutoShape 5" o:spid="_x0000_s1026" style="position:absolute;margin-left:331.5pt;margin-top:0;width:382.7pt;height:269.3pt;z-index:-25079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mtHA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1" locked="0" layoutInCell="0" allowOverlap="1" wp14:anchorId="6577D4A2" wp14:editId="412543B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6181EC" id="AutoShape 4" o:spid="_x0000_s1026" style="position:absolute;margin-left:0;margin-top:0;width:382.7pt;height:269.3pt;z-index:-25079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vN5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qM86c&#10;6Eml602EXJxV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fvN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1" locked="0" layoutInCell="0" allowOverlap="1" wp14:anchorId="4DA3766E" wp14:editId="1303479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B3A6F" id="AutoShape 3" o:spid="_x0000_s1026" style="position:absolute;margin-left:331.5pt;margin-top:0;width:382.7pt;height:269.3pt;z-index:-25079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uJLAIAADo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X4Li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1" locked="0" layoutInCell="0" allowOverlap="1" wp14:anchorId="7FDDEF00" wp14:editId="0026C4F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4A314E" id="AutoShape 2" o:spid="_x0000_s1026" style="position:absolute;margin-left:0;margin-top:0;width:382.7pt;height:269.3pt;z-index:-25079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iR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sXi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70A472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5F1C35" wp14:editId="5DCA0D59">
            <wp:extent cx="3130550" cy="2275840"/>
            <wp:effectExtent l="0" t="0" r="0" b="0"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005C" w14:textId="77777777" w:rsidR="00B34CA6" w:rsidRDefault="00B34CA6" w:rsidP="00263C9E">
      <w:pPr>
        <w:jc w:val="center"/>
      </w:pPr>
    </w:p>
    <w:p w14:paraId="716F84B0" w14:textId="77777777" w:rsidR="00B34CA6" w:rsidRDefault="00B34CA6" w:rsidP="00263C9E"/>
    <w:p w14:paraId="5E4247C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B6EED5E" wp14:editId="5995076A">
            <wp:extent cx="3130550" cy="2275840"/>
            <wp:effectExtent l="0" t="0" r="0" b="0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7E7A" w14:textId="77777777" w:rsidR="00B34CA6" w:rsidRDefault="00B34CA6" w:rsidP="00263C9E">
      <w:pPr>
        <w:jc w:val="center"/>
      </w:pPr>
    </w:p>
    <w:p w14:paraId="39A8D85A" w14:textId="77777777" w:rsidR="00B34CA6" w:rsidRDefault="00B34CA6" w:rsidP="00263C9E">
      <w:pPr>
        <w:jc w:val="center"/>
      </w:pPr>
    </w:p>
    <w:p w14:paraId="1D80B9DB" w14:textId="77777777" w:rsidR="00B34CA6" w:rsidRDefault="00B34CA6" w:rsidP="00263C9E">
      <w:pPr>
        <w:jc w:val="center"/>
      </w:pPr>
    </w:p>
    <w:p w14:paraId="6E66D322" w14:textId="77777777" w:rsidR="00B34CA6" w:rsidRDefault="00B34CA6" w:rsidP="006F3544"/>
    <w:p w14:paraId="79BEB19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54A464C" wp14:editId="4D77B4D0">
            <wp:extent cx="3130550" cy="2275840"/>
            <wp:effectExtent l="0" t="0" r="0" b="0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D464" w14:textId="77777777" w:rsidR="00B34CA6" w:rsidRDefault="00B34CA6" w:rsidP="00263C9E">
      <w:pPr>
        <w:jc w:val="center"/>
      </w:pPr>
    </w:p>
    <w:p w14:paraId="51D0B9A6" w14:textId="77777777" w:rsidR="00B34CA6" w:rsidRDefault="00B34CA6" w:rsidP="00263C9E">
      <w:pPr>
        <w:jc w:val="center"/>
      </w:pPr>
    </w:p>
    <w:p w14:paraId="4F6EED6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607C4A" wp14:editId="048CC581">
            <wp:extent cx="3130550" cy="2275840"/>
            <wp:effectExtent l="0" t="0" r="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131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7616" behindDoc="1" locked="0" layoutInCell="0" allowOverlap="1" wp14:anchorId="27819632" wp14:editId="316BB5B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B53ED6" id="AutoShape 5" o:spid="_x0000_s1026" style="position:absolute;margin-left:331.5pt;margin-top:0;width:382.7pt;height:269.3pt;z-index:-25078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LVLAIAADo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Fki1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1" locked="0" layoutInCell="0" allowOverlap="1" wp14:anchorId="0C26CDC7" wp14:editId="47B109C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B68358" id="AutoShape 4" o:spid="_x0000_s1026" style="position:absolute;margin-left:0;margin-top:0;width:382.7pt;height:269.3pt;z-index:-25078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SN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+tS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1" locked="0" layoutInCell="0" allowOverlap="1" wp14:anchorId="6DD12A3A" wp14:editId="0C4DD47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B6A345" id="AutoShape 3" o:spid="_x0000_s1026" style="position:absolute;margin-left:331.5pt;margin-top:0;width:382.7pt;height:269.3pt;z-index:-250790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x9LAIAADo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/osf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1" locked="0" layoutInCell="0" allowOverlap="1" wp14:anchorId="20DD2B42" wp14:editId="5FD13BC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D1DE41" id="AutoShape 2" o:spid="_x0000_s1026" style="position:absolute;margin-left:0;margin-top:0;width:382.7pt;height:269.3pt;z-index:-25079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5gF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4u+YB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C41E7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8EEE8A1" wp14:editId="005F5031">
            <wp:extent cx="3130550" cy="2275840"/>
            <wp:effectExtent l="0" t="0" r="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9AD0" w14:textId="77777777" w:rsidR="00B34CA6" w:rsidRDefault="00B34CA6" w:rsidP="00263C9E">
      <w:pPr>
        <w:jc w:val="center"/>
      </w:pPr>
    </w:p>
    <w:p w14:paraId="72CFD528" w14:textId="77777777" w:rsidR="00B34CA6" w:rsidRDefault="00B34CA6" w:rsidP="00263C9E"/>
    <w:p w14:paraId="2A31573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3942A43" wp14:editId="46262A9A">
            <wp:extent cx="3130550" cy="2275840"/>
            <wp:effectExtent l="0" t="0" r="0" b="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CFC9" w14:textId="77777777" w:rsidR="00B34CA6" w:rsidRDefault="00B34CA6" w:rsidP="00263C9E">
      <w:pPr>
        <w:jc w:val="center"/>
      </w:pPr>
    </w:p>
    <w:p w14:paraId="68323BD1" w14:textId="77777777" w:rsidR="00B34CA6" w:rsidRDefault="00B34CA6" w:rsidP="00263C9E">
      <w:pPr>
        <w:jc w:val="center"/>
      </w:pPr>
    </w:p>
    <w:p w14:paraId="6A2DAD0C" w14:textId="77777777" w:rsidR="00B34CA6" w:rsidRDefault="00B34CA6" w:rsidP="00263C9E">
      <w:pPr>
        <w:jc w:val="center"/>
      </w:pPr>
    </w:p>
    <w:p w14:paraId="75548351" w14:textId="77777777" w:rsidR="00B34CA6" w:rsidRDefault="00B34CA6" w:rsidP="006F3544"/>
    <w:p w14:paraId="463EB21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13D2B24" wp14:editId="62ACCBB5">
            <wp:extent cx="3130550" cy="2275840"/>
            <wp:effectExtent l="0" t="0" r="0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D2FA" w14:textId="77777777" w:rsidR="00B34CA6" w:rsidRDefault="00B34CA6" w:rsidP="00263C9E">
      <w:pPr>
        <w:jc w:val="center"/>
      </w:pPr>
    </w:p>
    <w:p w14:paraId="14A4AA9F" w14:textId="77777777" w:rsidR="00B34CA6" w:rsidRDefault="00B34CA6" w:rsidP="00263C9E">
      <w:pPr>
        <w:jc w:val="center"/>
      </w:pPr>
    </w:p>
    <w:p w14:paraId="0C325B8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0FD179" wp14:editId="6BE3C5F4">
            <wp:extent cx="3130550" cy="2275840"/>
            <wp:effectExtent l="0" t="0" r="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DB4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2736" behindDoc="1" locked="0" layoutInCell="0" allowOverlap="1" wp14:anchorId="1C2E07EC" wp14:editId="2CF299F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CE8C76" id="AutoShape 5" o:spid="_x0000_s1026" style="position:absolute;margin-left:331.5pt;margin-top:0;width:382.7pt;height:269.3pt;z-index:-25078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ky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2R5M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1" locked="0" layoutInCell="0" allowOverlap="1" wp14:anchorId="7209592B" wp14:editId="6BAEA88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22F24" id="AutoShape 4" o:spid="_x0000_s1026" style="position:absolute;margin-left:0;margin-top:0;width:382.7pt;height:269.3pt;z-index:-250784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1K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Zpw5&#10;0ZNK15sIuTir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nHNS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1" locked="0" layoutInCell="0" allowOverlap="1" wp14:anchorId="268512A6" wp14:editId="5A2933A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B6F9BD" id="AutoShape 3" o:spid="_x0000_s1026" style="position:absolute;margin-left:331.5pt;margin-top:0;width:382.7pt;height:269.3pt;z-index:-25078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AHE1u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1" locked="0" layoutInCell="0" allowOverlap="1" wp14:anchorId="79AFAD90" wp14:editId="63A25EF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CAEB2E" id="AutoShape 2" o:spid="_x0000_s1026" style="position:absolute;margin-left:0;margin-top:0;width:382.7pt;height:269.3pt;z-index:-25078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Pi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Ks6c&#10;6Eml602EXJzN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UdLD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02041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228BC9" wp14:editId="33599E99">
            <wp:extent cx="3130550" cy="22758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C345" w14:textId="77777777" w:rsidR="00B34CA6" w:rsidRDefault="00B34CA6" w:rsidP="00263C9E">
      <w:pPr>
        <w:jc w:val="center"/>
      </w:pPr>
    </w:p>
    <w:p w14:paraId="2047019D" w14:textId="77777777" w:rsidR="00B34CA6" w:rsidRDefault="00B34CA6" w:rsidP="00263C9E"/>
    <w:p w14:paraId="5F15ABD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02621BC" wp14:editId="21E8EE15">
            <wp:extent cx="3130550" cy="2275840"/>
            <wp:effectExtent l="0" t="0" r="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4B37" w14:textId="77777777" w:rsidR="00B34CA6" w:rsidRDefault="00B34CA6" w:rsidP="00263C9E">
      <w:pPr>
        <w:jc w:val="center"/>
      </w:pPr>
    </w:p>
    <w:p w14:paraId="44EB5219" w14:textId="77777777" w:rsidR="00B34CA6" w:rsidRDefault="00B34CA6" w:rsidP="00263C9E">
      <w:pPr>
        <w:jc w:val="center"/>
      </w:pPr>
    </w:p>
    <w:p w14:paraId="12B9701D" w14:textId="77777777" w:rsidR="00B34CA6" w:rsidRDefault="00B34CA6" w:rsidP="00263C9E">
      <w:pPr>
        <w:jc w:val="center"/>
      </w:pPr>
    </w:p>
    <w:p w14:paraId="6F0EB2A4" w14:textId="77777777" w:rsidR="00B34CA6" w:rsidRDefault="00B34CA6" w:rsidP="006F3544"/>
    <w:p w14:paraId="21E840E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0026BBB" wp14:editId="77EB9F13">
            <wp:extent cx="3130550" cy="2275840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DF8" w14:textId="77777777" w:rsidR="00B34CA6" w:rsidRDefault="00B34CA6" w:rsidP="00263C9E">
      <w:pPr>
        <w:jc w:val="center"/>
      </w:pPr>
    </w:p>
    <w:p w14:paraId="0291F630" w14:textId="77777777" w:rsidR="00B34CA6" w:rsidRDefault="00B34CA6" w:rsidP="00263C9E">
      <w:pPr>
        <w:jc w:val="center"/>
      </w:pPr>
    </w:p>
    <w:p w14:paraId="349E42E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429A4F" wp14:editId="07269A73">
            <wp:extent cx="3130550" cy="2275840"/>
            <wp:effectExtent l="0" t="0" r="0" b="0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DCA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7856" behindDoc="1" locked="0" layoutInCell="0" allowOverlap="1" wp14:anchorId="6EFFE7C5" wp14:editId="6A6B610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C0DB5A" id="AutoShape 5" o:spid="_x0000_s1026" style="position:absolute;margin-left:331.5pt;margin-top:0;width:382.7pt;height:269.3pt;z-index:-25077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xy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p1fXHP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wj8c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1" locked="0" layoutInCell="0" allowOverlap="1" wp14:anchorId="34766279" wp14:editId="3CAC8B6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9AE72D" id="AutoShape 4" o:spid="_x0000_s1026" style="position:absolute;margin-left:0;margin-top:0;width:382.7pt;height:269.3pt;z-index:-25077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eq+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iSAn&#10;elLpehMhF2dVYmjwoabEB3+Pacbg70D+CMzBTSfcWl8jwtBpoaivMuUXLy4kJ9BVtho+giJ0QeiZ&#10;rF2LfQIkGtgua/L4rIneRSbpZzU/m84uqDN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49eq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1" locked="0" layoutInCell="0" allowOverlap="1" wp14:anchorId="426BF6C2" wp14:editId="42E6473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CDFF4A" id="AutoShape 3" o:spid="_x0000_s1026" style="position:absolute;margin-left:331.5pt;margin-top:0;width:382.7pt;height:269.3pt;z-index:-250780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RJO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vvUST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1" locked="0" layoutInCell="0" allowOverlap="1" wp14:anchorId="1747FC67" wp14:editId="3FAABDF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57211E" id="AutoShape 2" o:spid="_x0000_s1026" style="position:absolute;margin-left:0;margin-top:0;width:382.7pt;height:269.3pt;z-index:-25078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Y2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Pzij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+CmN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13EF9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461EDF" wp14:editId="611B13B2">
            <wp:extent cx="3130550" cy="227584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D278" w14:textId="77777777" w:rsidR="00B34CA6" w:rsidRDefault="00B34CA6" w:rsidP="00263C9E">
      <w:pPr>
        <w:jc w:val="center"/>
      </w:pPr>
    </w:p>
    <w:p w14:paraId="4326123F" w14:textId="77777777" w:rsidR="00B34CA6" w:rsidRDefault="00B34CA6" w:rsidP="00263C9E"/>
    <w:p w14:paraId="2696CDC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6CF86D4" wp14:editId="427453D3">
            <wp:extent cx="3130550" cy="227584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6146" w14:textId="77777777" w:rsidR="00B34CA6" w:rsidRDefault="00B34CA6" w:rsidP="00263C9E">
      <w:pPr>
        <w:jc w:val="center"/>
      </w:pPr>
    </w:p>
    <w:p w14:paraId="46806D15" w14:textId="77777777" w:rsidR="00B34CA6" w:rsidRDefault="00B34CA6" w:rsidP="00263C9E">
      <w:pPr>
        <w:jc w:val="center"/>
      </w:pPr>
    </w:p>
    <w:p w14:paraId="47E59061" w14:textId="77777777" w:rsidR="00B34CA6" w:rsidRDefault="00B34CA6" w:rsidP="00263C9E">
      <w:pPr>
        <w:jc w:val="center"/>
      </w:pPr>
    </w:p>
    <w:p w14:paraId="4CE0AA3C" w14:textId="77777777" w:rsidR="00B34CA6" w:rsidRDefault="00B34CA6" w:rsidP="006F3544"/>
    <w:p w14:paraId="61EFA73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3C09335" wp14:editId="0DDC0BA8">
            <wp:extent cx="3130550" cy="22758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1C7B" w14:textId="77777777" w:rsidR="00B34CA6" w:rsidRDefault="00B34CA6" w:rsidP="00263C9E">
      <w:pPr>
        <w:jc w:val="center"/>
      </w:pPr>
    </w:p>
    <w:p w14:paraId="66C76310" w14:textId="77777777" w:rsidR="00B34CA6" w:rsidRDefault="00B34CA6" w:rsidP="00263C9E">
      <w:pPr>
        <w:jc w:val="center"/>
      </w:pPr>
    </w:p>
    <w:p w14:paraId="0A30487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B7F6BC" wp14:editId="258167CF">
            <wp:extent cx="3130550" cy="227584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978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2976" behindDoc="1" locked="0" layoutInCell="0" allowOverlap="1" wp14:anchorId="70783E0C" wp14:editId="4FF147F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A021FC" id="AutoShape 5" o:spid="_x0000_s1026" style="position:absolute;margin-left:331.5pt;margin-top:0;width:382.7pt;height:269.3pt;z-index:-25077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zmLAIAADo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VYc5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1" locked="0" layoutInCell="0" allowOverlap="1" wp14:anchorId="7663E25E" wp14:editId="70F01D1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A8A6B0" id="AutoShape 4" o:spid="_x0000_s1026" style="position:absolute;margin-left:0;margin-top:0;width:382.7pt;height:269.3pt;z-index:-25077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W/+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SSs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mW/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1" locked="0" layoutInCell="0" allowOverlap="1" wp14:anchorId="4698FFC1" wp14:editId="7698677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B68826" id="AutoShape 3" o:spid="_x0000_s1026" style="position:absolute;margin-left:331.5pt;margin-top:0;width:382.7pt;height:269.3pt;z-index:-25077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O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aYXC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pmXD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1" locked="0" layoutInCell="0" allowOverlap="1" wp14:anchorId="4FC5ACE6" wp14:editId="6D86D2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7E89BE" id="AutoShape 2" o:spid="_x0000_s1026" style="position:absolute;margin-left:0;margin-top:0;width:382.7pt;height:269.3pt;z-index:-25077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a6Kw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S/a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1832F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51640D" wp14:editId="15782A75">
            <wp:extent cx="3130550" cy="2275840"/>
            <wp:effectExtent l="0" t="0" r="0" b="0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5532" w14:textId="77777777" w:rsidR="00B34CA6" w:rsidRDefault="00B34CA6" w:rsidP="00263C9E">
      <w:pPr>
        <w:jc w:val="center"/>
      </w:pPr>
    </w:p>
    <w:p w14:paraId="519937CE" w14:textId="77777777" w:rsidR="00B34CA6" w:rsidRDefault="00B34CA6" w:rsidP="00263C9E"/>
    <w:p w14:paraId="7DFEAF1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0174EA" wp14:editId="58EF0781">
            <wp:extent cx="3130550" cy="2275840"/>
            <wp:effectExtent l="0" t="0" r="0" b="0"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6D69" w14:textId="77777777" w:rsidR="00B34CA6" w:rsidRDefault="00B34CA6" w:rsidP="00263C9E">
      <w:pPr>
        <w:jc w:val="center"/>
      </w:pPr>
    </w:p>
    <w:p w14:paraId="75C21D73" w14:textId="77777777" w:rsidR="00B34CA6" w:rsidRDefault="00B34CA6" w:rsidP="00263C9E">
      <w:pPr>
        <w:jc w:val="center"/>
      </w:pPr>
    </w:p>
    <w:p w14:paraId="32F0A97B" w14:textId="77777777" w:rsidR="00B34CA6" w:rsidRDefault="00B34CA6" w:rsidP="00263C9E">
      <w:pPr>
        <w:jc w:val="center"/>
      </w:pPr>
    </w:p>
    <w:p w14:paraId="55A2B251" w14:textId="77777777" w:rsidR="00B34CA6" w:rsidRDefault="00B34CA6" w:rsidP="006F3544"/>
    <w:p w14:paraId="5D9FB71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4FFB92D" wp14:editId="416FE0F8">
            <wp:extent cx="3130550" cy="2275840"/>
            <wp:effectExtent l="0" t="0" r="0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3216" w14:textId="77777777" w:rsidR="00B34CA6" w:rsidRDefault="00B34CA6" w:rsidP="00263C9E">
      <w:pPr>
        <w:jc w:val="center"/>
      </w:pPr>
    </w:p>
    <w:p w14:paraId="3A715C32" w14:textId="77777777" w:rsidR="00B34CA6" w:rsidRDefault="00B34CA6" w:rsidP="00263C9E">
      <w:pPr>
        <w:jc w:val="center"/>
      </w:pPr>
    </w:p>
    <w:p w14:paraId="29EABAB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1659F7" wp14:editId="00864AB3">
            <wp:extent cx="3130550" cy="2275840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BC1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8096" behindDoc="1" locked="0" layoutInCell="0" allowOverlap="1" wp14:anchorId="3AEC7325" wp14:editId="1C0A1C2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1E01AC" id="AutoShape 5" o:spid="_x0000_s1026" style="position:absolute;margin-left:331.5pt;margin-top:0;width:382.7pt;height:269.3pt;z-index:-25076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xq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qeLOWdO&#10;9KTS9TpCLs7m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P1Ma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1" locked="0" layoutInCell="0" allowOverlap="1" wp14:anchorId="4AE79F19" wp14:editId="32CF572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983155" id="AutoShape 4" o:spid="_x0000_s1026" style="position:absolute;margin-left:0;margin-top:0;width:382.7pt;height:269.3pt;z-index:-250769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ej4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1" locked="0" layoutInCell="0" allowOverlap="1" wp14:anchorId="574E46AF" wp14:editId="70FA7C2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639EB3" id="AutoShape 3" o:spid="_x0000_s1026" style="position:absolute;margin-left:331.5pt;margin-top:0;width:382.7pt;height:269.3pt;z-index:-25077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ADiLAIAADo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+gA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1" locked="0" layoutInCell="0" allowOverlap="1" wp14:anchorId="547A5A3B" wp14:editId="74E476C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7C4B86" id="AutoShape 2" o:spid="_x0000_s1026" style="position:absolute;margin-left:0;margin-top:0;width:382.7pt;height:269.3pt;z-index:-25077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P6Kw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J3P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80E43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ACA479" wp14:editId="292EB88F">
            <wp:extent cx="3130550" cy="2275840"/>
            <wp:effectExtent l="0" t="0" r="0" b="0"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FE7B" w14:textId="77777777" w:rsidR="00B34CA6" w:rsidRDefault="00B34CA6" w:rsidP="00263C9E">
      <w:pPr>
        <w:jc w:val="center"/>
      </w:pPr>
    </w:p>
    <w:p w14:paraId="309268C3" w14:textId="77777777" w:rsidR="00B34CA6" w:rsidRDefault="00B34CA6" w:rsidP="00263C9E"/>
    <w:p w14:paraId="7BC9BD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06B1082" wp14:editId="2664F470">
            <wp:extent cx="3130550" cy="2275840"/>
            <wp:effectExtent l="0" t="0" r="0" b="0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E932" w14:textId="77777777" w:rsidR="00B34CA6" w:rsidRDefault="00B34CA6" w:rsidP="00263C9E">
      <w:pPr>
        <w:jc w:val="center"/>
      </w:pPr>
    </w:p>
    <w:p w14:paraId="0A96CE1A" w14:textId="77777777" w:rsidR="00B34CA6" w:rsidRDefault="00B34CA6" w:rsidP="00263C9E">
      <w:pPr>
        <w:jc w:val="center"/>
      </w:pPr>
    </w:p>
    <w:p w14:paraId="566D71FE" w14:textId="77777777" w:rsidR="00B34CA6" w:rsidRDefault="00B34CA6" w:rsidP="00263C9E">
      <w:pPr>
        <w:jc w:val="center"/>
      </w:pPr>
    </w:p>
    <w:p w14:paraId="3FBB001B" w14:textId="77777777" w:rsidR="00B34CA6" w:rsidRDefault="00B34CA6" w:rsidP="006F3544"/>
    <w:p w14:paraId="03FFD5B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A0242C9" wp14:editId="13C8CCB0">
            <wp:extent cx="3130550" cy="2275840"/>
            <wp:effectExtent l="0" t="0" r="0" b="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9E87" w14:textId="77777777" w:rsidR="00B34CA6" w:rsidRDefault="00B34CA6" w:rsidP="00263C9E">
      <w:pPr>
        <w:jc w:val="center"/>
      </w:pPr>
    </w:p>
    <w:p w14:paraId="3A8F4F80" w14:textId="77777777" w:rsidR="00B34CA6" w:rsidRDefault="00B34CA6" w:rsidP="00263C9E">
      <w:pPr>
        <w:jc w:val="center"/>
      </w:pPr>
    </w:p>
    <w:p w14:paraId="26E9ACA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961257D" wp14:editId="3EE7E851">
            <wp:extent cx="3130550" cy="2275840"/>
            <wp:effectExtent l="0" t="0" r="0" b="0"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639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3216" behindDoc="1" locked="0" layoutInCell="0" allowOverlap="1" wp14:anchorId="61C83A96" wp14:editId="597C75D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800711" id="AutoShape 5" o:spid="_x0000_s1026" style="position:absolute;margin-left:331.5pt;margin-top:0;width:382.7pt;height:269.3pt;z-index:-25076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m+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ddTjlz&#10;oiOVrrYRcnE2Tw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s8p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1" locked="0" layoutInCell="0" allowOverlap="1" wp14:anchorId="16C1A1C8" wp14:editId="1D6845F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6B9006" id="AutoShape 4" o:spid="_x0000_s1026" style="position:absolute;margin-left:0;margin-top:0;width:382.7pt;height:269.3pt;z-index:-25076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/m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p0sKs6c&#10;6Emlq22EXJxV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bN/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1" locked="0" layoutInCell="0" allowOverlap="1" wp14:anchorId="44517D3C" wp14:editId="053E32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7C7563" id="AutoShape 3" o:spid="_x0000_s1026" style="position:absolute;margin-left:331.5pt;margin-top:0;width:382.7pt;height:269.3pt;z-index:-25076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cW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ddzjlz&#10;oiOVrrYRcnE2TQ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Wwn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1" locked="0" layoutInCell="0" allowOverlap="1" wp14:anchorId="3E233754" wp14:editId="680E768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921A12" id="AutoShape 2" o:spid="_x0000_s1026" style="position:absolute;margin-left:0;margin-top:0;width:382.7pt;height:269.3pt;z-index:-25076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Nu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HmTb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A7CC9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DE5A077" wp14:editId="3D49A808">
            <wp:extent cx="3130550" cy="2275840"/>
            <wp:effectExtent l="0" t="0" r="0" b="0"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74A2" w14:textId="77777777" w:rsidR="00B34CA6" w:rsidRDefault="00B34CA6" w:rsidP="00263C9E">
      <w:pPr>
        <w:jc w:val="center"/>
      </w:pPr>
    </w:p>
    <w:p w14:paraId="1AC43D5A" w14:textId="77777777" w:rsidR="00B34CA6" w:rsidRDefault="00B34CA6" w:rsidP="00263C9E"/>
    <w:p w14:paraId="757258A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C01A97" wp14:editId="5DC8EAF8">
            <wp:extent cx="3130550" cy="227584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F90" w14:textId="77777777" w:rsidR="00B34CA6" w:rsidRDefault="00B34CA6" w:rsidP="00263C9E">
      <w:pPr>
        <w:jc w:val="center"/>
      </w:pPr>
    </w:p>
    <w:p w14:paraId="58592743" w14:textId="77777777" w:rsidR="00B34CA6" w:rsidRDefault="00B34CA6" w:rsidP="00263C9E">
      <w:pPr>
        <w:jc w:val="center"/>
      </w:pPr>
    </w:p>
    <w:p w14:paraId="6F4407E9" w14:textId="77777777" w:rsidR="00B34CA6" w:rsidRDefault="00B34CA6" w:rsidP="00263C9E">
      <w:pPr>
        <w:jc w:val="center"/>
      </w:pPr>
    </w:p>
    <w:p w14:paraId="1FF055EE" w14:textId="77777777" w:rsidR="00B34CA6" w:rsidRDefault="00B34CA6" w:rsidP="006F3544"/>
    <w:p w14:paraId="621D4EA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EB1D4F" wp14:editId="79D04B25">
            <wp:extent cx="3130550" cy="2275840"/>
            <wp:effectExtent l="0" t="0" r="0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F3B4" w14:textId="77777777" w:rsidR="00B34CA6" w:rsidRDefault="00B34CA6" w:rsidP="00263C9E">
      <w:pPr>
        <w:jc w:val="center"/>
      </w:pPr>
    </w:p>
    <w:p w14:paraId="1115045B" w14:textId="77777777" w:rsidR="00B34CA6" w:rsidRDefault="00B34CA6" w:rsidP="00263C9E">
      <w:pPr>
        <w:jc w:val="center"/>
      </w:pPr>
    </w:p>
    <w:p w14:paraId="6E54C0D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DFB690" wp14:editId="0F6B905A">
            <wp:extent cx="3130550" cy="2275840"/>
            <wp:effectExtent l="0" t="0" r="0" b="0"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EC2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8336" behindDoc="1" locked="0" layoutInCell="0" allowOverlap="1" wp14:anchorId="2C8D7E99" wp14:editId="4B3E8C5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C9ADCA" id="AutoShape 5" o:spid="_x0000_s1026" style="position:absolute;margin-left:331.5pt;margin-top:0;width:382.7pt;height:269.3pt;z-index:-25075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u7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WT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+r0u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1" locked="0" layoutInCell="0" allowOverlap="1" wp14:anchorId="399BFBB8" wp14:editId="3014883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5D8128" id="AutoShape 4" o:spid="_x0000_s1026" style="position:absolute;margin-left:0;margin-top:0;width:382.7pt;height:269.3pt;z-index:-25075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/D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5czzpwY&#10;SKWbVYRcnNW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uv/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1" locked="0" layoutInCell="0" allowOverlap="1" wp14:anchorId="1EB9FBE0" wp14:editId="600070B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20BE5B" id="AutoShape 3" o:spid="_x0000_s1026" style="position:absolute;margin-left:331.5pt;margin-top:0;width:382.7pt;height:269.3pt;z-index:-250760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cz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lXT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boHM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1" locked="0" layoutInCell="0" allowOverlap="1" wp14:anchorId="0BF0894D" wp14:editId="25D015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AF8C98" id="AutoShape 2" o:spid="_x0000_s1026" style="position:absolute;margin-left:0;margin-top:0;width:382.7pt;height:269.3pt;z-index:-25076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Fr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5c1Z04M&#10;pNLNKkIuzma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GfF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7AA5B9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ADAA658" wp14:editId="712C442D">
            <wp:extent cx="3130550" cy="2275840"/>
            <wp:effectExtent l="0" t="0" r="0" b="0"/>
            <wp:docPr id="1405" name="Picture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ADFD" w14:textId="77777777" w:rsidR="00B34CA6" w:rsidRDefault="00B34CA6" w:rsidP="00263C9E">
      <w:pPr>
        <w:jc w:val="center"/>
      </w:pPr>
    </w:p>
    <w:p w14:paraId="55E4AAD6" w14:textId="77777777" w:rsidR="00B34CA6" w:rsidRDefault="00B34CA6" w:rsidP="00263C9E"/>
    <w:p w14:paraId="407AAB2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4053C1" wp14:editId="20D9F20D">
            <wp:extent cx="3130550" cy="2275840"/>
            <wp:effectExtent l="0" t="0" r="0" b="0"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02F1" w14:textId="77777777" w:rsidR="00B34CA6" w:rsidRDefault="00B34CA6" w:rsidP="00263C9E">
      <w:pPr>
        <w:jc w:val="center"/>
      </w:pPr>
    </w:p>
    <w:p w14:paraId="2AAB9B5D" w14:textId="77777777" w:rsidR="00B34CA6" w:rsidRDefault="00B34CA6" w:rsidP="00263C9E">
      <w:pPr>
        <w:jc w:val="center"/>
      </w:pPr>
    </w:p>
    <w:p w14:paraId="14740106" w14:textId="77777777" w:rsidR="00B34CA6" w:rsidRDefault="00B34CA6" w:rsidP="00263C9E">
      <w:pPr>
        <w:jc w:val="center"/>
      </w:pPr>
    </w:p>
    <w:p w14:paraId="41580C89" w14:textId="77777777" w:rsidR="00B34CA6" w:rsidRDefault="00B34CA6" w:rsidP="006F3544"/>
    <w:p w14:paraId="69E5B6F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4279584" wp14:editId="5D9FDD04">
            <wp:extent cx="3130550" cy="2275840"/>
            <wp:effectExtent l="0" t="0" r="0" b="0"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06DB" w14:textId="77777777" w:rsidR="00B34CA6" w:rsidRDefault="00B34CA6" w:rsidP="00263C9E">
      <w:pPr>
        <w:jc w:val="center"/>
      </w:pPr>
    </w:p>
    <w:p w14:paraId="451BC817" w14:textId="77777777" w:rsidR="00B34CA6" w:rsidRDefault="00B34CA6" w:rsidP="00263C9E">
      <w:pPr>
        <w:jc w:val="center"/>
      </w:pPr>
    </w:p>
    <w:p w14:paraId="55D7ED9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EECA27" wp14:editId="5BCE22FE">
            <wp:extent cx="3130550" cy="2275840"/>
            <wp:effectExtent l="0" t="0" r="0" b="0"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FF3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3456" behindDoc="1" locked="0" layoutInCell="0" allowOverlap="1" wp14:anchorId="0E214889" wp14:editId="2DE8769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FEE1D7" id="AutoShape 5" o:spid="_x0000_s1026" style="position:absolute;margin-left:331.5pt;margin-top:0;width:382.7pt;height:269.3pt;z-index:-25075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77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tV0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w87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1" locked="0" layoutInCell="0" allowOverlap="1" wp14:anchorId="4A19D831" wp14:editId="5C87B42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7CCAC5" id="AutoShape 4" o:spid="_x0000_s1026" style="position:absolute;margin-left:0;margin-top:0;width:382.7pt;height:269.3pt;z-index:-25075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g3LA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T7Y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1" locked="0" layoutInCell="0" allowOverlap="1" wp14:anchorId="5D163825" wp14:editId="3874BB5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0777A5" id="AutoShape 3" o:spid="_x0000_s1026" style="position:absolute;margin-left:331.5pt;margin-top:0;width:382.7pt;height:269.3pt;z-index:-25075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DH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y5MyJ&#10;nlS63kTIxdlJ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PiD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1" locked="0" layoutInCell="0" allowOverlap="1" wp14:anchorId="71438830" wp14:editId="46CC913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4AE1AC" id="AutoShape 2" o:spid="_x0000_s1026" style="position:absolute;margin-left:0;margin-top:0;width:382.7pt;height:269.3pt;z-index:-25075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S/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i4r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K5S/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EC5CBC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ED08D0" wp14:editId="1077CEC2">
            <wp:extent cx="3130550" cy="2275840"/>
            <wp:effectExtent l="0" t="0" r="0" b="0"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7EBC" w14:textId="77777777" w:rsidR="00B34CA6" w:rsidRDefault="00B34CA6" w:rsidP="00263C9E">
      <w:pPr>
        <w:jc w:val="center"/>
      </w:pPr>
    </w:p>
    <w:p w14:paraId="20D8C10C" w14:textId="77777777" w:rsidR="00B34CA6" w:rsidRDefault="00B34CA6" w:rsidP="00263C9E"/>
    <w:p w14:paraId="3672BF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F43AEFC" wp14:editId="429CD077">
            <wp:extent cx="3130550" cy="2275840"/>
            <wp:effectExtent l="0" t="0" r="0" b="0"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7389" w14:textId="77777777" w:rsidR="00B34CA6" w:rsidRDefault="00B34CA6" w:rsidP="00263C9E">
      <w:pPr>
        <w:jc w:val="center"/>
      </w:pPr>
    </w:p>
    <w:p w14:paraId="569F3246" w14:textId="77777777" w:rsidR="00B34CA6" w:rsidRDefault="00B34CA6" w:rsidP="00263C9E">
      <w:pPr>
        <w:jc w:val="center"/>
      </w:pPr>
    </w:p>
    <w:p w14:paraId="345889A9" w14:textId="77777777" w:rsidR="00B34CA6" w:rsidRDefault="00B34CA6" w:rsidP="00263C9E">
      <w:pPr>
        <w:jc w:val="center"/>
      </w:pPr>
    </w:p>
    <w:p w14:paraId="43A5F741" w14:textId="77777777" w:rsidR="00B34CA6" w:rsidRDefault="00B34CA6" w:rsidP="006F3544"/>
    <w:p w14:paraId="510B50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F633AF" wp14:editId="44297ADE">
            <wp:extent cx="3130550" cy="2275840"/>
            <wp:effectExtent l="0" t="0" r="0" b="0"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C0A9" w14:textId="77777777" w:rsidR="00B34CA6" w:rsidRDefault="00B34CA6" w:rsidP="00263C9E">
      <w:pPr>
        <w:jc w:val="center"/>
      </w:pPr>
    </w:p>
    <w:p w14:paraId="2216D45C" w14:textId="77777777" w:rsidR="00B34CA6" w:rsidRDefault="00B34CA6" w:rsidP="00263C9E">
      <w:pPr>
        <w:jc w:val="center"/>
      </w:pPr>
    </w:p>
    <w:p w14:paraId="60DD936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65B7CA1" wp14:editId="7EC8E821">
            <wp:extent cx="3130550" cy="2275840"/>
            <wp:effectExtent l="0" t="0" r="0" b="0"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C94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8576" behindDoc="1" locked="0" layoutInCell="0" allowOverlap="1" wp14:anchorId="7C7E2A4D" wp14:editId="0F29D6F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88F7A4" id="AutoShape 5" o:spid="_x0000_s1026" style="position:absolute;margin-left:331.5pt;margin-top:0;width:382.7pt;height:269.3pt;z-index:-25074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5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arygjMn&#10;elLpZhMhF2ez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nS5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1" locked="0" layoutInCell="0" allowOverlap="1" wp14:anchorId="53289978" wp14:editId="5794855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881967" id="AutoShape 4" o:spid="_x0000_s1026" style="position:absolute;margin-left:0;margin-top:0;width:382.7pt;height:269.3pt;z-index:-250748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13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FSXXc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1" locked="0" layoutInCell="0" allowOverlap="1" wp14:anchorId="77CBE791" wp14:editId="647F8FC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8CF930" id="AutoShape 3" o:spid="_x0000_s1026" style="position:absolute;margin-left:331.5pt;margin-top:0;width:382.7pt;height:269.3pt;z-index:-250749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W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lXlgjMn&#10;elLpahshF2cn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UqW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1" locked="0" layoutInCell="0" allowOverlap="1" wp14:anchorId="0CBB8091" wp14:editId="103FE1C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4E0252" id="AutoShape 2" o:spid="_x0000_s1026" style="position:absolute;margin-left:0;margin-top:0;width:382.7pt;height:269.3pt;z-index:-25075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9Y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UWz1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72BA7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DC5D52D" wp14:editId="2990148A">
            <wp:extent cx="3130550" cy="2275840"/>
            <wp:effectExtent l="0" t="0" r="0" b="0"/>
            <wp:docPr id="1421" name="Pictur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D22C" w14:textId="77777777" w:rsidR="00B34CA6" w:rsidRDefault="00B34CA6" w:rsidP="00263C9E">
      <w:pPr>
        <w:jc w:val="center"/>
      </w:pPr>
    </w:p>
    <w:p w14:paraId="58F6E0B0" w14:textId="77777777" w:rsidR="00B34CA6" w:rsidRDefault="00B34CA6" w:rsidP="00263C9E"/>
    <w:p w14:paraId="12169FC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70A8E8" wp14:editId="580C9DA7">
            <wp:extent cx="3130550" cy="2275840"/>
            <wp:effectExtent l="0" t="0" r="0" b="0"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2E9F" w14:textId="77777777" w:rsidR="00B34CA6" w:rsidRDefault="00B34CA6" w:rsidP="00263C9E">
      <w:pPr>
        <w:jc w:val="center"/>
      </w:pPr>
    </w:p>
    <w:p w14:paraId="4D954C5F" w14:textId="77777777" w:rsidR="00B34CA6" w:rsidRDefault="00B34CA6" w:rsidP="00263C9E">
      <w:pPr>
        <w:jc w:val="center"/>
      </w:pPr>
    </w:p>
    <w:p w14:paraId="739FC4B5" w14:textId="77777777" w:rsidR="00B34CA6" w:rsidRDefault="00B34CA6" w:rsidP="00263C9E">
      <w:pPr>
        <w:jc w:val="center"/>
      </w:pPr>
    </w:p>
    <w:p w14:paraId="534A38AE" w14:textId="77777777" w:rsidR="00B34CA6" w:rsidRDefault="00B34CA6" w:rsidP="006F3544"/>
    <w:p w14:paraId="616D5ED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708F38B" wp14:editId="2D742092">
            <wp:extent cx="3130550" cy="2275840"/>
            <wp:effectExtent l="0" t="0" r="0" b="0"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A8E8" w14:textId="77777777" w:rsidR="00B34CA6" w:rsidRDefault="00B34CA6" w:rsidP="00263C9E">
      <w:pPr>
        <w:jc w:val="center"/>
      </w:pPr>
    </w:p>
    <w:p w14:paraId="74EBA777" w14:textId="77777777" w:rsidR="00B34CA6" w:rsidRDefault="00B34CA6" w:rsidP="00263C9E">
      <w:pPr>
        <w:jc w:val="center"/>
      </w:pPr>
    </w:p>
    <w:p w14:paraId="0F84829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124B4B" wp14:editId="67DF564F">
            <wp:extent cx="3130550" cy="2275840"/>
            <wp:effectExtent l="0" t="0" r="0" b="0"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503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3696" behindDoc="1" locked="0" layoutInCell="0" allowOverlap="1" wp14:anchorId="7DFEFB46" wp14:editId="39FA9FD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F7CAE" id="AutoShape 5" o:spid="_x0000_s1026" style="position:absolute;margin-left:331.5pt;margin-top:0;width:382.7pt;height:269.3pt;z-index:-25074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WI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oHW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1" locked="0" layoutInCell="0" allowOverlap="1" wp14:anchorId="5ED20AA3" wp14:editId="3AEEF6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67DBA" id="AutoShape 4" o:spid="_x0000_s1026" style="position:absolute;margin-left:0;margin-top:0;width:382.7pt;height:269.3pt;z-index:-25074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Hw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o648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tcH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1" locked="0" layoutInCell="0" allowOverlap="1" wp14:anchorId="7C7D9816" wp14:editId="794090D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09075D" id="AutoShape 3" o:spid="_x0000_s1026" style="position:absolute;margin-left:331.5pt;margin-top:0;width:382.7pt;height:269.3pt;z-index:-25074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kA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rZOWdO&#10;9KTS9SZCLs5O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LU5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1" locked="0" layoutInCell="0" allowOverlap="1" wp14:anchorId="3D020DFB" wp14:editId="12DF29B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225DF" id="AutoShape 2" o:spid="_x0000_s1026" style="position:absolute;margin-left:0;margin-top:0;width:382.7pt;height:269.3pt;z-index:-25074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oYKg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V6Sh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7A55D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50B2B8" wp14:editId="30E4F0C5">
            <wp:extent cx="3130550" cy="2275840"/>
            <wp:effectExtent l="0" t="0" r="0" b="0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8BA7" w14:textId="77777777" w:rsidR="00B34CA6" w:rsidRDefault="00B34CA6" w:rsidP="00263C9E">
      <w:pPr>
        <w:jc w:val="center"/>
      </w:pPr>
    </w:p>
    <w:p w14:paraId="08C63806" w14:textId="77777777" w:rsidR="00B34CA6" w:rsidRDefault="00B34CA6" w:rsidP="00263C9E"/>
    <w:p w14:paraId="375FF40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F58AAF" wp14:editId="3BD6429A">
            <wp:extent cx="3130550" cy="2275840"/>
            <wp:effectExtent l="0" t="0" r="0" b="0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8790" w14:textId="77777777" w:rsidR="00B34CA6" w:rsidRDefault="00B34CA6" w:rsidP="00263C9E">
      <w:pPr>
        <w:jc w:val="center"/>
      </w:pPr>
    </w:p>
    <w:p w14:paraId="02B78E49" w14:textId="77777777" w:rsidR="00B34CA6" w:rsidRDefault="00B34CA6" w:rsidP="00263C9E">
      <w:pPr>
        <w:jc w:val="center"/>
      </w:pPr>
    </w:p>
    <w:p w14:paraId="56DA3A72" w14:textId="77777777" w:rsidR="00B34CA6" w:rsidRDefault="00B34CA6" w:rsidP="00263C9E">
      <w:pPr>
        <w:jc w:val="center"/>
      </w:pPr>
    </w:p>
    <w:p w14:paraId="0D00FC8A" w14:textId="77777777" w:rsidR="00B34CA6" w:rsidRDefault="00B34CA6" w:rsidP="006F3544"/>
    <w:p w14:paraId="79E4EB6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5C5DE6C" wp14:editId="32F28BDC">
            <wp:extent cx="3130550" cy="2275840"/>
            <wp:effectExtent l="0" t="0" r="0" b="0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EF18" w14:textId="77777777" w:rsidR="00B34CA6" w:rsidRDefault="00B34CA6" w:rsidP="00263C9E">
      <w:pPr>
        <w:jc w:val="center"/>
      </w:pPr>
    </w:p>
    <w:p w14:paraId="6369499A" w14:textId="77777777" w:rsidR="00B34CA6" w:rsidRDefault="00B34CA6" w:rsidP="00263C9E">
      <w:pPr>
        <w:jc w:val="center"/>
      </w:pPr>
    </w:p>
    <w:p w14:paraId="593989A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DEC3A5C" wp14:editId="0A87A12F">
            <wp:extent cx="3130550" cy="2275840"/>
            <wp:effectExtent l="0" t="0" r="0" b="0"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134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8816" behindDoc="1" locked="0" layoutInCell="0" allowOverlap="1" wp14:anchorId="103F3FAD" wp14:editId="657A7AC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9AB3C8" id="AutoShape 5" o:spid="_x0000_s1026" style="position:absolute;margin-left:331.5pt;margin-top:0;width:382.7pt;height:269.3pt;z-index:-25073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Bc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tOTjhz&#10;oieVrjcRcnE2Tw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ZIQ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1" locked="0" layoutInCell="0" allowOverlap="1" wp14:anchorId="26C52792" wp14:editId="748BC88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9D98F6" id="AutoShape 4" o:spid="_x0000_s1026" style="position:absolute;margin-left:0;margin-top:0;width:382.7pt;height:269.3pt;z-index:-25073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YE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TijM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MeY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1" locked="0" layoutInCell="0" allowOverlap="1" wp14:anchorId="3197ED1B" wp14:editId="2C70028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D32671" id="AutoShape 3" o:spid="_x0000_s1026" style="position:absolute;margin-left:331.5pt;margin-top:0;width:382.7pt;height:269.3pt;z-index:-25073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R70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tO5pw5&#10;0ZNK15sIuTg7SQ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jEe9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1" locked="0" layoutInCell="0" allowOverlap="1" wp14:anchorId="601E7140" wp14:editId="0AEB8D8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FD794B" id="AutoShape 2" o:spid="_x0000_s1026" style="position:absolute;margin-left:0;margin-top:0;width:382.7pt;height:269.3pt;z-index:-25074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KqM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TM86c&#10;6Eml602EXJzN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ySqj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893A5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A12F64" wp14:editId="07A3BD6A">
            <wp:extent cx="3130550" cy="2275840"/>
            <wp:effectExtent l="0" t="0" r="0" b="0"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0F5E" w14:textId="77777777" w:rsidR="00B34CA6" w:rsidRDefault="00B34CA6" w:rsidP="00263C9E">
      <w:pPr>
        <w:jc w:val="center"/>
      </w:pPr>
    </w:p>
    <w:p w14:paraId="10AA7B58" w14:textId="77777777" w:rsidR="00B34CA6" w:rsidRDefault="00B34CA6" w:rsidP="00263C9E"/>
    <w:p w14:paraId="774A8B8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FA633D2" wp14:editId="161ECE7E">
            <wp:extent cx="3130550" cy="2275840"/>
            <wp:effectExtent l="0" t="0" r="0" b="0"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7CFD" w14:textId="77777777" w:rsidR="00B34CA6" w:rsidRDefault="00B34CA6" w:rsidP="00263C9E">
      <w:pPr>
        <w:jc w:val="center"/>
      </w:pPr>
    </w:p>
    <w:p w14:paraId="693FA497" w14:textId="77777777" w:rsidR="00B34CA6" w:rsidRDefault="00B34CA6" w:rsidP="00263C9E">
      <w:pPr>
        <w:jc w:val="center"/>
      </w:pPr>
    </w:p>
    <w:p w14:paraId="499A14EA" w14:textId="77777777" w:rsidR="00B34CA6" w:rsidRDefault="00B34CA6" w:rsidP="00263C9E">
      <w:pPr>
        <w:jc w:val="center"/>
      </w:pPr>
    </w:p>
    <w:p w14:paraId="3721409B" w14:textId="77777777" w:rsidR="00B34CA6" w:rsidRDefault="00B34CA6" w:rsidP="006F3544"/>
    <w:p w14:paraId="11B84DD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E46B06" wp14:editId="73EAA84F">
            <wp:extent cx="3130550" cy="2275840"/>
            <wp:effectExtent l="0" t="0" r="0" b="0"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9256" w14:textId="77777777" w:rsidR="00B34CA6" w:rsidRDefault="00B34CA6" w:rsidP="00263C9E">
      <w:pPr>
        <w:jc w:val="center"/>
      </w:pPr>
    </w:p>
    <w:p w14:paraId="2CEDEDE5" w14:textId="77777777" w:rsidR="00B34CA6" w:rsidRDefault="00B34CA6" w:rsidP="00263C9E">
      <w:pPr>
        <w:jc w:val="center"/>
      </w:pPr>
    </w:p>
    <w:p w14:paraId="3ECC3F4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C47C475" wp14:editId="38486364">
            <wp:extent cx="3130550" cy="2275840"/>
            <wp:effectExtent l="0" t="0" r="0" b="0"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A0B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3936" behindDoc="1" locked="0" layoutInCell="0" allowOverlap="1" wp14:anchorId="4C19D795" wp14:editId="16704A5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B226CC" id="AutoShape 5" o:spid="_x0000_s1026" style="position:absolute;margin-left:331.5pt;margin-top:0;width:382.7pt;height:269.3pt;z-index:-25073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Kd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Tdsp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1" locked="0" layoutInCell="0" allowOverlap="1" wp14:anchorId="6CDFE16F" wp14:editId="63D8619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7636C7" id="AutoShape 4" o:spid="_x0000_s1026" style="position:absolute;margin-left:0;margin-top:0;width:382.7pt;height:269.3pt;z-index:-25073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bl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XIBu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1" locked="0" layoutInCell="0" allowOverlap="1" wp14:anchorId="7F260C2A" wp14:editId="71ADADA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1C906E" id="AutoShape 3" o:spid="_x0000_s1026" style="position:absolute;margin-left:331.5pt;margin-top:0;width:382.7pt;height:269.3pt;z-index:-250734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yP4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1" locked="0" layoutInCell="0" allowOverlap="1" wp14:anchorId="2EECC0F5" wp14:editId="4BB33B4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EE8CB8" id="AutoShape 2" o:spid="_x0000_s1026" style="position:absolute;margin-left:0;margin-top:0;width:382.7pt;height:269.3pt;z-index:-25073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hN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JrCE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13D00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5F56563" wp14:editId="223F5DF5">
            <wp:extent cx="3130550" cy="2275840"/>
            <wp:effectExtent l="0" t="0" r="0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12FB" w14:textId="77777777" w:rsidR="00B34CA6" w:rsidRDefault="00B34CA6" w:rsidP="00263C9E">
      <w:pPr>
        <w:jc w:val="center"/>
      </w:pPr>
    </w:p>
    <w:p w14:paraId="37E210FC" w14:textId="77777777" w:rsidR="00B34CA6" w:rsidRDefault="00B34CA6" w:rsidP="00263C9E"/>
    <w:p w14:paraId="76B2594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404556B" wp14:editId="654DECC5">
            <wp:extent cx="3130550" cy="2275840"/>
            <wp:effectExtent l="0" t="0" r="0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E34C" w14:textId="77777777" w:rsidR="00B34CA6" w:rsidRDefault="00B34CA6" w:rsidP="00263C9E">
      <w:pPr>
        <w:jc w:val="center"/>
      </w:pPr>
    </w:p>
    <w:p w14:paraId="5CD4AC0E" w14:textId="77777777" w:rsidR="00B34CA6" w:rsidRDefault="00B34CA6" w:rsidP="00263C9E">
      <w:pPr>
        <w:jc w:val="center"/>
      </w:pPr>
    </w:p>
    <w:p w14:paraId="65D97FEF" w14:textId="77777777" w:rsidR="00B34CA6" w:rsidRDefault="00B34CA6" w:rsidP="00263C9E">
      <w:pPr>
        <w:jc w:val="center"/>
      </w:pPr>
    </w:p>
    <w:p w14:paraId="640DCE69" w14:textId="77777777" w:rsidR="00B34CA6" w:rsidRDefault="00B34CA6" w:rsidP="006F3544"/>
    <w:p w14:paraId="00B4832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98127FD" wp14:editId="6AE820B9">
            <wp:extent cx="3130550" cy="2275840"/>
            <wp:effectExtent l="0" t="0" r="0" b="0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AC42" w14:textId="77777777" w:rsidR="00B34CA6" w:rsidRDefault="00B34CA6" w:rsidP="00263C9E">
      <w:pPr>
        <w:jc w:val="center"/>
      </w:pPr>
    </w:p>
    <w:p w14:paraId="2F3831F3" w14:textId="77777777" w:rsidR="00B34CA6" w:rsidRDefault="00B34CA6" w:rsidP="00263C9E">
      <w:pPr>
        <w:jc w:val="center"/>
      </w:pPr>
    </w:p>
    <w:p w14:paraId="19E111A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3C574F" wp14:editId="33EE6683">
            <wp:extent cx="3130550" cy="2275840"/>
            <wp:effectExtent l="0" t="0" r="0" b="0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0C9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9056" behindDoc="1" locked="0" layoutInCell="0" allowOverlap="1" wp14:anchorId="5BDF903F" wp14:editId="2AADA6D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92DE0E" id="AutoShape 5" o:spid="_x0000_s1026" style="position:absolute;margin-left:331.5pt;margin-top:0;width:382.7pt;height:269.3pt;z-index:-25072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SxN9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1" locked="0" layoutInCell="0" allowOverlap="1" wp14:anchorId="62E74E4A" wp14:editId="5EB35D3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DF95B0" id="AutoShape 4" o:spid="_x0000_s1026" style="position:absolute;margin-left:0;margin-top:0;width:382.7pt;height:269.3pt;z-index:-25072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CER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7TCE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1" locked="0" layoutInCell="0" allowOverlap="1" wp14:anchorId="220B5215" wp14:editId="2758C05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502B37" id="AutoShape 3" o:spid="_x0000_s1026" style="position:absolute;margin-left:331.5pt;margin-top:0;width:382.7pt;height:269.3pt;z-index:-25072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Nnh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TNn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1" locked="0" layoutInCell="0" allowOverlap="1" wp14:anchorId="12D7220C" wp14:editId="6241DD6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0A4123" id="AutoShape 2" o:spid="_x0000_s1026" style="position:absolute;margin-left:0;margin-top:0;width:382.7pt;height:269.3pt;z-index:-25073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2Z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j6tOH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WW2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A03D9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3D8B236" wp14:editId="7B396EA5">
            <wp:extent cx="3130550" cy="2275840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5ABF" w14:textId="77777777" w:rsidR="00B34CA6" w:rsidRDefault="00B34CA6" w:rsidP="00263C9E">
      <w:pPr>
        <w:jc w:val="center"/>
      </w:pPr>
    </w:p>
    <w:p w14:paraId="036E1966" w14:textId="77777777" w:rsidR="00B34CA6" w:rsidRDefault="00B34CA6" w:rsidP="00263C9E"/>
    <w:p w14:paraId="31D1008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556B683" wp14:editId="4AA4A21F">
            <wp:extent cx="3130550" cy="2275840"/>
            <wp:effectExtent l="0" t="0" r="0" b="0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DD70" w14:textId="77777777" w:rsidR="00B34CA6" w:rsidRDefault="00B34CA6" w:rsidP="00263C9E">
      <w:pPr>
        <w:jc w:val="center"/>
      </w:pPr>
    </w:p>
    <w:p w14:paraId="40F4D37A" w14:textId="77777777" w:rsidR="00B34CA6" w:rsidRDefault="00B34CA6" w:rsidP="00263C9E">
      <w:pPr>
        <w:jc w:val="center"/>
      </w:pPr>
    </w:p>
    <w:p w14:paraId="0B61B53B" w14:textId="77777777" w:rsidR="00B34CA6" w:rsidRDefault="00B34CA6" w:rsidP="00263C9E">
      <w:pPr>
        <w:jc w:val="center"/>
      </w:pPr>
    </w:p>
    <w:p w14:paraId="3E725DF8" w14:textId="77777777" w:rsidR="00B34CA6" w:rsidRDefault="00B34CA6" w:rsidP="006F3544"/>
    <w:p w14:paraId="448BBC2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8EC53A2" wp14:editId="0D513590">
            <wp:extent cx="3130550" cy="2275840"/>
            <wp:effectExtent l="0" t="0" r="0" b="0"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DB77" w14:textId="77777777" w:rsidR="00B34CA6" w:rsidRDefault="00B34CA6" w:rsidP="00263C9E">
      <w:pPr>
        <w:jc w:val="center"/>
      </w:pPr>
    </w:p>
    <w:p w14:paraId="71994004" w14:textId="77777777" w:rsidR="00B34CA6" w:rsidRDefault="00B34CA6" w:rsidP="00263C9E">
      <w:pPr>
        <w:jc w:val="center"/>
      </w:pPr>
    </w:p>
    <w:p w14:paraId="1F39C6D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F808244" wp14:editId="00126A4F">
            <wp:extent cx="3130550" cy="2275840"/>
            <wp:effectExtent l="0" t="0" r="0" b="0"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542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4176" behindDoc="1" locked="0" layoutInCell="0" allowOverlap="1" wp14:anchorId="5D851910" wp14:editId="561F55C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AA8F0E" id="AutoShape 5" o:spid="_x0000_s1026" style="position:absolute;margin-left:331.5pt;margin-top:0;width:382.7pt;height:269.3pt;z-index:-25072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dJ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rv10k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1" locked="0" layoutInCell="0" allowOverlap="1" wp14:anchorId="0B2A880A" wp14:editId="79B1ABD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8FAFBA" id="AutoShape 4" o:spid="_x0000_s1026" style="position:absolute;margin-left:0;margin-top:0;width:382.7pt;height:269.3pt;z-index:-250723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RR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IKR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1" locked="0" layoutInCell="0" allowOverlap="1" wp14:anchorId="30195601" wp14:editId="57053F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4A03FF" id="AutoShape 3" o:spid="_x0000_s1026" style="position:absolute;margin-left:331.5pt;margin-top:0;width:382.7pt;height:269.3pt;z-index:-25072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yh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vmF5w5&#10;0ZNK15sIuTg7SQ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SBc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1" locked="0" layoutInCell="0" allowOverlap="1" wp14:anchorId="7F63E03B" wp14:editId="359E39B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6983C0" id="AutoShape 2" o:spid="_x0000_s1026" style="position:absolute;margin-left:0;margin-top:0;width:382.7pt;height:269.3pt;z-index:-25072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Z+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ZDZ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D3FA73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219B658" wp14:editId="7F7507A9">
            <wp:extent cx="3130550" cy="2275840"/>
            <wp:effectExtent l="0" t="0" r="0" b="0"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18FD" w14:textId="77777777" w:rsidR="00B34CA6" w:rsidRDefault="00B34CA6" w:rsidP="00263C9E">
      <w:pPr>
        <w:jc w:val="center"/>
      </w:pPr>
    </w:p>
    <w:p w14:paraId="2E6E6F3D" w14:textId="77777777" w:rsidR="00B34CA6" w:rsidRDefault="00B34CA6" w:rsidP="00263C9E"/>
    <w:p w14:paraId="5DAE3C0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7B3D95A" wp14:editId="59A62E61">
            <wp:extent cx="3130550" cy="2275840"/>
            <wp:effectExtent l="0" t="0" r="0" b="0"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62E3" w14:textId="77777777" w:rsidR="00B34CA6" w:rsidRDefault="00B34CA6" w:rsidP="00263C9E">
      <w:pPr>
        <w:jc w:val="center"/>
      </w:pPr>
    </w:p>
    <w:p w14:paraId="677B547C" w14:textId="77777777" w:rsidR="00B34CA6" w:rsidRDefault="00B34CA6" w:rsidP="00263C9E">
      <w:pPr>
        <w:jc w:val="center"/>
      </w:pPr>
    </w:p>
    <w:p w14:paraId="016517D5" w14:textId="77777777" w:rsidR="00B34CA6" w:rsidRDefault="00B34CA6" w:rsidP="00263C9E">
      <w:pPr>
        <w:jc w:val="center"/>
      </w:pPr>
    </w:p>
    <w:p w14:paraId="1E4FEEC5" w14:textId="77777777" w:rsidR="00B34CA6" w:rsidRDefault="00B34CA6" w:rsidP="006F3544"/>
    <w:p w14:paraId="7B87AB5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4E3387" wp14:editId="6E1B9848">
            <wp:extent cx="3130550" cy="2275840"/>
            <wp:effectExtent l="0" t="0" r="0" b="0"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3C82" w14:textId="77777777" w:rsidR="00B34CA6" w:rsidRDefault="00B34CA6" w:rsidP="00263C9E">
      <w:pPr>
        <w:jc w:val="center"/>
      </w:pPr>
    </w:p>
    <w:p w14:paraId="360C1321" w14:textId="77777777" w:rsidR="00B34CA6" w:rsidRDefault="00B34CA6" w:rsidP="00263C9E">
      <w:pPr>
        <w:jc w:val="center"/>
      </w:pPr>
    </w:p>
    <w:p w14:paraId="0846B2E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AE04FB" wp14:editId="3601F0B8">
            <wp:extent cx="3130550" cy="2275840"/>
            <wp:effectExtent l="0" t="0" r="0" b="0"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209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9296" behindDoc="1" locked="0" layoutInCell="0" allowOverlap="1" wp14:anchorId="037C8D07" wp14:editId="5C3AF24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CE8006" id="AutoShape 5" o:spid="_x0000_s1026" style="position:absolute;margin-left:331.5pt;margin-top:0;width:382.7pt;height:269.3pt;z-index:-25071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yu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0oy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1" locked="0" layoutInCell="0" allowOverlap="1" wp14:anchorId="5C6D5220" wp14:editId="68F488A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8A40EC" id="AutoShape 4" o:spid="_x0000_s1026" style="position:absolute;margin-left:0;margin-top:0;width:382.7pt;height:269.3pt;z-index:-25071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zjW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xzj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1" locked="0" layoutInCell="0" allowOverlap="1" wp14:anchorId="082ACE74" wp14:editId="6D3EE79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B35B2F" id="AutoShape 3" o:spid="_x0000_s1026" style="position:absolute;margin-left:331.5pt;margin-top:0;width:382.7pt;height:269.3pt;z-index:-25071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sfAJ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1" locked="0" layoutInCell="0" allowOverlap="1" wp14:anchorId="2146A50E" wp14:editId="2E36DBD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D750CA" id="AutoShape 2" o:spid="_x0000_s1026" style="position:absolute;margin-left:0;margin-top:0;width:382.7pt;height:269.3pt;z-index:-25072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M+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CLM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5CFE33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9C5ABE" wp14:editId="4E51CEC4">
            <wp:extent cx="3130550" cy="2275840"/>
            <wp:effectExtent l="0" t="0" r="0" b="0"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A9F2" w14:textId="77777777" w:rsidR="00B34CA6" w:rsidRDefault="00B34CA6" w:rsidP="00263C9E">
      <w:pPr>
        <w:jc w:val="center"/>
      </w:pPr>
    </w:p>
    <w:p w14:paraId="7F207124" w14:textId="77777777" w:rsidR="00B34CA6" w:rsidRDefault="00B34CA6" w:rsidP="00263C9E"/>
    <w:p w14:paraId="1AA1762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3760155" wp14:editId="511DE255">
            <wp:extent cx="3130550" cy="2275840"/>
            <wp:effectExtent l="0" t="0" r="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7F2E" w14:textId="77777777" w:rsidR="00B34CA6" w:rsidRDefault="00B34CA6" w:rsidP="00263C9E">
      <w:pPr>
        <w:jc w:val="center"/>
      </w:pPr>
    </w:p>
    <w:p w14:paraId="01FED198" w14:textId="77777777" w:rsidR="00B34CA6" w:rsidRDefault="00B34CA6" w:rsidP="00263C9E">
      <w:pPr>
        <w:jc w:val="center"/>
      </w:pPr>
    </w:p>
    <w:p w14:paraId="27BB6B71" w14:textId="77777777" w:rsidR="00B34CA6" w:rsidRDefault="00B34CA6" w:rsidP="00263C9E">
      <w:pPr>
        <w:jc w:val="center"/>
      </w:pPr>
    </w:p>
    <w:p w14:paraId="5C15A2DF" w14:textId="77777777" w:rsidR="00B34CA6" w:rsidRDefault="00B34CA6" w:rsidP="006F3544"/>
    <w:p w14:paraId="4516272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80C986" wp14:editId="21BFC9B6">
            <wp:extent cx="3130550" cy="2275840"/>
            <wp:effectExtent l="0" t="0" r="0" b="0"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7482" w14:textId="77777777" w:rsidR="00B34CA6" w:rsidRDefault="00B34CA6" w:rsidP="00263C9E">
      <w:pPr>
        <w:jc w:val="center"/>
      </w:pPr>
    </w:p>
    <w:p w14:paraId="0027A1E8" w14:textId="77777777" w:rsidR="00B34CA6" w:rsidRDefault="00B34CA6" w:rsidP="00263C9E">
      <w:pPr>
        <w:jc w:val="center"/>
      </w:pPr>
    </w:p>
    <w:p w14:paraId="0B7AEC5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5AA0F27" wp14:editId="7814394F">
            <wp:extent cx="3130550" cy="2275840"/>
            <wp:effectExtent l="0" t="0" r="0" b="0"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96A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4416" behindDoc="1" locked="0" layoutInCell="0" allowOverlap="1" wp14:anchorId="3AE78C5A" wp14:editId="60002D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1C4CBC" id="AutoShape 5" o:spid="_x0000_s1026" style="position:absolute;margin-left:331.5pt;margin-top:0;width:382.7pt;height:269.3pt;z-index:-25071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l6LAIAADo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+Dp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1" locked="0" layoutInCell="0" allowOverlap="1" wp14:anchorId="01ED4B77" wp14:editId="0774BA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CEE160" id="AutoShape 4" o:spid="_x0000_s1026" style="position:absolute;margin-left:0;margin-top:0;width:382.7pt;height:269.3pt;z-index:-25071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8i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GQx8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1" locked="0" layoutInCell="0" allowOverlap="1" wp14:anchorId="2418D3B5" wp14:editId="677E9DA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6D279C" id="AutoShape 3" o:spid="_x0000_s1026" style="position:absolute;margin-left:331.5pt;margin-top:0;width:382.7pt;height:269.3pt;z-index:-25071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+fS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Q+f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1" locked="0" layoutInCell="0" allowOverlap="1" wp14:anchorId="7F7341F5" wp14:editId="03B649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C7492B" id="AutoShape 2" o:spid="_x0000_s1026" style="position:absolute;margin-left:0;margin-top:0;width:382.7pt;height:269.3pt;z-index:-25071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Oq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tXFjDMn&#10;elLpZhMhF2fT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VlO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01ADD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322B9F1" wp14:editId="6643FD8F">
            <wp:extent cx="3130550" cy="2275840"/>
            <wp:effectExtent l="0" t="0" r="0" b="0"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07DE" w14:textId="77777777" w:rsidR="00B34CA6" w:rsidRDefault="00B34CA6" w:rsidP="00263C9E">
      <w:pPr>
        <w:jc w:val="center"/>
      </w:pPr>
    </w:p>
    <w:p w14:paraId="62189388" w14:textId="77777777" w:rsidR="00B34CA6" w:rsidRDefault="00B34CA6" w:rsidP="00263C9E"/>
    <w:p w14:paraId="63E0B7F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633AD4" wp14:editId="4ED4CCBA">
            <wp:extent cx="3130550" cy="2275840"/>
            <wp:effectExtent l="0" t="0" r="0" b="0"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B70E" w14:textId="77777777" w:rsidR="00B34CA6" w:rsidRDefault="00B34CA6" w:rsidP="00263C9E">
      <w:pPr>
        <w:jc w:val="center"/>
      </w:pPr>
    </w:p>
    <w:p w14:paraId="4CC167A1" w14:textId="77777777" w:rsidR="00B34CA6" w:rsidRDefault="00B34CA6" w:rsidP="00263C9E">
      <w:pPr>
        <w:jc w:val="center"/>
      </w:pPr>
    </w:p>
    <w:p w14:paraId="32B179A2" w14:textId="77777777" w:rsidR="00B34CA6" w:rsidRDefault="00B34CA6" w:rsidP="00263C9E">
      <w:pPr>
        <w:jc w:val="center"/>
      </w:pPr>
    </w:p>
    <w:p w14:paraId="5D941624" w14:textId="77777777" w:rsidR="00B34CA6" w:rsidRDefault="00B34CA6" w:rsidP="006F3544"/>
    <w:p w14:paraId="1522383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4BEE31F" wp14:editId="3A1BF727">
            <wp:extent cx="3130550" cy="2275840"/>
            <wp:effectExtent l="0" t="0" r="0" b="0"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BD30" w14:textId="77777777" w:rsidR="00B34CA6" w:rsidRDefault="00B34CA6" w:rsidP="00263C9E">
      <w:pPr>
        <w:jc w:val="center"/>
      </w:pPr>
    </w:p>
    <w:p w14:paraId="1BB0D147" w14:textId="77777777" w:rsidR="00B34CA6" w:rsidRDefault="00B34CA6" w:rsidP="00263C9E">
      <w:pPr>
        <w:jc w:val="center"/>
      </w:pPr>
    </w:p>
    <w:p w14:paraId="6959476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E5534E" wp14:editId="41B9C3C2">
            <wp:extent cx="3130550" cy="2275840"/>
            <wp:effectExtent l="0" t="0" r="0" b="0"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974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9536" behindDoc="1" locked="0" layoutInCell="0" allowOverlap="1" wp14:anchorId="0E97BCF3" wp14:editId="6E38771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2201D4" id="AutoShape 5" o:spid="_x0000_s1026" style="position:absolute;margin-left:331.5pt;margin-top:0;width:382.7pt;height:269.3pt;z-index:-25070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n2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pLufY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1" locked="0" layoutInCell="0" allowOverlap="1" wp14:anchorId="073D8BC5" wp14:editId="5F27B2F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377168" id="AutoShape 4" o:spid="_x0000_s1026" style="position:absolute;margin-left:0;margin-top:0;width:382.7pt;height:269.3pt;z-index:-25070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2O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W84syJ&#10;gVS6XkfIxVmd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Xg2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1" locked="0" layoutInCell="0" allowOverlap="1" wp14:anchorId="1108D877" wp14:editId="1B650BF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06A78F" id="AutoShape 3" o:spid="_x0000_s1026" style="position:absolute;margin-left:331.5pt;margin-top:0;width:382.7pt;height:269.3pt;z-index:-25070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V+LAIAADo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V71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1" locked="0" layoutInCell="0" allowOverlap="1" wp14:anchorId="0E881E08" wp14:editId="16F4C7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F0125F" id="AutoShape 2" o:spid="_x0000_s1026" style="position:absolute;margin-left:0;margin-top:0;width:382.7pt;height:269.3pt;z-index:-25071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Mm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W85syJ&#10;gVS6XkfIxVmV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/QM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5A777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799A58D" wp14:editId="6C70E6D0">
            <wp:extent cx="3130550" cy="2275840"/>
            <wp:effectExtent l="0" t="0" r="0" b="0"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A177" w14:textId="77777777" w:rsidR="00B34CA6" w:rsidRDefault="00B34CA6" w:rsidP="00263C9E">
      <w:pPr>
        <w:jc w:val="center"/>
      </w:pPr>
    </w:p>
    <w:p w14:paraId="46302387" w14:textId="77777777" w:rsidR="00B34CA6" w:rsidRDefault="00B34CA6" w:rsidP="00263C9E"/>
    <w:p w14:paraId="3FCFCEF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53BC8A" wp14:editId="2174C118">
            <wp:extent cx="3130550" cy="2275840"/>
            <wp:effectExtent l="0" t="0" r="0" b="0"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4979" w14:textId="77777777" w:rsidR="00B34CA6" w:rsidRDefault="00B34CA6" w:rsidP="00263C9E">
      <w:pPr>
        <w:jc w:val="center"/>
      </w:pPr>
    </w:p>
    <w:p w14:paraId="0A6670D7" w14:textId="77777777" w:rsidR="00B34CA6" w:rsidRDefault="00B34CA6" w:rsidP="00263C9E">
      <w:pPr>
        <w:jc w:val="center"/>
      </w:pPr>
    </w:p>
    <w:p w14:paraId="17039F55" w14:textId="77777777" w:rsidR="00B34CA6" w:rsidRDefault="00B34CA6" w:rsidP="00263C9E">
      <w:pPr>
        <w:jc w:val="center"/>
      </w:pPr>
    </w:p>
    <w:p w14:paraId="01042E57" w14:textId="77777777" w:rsidR="00B34CA6" w:rsidRDefault="00B34CA6" w:rsidP="006F3544"/>
    <w:p w14:paraId="1872646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2069B9" wp14:editId="518493EE">
            <wp:extent cx="3130550" cy="2275840"/>
            <wp:effectExtent l="0" t="0" r="0" b="0"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57A6" w14:textId="77777777" w:rsidR="00B34CA6" w:rsidRDefault="00B34CA6" w:rsidP="00263C9E">
      <w:pPr>
        <w:jc w:val="center"/>
      </w:pPr>
    </w:p>
    <w:p w14:paraId="5E69624B" w14:textId="77777777" w:rsidR="00B34CA6" w:rsidRDefault="00B34CA6" w:rsidP="00263C9E">
      <w:pPr>
        <w:jc w:val="center"/>
      </w:pPr>
    </w:p>
    <w:p w14:paraId="0BECB78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2BF45D" wp14:editId="3F4A8AFF">
            <wp:extent cx="3130550" cy="2275840"/>
            <wp:effectExtent l="0" t="0" r="0" b="0"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9F8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4656" behindDoc="1" locked="0" layoutInCell="0" allowOverlap="1" wp14:anchorId="29C3321A" wp14:editId="4065E4A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56692" id="AutoShape 5" o:spid="_x0000_s1026" style="position:absolute;margin-left:331.5pt;margin-top:0;width:382.7pt;height:269.3pt;z-index:-25070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y2KwIAADo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Jzy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1" locked="0" layoutInCell="0" allowOverlap="1" wp14:anchorId="20012F36" wp14:editId="687CF6F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6B0871" id="AutoShape 4" o:spid="_x0000_s1026" style="position:absolute;margin-left:0;margin-top:0;width:382.7pt;height:269.3pt;z-index:-25070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p6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XaKno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1" locked="0" layoutInCell="0" allowOverlap="1" wp14:anchorId="1D1B6575" wp14:editId="3F0FF96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0DAD0F" id="AutoShape 3" o:spid="_x0000_s1026" style="position:absolute;margin-left:331.5pt;margin-top:0;width:382.7pt;height:269.3pt;z-index:-250703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KK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lWLkjMn&#10;elLpahshF2cn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2tK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1" locked="0" layoutInCell="0" allowOverlap="1" wp14:anchorId="62E05563" wp14:editId="533896C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D2CE37" id="AutoShape 2" o:spid="_x0000_s1026" style="position:absolute;margin-left:0;margin-top:0;width:382.7pt;height:269.3pt;z-index:-25070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by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vVFxZkT&#10;A6l0vYmQi7Mq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z2b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7A67B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CFDF62A" wp14:editId="75D96BDE">
            <wp:extent cx="3130550" cy="2275840"/>
            <wp:effectExtent l="0" t="0" r="0" b="0"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D278" w14:textId="77777777" w:rsidR="00B34CA6" w:rsidRDefault="00B34CA6" w:rsidP="00263C9E">
      <w:pPr>
        <w:jc w:val="center"/>
      </w:pPr>
    </w:p>
    <w:p w14:paraId="0F991565" w14:textId="77777777" w:rsidR="00B34CA6" w:rsidRDefault="00B34CA6" w:rsidP="00263C9E"/>
    <w:p w14:paraId="7ED6885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10C0FD9" wp14:editId="36C8B666">
            <wp:extent cx="3130550" cy="2275840"/>
            <wp:effectExtent l="0" t="0" r="0" b="0"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C0AE" w14:textId="77777777" w:rsidR="00B34CA6" w:rsidRDefault="00B34CA6" w:rsidP="00263C9E">
      <w:pPr>
        <w:jc w:val="center"/>
      </w:pPr>
    </w:p>
    <w:p w14:paraId="274495AD" w14:textId="77777777" w:rsidR="00B34CA6" w:rsidRDefault="00B34CA6" w:rsidP="00263C9E">
      <w:pPr>
        <w:jc w:val="center"/>
      </w:pPr>
    </w:p>
    <w:p w14:paraId="0D2EC5BF" w14:textId="77777777" w:rsidR="00B34CA6" w:rsidRDefault="00B34CA6" w:rsidP="00263C9E">
      <w:pPr>
        <w:jc w:val="center"/>
      </w:pPr>
    </w:p>
    <w:p w14:paraId="5664F731" w14:textId="77777777" w:rsidR="00B34CA6" w:rsidRDefault="00B34CA6" w:rsidP="006F3544"/>
    <w:p w14:paraId="7A6C059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0A343B" wp14:editId="1B8298B9">
            <wp:extent cx="3130550" cy="2275840"/>
            <wp:effectExtent l="0" t="0" r="0" b="0"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5630" w14:textId="77777777" w:rsidR="00B34CA6" w:rsidRDefault="00B34CA6" w:rsidP="00263C9E">
      <w:pPr>
        <w:jc w:val="center"/>
      </w:pPr>
    </w:p>
    <w:p w14:paraId="563A2B4E" w14:textId="77777777" w:rsidR="00B34CA6" w:rsidRDefault="00B34CA6" w:rsidP="00263C9E">
      <w:pPr>
        <w:jc w:val="center"/>
      </w:pPr>
    </w:p>
    <w:p w14:paraId="109C2E3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29AA26" wp14:editId="657175CE">
            <wp:extent cx="3130550" cy="2275840"/>
            <wp:effectExtent l="0" t="0" r="0" b="0"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0C5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9776" behindDoc="1" locked="0" layoutInCell="0" allowOverlap="1" wp14:anchorId="4CC13F5E" wp14:editId="2CA8E9B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B0D7CE" id="AutoShape 5" o:spid="_x0000_s1026" style="position:absolute;margin-left:331.5pt;margin-top:0;width:382.7pt;height:269.3pt;z-index:-25069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wiKwIAADo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edw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1" locked="0" layoutInCell="0" allowOverlap="1" wp14:anchorId="6719FE65" wp14:editId="6B41536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A6A4CB" id="AutoShape 4" o:spid="_x0000_s1026" style="position:absolute;margin-left:0;margin-top:0;width:382.7pt;height:269.3pt;z-index:-25069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q86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tq8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1" locked="0" layoutInCell="0" allowOverlap="1" wp14:anchorId="4428EFFB" wp14:editId="718B432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A67962" id="AutoShape 3" o:spid="_x0000_s1026" style="position:absolute;margin-left:331.5pt;margin-top:0;width:382.7pt;height:269.3pt;z-index:-25069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7ZX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1" locked="0" layoutInCell="0" allowOverlap="1" wp14:anchorId="069B25C1" wp14:editId="09040BC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F0F6C2" id="AutoShape 2" o:spid="_x0000_s1026" style="position:absolute;margin-left:0;margin-top:0;width:382.7pt;height:269.3pt;z-index:-25069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J0KwIAADo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r+J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D7D0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B454ACD" wp14:editId="2C53956E">
            <wp:extent cx="3130550" cy="2275840"/>
            <wp:effectExtent l="0" t="0" r="0" b="0"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2F11" w14:textId="77777777" w:rsidR="00B34CA6" w:rsidRDefault="00B34CA6" w:rsidP="00263C9E">
      <w:pPr>
        <w:jc w:val="center"/>
      </w:pPr>
    </w:p>
    <w:p w14:paraId="349B6529" w14:textId="77777777" w:rsidR="00B34CA6" w:rsidRDefault="00B34CA6" w:rsidP="00263C9E"/>
    <w:p w14:paraId="4884A26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9879A6" wp14:editId="7D7FA33A">
            <wp:extent cx="3130550" cy="2275840"/>
            <wp:effectExtent l="0" t="0" r="0" b="0"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E7FE" w14:textId="77777777" w:rsidR="00B34CA6" w:rsidRDefault="00B34CA6" w:rsidP="00263C9E">
      <w:pPr>
        <w:jc w:val="center"/>
      </w:pPr>
    </w:p>
    <w:p w14:paraId="580EB2F2" w14:textId="77777777" w:rsidR="00B34CA6" w:rsidRDefault="00B34CA6" w:rsidP="00263C9E">
      <w:pPr>
        <w:jc w:val="center"/>
      </w:pPr>
    </w:p>
    <w:p w14:paraId="46F3C62E" w14:textId="77777777" w:rsidR="00B34CA6" w:rsidRDefault="00B34CA6" w:rsidP="00263C9E">
      <w:pPr>
        <w:jc w:val="center"/>
      </w:pPr>
    </w:p>
    <w:p w14:paraId="1106AB81" w14:textId="77777777" w:rsidR="00B34CA6" w:rsidRDefault="00B34CA6" w:rsidP="006F3544"/>
    <w:p w14:paraId="47EE30B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4A5E4AE" wp14:editId="0B429D63">
            <wp:extent cx="3130550" cy="2275840"/>
            <wp:effectExtent l="0" t="0" r="0" b="0"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561D" w14:textId="77777777" w:rsidR="00B34CA6" w:rsidRDefault="00B34CA6" w:rsidP="00263C9E">
      <w:pPr>
        <w:jc w:val="center"/>
      </w:pPr>
    </w:p>
    <w:p w14:paraId="08275F85" w14:textId="77777777" w:rsidR="00B34CA6" w:rsidRDefault="00B34CA6" w:rsidP="00263C9E">
      <w:pPr>
        <w:jc w:val="center"/>
      </w:pPr>
    </w:p>
    <w:p w14:paraId="698821A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59C9EF5" wp14:editId="348AD520">
            <wp:extent cx="3130550" cy="2275840"/>
            <wp:effectExtent l="0" t="0" r="0" b="0"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96D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4896" behindDoc="1" locked="0" layoutInCell="0" allowOverlap="1" wp14:anchorId="4D1F0856" wp14:editId="3A8FB1A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B3D1B0" id="AutoShape 5" o:spid="_x0000_s1026" style="position:absolute;margin-left:331.5pt;margin-top:0;width:382.7pt;height:269.3pt;z-index:-25069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ik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GVi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1" locked="0" layoutInCell="0" allowOverlap="1" wp14:anchorId="359FD293" wp14:editId="4F5E28F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D0CC9D" id="AutoShape 4" o:spid="_x0000_s1026" style="position:absolute;margin-left:0;margin-top:0;width:382.7pt;height:269.3pt;z-index:-25069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zc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aTc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DOz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1" locked="0" layoutInCell="0" allowOverlap="1" wp14:anchorId="6A577F13" wp14:editId="39B2DD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477A2C" id="AutoShape 3" o:spid="_x0000_s1026" style="position:absolute;margin-left:331.5pt;margin-top:0;width:382.7pt;height:269.3pt;z-index:-25069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Qs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PxjDMn&#10;OlLpZhMhF2d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wwUL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1" locked="0" layoutInCell="0" allowOverlap="1" wp14:anchorId="1DF51DBB" wp14:editId="5F82513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F3C39D" id="AutoShape 2" o:spid="_x0000_s1026" style="position:absolute;margin-left:0;margin-top:0;width:382.7pt;height:269.3pt;z-index:-25069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2c0KwIAADo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w2c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CAEFD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573AE36" wp14:editId="61EF1CAA">
            <wp:extent cx="3130550" cy="2275840"/>
            <wp:effectExtent l="0" t="0" r="0" b="0"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630D" w14:textId="77777777" w:rsidR="00B34CA6" w:rsidRDefault="00B34CA6" w:rsidP="00263C9E">
      <w:pPr>
        <w:jc w:val="center"/>
      </w:pPr>
    </w:p>
    <w:p w14:paraId="7FC4AFED" w14:textId="77777777" w:rsidR="00B34CA6" w:rsidRDefault="00B34CA6" w:rsidP="00263C9E"/>
    <w:p w14:paraId="379E1ED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D2B97CD" wp14:editId="7C6B587A">
            <wp:extent cx="3130550" cy="2275840"/>
            <wp:effectExtent l="0" t="0" r="0" b="0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0995" w14:textId="77777777" w:rsidR="00B34CA6" w:rsidRDefault="00B34CA6" w:rsidP="00263C9E">
      <w:pPr>
        <w:jc w:val="center"/>
      </w:pPr>
    </w:p>
    <w:p w14:paraId="1D63784A" w14:textId="77777777" w:rsidR="00B34CA6" w:rsidRDefault="00B34CA6" w:rsidP="00263C9E">
      <w:pPr>
        <w:jc w:val="center"/>
      </w:pPr>
    </w:p>
    <w:p w14:paraId="0C0A7C96" w14:textId="77777777" w:rsidR="00B34CA6" w:rsidRDefault="00B34CA6" w:rsidP="00263C9E">
      <w:pPr>
        <w:jc w:val="center"/>
      </w:pPr>
    </w:p>
    <w:p w14:paraId="095A47D5" w14:textId="77777777" w:rsidR="00B34CA6" w:rsidRDefault="00B34CA6" w:rsidP="006F3544"/>
    <w:p w14:paraId="678278D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D2E4BB0" wp14:editId="341A7315">
            <wp:extent cx="3130550" cy="2275840"/>
            <wp:effectExtent l="0" t="0" r="0" b="0"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AE5E" w14:textId="77777777" w:rsidR="00B34CA6" w:rsidRDefault="00B34CA6" w:rsidP="00263C9E">
      <w:pPr>
        <w:jc w:val="center"/>
      </w:pPr>
    </w:p>
    <w:p w14:paraId="4BC812F5" w14:textId="77777777" w:rsidR="00B34CA6" w:rsidRDefault="00B34CA6" w:rsidP="00263C9E">
      <w:pPr>
        <w:jc w:val="center"/>
      </w:pPr>
    </w:p>
    <w:p w14:paraId="558C0D6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BDC5CA" wp14:editId="0C59DC6F">
            <wp:extent cx="3130550" cy="2275840"/>
            <wp:effectExtent l="0" t="0" r="0" b="0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194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0016" behindDoc="1" locked="0" layoutInCell="0" allowOverlap="1" wp14:anchorId="6E6A4026" wp14:editId="7D2BE9F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9191C6" id="AutoShape 5" o:spid="_x0000_s1026" style="position:absolute;margin-left:331.5pt;margin-top:0;width:382.7pt;height:269.3pt;z-index:-25068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1w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ylDMn&#10;elLpeh0hF2fz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is9c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1" locked="0" layoutInCell="0" allowOverlap="1" wp14:anchorId="18BC763D" wp14:editId="1110C8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6590E8" id="AutoShape 4" o:spid="_x0000_s1026" style="position:absolute;margin-left:0;margin-top:0;width:382.7pt;height:269.3pt;z-index:-25068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so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iMs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1" locked="0" layoutInCell="0" allowOverlap="1" wp14:anchorId="4BDDDFD0" wp14:editId="19E015B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6DB915" id="AutoShape 3" o:spid="_x0000_s1026" style="position:absolute;margin-left:331.5pt;margin-top:0;width:382.7pt;height:269.3pt;z-index:-25068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PY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NyzpkT&#10;Pal0vY6Qi7PT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Ygz2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1" locked="0" layoutInCell="0" allowOverlap="1" wp14:anchorId="44AED212" wp14:editId="01BDD14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D7AD1" id="AutoShape 2" o:spid="_x0000_s1026" style="position:absolute;margin-left:0;margin-top:0;width:382.7pt;height:269.3pt;z-index:-25068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eg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S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nYe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930E0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12A1B4" wp14:editId="67D25B78">
            <wp:extent cx="3130550" cy="2275840"/>
            <wp:effectExtent l="0" t="0" r="0" b="0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6DAC" w14:textId="77777777" w:rsidR="00B34CA6" w:rsidRDefault="00B34CA6" w:rsidP="00263C9E">
      <w:pPr>
        <w:jc w:val="center"/>
      </w:pPr>
    </w:p>
    <w:p w14:paraId="3B1249BC" w14:textId="77777777" w:rsidR="00B34CA6" w:rsidRDefault="00B34CA6" w:rsidP="00263C9E"/>
    <w:p w14:paraId="47A37A8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0BFCB7" wp14:editId="42EA9E18">
            <wp:extent cx="3130550" cy="2275840"/>
            <wp:effectExtent l="0" t="0" r="0" b="0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6C18" w14:textId="77777777" w:rsidR="00B34CA6" w:rsidRDefault="00B34CA6" w:rsidP="00263C9E">
      <w:pPr>
        <w:jc w:val="center"/>
      </w:pPr>
    </w:p>
    <w:p w14:paraId="3002CEA1" w14:textId="77777777" w:rsidR="00B34CA6" w:rsidRDefault="00B34CA6" w:rsidP="00263C9E">
      <w:pPr>
        <w:jc w:val="center"/>
      </w:pPr>
    </w:p>
    <w:p w14:paraId="76BDBE44" w14:textId="77777777" w:rsidR="00B34CA6" w:rsidRDefault="00B34CA6" w:rsidP="00263C9E">
      <w:pPr>
        <w:jc w:val="center"/>
      </w:pPr>
    </w:p>
    <w:p w14:paraId="6839375A" w14:textId="77777777" w:rsidR="00B34CA6" w:rsidRDefault="00B34CA6" w:rsidP="006F3544"/>
    <w:p w14:paraId="760D734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DBFDF9A" wp14:editId="04F1EB78">
            <wp:extent cx="3130550" cy="2275840"/>
            <wp:effectExtent l="0" t="0" r="0" b="0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4C3E" w14:textId="77777777" w:rsidR="00B34CA6" w:rsidRDefault="00B34CA6" w:rsidP="00263C9E">
      <w:pPr>
        <w:jc w:val="center"/>
      </w:pPr>
    </w:p>
    <w:p w14:paraId="3578D93D" w14:textId="77777777" w:rsidR="00B34CA6" w:rsidRDefault="00B34CA6" w:rsidP="00263C9E">
      <w:pPr>
        <w:jc w:val="center"/>
      </w:pPr>
    </w:p>
    <w:p w14:paraId="7832D69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FE309DF" wp14:editId="53FEA174">
            <wp:extent cx="3130550" cy="2275840"/>
            <wp:effectExtent l="0" t="0" r="0" b="0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727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5136" behindDoc="1" locked="0" layoutInCell="0" allowOverlap="1" wp14:anchorId="6A84B921" wp14:editId="00BF069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472E5F" id="AutoShape 5" o:spid="_x0000_s1026" style="position:absolute;margin-left:331.5pt;margin-top:0;width:382.7pt;height:269.3pt;z-index:-25068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aX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Fma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1" locked="0" layoutInCell="0" allowOverlap="1" wp14:anchorId="3B6CECBB" wp14:editId="5CC290E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AD714D" id="AutoShape 4" o:spid="_x0000_s1026" style="position:absolute;margin-left:0;margin-top:0;width:382.7pt;height:269.3pt;z-index:-25068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9Lv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Sq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A9L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1" locked="0" layoutInCell="0" allowOverlap="1" wp14:anchorId="2F3E0AD2" wp14:editId="7A31DB6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131434" id="AutoShape 3" o:spid="_x0000_s1026" style="position:absolute;margin-left:331.5pt;margin-top:0;width:382.7pt;height:269.3pt;z-index:-250683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of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fjC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gMq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1" locked="0" layoutInCell="0" allowOverlap="1" wp14:anchorId="65BAD256" wp14:editId="4B2417D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D9491C" id="AutoShape 2" o:spid="_x0000_s1026" style="position:absolute;margin-left:0;margin-top:0;width:382.7pt;height:269.3pt;z-index:-25068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xH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SqOX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oNx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5B712C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2B46555" wp14:editId="1DA044E0">
            <wp:extent cx="3130550" cy="2275840"/>
            <wp:effectExtent l="0" t="0" r="0" b="0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2412" w14:textId="77777777" w:rsidR="00B34CA6" w:rsidRDefault="00B34CA6" w:rsidP="00263C9E">
      <w:pPr>
        <w:jc w:val="center"/>
      </w:pPr>
    </w:p>
    <w:p w14:paraId="2F6CC731" w14:textId="77777777" w:rsidR="00B34CA6" w:rsidRDefault="00B34CA6" w:rsidP="00263C9E"/>
    <w:p w14:paraId="7B2277F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87EF46F" wp14:editId="2973FC80">
            <wp:extent cx="3130550" cy="2275840"/>
            <wp:effectExtent l="0" t="0" r="0" b="0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3944" w14:textId="77777777" w:rsidR="00B34CA6" w:rsidRDefault="00B34CA6" w:rsidP="00263C9E">
      <w:pPr>
        <w:jc w:val="center"/>
      </w:pPr>
    </w:p>
    <w:p w14:paraId="773BD86A" w14:textId="77777777" w:rsidR="00B34CA6" w:rsidRDefault="00B34CA6" w:rsidP="00263C9E">
      <w:pPr>
        <w:jc w:val="center"/>
      </w:pPr>
    </w:p>
    <w:p w14:paraId="4DEA5E4E" w14:textId="77777777" w:rsidR="00B34CA6" w:rsidRDefault="00B34CA6" w:rsidP="00263C9E">
      <w:pPr>
        <w:jc w:val="center"/>
      </w:pPr>
    </w:p>
    <w:p w14:paraId="3330C3A8" w14:textId="77777777" w:rsidR="00B34CA6" w:rsidRDefault="00B34CA6" w:rsidP="006F3544"/>
    <w:p w14:paraId="70CEDE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1AA7A7D" wp14:editId="6429EBE5">
            <wp:extent cx="3130550" cy="2275840"/>
            <wp:effectExtent l="0" t="0" r="0" b="0"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A4C7" w14:textId="77777777" w:rsidR="00B34CA6" w:rsidRDefault="00B34CA6" w:rsidP="00263C9E">
      <w:pPr>
        <w:jc w:val="center"/>
      </w:pPr>
    </w:p>
    <w:p w14:paraId="0A5C4947" w14:textId="77777777" w:rsidR="00B34CA6" w:rsidRDefault="00B34CA6" w:rsidP="00263C9E">
      <w:pPr>
        <w:jc w:val="center"/>
      </w:pPr>
    </w:p>
    <w:p w14:paraId="1173DA4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4B8BE8" wp14:editId="68430358">
            <wp:extent cx="3130550" cy="2275840"/>
            <wp:effectExtent l="0" t="0" r="0" b="0"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783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0256" behindDoc="1" locked="0" layoutInCell="0" allowOverlap="1" wp14:anchorId="6DE42C6B" wp14:editId="658902D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011CC3" id="AutoShape 5" o:spid="_x0000_s1026" style="position:absolute;margin-left:331.5pt;margin-top:0;width:382.7pt;height:269.3pt;z-index:-25067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euP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1" locked="0" layoutInCell="0" allowOverlap="1" wp14:anchorId="543E3F87" wp14:editId="731806F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075015" id="AutoShape 4" o:spid="_x0000_s1026" style="position:absolute;margin-left:0;margin-top:0;width:382.7pt;height:269.3pt;z-index:-250677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/Ub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uh/U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1" locked="0" layoutInCell="0" allowOverlap="1" wp14:anchorId="7BCF30C7" wp14:editId="568F2B6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5877" id="AutoShape 3" o:spid="_x0000_s1026" style="position:absolute;margin-left:331.5pt;margin-top:0;width:382.7pt;height:269.3pt;z-index:-250678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3r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eTkjMn&#10;OlLpdhMhF2eT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IcN6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1" locked="0" layoutInCell="0" allowOverlap="1" wp14:anchorId="4D817BB7" wp14:editId="7B73FF2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FDDE39" id="AutoShape 2" o:spid="_x0000_s1026" style="position:absolute;margin-left:0;margin-top:0;width:382.7pt;height:269.3pt;z-index:-25067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ZK5k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279450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0FAB85" wp14:editId="7033E401">
            <wp:extent cx="3130550" cy="2275840"/>
            <wp:effectExtent l="0" t="0" r="0" b="0"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FB7A" w14:textId="77777777" w:rsidR="00B34CA6" w:rsidRDefault="00B34CA6" w:rsidP="00263C9E">
      <w:pPr>
        <w:jc w:val="center"/>
      </w:pPr>
    </w:p>
    <w:p w14:paraId="6DB42F11" w14:textId="77777777" w:rsidR="00B34CA6" w:rsidRDefault="00B34CA6" w:rsidP="00263C9E"/>
    <w:p w14:paraId="347E7E6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1BF00A3" wp14:editId="678833DF">
            <wp:extent cx="3130550" cy="2275840"/>
            <wp:effectExtent l="0" t="0" r="0" b="0"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56E3" w14:textId="77777777" w:rsidR="00B34CA6" w:rsidRDefault="00B34CA6" w:rsidP="00263C9E">
      <w:pPr>
        <w:jc w:val="center"/>
      </w:pPr>
    </w:p>
    <w:p w14:paraId="4E462D03" w14:textId="77777777" w:rsidR="00B34CA6" w:rsidRDefault="00B34CA6" w:rsidP="00263C9E">
      <w:pPr>
        <w:jc w:val="center"/>
      </w:pPr>
    </w:p>
    <w:p w14:paraId="7539B151" w14:textId="77777777" w:rsidR="00B34CA6" w:rsidRDefault="00B34CA6" w:rsidP="00263C9E">
      <w:pPr>
        <w:jc w:val="center"/>
      </w:pPr>
    </w:p>
    <w:p w14:paraId="4154597A" w14:textId="77777777" w:rsidR="00B34CA6" w:rsidRDefault="00B34CA6" w:rsidP="006F3544"/>
    <w:p w14:paraId="5BF96A4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3AD6DD" wp14:editId="3F51C8DB">
            <wp:extent cx="3130550" cy="2275840"/>
            <wp:effectExtent l="0" t="0" r="0" b="0"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C7D0" w14:textId="77777777" w:rsidR="00B34CA6" w:rsidRDefault="00B34CA6" w:rsidP="00263C9E">
      <w:pPr>
        <w:jc w:val="center"/>
      </w:pPr>
    </w:p>
    <w:p w14:paraId="56F43BDF" w14:textId="77777777" w:rsidR="00B34CA6" w:rsidRDefault="00B34CA6" w:rsidP="00263C9E">
      <w:pPr>
        <w:jc w:val="center"/>
      </w:pPr>
    </w:p>
    <w:p w14:paraId="72A9B48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F935B0A" wp14:editId="1318748A">
            <wp:extent cx="3130550" cy="2275840"/>
            <wp:effectExtent l="0" t="0" r="0" b="0"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62B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5376" behindDoc="1" locked="0" layoutInCell="0" allowOverlap="1" wp14:anchorId="2C3B86CF" wp14:editId="02AF814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0CE6E1" id="AutoShape 5" o:spid="_x0000_s1026" style="position:absolute;margin-left:331.5pt;margin-top:0;width:382.7pt;height:269.3pt;z-index:-25067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NDLAIAADo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yQD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1" locked="0" layoutInCell="0" allowOverlap="1" wp14:anchorId="21FF3E9C" wp14:editId="5811BAE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107FF5" id="AutoShape 4" o:spid="_x0000_s1026" style="position:absolute;margin-left:0;margin-top:0;width:382.7pt;height:269.3pt;z-index:-25067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3Bb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63B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3328" behindDoc="1" locked="0" layoutInCell="0" allowOverlap="1" wp14:anchorId="3B3BB3F7" wp14:editId="7C73DD3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CE3049" id="AutoShape 3" o:spid="_x0000_s1026" style="position:absolute;margin-left:331.5pt;margin-top:0;width:382.7pt;height:269.3pt;z-index:-25067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4ir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efLjlz&#10;oiOVrrYRcnE2TQ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OuI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1" locked="0" layoutInCell="0" allowOverlap="1" wp14:anchorId="03FAD364" wp14:editId="488C443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3DF214" id="AutoShape 2" o:spid="_x0000_s1026" style="position:absolute;margin-left:0;margin-top:0;width:382.7pt;height:269.3pt;z-index:-25067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tS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DdG1I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8FA6E2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8220E95" wp14:editId="5D9635BB">
            <wp:extent cx="3130550" cy="2275840"/>
            <wp:effectExtent l="0" t="0" r="0" b="0"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C0A1" w14:textId="77777777" w:rsidR="00B34CA6" w:rsidRDefault="00B34CA6" w:rsidP="00263C9E">
      <w:pPr>
        <w:jc w:val="center"/>
      </w:pPr>
    </w:p>
    <w:p w14:paraId="066DB5D6" w14:textId="77777777" w:rsidR="00B34CA6" w:rsidRDefault="00B34CA6" w:rsidP="00263C9E"/>
    <w:p w14:paraId="39E581F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6982B56" wp14:editId="76C36B5D">
            <wp:extent cx="3130550" cy="2275840"/>
            <wp:effectExtent l="0" t="0" r="0" b="0"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0B63" w14:textId="77777777" w:rsidR="00B34CA6" w:rsidRDefault="00B34CA6" w:rsidP="00263C9E">
      <w:pPr>
        <w:jc w:val="center"/>
      </w:pPr>
    </w:p>
    <w:p w14:paraId="6D3CB313" w14:textId="77777777" w:rsidR="00B34CA6" w:rsidRDefault="00B34CA6" w:rsidP="00263C9E">
      <w:pPr>
        <w:jc w:val="center"/>
      </w:pPr>
    </w:p>
    <w:p w14:paraId="4CAEBF23" w14:textId="77777777" w:rsidR="00B34CA6" w:rsidRDefault="00B34CA6" w:rsidP="00263C9E">
      <w:pPr>
        <w:jc w:val="center"/>
      </w:pPr>
    </w:p>
    <w:p w14:paraId="66E77675" w14:textId="77777777" w:rsidR="00B34CA6" w:rsidRDefault="00B34CA6" w:rsidP="006F3544"/>
    <w:p w14:paraId="58B8510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1FAC8EB" wp14:editId="4CFABC35">
            <wp:extent cx="3130550" cy="2275840"/>
            <wp:effectExtent l="0" t="0" r="0" b="0"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44CD" w14:textId="77777777" w:rsidR="00B34CA6" w:rsidRDefault="00B34CA6" w:rsidP="00263C9E">
      <w:pPr>
        <w:jc w:val="center"/>
      </w:pPr>
    </w:p>
    <w:p w14:paraId="4EFE4796" w14:textId="77777777" w:rsidR="00B34CA6" w:rsidRDefault="00B34CA6" w:rsidP="00263C9E">
      <w:pPr>
        <w:jc w:val="center"/>
      </w:pPr>
    </w:p>
    <w:p w14:paraId="0C0D1A8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13191E" wp14:editId="59B761E6">
            <wp:extent cx="3130550" cy="2275840"/>
            <wp:effectExtent l="0" t="0" r="0" b="0"/>
            <wp:docPr id="1544" name="Picture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D9D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0496" behindDoc="1" locked="0" layoutInCell="0" allowOverlap="1" wp14:anchorId="6B3391C3" wp14:editId="346BE48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42988D" id="AutoShape 5" o:spid="_x0000_s1026" style="position:absolute;margin-left:331.5pt;margin-top:0;width:382.7pt;height:269.3pt;z-index:-25066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GC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a6G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1" locked="0" layoutInCell="0" allowOverlap="1" wp14:anchorId="2A2B8855" wp14:editId="6319E49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7B31A0" id="AutoShape 4" o:spid="_x0000_s1026" style="position:absolute;margin-left:0;margin-top:0;width:382.7pt;height:269.3pt;z-index:-25066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X6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VOWdO&#10;9KTSzSZCLs6q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3fhX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1" locked="0" layoutInCell="0" allowOverlap="1" wp14:anchorId="736277A6" wp14:editId="2395078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AD8D7E" id="AutoShape 3" o:spid="_x0000_s1026" style="position:absolute;margin-left:331.5pt;margin-top:0;width:382.7pt;height:269.3pt;z-index:-25066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u0KLAIAADo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X7tC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1" locked="0" layoutInCell="0" allowOverlap="1" wp14:anchorId="274D9E6E" wp14:editId="67C3AF2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CF8A10" id="AutoShape 2" o:spid="_x0000_s1026" style="position:absolute;margin-left:0;margin-top:0;width:382.7pt;height:269.3pt;z-index:-25066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4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0q0sqJ&#10;nlS6XUfIxdk0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sZ4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146E9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22AF00" wp14:editId="22A07250">
            <wp:extent cx="3130550" cy="2275840"/>
            <wp:effectExtent l="0" t="0" r="0" b="0"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335C" w14:textId="77777777" w:rsidR="00B34CA6" w:rsidRDefault="00B34CA6" w:rsidP="00263C9E">
      <w:pPr>
        <w:jc w:val="center"/>
      </w:pPr>
    </w:p>
    <w:p w14:paraId="23931E6D" w14:textId="77777777" w:rsidR="00B34CA6" w:rsidRDefault="00B34CA6" w:rsidP="00263C9E"/>
    <w:p w14:paraId="5E02F27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04E1C57" wp14:editId="4FA1EEB3">
            <wp:extent cx="3130550" cy="2275840"/>
            <wp:effectExtent l="0" t="0" r="0" b="0"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7C1" w14:textId="77777777" w:rsidR="00B34CA6" w:rsidRDefault="00B34CA6" w:rsidP="00263C9E">
      <w:pPr>
        <w:jc w:val="center"/>
      </w:pPr>
    </w:p>
    <w:p w14:paraId="7130E6DE" w14:textId="77777777" w:rsidR="00B34CA6" w:rsidRDefault="00B34CA6" w:rsidP="00263C9E">
      <w:pPr>
        <w:jc w:val="center"/>
      </w:pPr>
    </w:p>
    <w:p w14:paraId="7C15D818" w14:textId="77777777" w:rsidR="00B34CA6" w:rsidRDefault="00B34CA6" w:rsidP="00263C9E">
      <w:pPr>
        <w:jc w:val="center"/>
      </w:pPr>
    </w:p>
    <w:p w14:paraId="6D0FFDE3" w14:textId="77777777" w:rsidR="00B34CA6" w:rsidRDefault="00B34CA6" w:rsidP="006F3544"/>
    <w:p w14:paraId="198BE05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24F329B" wp14:editId="0355238D">
            <wp:extent cx="3130550" cy="2275840"/>
            <wp:effectExtent l="0" t="0" r="0" b="0"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E1E4" w14:textId="77777777" w:rsidR="00B34CA6" w:rsidRDefault="00B34CA6" w:rsidP="00263C9E">
      <w:pPr>
        <w:jc w:val="center"/>
      </w:pPr>
    </w:p>
    <w:p w14:paraId="2FCBA678" w14:textId="77777777" w:rsidR="00B34CA6" w:rsidRDefault="00B34CA6" w:rsidP="00263C9E">
      <w:pPr>
        <w:jc w:val="center"/>
      </w:pPr>
    </w:p>
    <w:p w14:paraId="32BE1DB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4419762" wp14:editId="13598F88">
            <wp:extent cx="3130550" cy="2275840"/>
            <wp:effectExtent l="0" t="0" r="0" b="0"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B4D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5616" behindDoc="1" locked="0" layoutInCell="0" allowOverlap="1" wp14:anchorId="6DE40170" wp14:editId="5F1805E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8A0824" id="AutoShape 5" o:spid="_x0000_s1026" style="position:absolute;margin-left:331.5pt;margin-top:0;width:382.7pt;height:269.3pt;z-index:-25066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RW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5KWdO&#10;9KTS9TpCLs7m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FnE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1" locked="0" layoutInCell="0" allowOverlap="1" wp14:anchorId="37A704B9" wp14:editId="1D6D019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EC9CF" id="AutoShape 4" o:spid="_x0000_s1026" style="position:absolute;margin-left:0;margin-top:0;width:382.7pt;height:269.3pt;z-index:-25066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jIO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+jI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1" locked="0" layoutInCell="0" allowOverlap="1" wp14:anchorId="79E25278" wp14:editId="7A82BF4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0DBE16" id="AutoShape 3" o:spid="_x0000_s1026" style="position:absolute;margin-left:331.5pt;margin-top:0;width:382.7pt;height:269.3pt;z-index:-250662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sr+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5nDMn&#10;elLpeh0hF2en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/rK/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1" locked="0" layoutInCell="0" allowOverlap="1" wp14:anchorId="04F0E009" wp14:editId="27CF79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18A211" id="AutoShape 2" o:spid="_x0000_s1026" style="position:absolute;margin-left:0;margin-top:0;width:382.7pt;height:269.3pt;z-index:-25066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6G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WYXnDnR&#10;kUo3uwi5OJsk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736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B30E25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D7A16D0" wp14:editId="2FCA1709">
            <wp:extent cx="3130550" cy="2275840"/>
            <wp:effectExtent l="0" t="0" r="0" b="0"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D55B" w14:textId="77777777" w:rsidR="00B34CA6" w:rsidRDefault="00B34CA6" w:rsidP="00263C9E">
      <w:pPr>
        <w:jc w:val="center"/>
      </w:pPr>
    </w:p>
    <w:p w14:paraId="2370F547" w14:textId="77777777" w:rsidR="00B34CA6" w:rsidRDefault="00B34CA6" w:rsidP="00263C9E"/>
    <w:p w14:paraId="3F7E69E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6E27634" wp14:editId="68DDA319">
            <wp:extent cx="3130550" cy="2275840"/>
            <wp:effectExtent l="0" t="0" r="0" b="0"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A258" w14:textId="77777777" w:rsidR="00B34CA6" w:rsidRDefault="00B34CA6" w:rsidP="00263C9E">
      <w:pPr>
        <w:jc w:val="center"/>
      </w:pPr>
    </w:p>
    <w:p w14:paraId="6651005A" w14:textId="77777777" w:rsidR="00B34CA6" w:rsidRDefault="00B34CA6" w:rsidP="00263C9E">
      <w:pPr>
        <w:jc w:val="center"/>
      </w:pPr>
    </w:p>
    <w:p w14:paraId="4C877C99" w14:textId="77777777" w:rsidR="00B34CA6" w:rsidRDefault="00B34CA6" w:rsidP="00263C9E">
      <w:pPr>
        <w:jc w:val="center"/>
      </w:pPr>
    </w:p>
    <w:p w14:paraId="04C3D5BF" w14:textId="77777777" w:rsidR="00B34CA6" w:rsidRDefault="00B34CA6" w:rsidP="006F3544"/>
    <w:p w14:paraId="67EBC3E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9C6D9D0" wp14:editId="7C9ED155">
            <wp:extent cx="3130550" cy="2275840"/>
            <wp:effectExtent l="0" t="0" r="0" b="0"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1B48" w14:textId="77777777" w:rsidR="00B34CA6" w:rsidRDefault="00B34CA6" w:rsidP="00263C9E">
      <w:pPr>
        <w:jc w:val="center"/>
      </w:pPr>
    </w:p>
    <w:p w14:paraId="236E72FF" w14:textId="77777777" w:rsidR="00B34CA6" w:rsidRDefault="00B34CA6" w:rsidP="00263C9E">
      <w:pPr>
        <w:jc w:val="center"/>
      </w:pPr>
    </w:p>
    <w:p w14:paraId="5F3E724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3D1A2BC" wp14:editId="4C5D060D">
            <wp:extent cx="3130550" cy="2275840"/>
            <wp:effectExtent l="0" t="0" r="0" b="0"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1A1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0736" behindDoc="1" locked="0" layoutInCell="0" allowOverlap="1" wp14:anchorId="27BDEF06" wp14:editId="3C878BE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ED2426" id="AutoShape 5" o:spid="_x0000_s1026" style="position:absolute;margin-left:331.5pt;margin-top:0;width:382.7pt;height:269.3pt;z-index:-25065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+x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ZJ+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1" locked="0" layoutInCell="0" allowOverlap="1" wp14:anchorId="370EE4C6" wp14:editId="516B613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239EB9" id="AutoShape 4" o:spid="_x0000_s1026" style="position:absolute;margin-left:0;margin-top:0;width:382.7pt;height:269.3pt;z-index:-25065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SvJ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nU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cSv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1" locked="0" layoutInCell="0" allowOverlap="1" wp14:anchorId="1F7C3F70" wp14:editId="7C9A6CB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45DA7F" id="AutoShape 3" o:spid="_x0000_s1026" style="position:absolute;margin-left:331.5pt;margin-top:0;width:382.7pt;height:269.3pt;z-index:-250657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M5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JudTzhz&#10;oiOVbrYRcnE2SQ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HHT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1" locked="0" layoutInCell="0" allowOverlap="1" wp14:anchorId="4B49E885" wp14:editId="6D6A252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6FDCAA" id="AutoShape 2" o:spid="_x0000_s1026" style="position:absolute;margin-left:0;margin-top:0;width:382.7pt;height:269.3pt;z-index:-25065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Vh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nFWdO&#10;9KTSzSZCLs6m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0iV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59B29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C1F7BFF" wp14:editId="7EE495D0">
            <wp:extent cx="3130550" cy="2275840"/>
            <wp:effectExtent l="0" t="0" r="0" b="0"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C9E2" w14:textId="77777777" w:rsidR="00B34CA6" w:rsidRDefault="00B34CA6" w:rsidP="00263C9E">
      <w:pPr>
        <w:jc w:val="center"/>
      </w:pPr>
    </w:p>
    <w:p w14:paraId="2F61AF15" w14:textId="77777777" w:rsidR="00B34CA6" w:rsidRDefault="00B34CA6" w:rsidP="00263C9E"/>
    <w:p w14:paraId="5186732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5444E6" wp14:editId="15E3FA9B">
            <wp:extent cx="3130550" cy="2275840"/>
            <wp:effectExtent l="0" t="0" r="0" b="0"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4D53" w14:textId="77777777" w:rsidR="00B34CA6" w:rsidRDefault="00B34CA6" w:rsidP="00263C9E">
      <w:pPr>
        <w:jc w:val="center"/>
      </w:pPr>
    </w:p>
    <w:p w14:paraId="432F3ECC" w14:textId="77777777" w:rsidR="00B34CA6" w:rsidRDefault="00B34CA6" w:rsidP="00263C9E">
      <w:pPr>
        <w:jc w:val="center"/>
      </w:pPr>
    </w:p>
    <w:p w14:paraId="0688E331" w14:textId="77777777" w:rsidR="00B34CA6" w:rsidRDefault="00B34CA6" w:rsidP="00263C9E">
      <w:pPr>
        <w:jc w:val="center"/>
      </w:pPr>
    </w:p>
    <w:p w14:paraId="4C80826D" w14:textId="77777777" w:rsidR="00B34CA6" w:rsidRDefault="00B34CA6" w:rsidP="006F3544"/>
    <w:p w14:paraId="79186F3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611D7FC" wp14:editId="5597C9EB">
            <wp:extent cx="3130550" cy="2275840"/>
            <wp:effectExtent l="0" t="0" r="0" b="0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1567" w14:textId="77777777" w:rsidR="00B34CA6" w:rsidRDefault="00B34CA6" w:rsidP="00263C9E">
      <w:pPr>
        <w:jc w:val="center"/>
      </w:pPr>
    </w:p>
    <w:p w14:paraId="7594DF77" w14:textId="77777777" w:rsidR="00B34CA6" w:rsidRDefault="00B34CA6" w:rsidP="00263C9E">
      <w:pPr>
        <w:jc w:val="center"/>
      </w:pPr>
    </w:p>
    <w:p w14:paraId="6B4DCA4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B2A2160" wp14:editId="5A4F3405">
            <wp:extent cx="3130550" cy="2275840"/>
            <wp:effectExtent l="0" t="0" r="0" b="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A49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5856" behindDoc="1" locked="0" layoutInCell="0" allowOverlap="1" wp14:anchorId="2B8B7CFC" wp14:editId="214688D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09982F" id="AutoShape 5" o:spid="_x0000_s1026" style="position:absolute;margin-left:331.5pt;margin-top:0;width:382.7pt;height:269.3pt;z-index:-25065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CBr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1" locked="0" layoutInCell="0" allowOverlap="1" wp14:anchorId="29FD84C4" wp14:editId="7DDB1E0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C723FD" id="AutoShape 4" o:spid="_x0000_s1026" style="position:absolute;margin-left:0;margin-top:0;width:382.7pt;height:269.3pt;z-index:-250651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Qw9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YXRJAT&#10;Pal0s4mQi7MqMTT4UFPio3/ANGPw9yC/B+bgthNurW8QYei0UNRXmfKLZxeSE+gqWw0fQBG6IPRM&#10;1q7FPgESDWyXNdk/aaJ3kUn6Wc3PJ9NL6kx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09Qw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1" locked="0" layoutInCell="0" allowOverlap="1" wp14:anchorId="5A1CEA88" wp14:editId="225E4F8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5A6179" id="AutoShape 3" o:spid="_x0000_s1026" style="position:absolute;margin-left:331.5pt;margin-top:0;width:382.7pt;height:269.3pt;z-index:-25065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fTN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NZyZkT&#10;Hal0s4mQi7O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vX0z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1" locked="0" layoutInCell="0" allowOverlap="1" wp14:anchorId="171DCC02" wp14:editId="6D2813A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64451A" id="AutoShape 2" o:spid="_x0000_s1026" style="position:absolute;margin-left:0;margin-top:0;width:382.7pt;height:269.3pt;z-index:-25065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C1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PgQL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A98018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587174E" wp14:editId="1A95EE2B">
            <wp:extent cx="3130550" cy="2275840"/>
            <wp:effectExtent l="0" t="0" r="0" b="0"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AB19" w14:textId="77777777" w:rsidR="00B34CA6" w:rsidRDefault="00B34CA6" w:rsidP="00263C9E">
      <w:pPr>
        <w:jc w:val="center"/>
      </w:pPr>
    </w:p>
    <w:p w14:paraId="4A76B3E0" w14:textId="77777777" w:rsidR="00B34CA6" w:rsidRDefault="00B34CA6" w:rsidP="00263C9E"/>
    <w:p w14:paraId="46DF71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4DEB181" wp14:editId="6E4C5915">
            <wp:extent cx="3130550" cy="2275840"/>
            <wp:effectExtent l="0" t="0" r="0" b="0"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DB14" w14:textId="77777777" w:rsidR="00B34CA6" w:rsidRDefault="00B34CA6" w:rsidP="00263C9E">
      <w:pPr>
        <w:jc w:val="center"/>
      </w:pPr>
    </w:p>
    <w:p w14:paraId="7F9A4842" w14:textId="77777777" w:rsidR="00B34CA6" w:rsidRDefault="00B34CA6" w:rsidP="00263C9E">
      <w:pPr>
        <w:jc w:val="center"/>
      </w:pPr>
    </w:p>
    <w:p w14:paraId="5CD2FC71" w14:textId="77777777" w:rsidR="00B34CA6" w:rsidRDefault="00B34CA6" w:rsidP="00263C9E">
      <w:pPr>
        <w:jc w:val="center"/>
      </w:pPr>
    </w:p>
    <w:p w14:paraId="252B6D9E" w14:textId="77777777" w:rsidR="00B34CA6" w:rsidRDefault="00B34CA6" w:rsidP="006F3544"/>
    <w:p w14:paraId="0E1915D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0275D1" wp14:editId="336E77B7">
            <wp:extent cx="3130550" cy="2275840"/>
            <wp:effectExtent l="0" t="0" r="0" b="0"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07CE" w14:textId="77777777" w:rsidR="00B34CA6" w:rsidRDefault="00B34CA6" w:rsidP="00263C9E">
      <w:pPr>
        <w:jc w:val="center"/>
      </w:pPr>
    </w:p>
    <w:p w14:paraId="52A366F7" w14:textId="77777777" w:rsidR="00B34CA6" w:rsidRDefault="00B34CA6" w:rsidP="00263C9E">
      <w:pPr>
        <w:jc w:val="center"/>
      </w:pPr>
    </w:p>
    <w:p w14:paraId="61B1F8C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FF38871" wp14:editId="2CC6232E">
            <wp:extent cx="3130550" cy="2275840"/>
            <wp:effectExtent l="0" t="0" r="0" b="0"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FAF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0976" behindDoc="1" locked="0" layoutInCell="0" allowOverlap="1" wp14:anchorId="4840642B" wp14:editId="694F91E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37954C" id="AutoShape 5" o:spid="_x0000_s1026" style="position:absolute;margin-left:331.5pt;margin-top:0;width:382.7pt;height:269.3pt;z-index:-25064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Vvp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1" locked="0" layoutInCell="0" allowOverlap="1" wp14:anchorId="2C9CFAF3" wp14:editId="1D54005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DAB827" id="AutoShape 4" o:spid="_x0000_s1026" style="position:absolute;margin-left:0;margin-top:0;width:382.7pt;height:269.3pt;z-index:-25064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l9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YXpJUT&#10;Pal0s4mQi7MqMTT4UFPio3/ANGPw9yC/B+bgthNurW8QYei0UNRXmfKLZxeSE+gqWw0fQBG6IPRM&#10;1q7FPgESDWyXNdk/aaJ3kUn6Wc3PJ9NLkk5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mYl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1" locked="0" layoutInCell="0" allowOverlap="1" wp14:anchorId="3A9CD434" wp14:editId="2D85B23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19E39B" id="AutoShape 3" o:spid="_x0000_s1026" style="position:absolute;margin-left:331.5pt;margin-top:0;width:382.7pt;height:269.3pt;z-index:-25064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GN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k0vr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plx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1" locked="0" layoutInCell="0" allowOverlap="1" wp14:anchorId="7D13EF2D" wp14:editId="00CB9ED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81F3E5" id="AutoShape 2" o:spid="_x0000_s1026" style="position:absolute;margin-left:0;margin-top:0;width:382.7pt;height:269.3pt;z-index:-25064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A5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SxA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1C8194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E986902" wp14:editId="5801243A">
            <wp:extent cx="3130550" cy="2275840"/>
            <wp:effectExtent l="0" t="0" r="0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0924" w14:textId="77777777" w:rsidR="00B34CA6" w:rsidRDefault="00B34CA6" w:rsidP="00263C9E">
      <w:pPr>
        <w:jc w:val="center"/>
      </w:pPr>
    </w:p>
    <w:p w14:paraId="72316FD5" w14:textId="77777777" w:rsidR="00B34CA6" w:rsidRDefault="00B34CA6" w:rsidP="00263C9E"/>
    <w:p w14:paraId="6D9C42B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D7BABF" wp14:editId="7524024E">
            <wp:extent cx="3130550" cy="2275840"/>
            <wp:effectExtent l="0" t="0" r="0" b="0"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C4D7" w14:textId="77777777" w:rsidR="00B34CA6" w:rsidRDefault="00B34CA6" w:rsidP="00263C9E">
      <w:pPr>
        <w:jc w:val="center"/>
      </w:pPr>
    </w:p>
    <w:p w14:paraId="0B0730AB" w14:textId="77777777" w:rsidR="00B34CA6" w:rsidRDefault="00B34CA6" w:rsidP="00263C9E">
      <w:pPr>
        <w:jc w:val="center"/>
      </w:pPr>
    </w:p>
    <w:p w14:paraId="2DE2CB51" w14:textId="77777777" w:rsidR="00B34CA6" w:rsidRDefault="00B34CA6" w:rsidP="00263C9E">
      <w:pPr>
        <w:jc w:val="center"/>
      </w:pPr>
    </w:p>
    <w:p w14:paraId="709EA8EE" w14:textId="77777777" w:rsidR="00B34CA6" w:rsidRDefault="00B34CA6" w:rsidP="006F3544"/>
    <w:p w14:paraId="11C3AFB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797123" wp14:editId="2AF5F680">
            <wp:extent cx="3130550" cy="2275840"/>
            <wp:effectExtent l="0" t="0" r="0" b="0"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DA7A" w14:textId="77777777" w:rsidR="00B34CA6" w:rsidRDefault="00B34CA6" w:rsidP="00263C9E">
      <w:pPr>
        <w:jc w:val="center"/>
      </w:pPr>
    </w:p>
    <w:p w14:paraId="157F349E" w14:textId="77777777" w:rsidR="00B34CA6" w:rsidRDefault="00B34CA6" w:rsidP="00263C9E">
      <w:pPr>
        <w:jc w:val="center"/>
      </w:pPr>
    </w:p>
    <w:p w14:paraId="4C12510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FE5B7A" wp14:editId="11082789">
            <wp:extent cx="3130550" cy="2275840"/>
            <wp:effectExtent l="0" t="0" r="0" b="0"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C21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1" locked="0" layoutInCell="0" allowOverlap="1" wp14:anchorId="00E1643A" wp14:editId="61CEB40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C2D19F" id="AutoShape 5" o:spid="_x0000_s1026" style="position:absolute;margin-left:331.5pt;margin-top:0;width:382.7pt;height:269.3pt;z-index:-25064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rp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/ar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1" locked="0" layoutInCell="0" allowOverlap="1" wp14:anchorId="51DE2C4B" wp14:editId="535608D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78AC03" id="AutoShape 4" o:spid="_x0000_s1026" style="position:absolute;margin-left:0;margin-top:0;width:382.7pt;height:269.3pt;z-index:-25064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B6R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zc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6B6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1" locked="0" layoutInCell="0" allowOverlap="1" wp14:anchorId="269D3662" wp14:editId="783C1C2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772DBC" id="AutoShape 3" o:spid="_x0000_s1026" style="position:absolute;margin-left:331.5pt;margin-top:0;width:382.7pt;height:269.3pt;z-index:-25064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ZhLAIAADo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+jm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1" locked="0" layoutInCell="0" allowOverlap="1" wp14:anchorId="350FDF40" wp14:editId="3CF47C2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85B3F6" id="AutoShape 2" o:spid="_x0000_s1026" style="position:absolute;margin-left:0;margin-top:0;width:382.7pt;height:269.3pt;z-index:-25064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V5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J5V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B5030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A4CDA10" wp14:editId="41565A20">
            <wp:extent cx="3130550" cy="2275840"/>
            <wp:effectExtent l="0" t="0" r="0" b="0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54E5" w14:textId="77777777" w:rsidR="00B34CA6" w:rsidRDefault="00B34CA6" w:rsidP="00263C9E">
      <w:pPr>
        <w:jc w:val="center"/>
      </w:pPr>
    </w:p>
    <w:p w14:paraId="52BFD338" w14:textId="77777777" w:rsidR="00B34CA6" w:rsidRDefault="00B34CA6" w:rsidP="00263C9E"/>
    <w:p w14:paraId="2416F94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8CC4DF3" wp14:editId="40D73254">
            <wp:extent cx="3130550" cy="2275840"/>
            <wp:effectExtent l="0" t="0" r="0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6B17" w14:textId="77777777" w:rsidR="00B34CA6" w:rsidRDefault="00B34CA6" w:rsidP="00263C9E">
      <w:pPr>
        <w:jc w:val="center"/>
      </w:pPr>
    </w:p>
    <w:p w14:paraId="6DCA0C79" w14:textId="77777777" w:rsidR="00B34CA6" w:rsidRDefault="00B34CA6" w:rsidP="00263C9E">
      <w:pPr>
        <w:jc w:val="center"/>
      </w:pPr>
    </w:p>
    <w:p w14:paraId="7B4D63DB" w14:textId="77777777" w:rsidR="00B34CA6" w:rsidRDefault="00B34CA6" w:rsidP="00263C9E">
      <w:pPr>
        <w:jc w:val="center"/>
      </w:pPr>
    </w:p>
    <w:p w14:paraId="62FCC9F5" w14:textId="77777777" w:rsidR="00B34CA6" w:rsidRDefault="00B34CA6" w:rsidP="006F3544"/>
    <w:p w14:paraId="16DCB08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B28C32" wp14:editId="4EB91F2C">
            <wp:extent cx="3130550" cy="2275840"/>
            <wp:effectExtent l="0" t="0" r="0" b="0"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A31A" w14:textId="77777777" w:rsidR="00B34CA6" w:rsidRDefault="00B34CA6" w:rsidP="00263C9E">
      <w:pPr>
        <w:jc w:val="center"/>
      </w:pPr>
    </w:p>
    <w:p w14:paraId="01B9EC8C" w14:textId="77777777" w:rsidR="00B34CA6" w:rsidRDefault="00B34CA6" w:rsidP="00263C9E">
      <w:pPr>
        <w:jc w:val="center"/>
      </w:pPr>
    </w:p>
    <w:p w14:paraId="54B4710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EDBFFD" wp14:editId="71EB210D">
            <wp:extent cx="3130550" cy="2275840"/>
            <wp:effectExtent l="0" t="0" r="0" b="0"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0B6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1216" behindDoc="1" locked="0" layoutInCell="0" allowOverlap="1" wp14:anchorId="645FEF40" wp14:editId="4F6A4A1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5A13E" id="AutoShape 5" o:spid="_x0000_s1026" style="position:absolute;margin-left:331.5pt;margin-top:0;width:382.7pt;height:269.3pt;z-index:-25063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89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abzc86c&#10;6Eilm02EXJxN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s/P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1" locked="0" layoutInCell="0" allowOverlap="1" wp14:anchorId="3BA8EDAF" wp14:editId="5AB3152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30F37C" id="AutoShape 4" o:spid="_x0000_s1026" style="position:absolute;margin-left:0;margin-top:0;width:382.7pt;height:269.3pt;z-index:-25063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ll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bDl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1" locked="0" layoutInCell="0" allowOverlap="1" wp14:anchorId="23409846" wp14:editId="001E740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57F5C4" id="AutoShape 3" o:spid="_x0000_s1026" style="position:absolute;margin-left:331.5pt;margin-top:0;width:382.7pt;height:269.3pt;z-index:-25063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MGV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abzKWdO&#10;dKTSzSZCLs7O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WzBl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1" locked="0" layoutInCell="0" allowOverlap="1" wp14:anchorId="2B54CAD0" wp14:editId="6EF56AD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18D09E" id="AutoShape 2" o:spid="_x0000_s1026" style="position:absolute;margin-left:0;margin-top:0;width:382.7pt;height:269.3pt;z-index:-25063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Xt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nY558yJ&#10;jlS62UXIxdkk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eXX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4A26FA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810F487" wp14:editId="1D81B5E3">
            <wp:extent cx="3130550" cy="2275840"/>
            <wp:effectExtent l="0" t="0" r="0" b="0"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D99F" w14:textId="77777777" w:rsidR="00B34CA6" w:rsidRDefault="00B34CA6" w:rsidP="00263C9E">
      <w:pPr>
        <w:jc w:val="center"/>
      </w:pPr>
    </w:p>
    <w:p w14:paraId="7083952E" w14:textId="77777777" w:rsidR="00B34CA6" w:rsidRDefault="00B34CA6" w:rsidP="00263C9E"/>
    <w:p w14:paraId="02FEFF8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2B8CF3" wp14:editId="65CB04B1">
            <wp:extent cx="3130550" cy="2275840"/>
            <wp:effectExtent l="0" t="0" r="0" b="0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5ED3" w14:textId="77777777" w:rsidR="00B34CA6" w:rsidRDefault="00B34CA6" w:rsidP="00263C9E">
      <w:pPr>
        <w:jc w:val="center"/>
      </w:pPr>
    </w:p>
    <w:p w14:paraId="55A88AA3" w14:textId="77777777" w:rsidR="00B34CA6" w:rsidRDefault="00B34CA6" w:rsidP="00263C9E">
      <w:pPr>
        <w:jc w:val="center"/>
      </w:pPr>
    </w:p>
    <w:p w14:paraId="3DDB72B6" w14:textId="77777777" w:rsidR="00B34CA6" w:rsidRDefault="00B34CA6" w:rsidP="00263C9E">
      <w:pPr>
        <w:jc w:val="center"/>
      </w:pPr>
    </w:p>
    <w:p w14:paraId="26CC8311" w14:textId="77777777" w:rsidR="00B34CA6" w:rsidRDefault="00B34CA6" w:rsidP="006F3544"/>
    <w:p w14:paraId="0ECCD9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7FDFE8" wp14:editId="1CBD8673">
            <wp:extent cx="3130550" cy="2275840"/>
            <wp:effectExtent l="0" t="0" r="0" b="0"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B14B" w14:textId="77777777" w:rsidR="00B34CA6" w:rsidRDefault="00B34CA6" w:rsidP="00263C9E">
      <w:pPr>
        <w:jc w:val="center"/>
      </w:pPr>
    </w:p>
    <w:p w14:paraId="657582BB" w14:textId="77777777" w:rsidR="00B34CA6" w:rsidRDefault="00B34CA6" w:rsidP="00263C9E">
      <w:pPr>
        <w:jc w:val="center"/>
      </w:pPr>
    </w:p>
    <w:p w14:paraId="68251CC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DDBA1FA" wp14:editId="5DE1B023">
            <wp:extent cx="3130550" cy="2275840"/>
            <wp:effectExtent l="0" t="0" r="0" b="0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8D6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6336" behindDoc="1" locked="0" layoutInCell="0" allowOverlap="1" wp14:anchorId="362F1106" wp14:editId="46ACD2A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8C17BF" id="AutoShape 5" o:spid="_x0000_s1026" style="position:absolute;margin-left:331.5pt;margin-top:0;width:382.7pt;height:269.3pt;z-index:-25063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nFKwIAADo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r+n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1" locked="0" layoutInCell="0" allowOverlap="1" wp14:anchorId="6F19D802" wp14:editId="4D80BD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B9126D" id="AutoShape 4" o:spid="_x0000_s1026" style="position:absolute;margin-left:0;margin-top:0;width:382.7pt;height:269.3pt;z-index:-25063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29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u6Xb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1" locked="0" layoutInCell="0" allowOverlap="1" wp14:anchorId="5EEA7D66" wp14:editId="64D990C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BB7A8E" id="AutoShape 3" o:spid="_x0000_s1026" style="position:absolute;margin-left:331.5pt;margin-top:0;width:382.7pt;height:269.3pt;z-index:-25063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qVNLAIAADo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bqlT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1" locked="0" layoutInCell="0" allowOverlap="1" wp14:anchorId="09937976" wp14:editId="79A757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4431A4" id="AutoShape 2" o:spid="_x0000_s1026" style="position:absolute;margin-left:0;margin-top:0;width:382.7pt;height:269.3pt;z-index:-25063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MV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GVM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B782F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D73C41" wp14:editId="132F56B8">
            <wp:extent cx="3130550" cy="2275840"/>
            <wp:effectExtent l="0" t="0" r="0" b="0"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F4A7" w14:textId="77777777" w:rsidR="00B34CA6" w:rsidRDefault="00B34CA6" w:rsidP="00263C9E">
      <w:pPr>
        <w:jc w:val="center"/>
      </w:pPr>
    </w:p>
    <w:p w14:paraId="48E189FA" w14:textId="77777777" w:rsidR="00B34CA6" w:rsidRDefault="00B34CA6" w:rsidP="00263C9E"/>
    <w:p w14:paraId="0F77177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A1E80CD" wp14:editId="1F3FF58B">
            <wp:extent cx="3130550" cy="2275840"/>
            <wp:effectExtent l="0" t="0" r="0" b="0"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C2F6" w14:textId="77777777" w:rsidR="00B34CA6" w:rsidRDefault="00B34CA6" w:rsidP="00263C9E">
      <w:pPr>
        <w:jc w:val="center"/>
      </w:pPr>
    </w:p>
    <w:p w14:paraId="320340F1" w14:textId="77777777" w:rsidR="00B34CA6" w:rsidRDefault="00B34CA6" w:rsidP="00263C9E">
      <w:pPr>
        <w:jc w:val="center"/>
      </w:pPr>
    </w:p>
    <w:p w14:paraId="41DF34C4" w14:textId="77777777" w:rsidR="00B34CA6" w:rsidRDefault="00B34CA6" w:rsidP="00263C9E">
      <w:pPr>
        <w:jc w:val="center"/>
      </w:pPr>
    </w:p>
    <w:p w14:paraId="2AF82D87" w14:textId="77777777" w:rsidR="00B34CA6" w:rsidRDefault="00B34CA6" w:rsidP="006F3544"/>
    <w:p w14:paraId="0DF7643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3BB8A65" wp14:editId="7CB927AB">
            <wp:extent cx="3130550" cy="2275840"/>
            <wp:effectExtent l="0" t="0" r="0" b="0"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7974" w14:textId="77777777" w:rsidR="00B34CA6" w:rsidRDefault="00B34CA6" w:rsidP="00263C9E">
      <w:pPr>
        <w:jc w:val="center"/>
      </w:pPr>
    </w:p>
    <w:p w14:paraId="4D5C516C" w14:textId="77777777" w:rsidR="00B34CA6" w:rsidRDefault="00B34CA6" w:rsidP="00263C9E">
      <w:pPr>
        <w:jc w:val="center"/>
      </w:pPr>
    </w:p>
    <w:p w14:paraId="69AC86D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33C960" wp14:editId="6BC14442">
            <wp:extent cx="3130550" cy="2275840"/>
            <wp:effectExtent l="0" t="0" r="0" b="0"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6B9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1456" behindDoc="1" locked="0" layoutInCell="0" allowOverlap="1" wp14:anchorId="706496C1" wp14:editId="5DF850D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C5678F" id="AutoShape 5" o:spid="_x0000_s1026" style="position:absolute;margin-left:331.5pt;margin-top:0;width:382.7pt;height:269.3pt;z-index:-25062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2yF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j6+5MyJ&#10;jlS62UXIxdks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w2y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1" locked="0" layoutInCell="0" allowOverlap="1" wp14:anchorId="1A422325" wp14:editId="764B108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1C210F" id="AutoShape 4" o:spid="_x0000_s1026" style="position:absolute;margin-left:0;margin-top:0;width:382.7pt;height:269.3pt;z-index:-25062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pJLQ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U+ekk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1" locked="0" layoutInCell="0" allowOverlap="1" wp14:anchorId="38C57C22" wp14:editId="0B37F8A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0849DC" id="AutoShape 3" o:spid="_x0000_s1026" style="position:absolute;margin-left:331.5pt;margin-top:0;width:382.7pt;height:269.3pt;z-index:-25062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K5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PoK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1" locked="0" layoutInCell="0" allowOverlap="1" wp14:anchorId="7D4AB90A" wp14:editId="36A9B27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7E701E" id="AutoShape 2" o:spid="_x0000_s1026" style="position:absolute;margin-left:0;margin-top:0;width:382.7pt;height:269.3pt;z-index:-25062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bB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Kzb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32F04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72F4BA1" wp14:editId="5C752A44">
            <wp:extent cx="3130550" cy="2275840"/>
            <wp:effectExtent l="0" t="0" r="0" b="0"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8F64" w14:textId="77777777" w:rsidR="00B34CA6" w:rsidRDefault="00B34CA6" w:rsidP="00263C9E">
      <w:pPr>
        <w:jc w:val="center"/>
      </w:pPr>
    </w:p>
    <w:p w14:paraId="2A3ECBDE" w14:textId="77777777" w:rsidR="00B34CA6" w:rsidRDefault="00B34CA6" w:rsidP="00263C9E"/>
    <w:p w14:paraId="461FC3A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E3572F" wp14:editId="4D946FCE">
            <wp:extent cx="3130550" cy="2275840"/>
            <wp:effectExtent l="0" t="0" r="0" b="0"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22B3" w14:textId="77777777" w:rsidR="00B34CA6" w:rsidRDefault="00B34CA6" w:rsidP="00263C9E">
      <w:pPr>
        <w:jc w:val="center"/>
      </w:pPr>
    </w:p>
    <w:p w14:paraId="7FBD08BC" w14:textId="77777777" w:rsidR="00B34CA6" w:rsidRDefault="00B34CA6" w:rsidP="00263C9E">
      <w:pPr>
        <w:jc w:val="center"/>
      </w:pPr>
    </w:p>
    <w:p w14:paraId="12052117" w14:textId="77777777" w:rsidR="00B34CA6" w:rsidRDefault="00B34CA6" w:rsidP="00263C9E">
      <w:pPr>
        <w:jc w:val="center"/>
      </w:pPr>
    </w:p>
    <w:p w14:paraId="69D32E85" w14:textId="77777777" w:rsidR="00B34CA6" w:rsidRDefault="00B34CA6" w:rsidP="006F3544"/>
    <w:p w14:paraId="65AC82E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292017C" wp14:editId="464FCF1C">
            <wp:extent cx="3130550" cy="2275840"/>
            <wp:effectExtent l="0" t="0" r="0" b="0"/>
            <wp:docPr id="1615" name="Pictur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AE0F" w14:textId="77777777" w:rsidR="00B34CA6" w:rsidRDefault="00B34CA6" w:rsidP="00263C9E">
      <w:pPr>
        <w:jc w:val="center"/>
      </w:pPr>
    </w:p>
    <w:p w14:paraId="0E933165" w14:textId="77777777" w:rsidR="00B34CA6" w:rsidRDefault="00B34CA6" w:rsidP="00263C9E">
      <w:pPr>
        <w:jc w:val="center"/>
      </w:pPr>
    </w:p>
    <w:p w14:paraId="3FDAAF2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EC92F92" wp14:editId="07330268">
            <wp:extent cx="3130550" cy="2275840"/>
            <wp:effectExtent l="0" t="0" r="0" b="0"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659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6576" behindDoc="1" locked="0" layoutInCell="0" allowOverlap="1" wp14:anchorId="4AF007C1" wp14:editId="756644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7C9052" id="AutoShape 5" o:spid="_x0000_s1026" style="position:absolute;margin-left:331.5pt;margin-top:0;width:382.7pt;height:269.3pt;z-index:-25061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wRKwIAADo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nY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1" locked="0" layoutInCell="0" allowOverlap="1" wp14:anchorId="6F6DA722" wp14:editId="5CB1A82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8A0BA2" id="AutoShape 4" o:spid="_x0000_s1026" style="position:absolute;margin-left:0;margin-top:0;width:382.7pt;height:269.3pt;z-index:-25062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8J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Uv8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1" locked="0" layoutInCell="0" allowOverlap="1" wp14:anchorId="268BDFAB" wp14:editId="5F1069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DDF232" id="AutoShape 3" o:spid="_x0000_s1026" style="position:absolute;margin-left:331.5pt;margin-top:0;width:382.7pt;height:269.3pt;z-index:-25062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gf5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UU558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1IH+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1" locked="0" layoutInCell="0" allowOverlap="1" wp14:anchorId="13A2BD0E" wp14:editId="653B7EC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26B2DB" id="AutoShape 2" o:spid="_x0000_s1026" style="position:absolute;margin-left:0;margin-top:0;width:382.7pt;height:269.3pt;z-index:-25062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EWbSY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0C972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7B7714" wp14:editId="39940B7D">
            <wp:extent cx="3130550" cy="2275840"/>
            <wp:effectExtent l="0" t="0" r="0" b="0"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23E1" w14:textId="77777777" w:rsidR="00B34CA6" w:rsidRDefault="00B34CA6" w:rsidP="00263C9E">
      <w:pPr>
        <w:jc w:val="center"/>
      </w:pPr>
    </w:p>
    <w:p w14:paraId="60E06CD7" w14:textId="77777777" w:rsidR="00B34CA6" w:rsidRDefault="00B34CA6" w:rsidP="00263C9E"/>
    <w:p w14:paraId="1CBC68E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899059" wp14:editId="5B73B3A5">
            <wp:extent cx="3130550" cy="2275840"/>
            <wp:effectExtent l="0" t="0" r="0" b="0"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E008" w14:textId="77777777" w:rsidR="00B34CA6" w:rsidRDefault="00B34CA6" w:rsidP="00263C9E">
      <w:pPr>
        <w:jc w:val="center"/>
      </w:pPr>
    </w:p>
    <w:p w14:paraId="5FCC5285" w14:textId="77777777" w:rsidR="00B34CA6" w:rsidRDefault="00B34CA6" w:rsidP="00263C9E">
      <w:pPr>
        <w:jc w:val="center"/>
      </w:pPr>
    </w:p>
    <w:p w14:paraId="3C869A53" w14:textId="77777777" w:rsidR="00B34CA6" w:rsidRDefault="00B34CA6" w:rsidP="00263C9E">
      <w:pPr>
        <w:jc w:val="center"/>
      </w:pPr>
    </w:p>
    <w:p w14:paraId="12DB431D" w14:textId="77777777" w:rsidR="00B34CA6" w:rsidRDefault="00B34CA6" w:rsidP="006F3544"/>
    <w:p w14:paraId="00AA64A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0BFB0F7" wp14:editId="54F4960C">
            <wp:extent cx="3130550" cy="2275840"/>
            <wp:effectExtent l="0" t="0" r="0" b="0"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78EB" w14:textId="77777777" w:rsidR="00B34CA6" w:rsidRDefault="00B34CA6" w:rsidP="00263C9E">
      <w:pPr>
        <w:jc w:val="center"/>
      </w:pPr>
    </w:p>
    <w:p w14:paraId="0EFF9AD4" w14:textId="77777777" w:rsidR="00B34CA6" w:rsidRDefault="00B34CA6" w:rsidP="00263C9E">
      <w:pPr>
        <w:jc w:val="center"/>
      </w:pPr>
    </w:p>
    <w:p w14:paraId="7EE3729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2D2B8B" wp14:editId="4DEC48FD">
            <wp:extent cx="3130550" cy="2275840"/>
            <wp:effectExtent l="0" t="0" r="0" b="0"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176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1696" behindDoc="1" locked="0" layoutInCell="0" allowOverlap="1" wp14:anchorId="7CB8F569" wp14:editId="5EABC5B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EC787D" id="AutoShape 5" o:spid="_x0000_s1026" style="position:absolute;margin-left:331.5pt;margin-top:0;width:382.7pt;height:269.3pt;z-index:-25061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f2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XUx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oNf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1" locked="0" layoutInCell="0" allowOverlap="1" wp14:anchorId="7ECDC297" wp14:editId="36AF206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6553D1" id="AutoShape 4" o:spid="_x0000_s1026" style="position:absolute;margin-left:0;margin-top:0;width:382.7pt;height:269.3pt;z-index:-250615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OO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w2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tWO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1" locked="0" layoutInCell="0" allowOverlap="1" wp14:anchorId="7779F716" wp14:editId="1D08FCA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381B1A" id="AutoShape 3" o:spid="_x0000_s1026" style="position:absolute;margin-left:331.5pt;margin-top:0;width:382.7pt;height:269.3pt;z-index:-25061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t+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Wxy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LWb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1" locked="0" layoutInCell="0" allowOverlap="1" wp14:anchorId="7CD08D38" wp14:editId="67C68A4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9FAD59" id="AutoShape 2" o:spid="_x0000_s1026" style="position:absolute;margin-left:0;margin-top:0;width:382.7pt;height:269.3pt;z-index:-25061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hm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blaRVk70&#10;pNLtOkIuzqrE0OBDTYlP/hHTjME/gPwemIO7TriVvkWEodNCUV9lyi+eXUhOoKtsOXwAReiC0DNZ&#10;2xb7BEg0sG3WZHfURG8jk/RzejmbVFckn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euh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2DC110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6B416EB" wp14:editId="05E00DA4">
            <wp:extent cx="3130550" cy="2275840"/>
            <wp:effectExtent l="0" t="0" r="0" b="0"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0DF1" w14:textId="77777777" w:rsidR="00B34CA6" w:rsidRDefault="00B34CA6" w:rsidP="00263C9E">
      <w:pPr>
        <w:jc w:val="center"/>
      </w:pPr>
    </w:p>
    <w:p w14:paraId="0B2EB7D0" w14:textId="77777777" w:rsidR="00B34CA6" w:rsidRDefault="00B34CA6" w:rsidP="00263C9E"/>
    <w:p w14:paraId="1A4E683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F77FF00" wp14:editId="397EAC92">
            <wp:extent cx="3130550" cy="2275840"/>
            <wp:effectExtent l="0" t="0" r="0" b="0"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4ADD" w14:textId="77777777" w:rsidR="00B34CA6" w:rsidRDefault="00B34CA6" w:rsidP="00263C9E">
      <w:pPr>
        <w:jc w:val="center"/>
      </w:pPr>
    </w:p>
    <w:p w14:paraId="1F44CE10" w14:textId="77777777" w:rsidR="00B34CA6" w:rsidRDefault="00B34CA6" w:rsidP="00263C9E">
      <w:pPr>
        <w:jc w:val="center"/>
      </w:pPr>
    </w:p>
    <w:p w14:paraId="2DA2041F" w14:textId="77777777" w:rsidR="00B34CA6" w:rsidRDefault="00B34CA6" w:rsidP="00263C9E">
      <w:pPr>
        <w:jc w:val="center"/>
      </w:pPr>
    </w:p>
    <w:p w14:paraId="3B84D79A" w14:textId="77777777" w:rsidR="00B34CA6" w:rsidRDefault="00B34CA6" w:rsidP="006F3544"/>
    <w:p w14:paraId="72500D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AF2365" wp14:editId="18EDC90A">
            <wp:extent cx="3130550" cy="2275840"/>
            <wp:effectExtent l="0" t="0" r="0" b="0"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D06B" w14:textId="77777777" w:rsidR="00B34CA6" w:rsidRDefault="00B34CA6" w:rsidP="00263C9E">
      <w:pPr>
        <w:jc w:val="center"/>
      </w:pPr>
    </w:p>
    <w:p w14:paraId="39B950D8" w14:textId="77777777" w:rsidR="00B34CA6" w:rsidRDefault="00B34CA6" w:rsidP="00263C9E">
      <w:pPr>
        <w:jc w:val="center"/>
      </w:pPr>
    </w:p>
    <w:p w14:paraId="155F3C3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4634F5" wp14:editId="216AA147">
            <wp:extent cx="3130550" cy="2275840"/>
            <wp:effectExtent l="0" t="0" r="0" b="0"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053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6816" behindDoc="1" locked="0" layoutInCell="0" allowOverlap="1" wp14:anchorId="12B9E774" wp14:editId="00F10B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FE1224" id="AutoShape 5" o:spid="_x0000_s1026" style="position:absolute;margin-left:331.5pt;margin-top:0;width:382.7pt;height:269.3pt;z-index:-25060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Ii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DufTDhz&#10;oiOVbrYRcnE2Sw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ZKy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1" locked="0" layoutInCell="0" allowOverlap="1" wp14:anchorId="3A580C0F" wp14:editId="5ED37CD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C004C2" id="AutoShape 4" o:spid="_x0000_s1026" style="position:absolute;margin-left:0;margin-top:0;width:382.7pt;height:269.3pt;z-index:-25061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R6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OKs6c&#10;6Eml602EXJxV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MUR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1" locked="0" layoutInCell="0" allowOverlap="1" wp14:anchorId="7269C7F4" wp14:editId="5F28D92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238357" id="AutoShape 3" o:spid="_x0000_s1026" style="position:absolute;margin-left:331.5pt;margin-top:0;width:382.7pt;height:269.3pt;z-index:-25061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yK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DufzDhz&#10;oiOVbrYRcnE2SQ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jG8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1" locked="0" layoutInCell="0" allowOverlap="1" wp14:anchorId="3D1F43DF" wp14:editId="737B9D4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3D7F17" id="AutoShape 2" o:spid="_x0000_s1026" style="position:absolute;margin-left:0;margin-top:0;width:382.7pt;height:269.3pt;z-index:-25061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yQI8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9AF0D8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4D6968" wp14:editId="7CD1B908">
            <wp:extent cx="3130550" cy="2275840"/>
            <wp:effectExtent l="0" t="0" r="0" b="0"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EC7F" w14:textId="77777777" w:rsidR="00B34CA6" w:rsidRDefault="00B34CA6" w:rsidP="00263C9E">
      <w:pPr>
        <w:jc w:val="center"/>
      </w:pPr>
    </w:p>
    <w:p w14:paraId="576EB949" w14:textId="77777777" w:rsidR="00B34CA6" w:rsidRDefault="00B34CA6" w:rsidP="00263C9E"/>
    <w:p w14:paraId="4DC712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B46A96" wp14:editId="6869A793">
            <wp:extent cx="3130550" cy="2275840"/>
            <wp:effectExtent l="0" t="0" r="0" b="0"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5D3E" w14:textId="77777777" w:rsidR="00B34CA6" w:rsidRDefault="00B34CA6" w:rsidP="00263C9E">
      <w:pPr>
        <w:jc w:val="center"/>
      </w:pPr>
    </w:p>
    <w:p w14:paraId="0D1B0857" w14:textId="77777777" w:rsidR="00B34CA6" w:rsidRDefault="00B34CA6" w:rsidP="00263C9E">
      <w:pPr>
        <w:jc w:val="center"/>
      </w:pPr>
    </w:p>
    <w:p w14:paraId="611BABE6" w14:textId="77777777" w:rsidR="00B34CA6" w:rsidRDefault="00B34CA6" w:rsidP="00263C9E">
      <w:pPr>
        <w:jc w:val="center"/>
      </w:pPr>
    </w:p>
    <w:p w14:paraId="7D9E7C87" w14:textId="77777777" w:rsidR="00B34CA6" w:rsidRDefault="00B34CA6" w:rsidP="006F3544"/>
    <w:p w14:paraId="441C4F6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4E9D40" wp14:editId="3AF37AD7">
            <wp:extent cx="3130550" cy="2275840"/>
            <wp:effectExtent l="0" t="0" r="0" b="0"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5F77" w14:textId="77777777" w:rsidR="00B34CA6" w:rsidRDefault="00B34CA6" w:rsidP="00263C9E">
      <w:pPr>
        <w:jc w:val="center"/>
      </w:pPr>
    </w:p>
    <w:p w14:paraId="079E166D" w14:textId="77777777" w:rsidR="00B34CA6" w:rsidRDefault="00B34CA6" w:rsidP="00263C9E">
      <w:pPr>
        <w:jc w:val="center"/>
      </w:pPr>
    </w:p>
    <w:p w14:paraId="56CEFDE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BC54BC" wp14:editId="390B86D7">
            <wp:extent cx="3130550" cy="2275840"/>
            <wp:effectExtent l="0" t="0" r="0" b="0"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855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1936" behindDoc="1" locked="0" layoutInCell="0" allowOverlap="1" wp14:anchorId="0A40B815" wp14:editId="6FE2A62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626D2F" id="AutoShape 5" o:spid="_x0000_s1026" style="position:absolute;margin-left:331.5pt;margin-top:0;width:382.7pt;height:269.3pt;z-index:-25060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Dj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6rkjMn&#10;elLpZhMhF2ez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3RD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1" locked="0" layoutInCell="0" allowOverlap="1" wp14:anchorId="650D7D5C" wp14:editId="518F260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C55C24" id="AutoShape 4" o:spid="_x0000_s1026" style="position:absolute;margin-left:0;margin-top:0;width:382.7pt;height:269.3pt;z-index:-25060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Sb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k15c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yKS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1" locked="0" layoutInCell="0" allowOverlap="1" wp14:anchorId="7BB30B85" wp14:editId="1ECDEED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5E0F6B" id="AutoShape 3" o:spid="_x0000_s1026" style="position:absolute;margin-left:331.5pt;margin-top:0;width:382.7pt;height:269.3pt;z-index:-25060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8hca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1" locked="0" layoutInCell="0" allowOverlap="1" wp14:anchorId="5D5196BC" wp14:editId="1E108D3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7A16B4" id="AutoShape 2" o:spid="_x0000_s1026" style="position:absolute;margin-left:0;margin-top:0;width:382.7pt;height:269.3pt;z-index:-25060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oz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lVceZE&#10;TyrdriPk4mya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a6o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38AB2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C05D4BC" wp14:editId="06BF3021">
            <wp:extent cx="3130550" cy="2275840"/>
            <wp:effectExtent l="0" t="0" r="0" b="0"/>
            <wp:docPr id="1645" name="Picture 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FE3B" w14:textId="77777777" w:rsidR="00B34CA6" w:rsidRDefault="00B34CA6" w:rsidP="00263C9E">
      <w:pPr>
        <w:jc w:val="center"/>
      </w:pPr>
    </w:p>
    <w:p w14:paraId="566B1757" w14:textId="77777777" w:rsidR="00B34CA6" w:rsidRDefault="00B34CA6" w:rsidP="00263C9E"/>
    <w:p w14:paraId="656B52D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A610F7" wp14:editId="50E5CFA9">
            <wp:extent cx="3130550" cy="2275840"/>
            <wp:effectExtent l="0" t="0" r="0" b="0"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49E8" w14:textId="77777777" w:rsidR="00B34CA6" w:rsidRDefault="00B34CA6" w:rsidP="00263C9E">
      <w:pPr>
        <w:jc w:val="center"/>
      </w:pPr>
    </w:p>
    <w:p w14:paraId="200140A5" w14:textId="77777777" w:rsidR="00B34CA6" w:rsidRDefault="00B34CA6" w:rsidP="00263C9E">
      <w:pPr>
        <w:jc w:val="center"/>
      </w:pPr>
    </w:p>
    <w:p w14:paraId="6B19BAFA" w14:textId="77777777" w:rsidR="00B34CA6" w:rsidRDefault="00B34CA6" w:rsidP="00263C9E">
      <w:pPr>
        <w:jc w:val="center"/>
      </w:pPr>
    </w:p>
    <w:p w14:paraId="5526FC22" w14:textId="77777777" w:rsidR="00B34CA6" w:rsidRDefault="00B34CA6" w:rsidP="006F3544"/>
    <w:p w14:paraId="53A3932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B5C7105" wp14:editId="44689280">
            <wp:extent cx="3130550" cy="2275840"/>
            <wp:effectExtent l="0" t="0" r="0" b="0"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CB43" w14:textId="77777777" w:rsidR="00B34CA6" w:rsidRDefault="00B34CA6" w:rsidP="00263C9E">
      <w:pPr>
        <w:jc w:val="center"/>
      </w:pPr>
    </w:p>
    <w:p w14:paraId="6DEF9FBB" w14:textId="77777777" w:rsidR="00B34CA6" w:rsidRDefault="00B34CA6" w:rsidP="00263C9E">
      <w:pPr>
        <w:jc w:val="center"/>
      </w:pPr>
    </w:p>
    <w:p w14:paraId="1CCFB356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AC90F7D" wp14:editId="0E642A32">
            <wp:extent cx="3130550" cy="2275840"/>
            <wp:effectExtent l="0" t="0" r="0" b="0"/>
            <wp:docPr id="1648" name="Picture 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9B0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7056" behindDoc="1" locked="0" layoutInCell="0" allowOverlap="1" wp14:anchorId="33B37657" wp14:editId="06CFA79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FAA10" id="AutoShape 5" o:spid="_x0000_s1026" style="position:absolute;margin-left:331.5pt;margin-top:0;width:382.7pt;height:269.3pt;z-index:-25059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WjKwIAADo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sZW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1" locked="0" layoutInCell="0" allowOverlap="1" wp14:anchorId="675D50B4" wp14:editId="01EDE51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41C055" id="AutoShape 4" o:spid="_x0000_s1026" style="position:absolute;margin-left:0;margin-top:0;width:382.7pt;height:269.3pt;z-index:-25060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IN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5nRJAT&#10;Pal0s4mQi7MqMTT4UFPio3/ANGPw9yC/B+bgthNurW8QYei0UNRXmfKLZxeSE+gqWw0fQBG6IPRM&#10;1q7FPgESDWyXNdk/aaJ3kUn6Wc3PJ9NL6kx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/TIN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1" locked="0" layoutInCell="0" allowOverlap="1" wp14:anchorId="1E7AFCE0" wp14:editId="6F43DC7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3F0A2" id="AutoShape 3" o:spid="_x0000_s1026" style="position:absolute;margin-left:331.5pt;margin-top:0;width:382.7pt;height:269.3pt;z-index:-25060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uf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uUx7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1" locked="0" layoutInCell="0" allowOverlap="1" wp14:anchorId="196DAFD4" wp14:editId="1FFF0F6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914619" id="AutoShape 2" o:spid="_x0000_s1026" style="position:absolute;margin-left:0;margin-top:0;width:382.7pt;height:269.3pt;z-index:-25060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/nKwIAADo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Wc/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28AF22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FE2BB9" wp14:editId="2FE01B1F">
            <wp:extent cx="3130550" cy="2275840"/>
            <wp:effectExtent l="0" t="0" r="0" b="0"/>
            <wp:docPr id="1653" name="Picture 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5647" w14:textId="77777777" w:rsidR="00B34CA6" w:rsidRDefault="00B34CA6" w:rsidP="00263C9E">
      <w:pPr>
        <w:jc w:val="center"/>
      </w:pPr>
    </w:p>
    <w:p w14:paraId="34EFC8E5" w14:textId="77777777" w:rsidR="00B34CA6" w:rsidRDefault="00B34CA6" w:rsidP="00263C9E"/>
    <w:p w14:paraId="6DFAD0A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37D2F9B" wp14:editId="349821C1">
            <wp:extent cx="3130550" cy="2275840"/>
            <wp:effectExtent l="0" t="0" r="0" b="0"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AFB7" w14:textId="77777777" w:rsidR="00B34CA6" w:rsidRDefault="00B34CA6" w:rsidP="00263C9E">
      <w:pPr>
        <w:jc w:val="center"/>
      </w:pPr>
    </w:p>
    <w:p w14:paraId="2FBBE9CE" w14:textId="77777777" w:rsidR="00B34CA6" w:rsidRDefault="00B34CA6" w:rsidP="00263C9E">
      <w:pPr>
        <w:jc w:val="center"/>
      </w:pPr>
    </w:p>
    <w:p w14:paraId="57055402" w14:textId="77777777" w:rsidR="00B34CA6" w:rsidRDefault="00B34CA6" w:rsidP="00263C9E">
      <w:pPr>
        <w:jc w:val="center"/>
      </w:pPr>
    </w:p>
    <w:p w14:paraId="0274B835" w14:textId="77777777" w:rsidR="00B34CA6" w:rsidRDefault="00B34CA6" w:rsidP="006F3544"/>
    <w:p w14:paraId="52CB76C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53B7CA" wp14:editId="65BE8F94">
            <wp:extent cx="3130550" cy="2275840"/>
            <wp:effectExtent l="0" t="0" r="0" b="0"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CDD3" w14:textId="77777777" w:rsidR="00B34CA6" w:rsidRDefault="00B34CA6" w:rsidP="00263C9E">
      <w:pPr>
        <w:jc w:val="center"/>
      </w:pPr>
    </w:p>
    <w:p w14:paraId="4179F457" w14:textId="77777777" w:rsidR="00B34CA6" w:rsidRDefault="00B34CA6" w:rsidP="00263C9E">
      <w:pPr>
        <w:jc w:val="center"/>
      </w:pPr>
    </w:p>
    <w:p w14:paraId="7E9F7B8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A9720BE" wp14:editId="72CFFC27">
            <wp:extent cx="3130550" cy="2275840"/>
            <wp:effectExtent l="0" t="0" r="0" b="0"/>
            <wp:docPr id="1656" name="Picture 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E6A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2176" behindDoc="1" locked="0" layoutInCell="0" allowOverlap="1" wp14:anchorId="300949EC" wp14:editId="6F65AFF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1B8D7B" id="AutoShape 5" o:spid="_x0000_s1026" style="position:absolute;margin-left:331.5pt;margin-top:0;width:382.7pt;height:269.3pt;z-index:-25059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7u91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1" locked="0" layoutInCell="0" allowOverlap="1" wp14:anchorId="2B1D3ACD" wp14:editId="1B65A5D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CB58B7" id="AutoShape 4" o:spid="_x0000_s1026" style="position:absolute;margin-left:0;margin-top:0;width:382.7pt;height:269.3pt;z-index:-25059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Y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5npJUT&#10;Pal0s4mQi7MqMTT4UFPio3/ANGPw9yC/B+bgthNurW8QYei0UNRXmfKLZxeSE+gqWw0fQBG6IPRM&#10;1q7FPgESDWyXNdk/aaJ3kUn6Wc3PJ9NLkk5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IAY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1" locked="0" layoutInCell="0" allowOverlap="1" wp14:anchorId="2596E026" wp14:editId="2821E58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300911" id="AutoShape 3" o:spid="_x0000_s1026" style="position:absolute;margin-left:331.5pt;margin-top:0;width:382.7pt;height:269.3pt;z-index:-25059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7f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Mr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SD+3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1" locked="0" layoutInCell="0" allowOverlap="1" wp14:anchorId="376E3538" wp14:editId="19FC776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E9ACC5" id="AutoShape 2" o:spid="_x0000_s1026" style="position:absolute;margin-left:0;margin-top:0;width:382.7pt;height:269.3pt;z-index:-25059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QA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ZJQ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674AD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57D0D33" wp14:editId="29701726">
            <wp:extent cx="3130550" cy="2275840"/>
            <wp:effectExtent l="0" t="0" r="0" b="0"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0075" w14:textId="77777777" w:rsidR="00B34CA6" w:rsidRDefault="00B34CA6" w:rsidP="00263C9E">
      <w:pPr>
        <w:jc w:val="center"/>
      </w:pPr>
    </w:p>
    <w:p w14:paraId="57B166FD" w14:textId="77777777" w:rsidR="00B34CA6" w:rsidRDefault="00B34CA6" w:rsidP="00263C9E"/>
    <w:p w14:paraId="4BC8D39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C34DA6E" wp14:editId="22AC8EB2">
            <wp:extent cx="3130550" cy="2275840"/>
            <wp:effectExtent l="0" t="0" r="0" b="0"/>
            <wp:docPr id="1662" name="Picture 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6130" w14:textId="77777777" w:rsidR="00B34CA6" w:rsidRDefault="00B34CA6" w:rsidP="00263C9E">
      <w:pPr>
        <w:jc w:val="center"/>
      </w:pPr>
    </w:p>
    <w:p w14:paraId="1C7C53E5" w14:textId="77777777" w:rsidR="00B34CA6" w:rsidRDefault="00B34CA6" w:rsidP="00263C9E">
      <w:pPr>
        <w:jc w:val="center"/>
      </w:pPr>
    </w:p>
    <w:p w14:paraId="68AB2991" w14:textId="77777777" w:rsidR="00B34CA6" w:rsidRDefault="00B34CA6" w:rsidP="00263C9E">
      <w:pPr>
        <w:jc w:val="center"/>
      </w:pPr>
    </w:p>
    <w:p w14:paraId="0966946B" w14:textId="77777777" w:rsidR="00B34CA6" w:rsidRDefault="00B34CA6" w:rsidP="006F3544"/>
    <w:p w14:paraId="3F58803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0EB093F" wp14:editId="63CE93C5">
            <wp:extent cx="3130550" cy="2275840"/>
            <wp:effectExtent l="0" t="0" r="0" b="0"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E843" w14:textId="77777777" w:rsidR="00B34CA6" w:rsidRDefault="00B34CA6" w:rsidP="00263C9E">
      <w:pPr>
        <w:jc w:val="center"/>
      </w:pPr>
    </w:p>
    <w:p w14:paraId="0BED33FA" w14:textId="77777777" w:rsidR="00B34CA6" w:rsidRDefault="00B34CA6" w:rsidP="00263C9E">
      <w:pPr>
        <w:jc w:val="center"/>
      </w:pPr>
    </w:p>
    <w:p w14:paraId="25EFA4E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07DD43" wp14:editId="53C00E02">
            <wp:extent cx="3130550" cy="2275840"/>
            <wp:effectExtent l="0" t="0" r="0" b="0"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379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7296" behindDoc="1" locked="0" layoutInCell="0" allowOverlap="1" wp14:anchorId="09E64530" wp14:editId="61F8E97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72EDB9" id="AutoShape 5" o:spid="_x0000_s1026" style="position:absolute;margin-left:331.5pt;margin-top:0;width:382.7pt;height:269.3pt;z-index:-25058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0i7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1" locked="0" layoutInCell="0" allowOverlap="1" wp14:anchorId="2521B926" wp14:editId="19C8B9C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6859B5" id="AutoShape 4" o:spid="_x0000_s1026" style="position:absolute;margin-left:0;margin-top:0;width:382.7pt;height:269.3pt;z-index:-25059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5qo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w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x5q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1" locked="0" layoutInCell="0" allowOverlap="1" wp14:anchorId="448AD783" wp14:editId="1D7A917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9C3CAB" id="AutoShape 3" o:spid="_x0000_s1026" style="position:absolute;margin-left:331.5pt;margin-top:0;width:382.7pt;height:269.3pt;z-index:-25059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sdi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1" locked="0" layoutInCell="0" allowOverlap="1" wp14:anchorId="022C142C" wp14:editId="700E927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E042E6" id="AutoShape 2" o:spid="_x0000_s1026" style="position:absolute;margin-left:0;margin-top:0;width:382.7pt;height:269.3pt;z-index:-25059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FA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CBF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53D9D9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A156E5D" wp14:editId="2337F13B">
            <wp:extent cx="3130550" cy="2275840"/>
            <wp:effectExtent l="0" t="0" r="0" b="0"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60A0" w14:textId="77777777" w:rsidR="00B34CA6" w:rsidRDefault="00B34CA6" w:rsidP="00263C9E">
      <w:pPr>
        <w:jc w:val="center"/>
      </w:pPr>
    </w:p>
    <w:p w14:paraId="332ED1DD" w14:textId="77777777" w:rsidR="00B34CA6" w:rsidRDefault="00B34CA6" w:rsidP="00263C9E"/>
    <w:p w14:paraId="2635C8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42E1942" wp14:editId="678BD4FD">
            <wp:extent cx="3130550" cy="2275840"/>
            <wp:effectExtent l="0" t="0" r="0" b="0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3F2E" w14:textId="77777777" w:rsidR="00B34CA6" w:rsidRDefault="00B34CA6" w:rsidP="00263C9E">
      <w:pPr>
        <w:jc w:val="center"/>
      </w:pPr>
    </w:p>
    <w:p w14:paraId="5F35B854" w14:textId="77777777" w:rsidR="00B34CA6" w:rsidRDefault="00B34CA6" w:rsidP="00263C9E">
      <w:pPr>
        <w:jc w:val="center"/>
      </w:pPr>
    </w:p>
    <w:p w14:paraId="2AED48A8" w14:textId="77777777" w:rsidR="00B34CA6" w:rsidRDefault="00B34CA6" w:rsidP="00263C9E">
      <w:pPr>
        <w:jc w:val="center"/>
      </w:pPr>
    </w:p>
    <w:p w14:paraId="6C091C36" w14:textId="77777777" w:rsidR="00B34CA6" w:rsidRDefault="00B34CA6" w:rsidP="006F3544"/>
    <w:p w14:paraId="348C32E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A76C9D8" wp14:editId="3A2A5ECD">
            <wp:extent cx="3130550" cy="2275840"/>
            <wp:effectExtent l="0" t="0" r="0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FE45" w14:textId="77777777" w:rsidR="00B34CA6" w:rsidRDefault="00B34CA6" w:rsidP="00263C9E">
      <w:pPr>
        <w:jc w:val="center"/>
      </w:pPr>
    </w:p>
    <w:p w14:paraId="7F8F3B55" w14:textId="77777777" w:rsidR="00B34CA6" w:rsidRDefault="00B34CA6" w:rsidP="00263C9E">
      <w:pPr>
        <w:jc w:val="center"/>
      </w:pPr>
    </w:p>
    <w:p w14:paraId="34E43AC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683B7B7" wp14:editId="062BA7C6">
            <wp:extent cx="3130550" cy="2275840"/>
            <wp:effectExtent l="0" t="0" r="0" b="0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659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32416" behindDoc="1" locked="0" layoutInCell="0" allowOverlap="1" wp14:anchorId="53D0048F" wp14:editId="6E4BD3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FF30D2" id="AutoShape 5" o:spid="_x0000_s1026" style="position:absolute;margin-left:331.5pt;margin-top:0;width:382.7pt;height:269.3pt;z-index:-25058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+BL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1" locked="0" layoutInCell="0" allowOverlap="1" wp14:anchorId="6DFF3D0E" wp14:editId="73D63FE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547F46" id="AutoShape 4" o:spid="_x0000_s1026" style="position:absolute;margin-left:0;margin-top:0;width:382.7pt;height:269.3pt;z-index:-25058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71c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OLij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Q71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1" locked="0" layoutInCell="0" allowOverlap="1" wp14:anchorId="7D5DE6C4" wp14:editId="166ADE6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F71F77" id="AutoShape 3" o:spid="_x0000_s1026" style="position:absolute;margin-left:331.5pt;margin-top:0;width:382.7pt;height:269.3pt;z-index:-250586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Ws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Q0W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1" locked="0" layoutInCell="0" allowOverlap="1" wp14:anchorId="1CE39A65" wp14:editId="62A6E14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25E94D" id="AutoShape 2" o:spid="_x0000_s1026" style="position:absolute;margin-left:0;margin-top:0;width:382.7pt;height:269.3pt;z-index:-25058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HU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VvH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D848E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1CDFF8" wp14:editId="69C90701">
            <wp:extent cx="3130550" cy="2275840"/>
            <wp:effectExtent l="0" t="0" r="0" b="0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04CE" w14:textId="77777777" w:rsidR="00B34CA6" w:rsidRDefault="00B34CA6" w:rsidP="00263C9E">
      <w:pPr>
        <w:jc w:val="center"/>
      </w:pPr>
    </w:p>
    <w:p w14:paraId="33D23298" w14:textId="77777777" w:rsidR="00B34CA6" w:rsidRDefault="00B34CA6" w:rsidP="00263C9E"/>
    <w:p w14:paraId="21EBD04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01EB05D" wp14:editId="1460DB6B">
            <wp:extent cx="3130550" cy="2275840"/>
            <wp:effectExtent l="0" t="0" r="0" b="0"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0711" w14:textId="77777777" w:rsidR="00B34CA6" w:rsidRDefault="00B34CA6" w:rsidP="00263C9E">
      <w:pPr>
        <w:jc w:val="center"/>
      </w:pPr>
    </w:p>
    <w:p w14:paraId="7F5302FE" w14:textId="77777777" w:rsidR="00B34CA6" w:rsidRDefault="00B34CA6" w:rsidP="00263C9E">
      <w:pPr>
        <w:jc w:val="center"/>
      </w:pPr>
    </w:p>
    <w:p w14:paraId="2EA6D92A" w14:textId="77777777" w:rsidR="00B34CA6" w:rsidRDefault="00B34CA6" w:rsidP="00263C9E">
      <w:pPr>
        <w:jc w:val="center"/>
      </w:pPr>
    </w:p>
    <w:p w14:paraId="51E5E2B8" w14:textId="77777777" w:rsidR="00B34CA6" w:rsidRDefault="00B34CA6" w:rsidP="006F3544"/>
    <w:p w14:paraId="7B378B1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2CE6678" wp14:editId="233DF831">
            <wp:extent cx="3130550" cy="2275840"/>
            <wp:effectExtent l="0" t="0" r="0" b="0"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519E" w14:textId="77777777" w:rsidR="00B34CA6" w:rsidRDefault="00B34CA6" w:rsidP="00263C9E">
      <w:pPr>
        <w:jc w:val="center"/>
      </w:pPr>
    </w:p>
    <w:p w14:paraId="64A7E6E6" w14:textId="77777777" w:rsidR="00B34CA6" w:rsidRDefault="00B34CA6" w:rsidP="00263C9E">
      <w:pPr>
        <w:jc w:val="center"/>
      </w:pPr>
    </w:p>
    <w:p w14:paraId="1851F0D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B67272D" wp14:editId="5F56A5BD">
            <wp:extent cx="3130550" cy="2275840"/>
            <wp:effectExtent l="0" t="0" r="0" b="0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B93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37536" behindDoc="1" locked="0" layoutInCell="0" allowOverlap="1" wp14:anchorId="1A212CF0" wp14:editId="05C5AE8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E61F3A" id="AutoShape 5" o:spid="_x0000_s1026" style="position:absolute;margin-left:331.5pt;margin-top:0;width:382.7pt;height:269.3pt;z-index:-25057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1" locked="0" layoutInCell="0" allowOverlap="1" wp14:anchorId="0BC56BDB" wp14:editId="2FC758D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87A435" id="AutoShape 4" o:spid="_x0000_s1026" style="position:absolute;margin-left:0;margin-top:0;width:382.7pt;height:269.3pt;z-index:-25057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/w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P5l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Xq/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1" locked="0" layoutInCell="0" allowOverlap="1" wp14:anchorId="0DA93237" wp14:editId="2EF81B3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C26B74" id="AutoShape 3" o:spid="_x0000_s1026" style="position:absolute;margin-left:331.5pt;margin-top:0;width:382.7pt;height:269.3pt;z-index:-25058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lcALAIAADo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V5X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1" locked="0" layoutInCell="0" allowOverlap="1" wp14:anchorId="7F39898F" wp14:editId="5D5F3F1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B4C673" id="AutoShape 2" o:spid="_x0000_s1026" style="position:absolute;margin-left:0;margin-top:0;width:382.7pt;height:269.3pt;z-index:-25058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FY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N5xZkT&#10;Pal0s4mQi7Np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/aF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7BE4B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033C6E" wp14:editId="593205DA">
            <wp:extent cx="3130550" cy="2275840"/>
            <wp:effectExtent l="0" t="0" r="0" b="0"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7FD2" w14:textId="77777777" w:rsidR="00B34CA6" w:rsidRDefault="00B34CA6" w:rsidP="00263C9E">
      <w:pPr>
        <w:jc w:val="center"/>
      </w:pPr>
    </w:p>
    <w:p w14:paraId="0B915822" w14:textId="77777777" w:rsidR="00B34CA6" w:rsidRDefault="00B34CA6" w:rsidP="00263C9E"/>
    <w:p w14:paraId="61EED6B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175761" wp14:editId="6D80269C">
            <wp:extent cx="3130550" cy="2275840"/>
            <wp:effectExtent l="0" t="0" r="0" b="0"/>
            <wp:docPr id="1686" name="Picture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CD19" w14:textId="77777777" w:rsidR="00B34CA6" w:rsidRDefault="00B34CA6" w:rsidP="00263C9E">
      <w:pPr>
        <w:jc w:val="center"/>
      </w:pPr>
    </w:p>
    <w:p w14:paraId="4D5C0EC6" w14:textId="77777777" w:rsidR="00B34CA6" w:rsidRDefault="00B34CA6" w:rsidP="00263C9E">
      <w:pPr>
        <w:jc w:val="center"/>
      </w:pPr>
    </w:p>
    <w:p w14:paraId="5FAFA1D6" w14:textId="77777777" w:rsidR="00B34CA6" w:rsidRDefault="00B34CA6" w:rsidP="00263C9E">
      <w:pPr>
        <w:jc w:val="center"/>
      </w:pPr>
    </w:p>
    <w:p w14:paraId="6FE07BC3" w14:textId="77777777" w:rsidR="00B34CA6" w:rsidRDefault="00B34CA6" w:rsidP="006F3544"/>
    <w:p w14:paraId="11F8CCB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5630F8" wp14:editId="4DA19580">
            <wp:extent cx="3130550" cy="2275840"/>
            <wp:effectExtent l="0" t="0" r="0" b="0"/>
            <wp:docPr id="1687" name="Picture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8F06" w14:textId="77777777" w:rsidR="00B34CA6" w:rsidRDefault="00B34CA6" w:rsidP="00263C9E">
      <w:pPr>
        <w:jc w:val="center"/>
      </w:pPr>
    </w:p>
    <w:p w14:paraId="5268A229" w14:textId="77777777" w:rsidR="00B34CA6" w:rsidRDefault="00B34CA6" w:rsidP="00263C9E">
      <w:pPr>
        <w:jc w:val="center"/>
      </w:pPr>
    </w:p>
    <w:p w14:paraId="1321D59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F12F8F" wp14:editId="21BA558C">
            <wp:extent cx="3130550" cy="2275840"/>
            <wp:effectExtent l="0" t="0" r="0" b="0"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BB6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2656" behindDoc="1" locked="0" layoutInCell="0" allowOverlap="1" wp14:anchorId="0470921D" wp14:editId="6DA203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55416D" id="AutoShape 5" o:spid="_x0000_s1026" style="position:absolute;margin-left:331.5pt;margin-top:0;width:382.7pt;height:269.3pt;z-index:-25057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J57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1" locked="0" layoutInCell="0" allowOverlap="1" wp14:anchorId="7B5EE359" wp14:editId="0244C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83D325" id="AutoShape 4" o:spid="_x0000_s1026" style="position:absolute;margin-left:0;margin-top:0;width:382.7pt;height:269.3pt;z-index:-25057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gEKg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HaiA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1" locked="0" layoutInCell="0" allowOverlap="1" wp14:anchorId="24E9CE61" wp14:editId="389F2ED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F56F26" id="AutoShape 3" o:spid="_x0000_s1026" style="position:absolute;margin-left:331.5pt;margin-top:0;width:382.7pt;height:269.3pt;z-index:-25057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nD0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cW85M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9pw9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1" locked="0" layoutInCell="0" allowOverlap="1" wp14:anchorId="4DD3CEA8" wp14:editId="51ABEED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EAFF24" id="AutoShape 2" o:spid="_x0000_s1026" style="position:absolute;margin-left:0;margin-top:0;width:382.7pt;height:269.3pt;z-index:-25057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SM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z8S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121251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F709A5" wp14:editId="5F39E0B9">
            <wp:extent cx="3130550" cy="2275840"/>
            <wp:effectExtent l="0" t="0" r="0" b="0"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2EC2" w14:textId="77777777" w:rsidR="00B34CA6" w:rsidRDefault="00B34CA6" w:rsidP="00263C9E">
      <w:pPr>
        <w:jc w:val="center"/>
      </w:pPr>
    </w:p>
    <w:p w14:paraId="5C468EAF" w14:textId="77777777" w:rsidR="00B34CA6" w:rsidRDefault="00B34CA6" w:rsidP="00263C9E"/>
    <w:p w14:paraId="19DCB0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6EF49F" wp14:editId="1DAB4251">
            <wp:extent cx="3130550" cy="2275840"/>
            <wp:effectExtent l="0" t="0" r="0" b="0"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6C1E" w14:textId="77777777" w:rsidR="00B34CA6" w:rsidRDefault="00B34CA6" w:rsidP="00263C9E">
      <w:pPr>
        <w:jc w:val="center"/>
      </w:pPr>
    </w:p>
    <w:p w14:paraId="07069A10" w14:textId="77777777" w:rsidR="00B34CA6" w:rsidRDefault="00B34CA6" w:rsidP="00263C9E">
      <w:pPr>
        <w:jc w:val="center"/>
      </w:pPr>
    </w:p>
    <w:p w14:paraId="2350FF27" w14:textId="77777777" w:rsidR="00B34CA6" w:rsidRDefault="00B34CA6" w:rsidP="00263C9E">
      <w:pPr>
        <w:jc w:val="center"/>
      </w:pPr>
    </w:p>
    <w:p w14:paraId="75593C81" w14:textId="77777777" w:rsidR="00B34CA6" w:rsidRDefault="00B34CA6" w:rsidP="006F3544"/>
    <w:p w14:paraId="7B7309A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E1BED00" wp14:editId="205FEF18">
            <wp:extent cx="3130550" cy="2275840"/>
            <wp:effectExtent l="0" t="0" r="0" b="0"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8347" w14:textId="77777777" w:rsidR="00B34CA6" w:rsidRDefault="00B34CA6" w:rsidP="00263C9E">
      <w:pPr>
        <w:jc w:val="center"/>
      </w:pPr>
    </w:p>
    <w:p w14:paraId="5D83E247" w14:textId="77777777" w:rsidR="00B34CA6" w:rsidRDefault="00B34CA6" w:rsidP="00263C9E">
      <w:pPr>
        <w:jc w:val="center"/>
      </w:pPr>
    </w:p>
    <w:p w14:paraId="278CB36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B643A3F" wp14:editId="6F1B4426">
            <wp:extent cx="3130550" cy="2275840"/>
            <wp:effectExtent l="0" t="0" r="0" b="0"/>
            <wp:docPr id="1696" name="Picture 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638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7776" behindDoc="1" locked="0" layoutInCell="0" allowOverlap="1" wp14:anchorId="041247AA" wp14:editId="4C5400E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D686C3" id="AutoShape 5" o:spid="_x0000_s1026" style="position:absolute;margin-left:331.5pt;margin-top:0;width:382.7pt;height:269.3pt;z-index:-25056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5cLA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Hl+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1" locked="0" layoutInCell="0" allowOverlap="1" wp14:anchorId="4DB45877" wp14:editId="1AB2BB4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9F2FC5" id="AutoShape 4" o:spid="_x0000_s1026" style="position:absolute;margin-left:0;margin-top:0;width:382.7pt;height:269.3pt;z-index:-25056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g1E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c7npJU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tg1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1" locked="0" layoutInCell="0" allowOverlap="1" wp14:anchorId="55C84C4B" wp14:editId="0023B27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7CE8D7" id="AutoShape 3" o:spid="_x0000_s1026" style="position:absolute;margin-left:331.5pt;margin-top:0;width:382.7pt;height:269.3pt;z-index:-250570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vW0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4v5nD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7b1t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1" locked="0" layoutInCell="0" allowOverlap="1" wp14:anchorId="748325B2" wp14:editId="664A180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299CBD" id="AutoShape 2" o:spid="_x0000_s1026" style="position:absolute;margin-left:0;margin-top:0;width:382.7pt;height:269.3pt;z-index:-25057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AKKw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+r0A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B13AA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38877DE" wp14:editId="656B69BF">
            <wp:extent cx="3130550" cy="2275840"/>
            <wp:effectExtent l="0" t="0" r="0" b="0"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FCFD" w14:textId="77777777" w:rsidR="00B34CA6" w:rsidRDefault="00B34CA6" w:rsidP="00263C9E">
      <w:pPr>
        <w:jc w:val="center"/>
      </w:pPr>
    </w:p>
    <w:p w14:paraId="0B7665DB" w14:textId="77777777" w:rsidR="00B34CA6" w:rsidRDefault="00B34CA6" w:rsidP="00263C9E"/>
    <w:p w14:paraId="582E444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4C4A604" wp14:editId="6721DB4A">
            <wp:extent cx="3130550" cy="2275840"/>
            <wp:effectExtent l="0" t="0" r="0" b="0"/>
            <wp:docPr id="1702" name="Picture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F060" w14:textId="77777777" w:rsidR="00B34CA6" w:rsidRDefault="00B34CA6" w:rsidP="00263C9E">
      <w:pPr>
        <w:jc w:val="center"/>
      </w:pPr>
    </w:p>
    <w:p w14:paraId="05FB362C" w14:textId="77777777" w:rsidR="00B34CA6" w:rsidRDefault="00B34CA6" w:rsidP="00263C9E">
      <w:pPr>
        <w:jc w:val="center"/>
      </w:pPr>
    </w:p>
    <w:p w14:paraId="1159D84F" w14:textId="77777777" w:rsidR="00B34CA6" w:rsidRDefault="00B34CA6" w:rsidP="00263C9E">
      <w:pPr>
        <w:jc w:val="center"/>
      </w:pPr>
    </w:p>
    <w:p w14:paraId="3ECBFA26" w14:textId="77777777" w:rsidR="00B34CA6" w:rsidRDefault="00B34CA6" w:rsidP="006F3544"/>
    <w:p w14:paraId="32485BE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8E69F0B" wp14:editId="627037D2">
            <wp:extent cx="3130550" cy="2275840"/>
            <wp:effectExtent l="0" t="0" r="0" b="0"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C79E" w14:textId="77777777" w:rsidR="00B34CA6" w:rsidRDefault="00B34CA6" w:rsidP="00263C9E">
      <w:pPr>
        <w:jc w:val="center"/>
      </w:pPr>
    </w:p>
    <w:p w14:paraId="356BBC0F" w14:textId="77777777" w:rsidR="00B34CA6" w:rsidRDefault="00B34CA6" w:rsidP="00263C9E">
      <w:pPr>
        <w:jc w:val="center"/>
      </w:pPr>
    </w:p>
    <w:p w14:paraId="011A661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61A506E" wp14:editId="3A8C36F8">
            <wp:extent cx="3130550" cy="2275840"/>
            <wp:effectExtent l="0" t="0" r="0" b="0"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382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52896" behindDoc="1" locked="0" layoutInCell="0" allowOverlap="1" wp14:anchorId="3025ABF9" wp14:editId="30434E2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882530" id="AutoShape 5" o:spid="_x0000_s1026" style="position:absolute;margin-left:331.5pt;margin-top:0;width:382.7pt;height:269.3pt;z-index:-25056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ra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7mo05c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Gfr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1" locked="0" layoutInCell="0" allowOverlap="1" wp14:anchorId="211A91E1" wp14:editId="135B187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C834CC" id="AutoShape 4" o:spid="_x0000_s1026" style="position:absolute;margin-left:0;margin-top:0;width:382.7pt;height:269.3pt;z-index:-25056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6i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TG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DE6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1" locked="0" layoutInCell="0" allowOverlap="1" wp14:anchorId="28C56744" wp14:editId="381768B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222363" id="AutoShape 3" o:spid="_x0000_s1026" style="position:absolute;margin-left:331.5pt;margin-top:0;width:382.7pt;height:269.3pt;z-index:-25056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wy2U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1" locked="0" layoutInCell="0" allowOverlap="1" wp14:anchorId="75199D48" wp14:editId="72B3BAB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E0AA6D" id="AutoShape 2" o:spid="_x0000_s1026" style="position:absolute;margin-left:0;margin-top:0;width:382.7pt;height:269.3pt;z-index:-25056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VKKw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w8V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19242C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40E8CCA" wp14:editId="6D3C15E5">
            <wp:extent cx="3130550" cy="2275840"/>
            <wp:effectExtent l="0" t="0" r="0" b="0"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83D1" w14:textId="77777777" w:rsidR="00B34CA6" w:rsidRDefault="00B34CA6" w:rsidP="00263C9E">
      <w:pPr>
        <w:jc w:val="center"/>
      </w:pPr>
    </w:p>
    <w:p w14:paraId="2E85B355" w14:textId="77777777" w:rsidR="00B34CA6" w:rsidRDefault="00B34CA6" w:rsidP="00263C9E"/>
    <w:p w14:paraId="5A3D858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520DD6A" wp14:editId="48DB02A6">
            <wp:extent cx="3130550" cy="2275840"/>
            <wp:effectExtent l="0" t="0" r="0" b="0"/>
            <wp:docPr id="1710" name="Picture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F74B" w14:textId="77777777" w:rsidR="00B34CA6" w:rsidRDefault="00B34CA6" w:rsidP="00263C9E">
      <w:pPr>
        <w:jc w:val="center"/>
      </w:pPr>
    </w:p>
    <w:p w14:paraId="4F169FA8" w14:textId="77777777" w:rsidR="00B34CA6" w:rsidRDefault="00B34CA6" w:rsidP="00263C9E">
      <w:pPr>
        <w:jc w:val="center"/>
      </w:pPr>
    </w:p>
    <w:p w14:paraId="31F7DEB4" w14:textId="77777777" w:rsidR="00B34CA6" w:rsidRDefault="00B34CA6" w:rsidP="00263C9E">
      <w:pPr>
        <w:jc w:val="center"/>
      </w:pPr>
    </w:p>
    <w:p w14:paraId="0D275DBC" w14:textId="77777777" w:rsidR="00B34CA6" w:rsidRDefault="00B34CA6" w:rsidP="006F3544"/>
    <w:p w14:paraId="3A43AD9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017DAA" wp14:editId="753E90B0">
            <wp:extent cx="3130550" cy="2275840"/>
            <wp:effectExtent l="0" t="0" r="0" b="0"/>
            <wp:docPr id="1711" name="Picture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7D53" w14:textId="77777777" w:rsidR="00B34CA6" w:rsidRDefault="00B34CA6" w:rsidP="00263C9E">
      <w:pPr>
        <w:jc w:val="center"/>
      </w:pPr>
    </w:p>
    <w:p w14:paraId="63E2B756" w14:textId="77777777" w:rsidR="00B34CA6" w:rsidRDefault="00B34CA6" w:rsidP="00263C9E">
      <w:pPr>
        <w:jc w:val="center"/>
      </w:pPr>
    </w:p>
    <w:p w14:paraId="0BA0447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419709" wp14:editId="7B4C3212">
            <wp:extent cx="3130550" cy="2275840"/>
            <wp:effectExtent l="0" t="0" r="0" b="0"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99F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58016" behindDoc="1" locked="0" layoutInCell="0" allowOverlap="1" wp14:anchorId="3529DBD8" wp14:editId="21E3B85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0BF7DD" id="AutoShape 5" o:spid="_x0000_s1026" style="position:absolute;margin-left:331.5pt;margin-top:0;width:382.7pt;height:269.3pt;z-index:-25055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8O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1l5xpkT&#10;Hal0s4mQi7P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iufD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1" locked="0" layoutInCell="0" allowOverlap="1" wp14:anchorId="38230D3D" wp14:editId="33BFA2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237B1A" id="AutoShape 4" o:spid="_x0000_s1026" style="position:absolute;margin-left:0;margin-top:0;width:382.7pt;height:269.3pt;z-index:-25055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lW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iGl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1" locked="0" layoutInCell="0" allowOverlap="1" wp14:anchorId="59D42F97" wp14:editId="3C328D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C317C5" id="AutoShape 3" o:spid="_x0000_s1026" style="position:absolute;margin-left:331.5pt;margin-top:0;width:382.7pt;height:269.3pt;z-index:-25056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Gm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1l5zpkT&#10;Hal0s4mQi7O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YiRp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1" locked="0" layoutInCell="0" allowOverlap="1" wp14:anchorId="7A6737DA" wp14:editId="64D6901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6099E2" id="AutoShape 2" o:spid="_x0000_s1026" style="position:absolute;margin-left:0;margin-top:0;width:382.7pt;height:269.3pt;z-index:-25056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X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W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nSX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15565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61CF58" wp14:editId="415C1D6A">
            <wp:extent cx="3130550" cy="2275840"/>
            <wp:effectExtent l="0" t="0" r="0" b="0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6D78" w14:textId="77777777" w:rsidR="00B34CA6" w:rsidRDefault="00B34CA6" w:rsidP="00263C9E">
      <w:pPr>
        <w:jc w:val="center"/>
      </w:pPr>
    </w:p>
    <w:p w14:paraId="5F7D5ABA" w14:textId="77777777" w:rsidR="00B34CA6" w:rsidRDefault="00B34CA6" w:rsidP="00263C9E"/>
    <w:p w14:paraId="670E6C0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5E13910" wp14:editId="2C56CE37">
            <wp:extent cx="3130550" cy="2275840"/>
            <wp:effectExtent l="0" t="0" r="0" b="0"/>
            <wp:docPr id="1718" name="Picture 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6BC8" w14:textId="77777777" w:rsidR="00B34CA6" w:rsidRDefault="00B34CA6" w:rsidP="00263C9E">
      <w:pPr>
        <w:jc w:val="center"/>
      </w:pPr>
    </w:p>
    <w:p w14:paraId="07FDB672" w14:textId="77777777" w:rsidR="00B34CA6" w:rsidRDefault="00B34CA6" w:rsidP="00263C9E">
      <w:pPr>
        <w:jc w:val="center"/>
      </w:pPr>
    </w:p>
    <w:p w14:paraId="2B4CDE46" w14:textId="77777777" w:rsidR="00B34CA6" w:rsidRDefault="00B34CA6" w:rsidP="00263C9E">
      <w:pPr>
        <w:jc w:val="center"/>
      </w:pPr>
    </w:p>
    <w:p w14:paraId="3EF7F95F" w14:textId="77777777" w:rsidR="00B34CA6" w:rsidRDefault="00B34CA6" w:rsidP="006F3544"/>
    <w:p w14:paraId="4A26987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931DEB0" wp14:editId="2938BD16">
            <wp:extent cx="3130550" cy="2275840"/>
            <wp:effectExtent l="0" t="0" r="0" b="0"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D6BC" w14:textId="77777777" w:rsidR="00B34CA6" w:rsidRDefault="00B34CA6" w:rsidP="00263C9E">
      <w:pPr>
        <w:jc w:val="center"/>
      </w:pPr>
    </w:p>
    <w:p w14:paraId="1F41CB68" w14:textId="77777777" w:rsidR="00B34CA6" w:rsidRDefault="00B34CA6" w:rsidP="00263C9E">
      <w:pPr>
        <w:jc w:val="center"/>
      </w:pPr>
    </w:p>
    <w:p w14:paraId="3A2517D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BAC2D9" wp14:editId="17D1A7BF">
            <wp:extent cx="3130550" cy="2275840"/>
            <wp:effectExtent l="0" t="0" r="0" b="0"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82C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63136" behindDoc="1" locked="0" layoutInCell="0" allowOverlap="1" wp14:anchorId="611D049B" wp14:editId="314698D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CFD6D7" id="AutoShape 5" o:spid="_x0000_s1026" style="position:absolute;margin-left:331.5pt;margin-top:0;width:382.7pt;height:269.3pt;z-index:-25055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Tp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U1Kzpzo&#10;SKXbTYRcnF0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FsT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1" locked="0" layoutInCell="0" allowOverlap="1" wp14:anchorId="7C617EA9" wp14:editId="4345197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2D378B" id="AutoShape 4" o:spid="_x0000_s1026" style="position:absolute;margin-left:0;margin-top:0;width:382.7pt;height:269.3pt;z-index:-25055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3CR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yq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A3C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1" locked="0" layoutInCell="0" allowOverlap="1" wp14:anchorId="4CEE1496" wp14:editId="6498A71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436A9B" id="AutoShape 3" o:spid="_x0000_s1026" style="position:absolute;margin-left:331.5pt;margin-top:0;width:382.7pt;height:269.3pt;z-index:-25055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hh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gOI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1" locked="0" layoutInCell="0" allowOverlap="1" wp14:anchorId="4F4F0D13" wp14:editId="26B5651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78FB5F" id="AutoShape 2" o:spid="_x0000_s1026" style="position:absolute;margin-left:0;margin-top:0;width:382.7pt;height:269.3pt;z-index:-25055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5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yqOX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oH4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074CBF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7F35535" wp14:editId="6D189AC8">
            <wp:extent cx="3130550" cy="2275840"/>
            <wp:effectExtent l="0" t="0" r="0" b="0"/>
            <wp:docPr id="1725" name="Picture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1F10" w14:textId="77777777" w:rsidR="00B34CA6" w:rsidRDefault="00B34CA6" w:rsidP="00263C9E">
      <w:pPr>
        <w:jc w:val="center"/>
      </w:pPr>
    </w:p>
    <w:p w14:paraId="3AD19755" w14:textId="77777777" w:rsidR="00B34CA6" w:rsidRDefault="00B34CA6" w:rsidP="00263C9E"/>
    <w:p w14:paraId="15A76EB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3F6E443" wp14:editId="119FD70D">
            <wp:extent cx="3130550" cy="2275840"/>
            <wp:effectExtent l="0" t="0" r="0" b="0"/>
            <wp:docPr id="1726" name="Picture 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76B0" w14:textId="77777777" w:rsidR="00B34CA6" w:rsidRDefault="00B34CA6" w:rsidP="00263C9E">
      <w:pPr>
        <w:jc w:val="center"/>
      </w:pPr>
    </w:p>
    <w:p w14:paraId="2A8922B8" w14:textId="77777777" w:rsidR="00B34CA6" w:rsidRDefault="00B34CA6" w:rsidP="00263C9E">
      <w:pPr>
        <w:jc w:val="center"/>
      </w:pPr>
    </w:p>
    <w:p w14:paraId="6A05AC15" w14:textId="77777777" w:rsidR="00B34CA6" w:rsidRDefault="00B34CA6" w:rsidP="00263C9E">
      <w:pPr>
        <w:jc w:val="center"/>
      </w:pPr>
    </w:p>
    <w:p w14:paraId="76A78727" w14:textId="77777777" w:rsidR="00B34CA6" w:rsidRDefault="00B34CA6" w:rsidP="006F3544"/>
    <w:p w14:paraId="13F8E81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C09D91A" wp14:editId="60DA89F1">
            <wp:extent cx="3130550" cy="2275840"/>
            <wp:effectExtent l="0" t="0" r="0" b="0"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9D2F" w14:textId="77777777" w:rsidR="00B34CA6" w:rsidRDefault="00B34CA6" w:rsidP="00263C9E">
      <w:pPr>
        <w:jc w:val="center"/>
      </w:pPr>
    </w:p>
    <w:p w14:paraId="66570451" w14:textId="77777777" w:rsidR="00B34CA6" w:rsidRDefault="00B34CA6" w:rsidP="00263C9E">
      <w:pPr>
        <w:jc w:val="center"/>
      </w:pPr>
    </w:p>
    <w:p w14:paraId="334D750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EAD80A" wp14:editId="5E6ECA47">
            <wp:extent cx="3130550" cy="2275840"/>
            <wp:effectExtent l="0" t="0" r="0" b="0"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C8E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68256" behindDoc="1" locked="0" layoutInCell="0" allowOverlap="1" wp14:anchorId="5B52ED0B" wp14:editId="175CA46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2A47C5" id="AutoShape 5" o:spid="_x0000_s1026" style="position:absolute;margin-left:331.5pt;margin-top:0;width:382.7pt;height:269.3pt;z-index:-25054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Gp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XxyyZ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ekG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1" locked="0" layoutInCell="0" allowOverlap="1" wp14:anchorId="581AC77F" wp14:editId="16643E1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248481" id="AutoShape 4" o:spid="_x0000_s1026" style="position:absolute;margin-left:0;margin-top:0;width:382.7pt;height:269.3pt;z-index:-25054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1dl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PiCAn&#10;elLpehMhF2dVYmjwoabEB3+Pacbg70D+CMzBTSfcWl8jwtBpoaivMuUXLy4kJ9BVtho+giJ0QeiZ&#10;rF2LfQIkGtgua/L4rIneRSbpZzU/m84uqDN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h1d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1" locked="0" layoutInCell="0" allowOverlap="1" wp14:anchorId="1EADA702" wp14:editId="06ECBE3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80424C" id="AutoShape 3" o:spid="_x0000_s1026" style="position:absolute;margin-left:331.5pt;margin-top:0;width:382.7pt;height:269.3pt;z-index:-25055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+V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Ievl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1" locked="0" layoutInCell="0" allowOverlap="1" wp14:anchorId="434ADAB7" wp14:editId="29B56CE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4DEC79" id="AutoShape 2" o:spid="_x0000_s1026" style="position:absolute;margin-left:0;margin-top:0;width:382.7pt;height:269.3pt;z-index:-25055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vt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/OTij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ZIb7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BE5DC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020C71F" wp14:editId="7483AFDF">
            <wp:extent cx="3130550" cy="2275840"/>
            <wp:effectExtent l="0" t="0" r="0" b="0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3C12" w14:textId="77777777" w:rsidR="00B34CA6" w:rsidRDefault="00B34CA6" w:rsidP="00263C9E">
      <w:pPr>
        <w:jc w:val="center"/>
      </w:pPr>
    </w:p>
    <w:p w14:paraId="210A33AA" w14:textId="77777777" w:rsidR="00B34CA6" w:rsidRDefault="00B34CA6" w:rsidP="00263C9E"/>
    <w:p w14:paraId="1F6CD24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AFF0661" wp14:editId="24A4A78F">
            <wp:extent cx="3130550" cy="2275840"/>
            <wp:effectExtent l="0" t="0" r="0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DF9C" w14:textId="77777777" w:rsidR="00B34CA6" w:rsidRDefault="00B34CA6" w:rsidP="00263C9E">
      <w:pPr>
        <w:jc w:val="center"/>
      </w:pPr>
    </w:p>
    <w:p w14:paraId="244E3A24" w14:textId="77777777" w:rsidR="00B34CA6" w:rsidRDefault="00B34CA6" w:rsidP="00263C9E">
      <w:pPr>
        <w:jc w:val="center"/>
      </w:pPr>
    </w:p>
    <w:p w14:paraId="68194214" w14:textId="77777777" w:rsidR="00B34CA6" w:rsidRDefault="00B34CA6" w:rsidP="00263C9E">
      <w:pPr>
        <w:jc w:val="center"/>
      </w:pPr>
    </w:p>
    <w:p w14:paraId="2C08F2A7" w14:textId="77777777" w:rsidR="00B34CA6" w:rsidRDefault="00B34CA6" w:rsidP="006F3544"/>
    <w:p w14:paraId="6E51AE0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BCD737" wp14:editId="769930A5">
            <wp:extent cx="3130550" cy="2275840"/>
            <wp:effectExtent l="0" t="0" r="0" b="0"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600B" w14:textId="77777777" w:rsidR="00B34CA6" w:rsidRDefault="00B34CA6" w:rsidP="00263C9E">
      <w:pPr>
        <w:jc w:val="center"/>
      </w:pPr>
    </w:p>
    <w:p w14:paraId="470758A4" w14:textId="77777777" w:rsidR="00B34CA6" w:rsidRDefault="00B34CA6" w:rsidP="00263C9E">
      <w:pPr>
        <w:jc w:val="center"/>
      </w:pPr>
    </w:p>
    <w:p w14:paraId="7FE072D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DEC17B5" wp14:editId="15567F01">
            <wp:extent cx="3130550" cy="2275840"/>
            <wp:effectExtent l="0" t="0" r="0" b="0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146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73376" behindDoc="1" locked="0" layoutInCell="0" allowOverlap="1" wp14:anchorId="325313C5" wp14:editId="382A2E3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6F99C5" id="AutoShape 5" o:spid="_x0000_s1026" style="position:absolute;margin-left:331.5pt;margin-top:0;width:382.7pt;height:269.3pt;z-index:-25054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KE9LAIAADo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ySh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1" locked="0" layoutInCell="0" allowOverlap="1" wp14:anchorId="453B5F3A" wp14:editId="11C101D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70CAA6" id="AutoShape 4" o:spid="_x0000_s1026" style="position:absolute;margin-left:0;margin-top:0;width:382.7pt;height:269.3pt;z-index:-25054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9Il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PSCs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69I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1" locked="0" layoutInCell="0" allowOverlap="1" wp14:anchorId="3470AA24" wp14:editId="613BE56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E947A7" id="AutoShape 3" o:spid="_x0000_s1026" style="position:absolute;margin-left:331.5pt;margin-top:0;width:382.7pt;height:269.3pt;z-index:-25054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yrV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S6mC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Osq1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1" locked="0" layoutInCell="0" allowOverlap="1" wp14:anchorId="51DD1881" wp14:editId="2A01F68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8BF659" id="AutoShape 2" o:spid="_x0000_s1026" style="position:absolute;margin-left:0;margin-top:0;width:382.7pt;height:269.3pt;z-index:-25054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ksKg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TduSw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4F537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85ADDC7" wp14:editId="40FADB22">
            <wp:extent cx="3130550" cy="2275840"/>
            <wp:effectExtent l="0" t="0" r="0" b="0"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C2DC" w14:textId="77777777" w:rsidR="00B34CA6" w:rsidRDefault="00B34CA6" w:rsidP="00263C9E">
      <w:pPr>
        <w:jc w:val="center"/>
      </w:pPr>
    </w:p>
    <w:p w14:paraId="4AF228FE" w14:textId="77777777" w:rsidR="00B34CA6" w:rsidRDefault="00B34CA6" w:rsidP="00263C9E"/>
    <w:p w14:paraId="471B858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2B577E6" wp14:editId="36C59683">
            <wp:extent cx="3130550" cy="2275840"/>
            <wp:effectExtent l="0" t="0" r="0" b="0"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12B7" w14:textId="77777777" w:rsidR="00B34CA6" w:rsidRDefault="00B34CA6" w:rsidP="00263C9E">
      <w:pPr>
        <w:jc w:val="center"/>
      </w:pPr>
    </w:p>
    <w:p w14:paraId="3380B054" w14:textId="77777777" w:rsidR="00B34CA6" w:rsidRDefault="00B34CA6" w:rsidP="00263C9E">
      <w:pPr>
        <w:jc w:val="center"/>
      </w:pPr>
    </w:p>
    <w:p w14:paraId="6AF942AE" w14:textId="77777777" w:rsidR="00B34CA6" w:rsidRDefault="00B34CA6" w:rsidP="00263C9E">
      <w:pPr>
        <w:jc w:val="center"/>
      </w:pPr>
    </w:p>
    <w:p w14:paraId="778007F1" w14:textId="77777777" w:rsidR="00B34CA6" w:rsidRDefault="00B34CA6" w:rsidP="006F3544"/>
    <w:p w14:paraId="05BD96C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2BDF0E" wp14:editId="0F18F029">
            <wp:extent cx="3130550" cy="2275840"/>
            <wp:effectExtent l="0" t="0" r="0" b="0"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E4E6" w14:textId="77777777" w:rsidR="00B34CA6" w:rsidRDefault="00B34CA6" w:rsidP="00263C9E">
      <w:pPr>
        <w:jc w:val="center"/>
      </w:pPr>
    </w:p>
    <w:p w14:paraId="28532386" w14:textId="77777777" w:rsidR="00B34CA6" w:rsidRDefault="00B34CA6" w:rsidP="00263C9E">
      <w:pPr>
        <w:jc w:val="center"/>
      </w:pPr>
    </w:p>
    <w:p w14:paraId="1886889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C200BA" wp14:editId="0FA2C361">
            <wp:extent cx="3130550" cy="2275840"/>
            <wp:effectExtent l="0" t="0" r="0" b="0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22E8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78496" behindDoc="1" locked="0" layoutInCell="0" allowOverlap="1" wp14:anchorId="722E119D" wp14:editId="6C66A8C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6A6752" id="AutoShape 5" o:spid="_x0000_s1026" style="position:absolute;margin-left:331.5pt;margin-top:0;width:382.7pt;height:269.3pt;z-index:-25053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P8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awP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7472" behindDoc="1" locked="0" layoutInCell="0" allowOverlap="1" wp14:anchorId="39658DC5" wp14:editId="07FC905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6E0390" id="AutoShape 4" o:spid="_x0000_s1026" style="position:absolute;margin-left:0;margin-top:0;width:382.7pt;height:269.3pt;z-index:-25053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eE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fVj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fre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1" locked="0" layoutInCell="0" allowOverlap="1" wp14:anchorId="7F392D6B" wp14:editId="4F90525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71BC32" id="AutoShape 3" o:spid="_x0000_s1026" style="position:absolute;margin-left:331.5pt;margin-top:0;width:382.7pt;height:269.3pt;z-index:-25054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X5Pd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1" locked="0" layoutInCell="0" allowOverlap="1" wp14:anchorId="6EB39FCE" wp14:editId="7C0697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7AA98D" id="AutoShape 2" o:spid="_x0000_s1026" style="position:absolute;margin-left:0;margin-top:0;width:382.7pt;height:269.3pt;z-index:-25054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xs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sTx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0CF098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3F39D48" wp14:editId="53E5A9FF">
            <wp:extent cx="3130550" cy="2275840"/>
            <wp:effectExtent l="0" t="0" r="0" b="0"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7102" w14:textId="77777777" w:rsidR="00B34CA6" w:rsidRDefault="00B34CA6" w:rsidP="00263C9E">
      <w:pPr>
        <w:jc w:val="center"/>
      </w:pPr>
    </w:p>
    <w:p w14:paraId="3F7816B8" w14:textId="77777777" w:rsidR="00B34CA6" w:rsidRDefault="00B34CA6" w:rsidP="00263C9E"/>
    <w:p w14:paraId="7D0C652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B7897C" wp14:editId="18221877">
            <wp:extent cx="3130550" cy="2275840"/>
            <wp:effectExtent l="0" t="0" r="0" b="0"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D6D1" w14:textId="77777777" w:rsidR="00B34CA6" w:rsidRDefault="00B34CA6" w:rsidP="00263C9E">
      <w:pPr>
        <w:jc w:val="center"/>
      </w:pPr>
    </w:p>
    <w:p w14:paraId="528DE75E" w14:textId="77777777" w:rsidR="00B34CA6" w:rsidRDefault="00B34CA6" w:rsidP="00263C9E">
      <w:pPr>
        <w:jc w:val="center"/>
      </w:pPr>
    </w:p>
    <w:p w14:paraId="28F1DA04" w14:textId="77777777" w:rsidR="00B34CA6" w:rsidRDefault="00B34CA6" w:rsidP="00263C9E">
      <w:pPr>
        <w:jc w:val="center"/>
      </w:pPr>
    </w:p>
    <w:p w14:paraId="61458F43" w14:textId="77777777" w:rsidR="00B34CA6" w:rsidRDefault="00B34CA6" w:rsidP="006F3544"/>
    <w:p w14:paraId="4495E5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F114C78" wp14:editId="05AF7D20">
            <wp:extent cx="3130550" cy="2275840"/>
            <wp:effectExtent l="0" t="0" r="0" b="0"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17E8" w14:textId="77777777" w:rsidR="00B34CA6" w:rsidRDefault="00B34CA6" w:rsidP="00263C9E">
      <w:pPr>
        <w:jc w:val="center"/>
      </w:pPr>
    </w:p>
    <w:p w14:paraId="1CD8F274" w14:textId="77777777" w:rsidR="00B34CA6" w:rsidRDefault="00B34CA6" w:rsidP="00263C9E">
      <w:pPr>
        <w:jc w:val="center"/>
      </w:pPr>
    </w:p>
    <w:p w14:paraId="49DA177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5FECE6" wp14:editId="530FF6D7">
            <wp:extent cx="3130550" cy="2275840"/>
            <wp:effectExtent l="0" t="0" r="0" b="0"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38F2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3616" behindDoc="1" locked="0" layoutInCell="0" allowOverlap="1" wp14:anchorId="267D744B" wp14:editId="35E3211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351202" id="AutoShape 5" o:spid="_x0000_s1026" style="position:absolute;margin-left:331.5pt;margin-top:0;width:382.7pt;height:269.3pt;z-index:-25053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WWY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1" locked="0" layoutInCell="0" allowOverlap="1" wp14:anchorId="6579198A" wp14:editId="71D5A7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763876" id="AutoShape 4" o:spid="_x0000_s1026" style="position:absolute;margin-left:0;margin-top:0;width:382.7pt;height:269.3pt;z-index:-25053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pBw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36kHA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1" locked="0" layoutInCell="0" allowOverlap="1" wp14:anchorId="2C77DCAC" wp14:editId="0D5978B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1F805A" id="AutoShape 3" o:spid="_x0000_s1026" style="position:absolute;margin-left:331.5pt;margin-top:0;width:382.7pt;height:269.3pt;z-index:-25053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L+mi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1" locked="0" layoutInCell="0" allowOverlap="1" wp14:anchorId="3C77FFB5" wp14:editId="6299A1B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356C3D" id="AutoShape 2" o:spid="_x0000_s1026" style="position:absolute;margin-left:0;margin-top:0;width:382.7pt;height:269.3pt;z-index:-25053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rv3P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0F6F2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ADCBC19" wp14:editId="4128D8C8">
            <wp:extent cx="3130550" cy="2275840"/>
            <wp:effectExtent l="0" t="0" r="0" b="0"/>
            <wp:docPr id="1757" name="Picture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4A2A" w14:textId="77777777" w:rsidR="00B34CA6" w:rsidRDefault="00B34CA6" w:rsidP="00263C9E">
      <w:pPr>
        <w:jc w:val="center"/>
      </w:pPr>
    </w:p>
    <w:p w14:paraId="6FB21807" w14:textId="77777777" w:rsidR="00B34CA6" w:rsidRDefault="00B34CA6" w:rsidP="00263C9E"/>
    <w:p w14:paraId="1E50BE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11585B" wp14:editId="4F7783E2">
            <wp:extent cx="3130550" cy="2275840"/>
            <wp:effectExtent l="0" t="0" r="0" b="0"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0FCC" w14:textId="77777777" w:rsidR="00B34CA6" w:rsidRDefault="00B34CA6" w:rsidP="00263C9E">
      <w:pPr>
        <w:jc w:val="center"/>
      </w:pPr>
    </w:p>
    <w:p w14:paraId="092CB4EB" w14:textId="77777777" w:rsidR="00B34CA6" w:rsidRDefault="00B34CA6" w:rsidP="00263C9E">
      <w:pPr>
        <w:jc w:val="center"/>
      </w:pPr>
    </w:p>
    <w:p w14:paraId="13254A81" w14:textId="77777777" w:rsidR="00B34CA6" w:rsidRDefault="00B34CA6" w:rsidP="00263C9E">
      <w:pPr>
        <w:jc w:val="center"/>
      </w:pPr>
    </w:p>
    <w:p w14:paraId="18A7F402" w14:textId="77777777" w:rsidR="00B34CA6" w:rsidRDefault="00B34CA6" w:rsidP="006F3544"/>
    <w:p w14:paraId="7E48AC9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0B535D" wp14:editId="4889DD98">
            <wp:extent cx="3130550" cy="2275840"/>
            <wp:effectExtent l="0" t="0" r="0" b="0"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2214" w14:textId="77777777" w:rsidR="00B34CA6" w:rsidRDefault="00B34CA6" w:rsidP="00263C9E">
      <w:pPr>
        <w:jc w:val="center"/>
      </w:pPr>
    </w:p>
    <w:p w14:paraId="63B2319B" w14:textId="77777777" w:rsidR="00B34CA6" w:rsidRDefault="00B34CA6" w:rsidP="00263C9E">
      <w:pPr>
        <w:jc w:val="center"/>
      </w:pPr>
    </w:p>
    <w:p w14:paraId="4625E71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06DCA5" wp14:editId="5E4B8A45">
            <wp:extent cx="3130550" cy="2275840"/>
            <wp:effectExtent l="0" t="0" r="0" b="0"/>
            <wp:docPr id="1760" name="Picture 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5643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8736" behindDoc="1" locked="0" layoutInCell="0" allowOverlap="1" wp14:anchorId="13045B4D" wp14:editId="292F517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A7B8EA" id="AutoShape 5" o:spid="_x0000_s1026" style="position:absolute;margin-left:331.5pt;margin-top:0;width:382.7pt;height:269.3pt;z-index:-25052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3PKwIAADo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ZD3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1" locked="0" layoutInCell="0" allowOverlap="1" wp14:anchorId="175540CA" wp14:editId="3CA330D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2BB6E5" id="AutoShape 4" o:spid="_x0000_s1026" style="position:absolute;margin-left:0;margin-top:0;width:382.7pt;height:269.3pt;z-index:-25052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Ym3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zK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cYm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1" locked="0" layoutInCell="0" allowOverlap="1" wp14:anchorId="5B958F6E" wp14:editId="13AC5B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D94BAB" id="AutoShape 3" o:spid="_x0000_s1026" style="position:absolute;margin-left:331.5pt;margin-top:0;width:382.7pt;height:269.3pt;z-index:-25052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HFxR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1" locked="0" layoutInCell="0" allowOverlap="1" wp14:anchorId="5637B233" wp14:editId="31BC39D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E23BAE" id="AutoShape 2" o:spid="_x0000_s1026" style="position:absolute;margin-left:0;margin-top:0;width:382.7pt;height:269.3pt;z-index:-25053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cf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zijMn&#10;elLpZhMhF2fT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0oc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1E00F1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0331B1" wp14:editId="1E960535">
            <wp:extent cx="3130550" cy="2275840"/>
            <wp:effectExtent l="0" t="0" r="0" b="0"/>
            <wp:docPr id="1765" name="Picture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115D" w14:textId="77777777" w:rsidR="00B34CA6" w:rsidRDefault="00B34CA6" w:rsidP="00263C9E">
      <w:pPr>
        <w:jc w:val="center"/>
      </w:pPr>
    </w:p>
    <w:p w14:paraId="7639DEDE" w14:textId="77777777" w:rsidR="00B34CA6" w:rsidRDefault="00B34CA6" w:rsidP="00263C9E"/>
    <w:p w14:paraId="2527F2C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C5274AD" wp14:editId="02531A6C">
            <wp:extent cx="3130550" cy="2275840"/>
            <wp:effectExtent l="0" t="0" r="0" b="0"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313D" w14:textId="77777777" w:rsidR="00B34CA6" w:rsidRDefault="00B34CA6" w:rsidP="00263C9E">
      <w:pPr>
        <w:jc w:val="center"/>
      </w:pPr>
    </w:p>
    <w:p w14:paraId="1E5F9C52" w14:textId="77777777" w:rsidR="00B34CA6" w:rsidRDefault="00B34CA6" w:rsidP="00263C9E">
      <w:pPr>
        <w:jc w:val="center"/>
      </w:pPr>
    </w:p>
    <w:p w14:paraId="54FCC13E" w14:textId="77777777" w:rsidR="00B34CA6" w:rsidRDefault="00B34CA6" w:rsidP="00263C9E">
      <w:pPr>
        <w:jc w:val="center"/>
      </w:pPr>
    </w:p>
    <w:p w14:paraId="7F8E3DFD" w14:textId="77777777" w:rsidR="00B34CA6" w:rsidRDefault="00B34CA6" w:rsidP="006F3544"/>
    <w:p w14:paraId="0EED044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929413B" wp14:editId="4EB83D6A">
            <wp:extent cx="3130550" cy="2275840"/>
            <wp:effectExtent l="0" t="0" r="0" b="0"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EAE4" w14:textId="77777777" w:rsidR="00B34CA6" w:rsidRDefault="00B34CA6" w:rsidP="00263C9E">
      <w:pPr>
        <w:jc w:val="center"/>
      </w:pPr>
    </w:p>
    <w:p w14:paraId="1E44F12A" w14:textId="77777777" w:rsidR="00B34CA6" w:rsidRDefault="00B34CA6" w:rsidP="00263C9E">
      <w:pPr>
        <w:jc w:val="center"/>
      </w:pPr>
    </w:p>
    <w:p w14:paraId="55E4A4E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D18F935" wp14:editId="121D16BC">
            <wp:extent cx="3130550" cy="2275840"/>
            <wp:effectExtent l="0" t="0" r="0" b="0"/>
            <wp:docPr id="1768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518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93856" behindDoc="1" locked="0" layoutInCell="0" allowOverlap="1" wp14:anchorId="00FDF1C8" wp14:editId="2931441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04C40" id="AutoShape 5" o:spid="_x0000_s1026" style="position:absolute;margin-left:331.5pt;margin-top:0;width:382.7pt;height:269.3pt;z-index:-25052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iPLA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wi4j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1" locked="0" layoutInCell="0" allowOverlap="1" wp14:anchorId="620D4C24" wp14:editId="332EF21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779757" id="AutoShape 4" o:spid="_x0000_s1026" style="position:absolute;margin-left:0;margin-top:0;width:382.7pt;height:269.3pt;z-index:-25052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5DKwIAADo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9a5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1" locked="0" layoutInCell="0" allowOverlap="1" wp14:anchorId="2B0AE30E" wp14:editId="5BB5637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BFD943" id="AutoShape 3" o:spid="_x0000_s1026" style="position:absolute;margin-left:331.5pt;margin-top:0;width:382.7pt;height:269.3pt;z-index:-25052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VazLAIAADo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vVWs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1" locked="0" layoutInCell="0" allowOverlap="1" wp14:anchorId="58B645E4" wp14:editId="63A41E5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2DFA4B" id="AutoShape 2" o:spid="_x0000_s1026" style="position:absolute;margin-left:0;margin-top:0;width:382.7pt;height:269.3pt;z-index:-25052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4OL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B1F0AB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2D83CB" wp14:editId="2F25CA74">
            <wp:extent cx="3130550" cy="2275840"/>
            <wp:effectExtent l="0" t="0" r="0" b="0"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1A66" w14:textId="77777777" w:rsidR="00B34CA6" w:rsidRDefault="00B34CA6" w:rsidP="00263C9E">
      <w:pPr>
        <w:jc w:val="center"/>
      </w:pPr>
    </w:p>
    <w:p w14:paraId="5CBDB32A" w14:textId="77777777" w:rsidR="00B34CA6" w:rsidRDefault="00B34CA6" w:rsidP="00263C9E"/>
    <w:p w14:paraId="748F329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D49776" wp14:editId="11C3631C">
            <wp:extent cx="3130550" cy="2275840"/>
            <wp:effectExtent l="0" t="0" r="0" b="0"/>
            <wp:docPr id="1774" name="Picture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A181" w14:textId="77777777" w:rsidR="00B34CA6" w:rsidRDefault="00B34CA6" w:rsidP="00263C9E">
      <w:pPr>
        <w:jc w:val="center"/>
      </w:pPr>
    </w:p>
    <w:p w14:paraId="6B619E10" w14:textId="77777777" w:rsidR="00B34CA6" w:rsidRDefault="00B34CA6" w:rsidP="00263C9E">
      <w:pPr>
        <w:jc w:val="center"/>
      </w:pPr>
    </w:p>
    <w:p w14:paraId="1AF9C19A" w14:textId="77777777" w:rsidR="00B34CA6" w:rsidRDefault="00B34CA6" w:rsidP="00263C9E">
      <w:pPr>
        <w:jc w:val="center"/>
      </w:pPr>
    </w:p>
    <w:p w14:paraId="7A84F919" w14:textId="77777777" w:rsidR="00B34CA6" w:rsidRDefault="00B34CA6" w:rsidP="006F3544"/>
    <w:p w14:paraId="5A55313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FBDE977" wp14:editId="03B227DE">
            <wp:extent cx="3130550" cy="2275840"/>
            <wp:effectExtent l="0" t="0" r="0" b="0"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CBA6" w14:textId="77777777" w:rsidR="00B34CA6" w:rsidRDefault="00B34CA6" w:rsidP="00263C9E">
      <w:pPr>
        <w:jc w:val="center"/>
      </w:pPr>
    </w:p>
    <w:p w14:paraId="708A4969" w14:textId="77777777" w:rsidR="00B34CA6" w:rsidRDefault="00B34CA6" w:rsidP="00263C9E">
      <w:pPr>
        <w:jc w:val="center"/>
      </w:pPr>
    </w:p>
    <w:p w14:paraId="042F447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B01483" wp14:editId="520FCD84">
            <wp:extent cx="3130550" cy="2275840"/>
            <wp:effectExtent l="0" t="0" r="0" b="0"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7FA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98976" behindDoc="1" locked="0" layoutInCell="0" allowOverlap="1" wp14:anchorId="434C1852" wp14:editId="594DD3A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CA667C" id="AutoShape 5" o:spid="_x0000_s1026" style="position:absolute;margin-left:331.5pt;margin-top:0;width:382.7pt;height:269.3pt;z-index:-25051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Vlg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1" locked="0" layoutInCell="0" allowOverlap="1" wp14:anchorId="19BECEDF" wp14:editId="481302E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1B62C7" id="AutoShape 4" o:spid="_x0000_s1026" style="position:absolute;margin-left:0;margin-top:0;width:382.7pt;height:269.3pt;z-index:-25051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sDKwIAADo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mSs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1" locked="0" layoutInCell="0" allowOverlap="1" wp14:anchorId="1C621841" wp14:editId="7A49370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BA7CB9" id="AutoShape 3" o:spid="_x0000_s1026" style="position:absolute;margin-left:331.5pt;margin-top:0;width:382.7pt;height:269.3pt;z-index:-25051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pnT8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1" locked="0" layoutInCell="0" allowOverlap="1" wp14:anchorId="65D0D0F9" wp14:editId="16EDBA9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8176C6" id="AutoShape 2" o:spid="_x0000_s1026" style="position:absolute;margin-left:0;margin-top:0;width:382.7pt;height:269.3pt;z-index:-25052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JHKwIAADo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KS7J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24D00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1C46C4" wp14:editId="0CD3961D">
            <wp:extent cx="3130550" cy="2275840"/>
            <wp:effectExtent l="0" t="0" r="0" b="0"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9CBF" w14:textId="77777777" w:rsidR="00B34CA6" w:rsidRDefault="00B34CA6" w:rsidP="00263C9E">
      <w:pPr>
        <w:jc w:val="center"/>
      </w:pPr>
    </w:p>
    <w:p w14:paraId="57831D0F" w14:textId="77777777" w:rsidR="00B34CA6" w:rsidRDefault="00B34CA6" w:rsidP="00263C9E"/>
    <w:p w14:paraId="5BFEA1D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327FE6" wp14:editId="28615839">
            <wp:extent cx="3130550" cy="2275840"/>
            <wp:effectExtent l="0" t="0" r="0" b="0"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8354" w14:textId="77777777" w:rsidR="00B34CA6" w:rsidRDefault="00B34CA6" w:rsidP="00263C9E">
      <w:pPr>
        <w:jc w:val="center"/>
      </w:pPr>
    </w:p>
    <w:p w14:paraId="00221FA3" w14:textId="77777777" w:rsidR="00B34CA6" w:rsidRDefault="00B34CA6" w:rsidP="00263C9E">
      <w:pPr>
        <w:jc w:val="center"/>
      </w:pPr>
    </w:p>
    <w:p w14:paraId="382455D4" w14:textId="77777777" w:rsidR="00B34CA6" w:rsidRDefault="00B34CA6" w:rsidP="00263C9E">
      <w:pPr>
        <w:jc w:val="center"/>
      </w:pPr>
    </w:p>
    <w:p w14:paraId="64FD86E6" w14:textId="77777777" w:rsidR="00B34CA6" w:rsidRDefault="00B34CA6" w:rsidP="006F3544"/>
    <w:p w14:paraId="6D2D087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98248FE" wp14:editId="5636FA49">
            <wp:extent cx="3130550" cy="2275840"/>
            <wp:effectExtent l="0" t="0" r="0" b="0"/>
            <wp:docPr id="1783" name="Picture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67B6" w14:textId="77777777" w:rsidR="00B34CA6" w:rsidRDefault="00B34CA6" w:rsidP="00263C9E">
      <w:pPr>
        <w:jc w:val="center"/>
      </w:pPr>
    </w:p>
    <w:p w14:paraId="6B59B104" w14:textId="77777777" w:rsidR="00B34CA6" w:rsidRDefault="00B34CA6" w:rsidP="00263C9E">
      <w:pPr>
        <w:jc w:val="center"/>
      </w:pPr>
    </w:p>
    <w:p w14:paraId="6AE8E90D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2C9D56" wp14:editId="489CA56A">
            <wp:extent cx="3130550" cy="2275840"/>
            <wp:effectExtent l="0" t="0" r="0" b="0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88A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4096" behindDoc="1" locked="0" layoutInCell="0" allowOverlap="1" wp14:anchorId="3C829DB0" wp14:editId="79E83C0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1EB0D8" id="AutoShape 5" o:spid="_x0000_s1026" style="position:absolute;margin-left:331.5pt;margin-top:0;width:382.7pt;height:269.3pt;z-index:-25051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iX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O18uOH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/Qi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1" locked="0" layoutInCell="0" allowOverlap="1" wp14:anchorId="5D53E99A" wp14:editId="7735ABF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96765E" id="AutoShape 4" o:spid="_x0000_s1026" style="position:absolute;margin-left:0;margin-top:0;width:382.7pt;height:269.3pt;z-index:-25051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Lzv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fzG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6Lz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1" locked="0" layoutInCell="0" allowOverlap="1" wp14:anchorId="6112CF3C" wp14:editId="29A52D1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D49B5A" id="AutoShape 3" o:spid="_x0000_s1026" style="position:absolute;margin-left:331.5pt;margin-top:0;width:382.7pt;height:269.3pt;z-index:-25051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EQfLAIAADo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+hE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1" locked="0" layoutInCell="0" allowOverlap="1" wp14:anchorId="40C02566" wp14:editId="266783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29B132" id="AutoShape 2" o:spid="_x0000_s1026" style="position:absolute;margin-left:0;margin-top:0;width:382.7pt;height:269.3pt;z-index:-25051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cHKwIAADo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Jzc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23CB3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C2EE60E" wp14:editId="5E3C9082">
            <wp:extent cx="3130550" cy="2275840"/>
            <wp:effectExtent l="0" t="0" r="0" b="0"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4D22" w14:textId="77777777" w:rsidR="00B34CA6" w:rsidRDefault="00B34CA6" w:rsidP="00263C9E">
      <w:pPr>
        <w:jc w:val="center"/>
      </w:pPr>
    </w:p>
    <w:p w14:paraId="4BF3DBC1" w14:textId="77777777" w:rsidR="00B34CA6" w:rsidRDefault="00B34CA6" w:rsidP="00263C9E"/>
    <w:p w14:paraId="6542631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480BAF2" wp14:editId="6990A915">
            <wp:extent cx="3130550" cy="2275840"/>
            <wp:effectExtent l="0" t="0" r="0" b="0"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2DDF" w14:textId="77777777" w:rsidR="00B34CA6" w:rsidRDefault="00B34CA6" w:rsidP="00263C9E">
      <w:pPr>
        <w:jc w:val="center"/>
      </w:pPr>
    </w:p>
    <w:p w14:paraId="5FA991C9" w14:textId="77777777" w:rsidR="00B34CA6" w:rsidRDefault="00B34CA6" w:rsidP="00263C9E">
      <w:pPr>
        <w:jc w:val="center"/>
      </w:pPr>
    </w:p>
    <w:p w14:paraId="074ABAB1" w14:textId="77777777" w:rsidR="00B34CA6" w:rsidRDefault="00B34CA6" w:rsidP="00263C9E">
      <w:pPr>
        <w:jc w:val="center"/>
      </w:pPr>
    </w:p>
    <w:p w14:paraId="58E8D6A4" w14:textId="77777777" w:rsidR="00B34CA6" w:rsidRDefault="00B34CA6" w:rsidP="006F3544"/>
    <w:p w14:paraId="777F303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DB37C4B" wp14:editId="19B43825">
            <wp:extent cx="3130550" cy="2275840"/>
            <wp:effectExtent l="0" t="0" r="0" b="0"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7144" w14:textId="77777777" w:rsidR="00B34CA6" w:rsidRDefault="00B34CA6" w:rsidP="00263C9E">
      <w:pPr>
        <w:jc w:val="center"/>
      </w:pPr>
    </w:p>
    <w:p w14:paraId="192B1C0A" w14:textId="77777777" w:rsidR="00B34CA6" w:rsidRDefault="00B34CA6" w:rsidP="00263C9E">
      <w:pPr>
        <w:jc w:val="center"/>
      </w:pPr>
    </w:p>
    <w:p w14:paraId="25DF796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DA9053" wp14:editId="28DF926D">
            <wp:extent cx="3130550" cy="2275840"/>
            <wp:effectExtent l="0" t="0" r="0" b="0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797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9216" behindDoc="1" locked="0" layoutInCell="0" allowOverlap="1" wp14:anchorId="24012402" wp14:editId="5ACF345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6767A1" id="AutoShape 5" o:spid="_x0000_s1026" style="position:absolute;margin-left:331.5pt;margin-top:0;width:382.7pt;height:269.3pt;z-index:-25050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1D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en3P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s9t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1" locked="0" layoutInCell="0" allowOverlap="1" wp14:anchorId="5A180915" wp14:editId="672140C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528914" id="AutoShape 4" o:spid="_x0000_s1026" style="position:absolute;margin-left:0;margin-top:0;width:382.7pt;height:269.3pt;z-index:-25050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sb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bJs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1" locked="0" layoutInCell="0" allowOverlap="1" wp14:anchorId="01BFA79B" wp14:editId="308DA27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A7A2A2" id="AutoShape 3" o:spid="_x0000_s1026" style="position:absolute;margin-left:331.5pt;margin-top:0;width:382.7pt;height:269.3pt;z-index:-250509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Pr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eT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Wxj6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1" locked="0" layoutInCell="0" allowOverlap="1" wp14:anchorId="449DF803" wp14:editId="7B405A9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695B75" id="AutoShape 2" o:spid="_x0000_s1026" style="position:absolute;margin-left:0;margin-top:0;width:382.7pt;height:269.3pt;z-index:-25051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ede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DD157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EE021FA" wp14:editId="27846CD5">
            <wp:extent cx="3130550" cy="2275840"/>
            <wp:effectExtent l="0" t="0" r="0" b="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EE51" w14:textId="77777777" w:rsidR="00B34CA6" w:rsidRDefault="00B34CA6" w:rsidP="00263C9E">
      <w:pPr>
        <w:jc w:val="center"/>
      </w:pPr>
    </w:p>
    <w:p w14:paraId="12FC8314" w14:textId="77777777" w:rsidR="00B34CA6" w:rsidRDefault="00B34CA6" w:rsidP="00263C9E"/>
    <w:p w14:paraId="7C3D4E1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E4FE858" wp14:editId="7A913DF3">
            <wp:extent cx="3130550" cy="2275840"/>
            <wp:effectExtent l="0" t="0" r="0" b="0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8831" w14:textId="77777777" w:rsidR="00B34CA6" w:rsidRDefault="00B34CA6" w:rsidP="00263C9E">
      <w:pPr>
        <w:jc w:val="center"/>
      </w:pPr>
    </w:p>
    <w:p w14:paraId="581AB6B6" w14:textId="77777777" w:rsidR="00B34CA6" w:rsidRDefault="00B34CA6" w:rsidP="00263C9E">
      <w:pPr>
        <w:jc w:val="center"/>
      </w:pPr>
    </w:p>
    <w:p w14:paraId="13E04813" w14:textId="77777777" w:rsidR="00B34CA6" w:rsidRDefault="00B34CA6" w:rsidP="00263C9E">
      <w:pPr>
        <w:jc w:val="center"/>
      </w:pPr>
    </w:p>
    <w:p w14:paraId="1E39C038" w14:textId="77777777" w:rsidR="00B34CA6" w:rsidRDefault="00B34CA6" w:rsidP="006F3544"/>
    <w:p w14:paraId="288FEA7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1028625" wp14:editId="48E0FE73">
            <wp:extent cx="3130550" cy="2275840"/>
            <wp:effectExtent l="0" t="0" r="0" b="0"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24C3" w14:textId="77777777" w:rsidR="00B34CA6" w:rsidRDefault="00B34CA6" w:rsidP="00263C9E">
      <w:pPr>
        <w:jc w:val="center"/>
      </w:pPr>
    </w:p>
    <w:p w14:paraId="43460988" w14:textId="77777777" w:rsidR="00B34CA6" w:rsidRDefault="00B34CA6" w:rsidP="00263C9E">
      <w:pPr>
        <w:jc w:val="center"/>
      </w:pPr>
    </w:p>
    <w:p w14:paraId="70E8853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A8E66C7" wp14:editId="4409DACD">
            <wp:extent cx="3130550" cy="2275840"/>
            <wp:effectExtent l="0" t="0" r="0" b="0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7A0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4336" behindDoc="1" locked="0" layoutInCell="0" allowOverlap="1" wp14:anchorId="491BC3B6" wp14:editId="493003C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17C479" id="AutoShape 5" o:spid="_x0000_s1026" style="position:absolute;margin-left:331.5pt;margin-top:0;width:382.7pt;height:269.3pt;z-index:-25050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Zn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qfZ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1" locked="0" layoutInCell="0" allowOverlap="1" wp14:anchorId="520D708F" wp14:editId="68A40F8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EF21AD" id="AutoShape 4" o:spid="_x0000_s1026" style="position:absolute;margin-left:0;margin-top:0;width:382.7pt;height:269.3pt;z-index:-250503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If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3byccebE&#10;QCpdryPk4qxO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vEI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1" locked="0" layoutInCell="0" allowOverlap="1" wp14:anchorId="78F5090E" wp14:editId="6B695BD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0D3ACD" id="AutoShape 3" o:spid="_x0000_s1026" style="position:absolute;margin-left:331.5pt;margin-top:0;width:382.7pt;height:269.3pt;z-index:-25050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Lrv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Ly67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1" locked="0" layoutInCell="0" allowOverlap="1" wp14:anchorId="43F432F9" wp14:editId="0A54506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DCF270" id="AutoShape 2" o:spid="_x0000_s1026" style="position:absolute;margin-left:0;margin-top:0;width:382.7pt;height:269.3pt;z-index:-25050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0y3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3bysOXNi&#10;IJWu1xFycTZL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H0y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380E1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F9D4001" wp14:editId="2EAD563C">
            <wp:extent cx="3130550" cy="2275840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A237" w14:textId="77777777" w:rsidR="00B34CA6" w:rsidRDefault="00B34CA6" w:rsidP="00263C9E">
      <w:pPr>
        <w:jc w:val="center"/>
      </w:pPr>
    </w:p>
    <w:p w14:paraId="1E95E1A3" w14:textId="77777777" w:rsidR="00B34CA6" w:rsidRDefault="00B34CA6" w:rsidP="00263C9E"/>
    <w:p w14:paraId="76FDF2E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D1F68A" wp14:editId="73EBF58E">
            <wp:extent cx="3130550" cy="2275840"/>
            <wp:effectExtent l="0" t="0" r="0" b="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1C61" w14:textId="77777777" w:rsidR="00B34CA6" w:rsidRDefault="00B34CA6" w:rsidP="00263C9E">
      <w:pPr>
        <w:jc w:val="center"/>
      </w:pPr>
    </w:p>
    <w:p w14:paraId="73B958FA" w14:textId="77777777" w:rsidR="00B34CA6" w:rsidRDefault="00B34CA6" w:rsidP="00263C9E">
      <w:pPr>
        <w:jc w:val="center"/>
      </w:pPr>
    </w:p>
    <w:p w14:paraId="28976150" w14:textId="77777777" w:rsidR="00B34CA6" w:rsidRDefault="00B34CA6" w:rsidP="00263C9E">
      <w:pPr>
        <w:jc w:val="center"/>
      </w:pPr>
    </w:p>
    <w:p w14:paraId="527D0284" w14:textId="77777777" w:rsidR="00B34CA6" w:rsidRDefault="00B34CA6" w:rsidP="006F3544"/>
    <w:p w14:paraId="20D6749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38383B" wp14:editId="0DD1FBCA">
            <wp:extent cx="3130550" cy="2275840"/>
            <wp:effectExtent l="0" t="0" r="0" b="0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C19C" w14:textId="77777777" w:rsidR="00B34CA6" w:rsidRDefault="00B34CA6" w:rsidP="00263C9E">
      <w:pPr>
        <w:jc w:val="center"/>
      </w:pPr>
    </w:p>
    <w:p w14:paraId="68676811" w14:textId="77777777" w:rsidR="00B34CA6" w:rsidRDefault="00B34CA6" w:rsidP="00263C9E">
      <w:pPr>
        <w:jc w:val="center"/>
      </w:pPr>
    </w:p>
    <w:p w14:paraId="621051A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B52B61" wp14:editId="004E0E85">
            <wp:extent cx="3130550" cy="2275840"/>
            <wp:effectExtent l="0" t="0" r="0" b="0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639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9456" behindDoc="1" locked="0" layoutInCell="0" allowOverlap="1" wp14:anchorId="4D8FB578" wp14:editId="1D319C6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61DB01" id="AutoShape 5" o:spid="_x0000_s1026" style="position:absolute;margin-left:331.5pt;margin-top:0;width:382.7pt;height:269.3pt;z-index:-25049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Mn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qa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xXM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1" locked="0" layoutInCell="0" allowOverlap="1" wp14:anchorId="134AF60A" wp14:editId="3DCD9B7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7DAC7C" id="AutoShape 4" o:spid="_x0000_s1026" style="position:absolute;margin-left:0;margin-top:0;width:382.7pt;height:269.3pt;z-index:-25049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Pg4Zes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7408" behindDoc="1" locked="0" layoutInCell="0" allowOverlap="1" wp14:anchorId="13D15F00" wp14:editId="62363CC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BF6C45" id="AutoShape 3" o:spid="_x0000_s1026" style="position:absolute;margin-left:331.5pt;margin-top:0;width:382.7pt;height:269.3pt;z-index:-25049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J0bKw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OJ0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1" locked="0" layoutInCell="0" allowOverlap="1" wp14:anchorId="55C62D21" wp14:editId="2EBE237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5826A7" id="AutoShape 2" o:spid="_x0000_s1026" style="position:absolute;margin-left:0;margin-top:0;width:382.7pt;height:269.3pt;z-index:-25050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ljKwIAADo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LSl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A6A85F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63ED04" wp14:editId="4788894B">
            <wp:extent cx="3130550" cy="2275840"/>
            <wp:effectExtent l="0" t="0" r="0" b="0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6232" w14:textId="77777777" w:rsidR="00B34CA6" w:rsidRDefault="00B34CA6" w:rsidP="00263C9E">
      <w:pPr>
        <w:jc w:val="center"/>
      </w:pPr>
    </w:p>
    <w:p w14:paraId="279DEF9B" w14:textId="77777777" w:rsidR="00B34CA6" w:rsidRDefault="00B34CA6" w:rsidP="00263C9E"/>
    <w:p w14:paraId="70FDE62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C07F017" wp14:editId="37928723">
            <wp:extent cx="3130550" cy="2275840"/>
            <wp:effectExtent l="0" t="0" r="0" b="0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1028" w14:textId="77777777" w:rsidR="00B34CA6" w:rsidRDefault="00B34CA6" w:rsidP="00263C9E">
      <w:pPr>
        <w:jc w:val="center"/>
      </w:pPr>
    </w:p>
    <w:p w14:paraId="1A9CB735" w14:textId="77777777" w:rsidR="00B34CA6" w:rsidRDefault="00B34CA6" w:rsidP="00263C9E">
      <w:pPr>
        <w:jc w:val="center"/>
      </w:pPr>
    </w:p>
    <w:p w14:paraId="092D3C95" w14:textId="77777777" w:rsidR="00B34CA6" w:rsidRDefault="00B34CA6" w:rsidP="00263C9E">
      <w:pPr>
        <w:jc w:val="center"/>
      </w:pPr>
    </w:p>
    <w:p w14:paraId="2779C8D1" w14:textId="77777777" w:rsidR="00B34CA6" w:rsidRDefault="00B34CA6" w:rsidP="006F3544"/>
    <w:p w14:paraId="0619C59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B5708F5" wp14:editId="24FF5E2C">
            <wp:extent cx="3130550" cy="2275840"/>
            <wp:effectExtent l="0" t="0" r="0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9052" w14:textId="77777777" w:rsidR="00B34CA6" w:rsidRDefault="00B34CA6" w:rsidP="00263C9E">
      <w:pPr>
        <w:jc w:val="center"/>
      </w:pPr>
    </w:p>
    <w:p w14:paraId="1AB3586F" w14:textId="77777777" w:rsidR="00B34CA6" w:rsidRDefault="00B34CA6" w:rsidP="00263C9E">
      <w:pPr>
        <w:jc w:val="center"/>
      </w:pPr>
    </w:p>
    <w:p w14:paraId="6D54481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3CC762E" wp14:editId="05DEA565">
            <wp:extent cx="3130550" cy="2275840"/>
            <wp:effectExtent l="0" t="0" r="0" b="0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0CF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24576" behindDoc="1" locked="0" layoutInCell="0" allowOverlap="1" wp14:anchorId="497BCFB5" wp14:editId="2DDC3F8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4A3E31" id="AutoShape 5" o:spid="_x0000_s1026" style="position:absolute;margin-left:331.5pt;margin-top:0;width:382.7pt;height:269.3pt;z-index:-25049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Oz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pm5O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1" locked="0" layoutInCell="0" allowOverlap="1" wp14:anchorId="757ED42B" wp14:editId="1D9E6E8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AB3BEC" id="AutoShape 4" o:spid="_x0000_s1026" style="position:absolute;margin-left:0;margin-top:0;width:382.7pt;height:269.3pt;z-index:-25049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CrKgIAADo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hU4K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1" locked="0" layoutInCell="0" allowOverlap="1" wp14:anchorId="62041E04" wp14:editId="530076E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563E87" id="AutoShape 3" o:spid="_x0000_s1026" style="position:absolute;margin-left:331.5pt;margin-top:0;width:382.7pt;height:269.3pt;z-index:-25049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hb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lQY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1" locked="0" layoutInCell="0" allowOverlap="1" wp14:anchorId="53DDD0D5" wp14:editId="7FA16A9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84EBA4" id="AutoShape 2" o:spid="_x0000_s1026" style="position:absolute;margin-left:0;margin-top:0;width:382.7pt;height:269.3pt;z-index:-25049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KE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wQco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A818C4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E825228" wp14:editId="1896B0C2">
            <wp:extent cx="3130550" cy="2275840"/>
            <wp:effectExtent l="0" t="0" r="0" b="0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D8F0" w14:textId="77777777" w:rsidR="00B34CA6" w:rsidRDefault="00B34CA6" w:rsidP="00263C9E">
      <w:pPr>
        <w:jc w:val="center"/>
      </w:pPr>
    </w:p>
    <w:p w14:paraId="0A6231CD" w14:textId="77777777" w:rsidR="00B34CA6" w:rsidRDefault="00B34CA6" w:rsidP="00263C9E"/>
    <w:p w14:paraId="741D4B4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807CF6D" wp14:editId="0EAD7758">
            <wp:extent cx="3130550" cy="2275840"/>
            <wp:effectExtent l="0" t="0" r="0" b="0"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D444" w14:textId="77777777" w:rsidR="00B34CA6" w:rsidRDefault="00B34CA6" w:rsidP="00263C9E">
      <w:pPr>
        <w:jc w:val="center"/>
      </w:pPr>
    </w:p>
    <w:p w14:paraId="598201F4" w14:textId="77777777" w:rsidR="00B34CA6" w:rsidRDefault="00B34CA6" w:rsidP="00263C9E">
      <w:pPr>
        <w:jc w:val="center"/>
      </w:pPr>
    </w:p>
    <w:p w14:paraId="6B91D1E4" w14:textId="77777777" w:rsidR="00B34CA6" w:rsidRDefault="00B34CA6" w:rsidP="00263C9E">
      <w:pPr>
        <w:jc w:val="center"/>
      </w:pPr>
    </w:p>
    <w:p w14:paraId="542E1961" w14:textId="77777777" w:rsidR="00B34CA6" w:rsidRDefault="00B34CA6" w:rsidP="006F3544"/>
    <w:p w14:paraId="07907A5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FC83047" wp14:editId="2DF0EE4F">
            <wp:extent cx="3130550" cy="2275840"/>
            <wp:effectExtent l="0" t="0" r="0" b="0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A50F" w14:textId="77777777" w:rsidR="00B34CA6" w:rsidRDefault="00B34CA6" w:rsidP="00263C9E">
      <w:pPr>
        <w:jc w:val="center"/>
      </w:pPr>
    </w:p>
    <w:p w14:paraId="5616014C" w14:textId="77777777" w:rsidR="00B34CA6" w:rsidRDefault="00B34CA6" w:rsidP="00263C9E">
      <w:pPr>
        <w:jc w:val="center"/>
      </w:pPr>
    </w:p>
    <w:p w14:paraId="253C9A1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EF3105D" wp14:editId="1DC77416">
            <wp:extent cx="3130550" cy="2275840"/>
            <wp:effectExtent l="0" t="0" r="0" b="0"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A01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29696" behindDoc="1" locked="0" layoutInCell="0" allowOverlap="1" wp14:anchorId="07BD4198" wp14:editId="028A104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749908" id="AutoShape 5" o:spid="_x0000_s1026" style="position:absolute;margin-left:331.5pt;margin-top:0;width:382.7pt;height:269.3pt;z-index:-25048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psh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1" locked="0" layoutInCell="0" allowOverlap="1" wp14:anchorId="059F4625" wp14:editId="4A529E7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58F825" id="AutoShape 4" o:spid="_x0000_s1026" style="position:absolute;margin-left:0;margin-top:0;width:382.7pt;height:269.3pt;z-index:-25048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3ws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vPpj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7s3w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1" locked="0" layoutInCell="0" allowOverlap="1" wp14:anchorId="5E95D4FF" wp14:editId="351917C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FB67B5" id="AutoShape 3" o:spid="_x0000_s1026" style="position:absolute;margin-left:331.5pt;margin-top:0;width:382.7pt;height:269.3pt;z-index:-25048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4Tc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bOE3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1" locked="0" layoutInCell="0" allowOverlap="1" wp14:anchorId="1EB1D84E" wp14:editId="27C3E5D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15F1C1" id="AutoShape 2" o:spid="_x0000_s1026" style="position:absolute;margin-left:0;margin-top:0;width:382.7pt;height:269.3pt;z-index:-25048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fEKwIAADo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fPf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3DDA6B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55BAE8" wp14:editId="70F02088">
            <wp:extent cx="3130550" cy="2275840"/>
            <wp:effectExtent l="0" t="0" r="0" b="0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86D6" w14:textId="77777777" w:rsidR="00B34CA6" w:rsidRDefault="00B34CA6" w:rsidP="00263C9E">
      <w:pPr>
        <w:jc w:val="center"/>
      </w:pPr>
    </w:p>
    <w:p w14:paraId="17AE76BE" w14:textId="77777777" w:rsidR="00B34CA6" w:rsidRDefault="00B34CA6" w:rsidP="00263C9E"/>
    <w:p w14:paraId="1B0E16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71D01D5" wp14:editId="3EDC2F1B">
            <wp:extent cx="3130550" cy="2275840"/>
            <wp:effectExtent l="0" t="0" r="0" b="0"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CCB5" w14:textId="77777777" w:rsidR="00B34CA6" w:rsidRDefault="00B34CA6" w:rsidP="00263C9E">
      <w:pPr>
        <w:jc w:val="center"/>
      </w:pPr>
    </w:p>
    <w:p w14:paraId="48C3F539" w14:textId="77777777" w:rsidR="00B34CA6" w:rsidRDefault="00B34CA6" w:rsidP="00263C9E">
      <w:pPr>
        <w:jc w:val="center"/>
      </w:pPr>
    </w:p>
    <w:p w14:paraId="20A371C3" w14:textId="77777777" w:rsidR="00B34CA6" w:rsidRDefault="00B34CA6" w:rsidP="00263C9E">
      <w:pPr>
        <w:jc w:val="center"/>
      </w:pPr>
    </w:p>
    <w:p w14:paraId="39500874" w14:textId="77777777" w:rsidR="00B34CA6" w:rsidRDefault="00B34CA6" w:rsidP="006F3544"/>
    <w:p w14:paraId="4E610FF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007F9C6" wp14:editId="6D05E809">
            <wp:extent cx="3130550" cy="2275840"/>
            <wp:effectExtent l="0" t="0" r="0" b="0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A862" w14:textId="77777777" w:rsidR="00B34CA6" w:rsidRDefault="00B34CA6" w:rsidP="00263C9E">
      <w:pPr>
        <w:jc w:val="center"/>
      </w:pPr>
    </w:p>
    <w:p w14:paraId="537EAB24" w14:textId="77777777" w:rsidR="00B34CA6" w:rsidRDefault="00B34CA6" w:rsidP="00263C9E">
      <w:pPr>
        <w:jc w:val="center"/>
      </w:pPr>
    </w:p>
    <w:p w14:paraId="3D786184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A38993" wp14:editId="1AE179E3">
            <wp:extent cx="3130550" cy="2275840"/>
            <wp:effectExtent l="0" t="0" r="0" b="0"/>
            <wp:docPr id="1832" name="Picture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CBD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34816" behindDoc="1" locked="0" layoutInCell="0" allowOverlap="1" wp14:anchorId="570DB6C1" wp14:editId="4428FA4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76133F" id="AutoShape 5" o:spid="_x0000_s1026" style="position:absolute;margin-left:331.5pt;margin-top:0;width:382.7pt;height:269.3pt;z-index:-25048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K2ALAIAADo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JStg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1" locked="0" layoutInCell="0" allowOverlap="1" wp14:anchorId="731672C5" wp14:editId="3F3DEED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2939B4" id="AutoShape 4" o:spid="_x0000_s1026" style="position:absolute;margin-left:0;margin-top:0;width:382.7pt;height:269.3pt;z-index:-25048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N1v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1" locked="0" layoutInCell="0" allowOverlap="1" wp14:anchorId="4601ABDD" wp14:editId="492B28B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B878A3" id="AutoShape 3" o:spid="_x0000_s1026" style="position:absolute;margin-left:331.5pt;margin-top:0;width:382.7pt;height:269.3pt;z-index:-25048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MoLAIAADo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zejK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1" locked="0" layoutInCell="0" allowOverlap="1" wp14:anchorId="17C679E8" wp14:editId="343F894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95FA05" id="AutoShape 2" o:spid="_x0000_s1026" style="position:absolute;margin-left:0;margin-top:0;width:382.7pt;height:269.3pt;z-index:-25048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dQ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iIXU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35A42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4834EE1" wp14:editId="3C75C38A">
            <wp:extent cx="3130550" cy="2275840"/>
            <wp:effectExtent l="0" t="0" r="0" b="0"/>
            <wp:docPr id="1837" name="Picture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B2ED" w14:textId="77777777" w:rsidR="00B34CA6" w:rsidRDefault="00B34CA6" w:rsidP="00263C9E">
      <w:pPr>
        <w:jc w:val="center"/>
      </w:pPr>
    </w:p>
    <w:p w14:paraId="366AEA44" w14:textId="77777777" w:rsidR="00B34CA6" w:rsidRDefault="00B34CA6" w:rsidP="00263C9E"/>
    <w:p w14:paraId="3EAA071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CDB48A6" wp14:editId="537EAEAB">
            <wp:extent cx="3130550" cy="2275840"/>
            <wp:effectExtent l="0" t="0" r="0" b="0"/>
            <wp:docPr id="1838" name="Picture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2B9C" w14:textId="77777777" w:rsidR="00B34CA6" w:rsidRDefault="00B34CA6" w:rsidP="00263C9E">
      <w:pPr>
        <w:jc w:val="center"/>
      </w:pPr>
    </w:p>
    <w:p w14:paraId="353BD2FE" w14:textId="77777777" w:rsidR="00B34CA6" w:rsidRDefault="00B34CA6" w:rsidP="00263C9E">
      <w:pPr>
        <w:jc w:val="center"/>
      </w:pPr>
    </w:p>
    <w:p w14:paraId="531A3383" w14:textId="77777777" w:rsidR="00B34CA6" w:rsidRDefault="00B34CA6" w:rsidP="00263C9E">
      <w:pPr>
        <w:jc w:val="center"/>
      </w:pPr>
    </w:p>
    <w:p w14:paraId="2F370F3E" w14:textId="77777777" w:rsidR="00B34CA6" w:rsidRDefault="00B34CA6" w:rsidP="006F3544"/>
    <w:p w14:paraId="6E50918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DFFAFF6" wp14:editId="150E420B">
            <wp:extent cx="3130550" cy="2275840"/>
            <wp:effectExtent l="0" t="0" r="0" b="0"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668C" w14:textId="77777777" w:rsidR="00B34CA6" w:rsidRDefault="00B34CA6" w:rsidP="00263C9E">
      <w:pPr>
        <w:jc w:val="center"/>
      </w:pPr>
    </w:p>
    <w:p w14:paraId="18C9CA6D" w14:textId="77777777" w:rsidR="00B34CA6" w:rsidRDefault="00B34CA6" w:rsidP="00263C9E">
      <w:pPr>
        <w:jc w:val="center"/>
      </w:pPr>
    </w:p>
    <w:p w14:paraId="1067689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085305" wp14:editId="5D65DB67">
            <wp:extent cx="3130550" cy="2275840"/>
            <wp:effectExtent l="0" t="0" r="0" b="0"/>
            <wp:docPr id="1840" name="Picture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ADD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39936" behindDoc="1" locked="0" layoutInCell="0" allowOverlap="1" wp14:anchorId="279EF089" wp14:editId="177E83C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C2A08A" id="AutoShape 5" o:spid="_x0000_s1026" style="position:absolute;margin-left:331.5pt;margin-top:0;width:382.7pt;height:269.3pt;z-index:-25047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w9B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92w9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1" locked="0" layoutInCell="0" allowOverlap="1" wp14:anchorId="6B911744" wp14:editId="3836869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5D3479" id="AutoShape 4" o:spid="_x0000_s1026" style="position:absolute;margin-left:0;margin-top:0;width:382.7pt;height:269.3pt;z-index:-25047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s5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O64syJ&#10;gVS6XkfIxVmd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zrs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1" locked="0" layoutInCell="0" allowOverlap="1" wp14:anchorId="1ED5FE23" wp14:editId="12834FC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BA4CC6" id="AutoShape 3" o:spid="_x0000_s1026" style="position:absolute;margin-left:331.5pt;margin-top:0;width:382.7pt;height:269.3pt;z-index:-25047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PJLAIAADo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s5D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1" locked="0" layoutInCell="0" allowOverlap="1" wp14:anchorId="5298F8BC" wp14:editId="518B23E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4231A0" id="AutoShape 2" o:spid="_x0000_s1026" style="position:absolute;margin-left:0;margin-top:0;width:382.7pt;height:269.3pt;z-index:-25047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WR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O65syJ&#10;gVS6XkfIxVmV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bb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2DFF6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1ED4C6D" wp14:editId="6799E6EF">
            <wp:extent cx="3130550" cy="2275840"/>
            <wp:effectExtent l="0" t="0" r="0" b="0"/>
            <wp:docPr id="184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D448" w14:textId="77777777" w:rsidR="00B34CA6" w:rsidRDefault="00B34CA6" w:rsidP="00263C9E">
      <w:pPr>
        <w:jc w:val="center"/>
      </w:pPr>
    </w:p>
    <w:p w14:paraId="79FB9B08" w14:textId="77777777" w:rsidR="00B34CA6" w:rsidRDefault="00B34CA6" w:rsidP="00263C9E"/>
    <w:p w14:paraId="447769A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63D49E6" wp14:editId="4848C5AF">
            <wp:extent cx="3130550" cy="2275840"/>
            <wp:effectExtent l="0" t="0" r="0" b="0"/>
            <wp:docPr id="184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2814" w14:textId="77777777" w:rsidR="00B34CA6" w:rsidRDefault="00B34CA6" w:rsidP="00263C9E">
      <w:pPr>
        <w:jc w:val="center"/>
      </w:pPr>
    </w:p>
    <w:p w14:paraId="03F46860" w14:textId="77777777" w:rsidR="00B34CA6" w:rsidRDefault="00B34CA6" w:rsidP="00263C9E">
      <w:pPr>
        <w:jc w:val="center"/>
      </w:pPr>
    </w:p>
    <w:p w14:paraId="5254EDEF" w14:textId="77777777" w:rsidR="00B34CA6" w:rsidRDefault="00B34CA6" w:rsidP="00263C9E">
      <w:pPr>
        <w:jc w:val="center"/>
      </w:pPr>
    </w:p>
    <w:p w14:paraId="1F38D978" w14:textId="77777777" w:rsidR="00B34CA6" w:rsidRDefault="00B34CA6" w:rsidP="006F3544"/>
    <w:p w14:paraId="62FB9CC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D4AF34" wp14:editId="3C52358F">
            <wp:extent cx="3130550" cy="2275840"/>
            <wp:effectExtent l="0" t="0" r="0" b="0"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0D88" w14:textId="77777777" w:rsidR="00B34CA6" w:rsidRDefault="00B34CA6" w:rsidP="00263C9E">
      <w:pPr>
        <w:jc w:val="center"/>
      </w:pPr>
    </w:p>
    <w:p w14:paraId="480308ED" w14:textId="77777777" w:rsidR="00B34CA6" w:rsidRDefault="00B34CA6" w:rsidP="00263C9E">
      <w:pPr>
        <w:jc w:val="center"/>
      </w:pPr>
    </w:p>
    <w:p w14:paraId="377A42DE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DD765B" wp14:editId="23125EDF">
            <wp:extent cx="3130550" cy="2275840"/>
            <wp:effectExtent l="0" t="0" r="0" b="0"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FF2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45056" behindDoc="1" locked="0" layoutInCell="0" allowOverlap="1" wp14:anchorId="12CE5460" wp14:editId="1087A5A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815841" id="AutoShape 5" o:spid="_x0000_s1026" style="position:absolute;margin-left:331.5pt;margin-top:0;width:382.7pt;height:269.3pt;z-index:-25047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4oBKwIAADo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t4o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1" locked="0" layoutInCell="0" allowOverlap="1" wp14:anchorId="3EEB4CD7" wp14:editId="63EFA50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29097A" id="AutoShape 4" o:spid="_x0000_s1026" style="position:absolute;margin-left:0;margin-top:0;width:382.7pt;height:269.3pt;z-index:-25047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zN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Spz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1" locked="0" layoutInCell="0" allowOverlap="1" wp14:anchorId="7B9ADDF9" wp14:editId="7F4290E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5B05EA" id="AutoShape 3" o:spid="_x0000_s1026" style="position:absolute;margin-left:331.5pt;margin-top:0;width:382.7pt;height:269.3pt;z-index:-25047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5Epk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1" locked="0" layoutInCell="0" allowOverlap="1" wp14:anchorId="37BD6959" wp14:editId="787F52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64633A" id="AutoShape 2" o:spid="_x0000_s1026" style="position:absolute;margin-left:0;margin-top:0;width:382.7pt;height:269.3pt;z-index:-25047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9BFKwIAADo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X9B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40B0C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7804FD4" wp14:editId="20835CF2">
            <wp:extent cx="3130550" cy="2275840"/>
            <wp:effectExtent l="0" t="0" r="0" b="0"/>
            <wp:docPr id="1853" name="Pictur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40F9" w14:textId="77777777" w:rsidR="00B34CA6" w:rsidRDefault="00B34CA6" w:rsidP="00263C9E">
      <w:pPr>
        <w:jc w:val="center"/>
      </w:pPr>
    </w:p>
    <w:p w14:paraId="43887982" w14:textId="77777777" w:rsidR="00B34CA6" w:rsidRDefault="00B34CA6" w:rsidP="00263C9E"/>
    <w:p w14:paraId="65AA3D0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917D17" wp14:editId="6A78B8A4">
            <wp:extent cx="3130550" cy="2275840"/>
            <wp:effectExtent l="0" t="0" r="0" b="0"/>
            <wp:docPr id="1854" name="Picture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165A" w14:textId="77777777" w:rsidR="00B34CA6" w:rsidRDefault="00B34CA6" w:rsidP="00263C9E">
      <w:pPr>
        <w:jc w:val="center"/>
      </w:pPr>
    </w:p>
    <w:p w14:paraId="050A4840" w14:textId="77777777" w:rsidR="00B34CA6" w:rsidRDefault="00B34CA6" w:rsidP="00263C9E">
      <w:pPr>
        <w:jc w:val="center"/>
      </w:pPr>
    </w:p>
    <w:p w14:paraId="768272A6" w14:textId="77777777" w:rsidR="00B34CA6" w:rsidRDefault="00B34CA6" w:rsidP="00263C9E">
      <w:pPr>
        <w:jc w:val="center"/>
      </w:pPr>
    </w:p>
    <w:p w14:paraId="05753B60" w14:textId="77777777" w:rsidR="00B34CA6" w:rsidRDefault="00B34CA6" w:rsidP="006F3544"/>
    <w:p w14:paraId="7D73891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4504AE3" wp14:editId="0755C21B">
            <wp:extent cx="3130550" cy="2275840"/>
            <wp:effectExtent l="0" t="0" r="0" b="0"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58E6" w14:textId="77777777" w:rsidR="00B34CA6" w:rsidRDefault="00B34CA6" w:rsidP="00263C9E">
      <w:pPr>
        <w:jc w:val="center"/>
      </w:pPr>
    </w:p>
    <w:p w14:paraId="68E26112" w14:textId="77777777" w:rsidR="00B34CA6" w:rsidRDefault="00B34CA6" w:rsidP="00263C9E">
      <w:pPr>
        <w:jc w:val="center"/>
      </w:pPr>
    </w:p>
    <w:p w14:paraId="4FB2D07F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043EE8" wp14:editId="3DEE0D7E">
            <wp:extent cx="3130550" cy="2275840"/>
            <wp:effectExtent l="0" t="0" r="0" b="0"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73A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50176" behindDoc="1" locked="0" layoutInCell="0" allowOverlap="1" wp14:anchorId="708871FD" wp14:editId="3D89EF1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E4663A" id="AutoShape 5" o:spid="_x0000_s1026" style="position:absolute;margin-left:331.5pt;margin-top:0;width:382.7pt;height:269.3pt;z-index:-25046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WqV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7OOX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6Wq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1" locked="0" layoutInCell="0" allowOverlap="1" wp14:anchorId="6FA6530B" wp14:editId="5ACCB95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A4AE66" id="AutoShape 4" o:spid="_x0000_s1026" style="position:absolute;margin-left:0;margin-top:0;width:382.7pt;height:269.3pt;z-index:-25046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mN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Jhm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1" locked="0" layoutInCell="0" allowOverlap="1" wp14:anchorId="7AEF319E" wp14:editId="454F73A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29BDF0" id="AutoShape 3" o:spid="_x0000_s1026" style="position:absolute;margin-left:331.5pt;margin-top:0;width:382.7pt;height:269.3pt;z-index:-25046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F9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vPZgjMn&#10;OlLpehshF2dn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Cbhf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1" locked="0" layoutInCell="0" allowOverlap="1" wp14:anchorId="1413E3CC" wp14:editId="5A16C9B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CF7FD4" id="AutoShape 2" o:spid="_x0000_s1026" style="position:absolute;margin-left:0;margin-top:0;width:382.7pt;height:269.3pt;z-index:-25046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Zii6I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86192A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744A188" wp14:editId="5EF5BF83">
            <wp:extent cx="3130550" cy="2275840"/>
            <wp:effectExtent l="0" t="0" r="0" b="0"/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B5C2" w14:textId="77777777" w:rsidR="00B34CA6" w:rsidRDefault="00B34CA6" w:rsidP="00263C9E">
      <w:pPr>
        <w:jc w:val="center"/>
      </w:pPr>
    </w:p>
    <w:p w14:paraId="0AA0AA06" w14:textId="77777777" w:rsidR="00B34CA6" w:rsidRDefault="00B34CA6" w:rsidP="00263C9E"/>
    <w:p w14:paraId="50A753C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4C0EE04" wp14:editId="4877D8BC">
            <wp:extent cx="3130550" cy="2275840"/>
            <wp:effectExtent l="0" t="0" r="0" b="0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3B48" w14:textId="77777777" w:rsidR="00B34CA6" w:rsidRDefault="00B34CA6" w:rsidP="00263C9E">
      <w:pPr>
        <w:jc w:val="center"/>
      </w:pPr>
    </w:p>
    <w:p w14:paraId="275D1D43" w14:textId="77777777" w:rsidR="00B34CA6" w:rsidRDefault="00B34CA6" w:rsidP="00263C9E">
      <w:pPr>
        <w:jc w:val="center"/>
      </w:pPr>
    </w:p>
    <w:p w14:paraId="3A386097" w14:textId="77777777" w:rsidR="00B34CA6" w:rsidRDefault="00B34CA6" w:rsidP="00263C9E">
      <w:pPr>
        <w:jc w:val="center"/>
      </w:pPr>
    </w:p>
    <w:p w14:paraId="1FDE651D" w14:textId="77777777" w:rsidR="00B34CA6" w:rsidRDefault="00B34CA6" w:rsidP="006F3544"/>
    <w:p w14:paraId="31D9BE5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C27080" wp14:editId="1662ADED">
            <wp:extent cx="3130550" cy="2275840"/>
            <wp:effectExtent l="0" t="0" r="0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AB70" w14:textId="77777777" w:rsidR="00B34CA6" w:rsidRDefault="00B34CA6" w:rsidP="00263C9E">
      <w:pPr>
        <w:jc w:val="center"/>
      </w:pPr>
    </w:p>
    <w:p w14:paraId="0F859D44" w14:textId="77777777" w:rsidR="00B34CA6" w:rsidRDefault="00B34CA6" w:rsidP="00263C9E">
      <w:pPr>
        <w:jc w:val="center"/>
      </w:pPr>
    </w:p>
    <w:p w14:paraId="13EEE85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B72540" wp14:editId="271D0562">
            <wp:extent cx="3130550" cy="2275840"/>
            <wp:effectExtent l="0" t="0" r="0" b="0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F7CA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55296" behindDoc="1" locked="0" layoutInCell="0" allowOverlap="1" wp14:anchorId="1F64411E" wp14:editId="6422DE6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F692B3" id="AutoShape 5" o:spid="_x0000_s1026" style="position:absolute;margin-left:331.5pt;margin-top:0;width:382.7pt;height:269.3pt;z-index:-25046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Fy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54tOH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DF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1" locked="0" layoutInCell="0" allowOverlap="1" wp14:anchorId="28BC2D8E" wp14:editId="562C634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6C8690" id="AutoShape 4" o:spid="_x0000_s1026" style="position:absolute;margin-left:0;margin-top:0;width:382.7pt;height:269.3pt;z-index:-25046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wYU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1" locked="0" layoutInCell="0" allowOverlap="1" wp14:anchorId="7FE9413A" wp14:editId="3278553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64F075" id="AutoShape 3" o:spid="_x0000_s1026" style="position:absolute;margin-left:331.5pt;margin-top:0;width:382.7pt;height:269.3pt;z-index:-25046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8F9+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1" locked="0" layoutInCell="0" allowOverlap="1" wp14:anchorId="4D6AF913" wp14:editId="1BE227A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F3185D" id="AutoShape 2" o:spid="_x0000_s1026" style="position:absolute;margin-left:0;margin-top:0;width:382.7pt;height:269.3pt;z-index:-25046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7iKwIAADo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Dg7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CF8D91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E1895D3" wp14:editId="20389D2A">
            <wp:extent cx="3130550" cy="2275840"/>
            <wp:effectExtent l="0" t="0" r="0" b="0"/>
            <wp:docPr id="1869" name="Picture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7052" w14:textId="77777777" w:rsidR="00B34CA6" w:rsidRDefault="00B34CA6" w:rsidP="00263C9E">
      <w:pPr>
        <w:jc w:val="center"/>
      </w:pPr>
    </w:p>
    <w:p w14:paraId="65BAC444" w14:textId="77777777" w:rsidR="00B34CA6" w:rsidRDefault="00B34CA6" w:rsidP="00263C9E"/>
    <w:p w14:paraId="490853A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6F2221C" wp14:editId="02135B73">
            <wp:extent cx="3130550" cy="2275840"/>
            <wp:effectExtent l="0" t="0" r="0" b="0"/>
            <wp:docPr id="1870" name="Pictur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C7B2" w14:textId="77777777" w:rsidR="00B34CA6" w:rsidRDefault="00B34CA6" w:rsidP="00263C9E">
      <w:pPr>
        <w:jc w:val="center"/>
      </w:pPr>
    </w:p>
    <w:p w14:paraId="1DBFEC2E" w14:textId="77777777" w:rsidR="00B34CA6" w:rsidRDefault="00B34CA6" w:rsidP="00263C9E">
      <w:pPr>
        <w:jc w:val="center"/>
      </w:pPr>
    </w:p>
    <w:p w14:paraId="66D4657E" w14:textId="77777777" w:rsidR="00B34CA6" w:rsidRDefault="00B34CA6" w:rsidP="00263C9E">
      <w:pPr>
        <w:jc w:val="center"/>
      </w:pPr>
    </w:p>
    <w:p w14:paraId="7D46893B" w14:textId="77777777" w:rsidR="00B34CA6" w:rsidRDefault="00B34CA6" w:rsidP="006F3544"/>
    <w:p w14:paraId="160BA34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BA804FF" wp14:editId="37D489A6">
            <wp:extent cx="3130550" cy="2275840"/>
            <wp:effectExtent l="0" t="0" r="0" b="0"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BF60" w14:textId="77777777" w:rsidR="00B34CA6" w:rsidRDefault="00B34CA6" w:rsidP="00263C9E">
      <w:pPr>
        <w:jc w:val="center"/>
      </w:pPr>
    </w:p>
    <w:p w14:paraId="1AAEB020" w14:textId="77777777" w:rsidR="00B34CA6" w:rsidRDefault="00B34CA6" w:rsidP="00263C9E">
      <w:pPr>
        <w:jc w:val="center"/>
      </w:pPr>
    </w:p>
    <w:p w14:paraId="3AA784D5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B17C12" wp14:editId="06F1A56B">
            <wp:extent cx="3130550" cy="2275840"/>
            <wp:effectExtent l="0" t="0" r="0" b="0"/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A49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60416" behindDoc="1" locked="0" layoutInCell="0" allowOverlap="1" wp14:anchorId="7F63BC7B" wp14:editId="3042A6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5837DE" id="AutoShape 5" o:spid="_x0000_s1026" style="position:absolute;margin-left:331.5pt;margin-top:0;width:382.7pt;height:269.3pt;z-index:-25045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SmLAIAADo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uZUp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1" locked="0" layoutInCell="0" allowOverlap="1" wp14:anchorId="0808EAAC" wp14:editId="591F6F4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4E7689" id="AutoShape 4" o:spid="_x0000_s1026" style="position:absolute;margin-left:0;margin-top:0;width:382.7pt;height:269.3pt;z-index:-25045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RaL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1" locked="0" layoutInCell="0" allowOverlap="1" wp14:anchorId="25FD93E6" wp14:editId="0C1F978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9AB45C" id="AutoShape 3" o:spid="_x0000_s1026" style="position:absolute;margin-left:331.5pt;margin-top:0;width:382.7pt;height:269.3pt;z-index:-25045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oOKw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RVo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1" locked="0" layoutInCell="0" allowOverlap="1" wp14:anchorId="3303E523" wp14:editId="377A4F2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528E2E" id="AutoShape 2" o:spid="_x0000_s1026" style="position:absolute;margin-left:0;margin-top:0;width:382.7pt;height:269.3pt;z-index:-25045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O52KwIAADo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4UO5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7AEE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A3C348E" wp14:editId="22B9292B">
            <wp:extent cx="3130550" cy="2275840"/>
            <wp:effectExtent l="0" t="0" r="0" b="0"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91E9" w14:textId="77777777" w:rsidR="00B34CA6" w:rsidRDefault="00B34CA6" w:rsidP="00263C9E">
      <w:pPr>
        <w:jc w:val="center"/>
      </w:pPr>
    </w:p>
    <w:p w14:paraId="432D71EF" w14:textId="77777777" w:rsidR="00B34CA6" w:rsidRDefault="00B34CA6" w:rsidP="00263C9E"/>
    <w:p w14:paraId="4178B2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46D1A95" wp14:editId="58A1964D">
            <wp:extent cx="3130550" cy="2275840"/>
            <wp:effectExtent l="0" t="0" r="0" b="0"/>
            <wp:docPr id="1878" name="Picture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AE94" w14:textId="77777777" w:rsidR="00B34CA6" w:rsidRDefault="00B34CA6" w:rsidP="00263C9E">
      <w:pPr>
        <w:jc w:val="center"/>
      </w:pPr>
    </w:p>
    <w:p w14:paraId="13B7343E" w14:textId="77777777" w:rsidR="00B34CA6" w:rsidRDefault="00B34CA6" w:rsidP="00263C9E">
      <w:pPr>
        <w:jc w:val="center"/>
      </w:pPr>
    </w:p>
    <w:p w14:paraId="765BE525" w14:textId="77777777" w:rsidR="00B34CA6" w:rsidRDefault="00B34CA6" w:rsidP="00263C9E">
      <w:pPr>
        <w:jc w:val="center"/>
      </w:pPr>
    </w:p>
    <w:p w14:paraId="3E72A63E" w14:textId="77777777" w:rsidR="00B34CA6" w:rsidRDefault="00B34CA6" w:rsidP="006F3544"/>
    <w:p w14:paraId="4F605E4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A0FEF73" wp14:editId="6061E2B2">
            <wp:extent cx="3130550" cy="2275840"/>
            <wp:effectExtent l="0" t="0" r="0" b="0"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CE1E" w14:textId="77777777" w:rsidR="00B34CA6" w:rsidRDefault="00B34CA6" w:rsidP="00263C9E">
      <w:pPr>
        <w:jc w:val="center"/>
      </w:pPr>
    </w:p>
    <w:p w14:paraId="0FA92633" w14:textId="77777777" w:rsidR="00B34CA6" w:rsidRDefault="00B34CA6" w:rsidP="00263C9E">
      <w:pPr>
        <w:jc w:val="center"/>
      </w:pPr>
    </w:p>
    <w:p w14:paraId="672B291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642B14A" wp14:editId="67982990">
            <wp:extent cx="3130550" cy="2275840"/>
            <wp:effectExtent l="0" t="0" r="0" b="0"/>
            <wp:docPr id="1880" name="Picture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A0BB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65536" behindDoc="1" locked="0" layoutInCell="0" allowOverlap="1" wp14:anchorId="537F76AB" wp14:editId="5BF853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3C905F" id="AutoShape 5" o:spid="_x0000_s1026" style="position:absolute;margin-left:331.5pt;margin-top:0;width:382.7pt;height:269.3pt;z-index:-25045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Qq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+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BNNBCo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1" locked="0" layoutInCell="0" allowOverlap="1" wp14:anchorId="60A9B1AB" wp14:editId="6911D37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AB93B5" id="AutoShape 4" o:spid="_x0000_s1026" style="position:absolute;margin-left:0;margin-top:0;width:382.7pt;height:269.3pt;z-index:-25045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BS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WLB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1" locked="0" layoutInCell="0" allowOverlap="1" wp14:anchorId="6BEAA770" wp14:editId="242675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8318F2" id="AutoShape 3" o:spid="_x0000_s1026" style="position:absolute;margin-left:331.5pt;margin-top:0;width:382.7pt;height:269.3pt;z-index:-25045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EiiLAIAADo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FhIo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1" locked="0" layoutInCell="0" allowOverlap="1" wp14:anchorId="7280A044" wp14:editId="4B91362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366494" id="AutoShape 2" o:spid="_x0000_s1026" style="position:absolute;margin-left:0;margin-top:0;width:382.7pt;height:269.3pt;z-index:-25045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776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+77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ACA162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CD77446" wp14:editId="10946FCF">
            <wp:extent cx="3130550" cy="2275840"/>
            <wp:effectExtent l="0" t="0" r="0" b="0"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9A14" w14:textId="77777777" w:rsidR="00B34CA6" w:rsidRDefault="00B34CA6" w:rsidP="00263C9E">
      <w:pPr>
        <w:jc w:val="center"/>
      </w:pPr>
    </w:p>
    <w:p w14:paraId="1F40FA63" w14:textId="77777777" w:rsidR="00B34CA6" w:rsidRDefault="00B34CA6" w:rsidP="00263C9E"/>
    <w:p w14:paraId="1AD26B0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9920B87" wp14:editId="62D0FDC7">
            <wp:extent cx="3130550" cy="2275840"/>
            <wp:effectExtent l="0" t="0" r="0" b="0"/>
            <wp:docPr id="1886" name="Picture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B4D3" w14:textId="77777777" w:rsidR="00B34CA6" w:rsidRDefault="00B34CA6" w:rsidP="00263C9E">
      <w:pPr>
        <w:jc w:val="center"/>
      </w:pPr>
    </w:p>
    <w:p w14:paraId="3A05CEDB" w14:textId="77777777" w:rsidR="00B34CA6" w:rsidRDefault="00B34CA6" w:rsidP="00263C9E">
      <w:pPr>
        <w:jc w:val="center"/>
      </w:pPr>
    </w:p>
    <w:p w14:paraId="0BDD76FC" w14:textId="77777777" w:rsidR="00B34CA6" w:rsidRDefault="00B34CA6" w:rsidP="00263C9E">
      <w:pPr>
        <w:jc w:val="center"/>
      </w:pPr>
    </w:p>
    <w:p w14:paraId="4A2A69B4" w14:textId="77777777" w:rsidR="00B34CA6" w:rsidRDefault="00B34CA6" w:rsidP="006F3544"/>
    <w:p w14:paraId="5825F52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6A49CEE" wp14:editId="7424FD92">
            <wp:extent cx="3130550" cy="2275840"/>
            <wp:effectExtent l="0" t="0" r="0" b="0"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E668" w14:textId="77777777" w:rsidR="00B34CA6" w:rsidRDefault="00B34CA6" w:rsidP="00263C9E">
      <w:pPr>
        <w:jc w:val="center"/>
      </w:pPr>
    </w:p>
    <w:p w14:paraId="45A60CAE" w14:textId="77777777" w:rsidR="00B34CA6" w:rsidRDefault="00B34CA6" w:rsidP="00263C9E">
      <w:pPr>
        <w:jc w:val="center"/>
      </w:pPr>
    </w:p>
    <w:p w14:paraId="0E41547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20C333" wp14:editId="65ED4A6D">
            <wp:extent cx="3130550" cy="2275840"/>
            <wp:effectExtent l="0" t="0" r="0" b="0"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35BC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70656" behindDoc="1" locked="0" layoutInCell="0" allowOverlap="1" wp14:anchorId="5B4D1BB3" wp14:editId="382C95A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063D06" id="AutoShape 5" o:spid="_x0000_s1026" style="position:absolute;margin-left:331.5pt;margin-top:0;width:382.7pt;height:269.3pt;z-index:-25044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F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q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IYF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1" locked="0" layoutInCell="0" allowOverlap="1" wp14:anchorId="217598D6" wp14:editId="3774FE9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553ED3" id="AutoShape 4" o:spid="_x0000_s1026" style="position:absolute;margin-left:0;margin-top:0;width:382.7pt;height:269.3pt;z-index:-25044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emKgIAADo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zcl6Y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1" locked="0" layoutInCell="0" allowOverlap="1" wp14:anchorId="1E56DCB1" wp14:editId="055D27E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5986E3" id="AutoShape 3" o:spid="_x0000_s1026" style="position:absolute;margin-left:331.5pt;margin-top:0;width:382.7pt;height:269.3pt;z-index:-25044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9W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txv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1" locked="0" layoutInCell="0" allowOverlap="1" wp14:anchorId="61CF9158" wp14:editId="7307B60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B1265C" id="AutoShape 2" o:spid="_x0000_s1026" style="position:absolute;margin-left:0;margin-top:0;width:382.7pt;height:269.3pt;z-index:-25044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yds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5876075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9E0362B" wp14:editId="798AC57E">
            <wp:extent cx="3130550" cy="2275840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6FBF" w14:textId="77777777" w:rsidR="00B34CA6" w:rsidRDefault="00B34CA6" w:rsidP="00263C9E">
      <w:pPr>
        <w:jc w:val="center"/>
      </w:pPr>
    </w:p>
    <w:p w14:paraId="57A7ED58" w14:textId="77777777" w:rsidR="00B34CA6" w:rsidRDefault="00B34CA6" w:rsidP="00263C9E"/>
    <w:p w14:paraId="604925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C7639D" wp14:editId="0B456D28">
            <wp:extent cx="3130550" cy="2275840"/>
            <wp:effectExtent l="0" t="0" r="0" b="0"/>
            <wp:docPr id="1894" name="Picture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8C15" w14:textId="77777777" w:rsidR="00B34CA6" w:rsidRDefault="00B34CA6" w:rsidP="00263C9E">
      <w:pPr>
        <w:jc w:val="center"/>
      </w:pPr>
    </w:p>
    <w:p w14:paraId="6192025B" w14:textId="77777777" w:rsidR="00B34CA6" w:rsidRDefault="00B34CA6" w:rsidP="00263C9E">
      <w:pPr>
        <w:jc w:val="center"/>
      </w:pPr>
    </w:p>
    <w:p w14:paraId="3971394C" w14:textId="77777777" w:rsidR="00B34CA6" w:rsidRDefault="00B34CA6" w:rsidP="00263C9E">
      <w:pPr>
        <w:jc w:val="center"/>
      </w:pPr>
    </w:p>
    <w:p w14:paraId="47AFE317" w14:textId="77777777" w:rsidR="00B34CA6" w:rsidRDefault="00B34CA6" w:rsidP="006F3544"/>
    <w:p w14:paraId="41A7B1F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1795953" wp14:editId="276464B3">
            <wp:extent cx="3130550" cy="2275840"/>
            <wp:effectExtent l="0" t="0" r="0" b="0"/>
            <wp:docPr id="1895" name="Pictur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494" w14:textId="77777777" w:rsidR="00B34CA6" w:rsidRDefault="00B34CA6" w:rsidP="00263C9E">
      <w:pPr>
        <w:jc w:val="center"/>
      </w:pPr>
    </w:p>
    <w:p w14:paraId="46B39647" w14:textId="77777777" w:rsidR="00B34CA6" w:rsidRDefault="00B34CA6" w:rsidP="00263C9E">
      <w:pPr>
        <w:jc w:val="center"/>
      </w:pPr>
    </w:p>
    <w:p w14:paraId="72990CF0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77EC90" wp14:editId="00BB24E0">
            <wp:extent cx="3130550" cy="2275840"/>
            <wp:effectExtent l="0" t="0" r="0" b="0"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49A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75776" behindDoc="1" locked="0" layoutInCell="0" allowOverlap="1" wp14:anchorId="268244FF" wp14:editId="6E9DB72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1CC29" id="AutoShape 5" o:spid="_x0000_s1026" style="position:absolute;margin-left:331.5pt;margin-top:0;width:382.7pt;height:269.3pt;z-index:-25044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f2H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1" locked="0" layoutInCell="0" allowOverlap="1" wp14:anchorId="3387B084" wp14:editId="778B7E4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7A516E" id="AutoShape 4" o:spid="_x0000_s1026" style="position:absolute;margin-left:0;margin-top:0;width:382.7pt;height:269.3pt;z-index:-25044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LmKwIAADo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sBL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1" locked="0" layoutInCell="0" allowOverlap="1" wp14:anchorId="3D798C0B" wp14:editId="7AFE58D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E10FBA" id="AutoShape 3" o:spid="_x0000_s1026" style="position:absolute;margin-left:331.5pt;margin-top:0;width:382.7pt;height:269.3pt;z-index:-25044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oW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rDq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1" locked="0" layoutInCell="0" allowOverlap="1" wp14:anchorId="0AA2F797" wp14:editId="29011A6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E866E6" id="AutoShape 2" o:spid="_x0000_s1026" style="position:absolute;margin-left:0;margin-top:0;width:382.7pt;height:269.3pt;z-index:-25044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+o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i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qV+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B2045E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A5F6E6A" wp14:editId="2A1B8F6F">
            <wp:extent cx="3130550" cy="2275840"/>
            <wp:effectExtent l="0" t="0" r="0" b="0"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F48D" w14:textId="77777777" w:rsidR="00B34CA6" w:rsidRDefault="00B34CA6" w:rsidP="00263C9E">
      <w:pPr>
        <w:jc w:val="center"/>
      </w:pPr>
    </w:p>
    <w:p w14:paraId="1B238BF5" w14:textId="77777777" w:rsidR="00B34CA6" w:rsidRDefault="00B34CA6" w:rsidP="00263C9E"/>
    <w:p w14:paraId="3DBCFB7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E5A4E44" wp14:editId="697988B4">
            <wp:extent cx="3130550" cy="2275840"/>
            <wp:effectExtent l="0" t="0" r="0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C652" w14:textId="77777777" w:rsidR="00B34CA6" w:rsidRDefault="00B34CA6" w:rsidP="00263C9E">
      <w:pPr>
        <w:jc w:val="center"/>
      </w:pPr>
    </w:p>
    <w:p w14:paraId="434FF335" w14:textId="77777777" w:rsidR="00B34CA6" w:rsidRDefault="00B34CA6" w:rsidP="00263C9E">
      <w:pPr>
        <w:jc w:val="center"/>
      </w:pPr>
    </w:p>
    <w:p w14:paraId="6D3213AA" w14:textId="77777777" w:rsidR="00B34CA6" w:rsidRDefault="00B34CA6" w:rsidP="00263C9E">
      <w:pPr>
        <w:jc w:val="center"/>
      </w:pPr>
    </w:p>
    <w:p w14:paraId="352951AD" w14:textId="77777777" w:rsidR="00B34CA6" w:rsidRDefault="00B34CA6" w:rsidP="006F3544"/>
    <w:p w14:paraId="0D2F298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67E40EC" wp14:editId="648D8E46">
            <wp:extent cx="3130550" cy="2275840"/>
            <wp:effectExtent l="0" t="0" r="0" b="0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CA32" w14:textId="77777777" w:rsidR="00B34CA6" w:rsidRDefault="00B34CA6" w:rsidP="00263C9E">
      <w:pPr>
        <w:jc w:val="center"/>
      </w:pPr>
    </w:p>
    <w:p w14:paraId="73F4D0EE" w14:textId="77777777" w:rsidR="00B34CA6" w:rsidRDefault="00B34CA6" w:rsidP="00263C9E">
      <w:pPr>
        <w:jc w:val="center"/>
      </w:pPr>
    </w:p>
    <w:p w14:paraId="12002277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980D0A" wp14:editId="55390AE7">
            <wp:extent cx="3130550" cy="2275840"/>
            <wp:effectExtent l="0" t="0" r="0" b="0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E734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80896" behindDoc="1" locked="0" layoutInCell="0" allowOverlap="1" wp14:anchorId="08642AB2" wp14:editId="05C69BE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88D704" id="AutoShape 5" o:spid="_x0000_s1026" style="position:absolute;margin-left:331.5pt;margin-top:0;width:382.7pt;height:269.3pt;z-index:-25043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H+V4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1" locked="0" layoutInCell="0" allowOverlap="1" wp14:anchorId="2F587B7C" wp14:editId="70861A3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AB19AD" id="AutoShape 4" o:spid="_x0000_s1026" style="position:absolute;margin-left:0;margin-top:0;width:382.7pt;height:269.3pt;z-index:-25043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EA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Tc86c&#10;6Emlm02EXJxV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ClE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1" locked="0" layoutInCell="0" allowOverlap="1" wp14:anchorId="63A88579" wp14:editId="5315568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EE69FB" id="AutoShape 3" o:spid="_x0000_s1026" style="position:absolute;margin-left:331.5pt;margin-top:0;width:382.7pt;height:269.3pt;z-index:-25043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nw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gqp8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1" locked="0" layoutInCell="0" allowOverlap="1" wp14:anchorId="74A5AEF7" wp14:editId="13363AD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AC39E7" id="AutoShape 2" o:spid="_x0000_s1026" style="position:absolute;margin-left:0;margin-top:0;width:382.7pt;height:269.3pt;z-index:-25043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ro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irZzo&#10;SKXbTYRcnI0TQ70PFSU++UdMMwb/APJ7YA6WrXBrfYsIfauFor7KlF88u5CcQFfZqv8AitAFoWey&#10;dg12CZBoYLusyf6kid5FJunnZHo1Gs9IOk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xdr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75083A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27BD605" wp14:editId="03CE5317">
            <wp:extent cx="3130550" cy="2275840"/>
            <wp:effectExtent l="0" t="0" r="0" b="0"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FF6E" w14:textId="77777777" w:rsidR="00B34CA6" w:rsidRDefault="00B34CA6" w:rsidP="00263C9E">
      <w:pPr>
        <w:jc w:val="center"/>
      </w:pPr>
    </w:p>
    <w:p w14:paraId="276EDD4E" w14:textId="77777777" w:rsidR="00B34CA6" w:rsidRDefault="00B34CA6" w:rsidP="00263C9E"/>
    <w:p w14:paraId="632CB19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564198" wp14:editId="111F2C74">
            <wp:extent cx="3130550" cy="2275840"/>
            <wp:effectExtent l="0" t="0" r="0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70F5" w14:textId="77777777" w:rsidR="00B34CA6" w:rsidRDefault="00B34CA6" w:rsidP="00263C9E">
      <w:pPr>
        <w:jc w:val="center"/>
      </w:pPr>
    </w:p>
    <w:p w14:paraId="40484530" w14:textId="77777777" w:rsidR="00B34CA6" w:rsidRDefault="00B34CA6" w:rsidP="00263C9E">
      <w:pPr>
        <w:jc w:val="center"/>
      </w:pPr>
    </w:p>
    <w:p w14:paraId="2F9328A4" w14:textId="77777777" w:rsidR="00B34CA6" w:rsidRDefault="00B34CA6" w:rsidP="00263C9E">
      <w:pPr>
        <w:jc w:val="center"/>
      </w:pPr>
    </w:p>
    <w:p w14:paraId="3B8AEC20" w14:textId="77777777" w:rsidR="00B34CA6" w:rsidRDefault="00B34CA6" w:rsidP="006F3544"/>
    <w:p w14:paraId="5B916B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73F91583" wp14:editId="35BB2559">
            <wp:extent cx="3130550" cy="2275840"/>
            <wp:effectExtent l="0" t="0" r="0" b="0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F271" w14:textId="77777777" w:rsidR="00B34CA6" w:rsidRDefault="00B34CA6" w:rsidP="00263C9E">
      <w:pPr>
        <w:jc w:val="center"/>
      </w:pPr>
    </w:p>
    <w:p w14:paraId="41D9C58C" w14:textId="77777777" w:rsidR="00B34CA6" w:rsidRDefault="00B34CA6" w:rsidP="00263C9E">
      <w:pPr>
        <w:jc w:val="center"/>
      </w:pPr>
    </w:p>
    <w:p w14:paraId="5A7C664C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948A64" wp14:editId="488E0DF9">
            <wp:extent cx="3130550" cy="2275840"/>
            <wp:effectExtent l="0" t="0" r="0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54A9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86016" behindDoc="1" locked="0" layoutInCell="0" allowOverlap="1" wp14:anchorId="0CBAD5AA" wp14:editId="76A383D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A15A56" id="AutoShape 5" o:spid="_x0000_s1026" style="position:absolute;margin-left:331.5pt;margin-top:0;width:382.7pt;height:269.3pt;z-index:-25043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Cs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U15zpkT&#10;Hal0t46Qi7OL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y2Ar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1" locked="0" layoutInCell="0" allowOverlap="1" wp14:anchorId="7A04D771" wp14:editId="26CA074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5E7C34" id="AutoShape 4" o:spid="_x0000_s1026" style="position:absolute;margin-left:0;margin-top:0;width:382.7pt;height:269.3pt;z-index:-25043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nb0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qOdv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1" locked="0" layoutInCell="0" allowOverlap="1" wp14:anchorId="2F853689" wp14:editId="2489EB2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3B4EE8" id="AutoShape 3" o:spid="_x0000_s1026" style="position:absolute;margin-left:331.5pt;margin-top:0;width:382.7pt;height:269.3pt;z-index:-25043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4E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U15wZkT&#10;Hal0t46Qi7Pz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I6O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1" locked="0" layoutInCell="0" allowOverlap="1" wp14:anchorId="5A0F18A6" wp14:editId="10317E3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2DF565" id="AutoShape 2" o:spid="_x0000_s1026" style="position:absolute;margin-left:0;margin-top:0;width:382.7pt;height:269.3pt;z-index:-25043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p8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lZeceZE&#10;RyrdbiLk4myc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mzp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55DC8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5C3924A" wp14:editId="4AD01552">
            <wp:extent cx="3130550" cy="2275840"/>
            <wp:effectExtent l="0" t="0" r="0" b="0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91CC" w14:textId="77777777" w:rsidR="00B34CA6" w:rsidRDefault="00B34CA6" w:rsidP="00263C9E">
      <w:pPr>
        <w:jc w:val="center"/>
      </w:pPr>
    </w:p>
    <w:p w14:paraId="19B7F5A9" w14:textId="77777777" w:rsidR="00B34CA6" w:rsidRDefault="00B34CA6" w:rsidP="00263C9E"/>
    <w:p w14:paraId="415810DD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BCECEF8" wp14:editId="37E6D450">
            <wp:extent cx="3130550" cy="2275840"/>
            <wp:effectExtent l="0" t="0" r="0" b="0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BB82A" w14:textId="77777777" w:rsidR="00B34CA6" w:rsidRDefault="00B34CA6" w:rsidP="00263C9E">
      <w:pPr>
        <w:jc w:val="center"/>
      </w:pPr>
    </w:p>
    <w:p w14:paraId="0D2500D9" w14:textId="77777777" w:rsidR="00B34CA6" w:rsidRDefault="00B34CA6" w:rsidP="00263C9E">
      <w:pPr>
        <w:jc w:val="center"/>
      </w:pPr>
    </w:p>
    <w:p w14:paraId="5F9E3349" w14:textId="77777777" w:rsidR="00B34CA6" w:rsidRDefault="00B34CA6" w:rsidP="00263C9E">
      <w:pPr>
        <w:jc w:val="center"/>
      </w:pPr>
    </w:p>
    <w:p w14:paraId="53226909" w14:textId="77777777" w:rsidR="00B34CA6" w:rsidRDefault="00B34CA6" w:rsidP="006F3544"/>
    <w:p w14:paraId="6A245F3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D6BE132" wp14:editId="1EAB16BB">
            <wp:extent cx="3130550" cy="2275840"/>
            <wp:effectExtent l="0" t="0" r="0" b="0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0F90" w14:textId="77777777" w:rsidR="00B34CA6" w:rsidRDefault="00B34CA6" w:rsidP="00263C9E">
      <w:pPr>
        <w:jc w:val="center"/>
      </w:pPr>
    </w:p>
    <w:p w14:paraId="366FB279" w14:textId="77777777" w:rsidR="00B34CA6" w:rsidRDefault="00B34CA6" w:rsidP="00263C9E">
      <w:pPr>
        <w:jc w:val="center"/>
      </w:pPr>
    </w:p>
    <w:p w14:paraId="761E976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493B610" wp14:editId="51BC4B25">
            <wp:extent cx="3130550" cy="2275840"/>
            <wp:effectExtent l="0" t="0" r="0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6D9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91136" behindDoc="1" locked="0" layoutInCell="0" allowOverlap="1" wp14:anchorId="3F9BA149" wp14:editId="508735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37ECB4" id="AutoShape 5" o:spid="_x0000_s1026" style="position:absolute;margin-left:331.5pt;margin-top:0;width:382.7pt;height:269.3pt;z-index:-25042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t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uOXOi&#10;I5VuNxFycXaZ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ENt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1" locked="0" layoutInCell="0" allowOverlap="1" wp14:anchorId="6E0925C7" wp14:editId="6FFB28E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6CD1A4" id="AutoShape 4" o:spid="_x0000_s1026" style="position:absolute;margin-left:0;margin-top:0;width:382.7pt;height:269.3pt;z-index:-25042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W8z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hdVxZkT&#10;A6l0vYmQi7M6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BW8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1" locked="0" layoutInCell="0" allowOverlap="1" wp14:anchorId="115CBEB9" wp14:editId="2E0D777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E02525" id="AutoShape 3" o:spid="_x0000_s1026" style="position:absolute;margin-left:331.5pt;margin-top:0;width:382.7pt;height:269.3pt;z-index:-25042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fD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wWX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1" locked="0" layoutInCell="0" allowOverlap="1" wp14:anchorId="55AD6CF8" wp14:editId="793A444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01B04F" id="AutoShape 2" o:spid="_x0000_s1026" style="position:absolute;margin-left:0;margin-top:0;width:382.7pt;height:269.3pt;z-index:-25042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mGb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hdVzZkT&#10;A6l0vYmQi7Mq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pmG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B0EB3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B5A3DFF" wp14:editId="6009302F">
            <wp:extent cx="3130550" cy="2275840"/>
            <wp:effectExtent l="0" t="0" r="0" b="0"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7165" w14:textId="77777777" w:rsidR="00B34CA6" w:rsidRDefault="00B34CA6" w:rsidP="00263C9E">
      <w:pPr>
        <w:jc w:val="center"/>
      </w:pPr>
    </w:p>
    <w:p w14:paraId="077A0B2F" w14:textId="77777777" w:rsidR="00B34CA6" w:rsidRDefault="00B34CA6" w:rsidP="00263C9E"/>
    <w:p w14:paraId="700BB53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B8A5F07" wp14:editId="666C7538">
            <wp:extent cx="3130550" cy="2275840"/>
            <wp:effectExtent l="0" t="0" r="0" b="0"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8A41" w14:textId="77777777" w:rsidR="00B34CA6" w:rsidRDefault="00B34CA6" w:rsidP="00263C9E">
      <w:pPr>
        <w:jc w:val="center"/>
      </w:pPr>
    </w:p>
    <w:p w14:paraId="56A88FCB" w14:textId="77777777" w:rsidR="00B34CA6" w:rsidRDefault="00B34CA6" w:rsidP="00263C9E">
      <w:pPr>
        <w:jc w:val="center"/>
      </w:pPr>
    </w:p>
    <w:p w14:paraId="1BA130B8" w14:textId="77777777" w:rsidR="00B34CA6" w:rsidRDefault="00B34CA6" w:rsidP="00263C9E">
      <w:pPr>
        <w:jc w:val="center"/>
      </w:pPr>
    </w:p>
    <w:p w14:paraId="11D6D1BF" w14:textId="77777777" w:rsidR="00B34CA6" w:rsidRDefault="00B34CA6" w:rsidP="006F3544"/>
    <w:p w14:paraId="79394A2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9D9D1D6" wp14:editId="6453FF8B">
            <wp:extent cx="3130550" cy="2275840"/>
            <wp:effectExtent l="0" t="0" r="0" b="0"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A13E" w14:textId="77777777" w:rsidR="00B34CA6" w:rsidRDefault="00B34CA6" w:rsidP="00263C9E">
      <w:pPr>
        <w:jc w:val="center"/>
      </w:pPr>
    </w:p>
    <w:p w14:paraId="427F857D" w14:textId="77777777" w:rsidR="00B34CA6" w:rsidRDefault="00B34CA6" w:rsidP="00263C9E">
      <w:pPr>
        <w:jc w:val="center"/>
      </w:pPr>
    </w:p>
    <w:p w14:paraId="3130EE91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7F5A8E" wp14:editId="01C1B203">
            <wp:extent cx="3130550" cy="2275840"/>
            <wp:effectExtent l="0" t="0" r="0" b="0"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0891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96256" behindDoc="1" locked="0" layoutInCell="0" allowOverlap="1" wp14:anchorId="7ED6C7F2" wp14:editId="10C18B3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91BFF" id="AutoShape 5" o:spid="_x0000_s1026" style="position:absolute;margin-left:331.5pt;margin-top:0;width:382.7pt;height:269.3pt;z-index:-25042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4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ae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fF4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1" locked="0" layoutInCell="0" allowOverlap="1" wp14:anchorId="6C06E14C" wp14:editId="5EFE076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C6046" id="AutoShape 4" o:spid="_x0000_s1026" style="position:absolute;margin-left:0;margin-top:0;width:382.7pt;height:269.3pt;z-index:-25042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j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3gUj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4208" behindDoc="1" locked="0" layoutInCell="0" allowOverlap="1" wp14:anchorId="526F2913" wp14:editId="0D87A7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8867D" id="AutoShape 3" o:spid="_x0000_s1026" style="position:absolute;margin-left:331.5pt;margin-top:0;width:382.7pt;height:269.3pt;z-index:-25042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A3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Gw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1" locked="0" layoutInCell="0" allowOverlap="1" wp14:anchorId="28282AED" wp14:editId="2803966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E9005" id="AutoShape 2" o:spid="_x0000_s1026" style="position:absolute;margin-left:0;margin-top:0;width:382.7pt;height:269.3pt;z-index:-25042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JQET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7E7E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AE7C49" wp14:editId="3CE2C833">
            <wp:extent cx="3130550" cy="2275840"/>
            <wp:effectExtent l="0" t="0" r="0" b="0"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815C" w14:textId="77777777" w:rsidR="00B34CA6" w:rsidRDefault="00B34CA6" w:rsidP="00263C9E">
      <w:pPr>
        <w:jc w:val="center"/>
      </w:pPr>
    </w:p>
    <w:p w14:paraId="3DA16AE8" w14:textId="77777777" w:rsidR="00B34CA6" w:rsidRDefault="00B34CA6" w:rsidP="00263C9E"/>
    <w:p w14:paraId="748F20D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3271189" wp14:editId="6CD899C5">
            <wp:extent cx="3130550" cy="2275840"/>
            <wp:effectExtent l="0" t="0" r="0" b="0"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D5A4" w14:textId="77777777" w:rsidR="00B34CA6" w:rsidRDefault="00B34CA6" w:rsidP="00263C9E">
      <w:pPr>
        <w:jc w:val="center"/>
      </w:pPr>
    </w:p>
    <w:p w14:paraId="65CCCB1E" w14:textId="77777777" w:rsidR="00B34CA6" w:rsidRDefault="00B34CA6" w:rsidP="00263C9E">
      <w:pPr>
        <w:jc w:val="center"/>
      </w:pPr>
    </w:p>
    <w:p w14:paraId="7C99363B" w14:textId="77777777" w:rsidR="00B34CA6" w:rsidRDefault="00B34CA6" w:rsidP="00263C9E">
      <w:pPr>
        <w:jc w:val="center"/>
      </w:pPr>
    </w:p>
    <w:p w14:paraId="1CC26AB3" w14:textId="77777777" w:rsidR="00B34CA6" w:rsidRDefault="00B34CA6" w:rsidP="006F3544"/>
    <w:p w14:paraId="698412D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C901513" wp14:editId="4E855324">
            <wp:extent cx="3130550" cy="2275840"/>
            <wp:effectExtent l="0" t="0" r="0" b="0"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BCB1" w14:textId="77777777" w:rsidR="00B34CA6" w:rsidRDefault="00B34CA6" w:rsidP="00263C9E">
      <w:pPr>
        <w:jc w:val="center"/>
      </w:pPr>
    </w:p>
    <w:p w14:paraId="77FA8C11" w14:textId="77777777" w:rsidR="00B34CA6" w:rsidRDefault="00B34CA6" w:rsidP="00263C9E">
      <w:pPr>
        <w:jc w:val="center"/>
      </w:pPr>
    </w:p>
    <w:p w14:paraId="61DC6A1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BD372BA" wp14:editId="29E543EE">
            <wp:extent cx="3130550" cy="2275840"/>
            <wp:effectExtent l="0" t="0" r="0" b="0"/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4015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01376" behindDoc="1" locked="0" layoutInCell="0" allowOverlap="1" wp14:anchorId="5B6BCCC3" wp14:editId="519B43B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1A73F5" id="AutoShape 5" o:spid="_x0000_s1026" style="position:absolute;margin-left:331.5pt;margin-top:0;width:382.7pt;height:269.3pt;z-index:-25041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6f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2fX3L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iK+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0352" behindDoc="1" locked="0" layoutInCell="0" allowOverlap="1" wp14:anchorId="4C82568B" wp14:editId="3F3EE4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4300B8" id="AutoShape 4" o:spid="_x0000_s1026" style="position:absolute;margin-left:0;margin-top:0;width:382.7pt;height:269.3pt;z-index:-25041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c2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7c2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1" locked="0" layoutInCell="0" allowOverlap="1" wp14:anchorId="6ADB1DF9" wp14:editId="7319D37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ADA6D8" id="AutoShape 3" o:spid="_x0000_s1026" style="position:absolute;margin-left:331.5pt;margin-top:0;width:382.7pt;height:269.3pt;z-index:-25041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e01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1" locked="0" layoutInCell="0" allowOverlap="1" wp14:anchorId="40D164CD" wp14:editId="3C14E2B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F22C2E" id="AutoShape 2" o:spid="_x0000_s1026" style="position:absolute;margin-left:0;margin-top:0;width:382.7pt;height:269.3pt;z-index:-25041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6aOKg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h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SWLG7Ewur8f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nbpo4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2AA614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84A62F2" wp14:editId="28C296F0">
            <wp:extent cx="3130550" cy="2275840"/>
            <wp:effectExtent l="0" t="0" r="0" b="0"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15F1" w14:textId="77777777" w:rsidR="00B34CA6" w:rsidRDefault="00B34CA6" w:rsidP="00263C9E">
      <w:pPr>
        <w:jc w:val="center"/>
      </w:pPr>
    </w:p>
    <w:p w14:paraId="26F086C9" w14:textId="77777777" w:rsidR="00B34CA6" w:rsidRDefault="00B34CA6" w:rsidP="00263C9E"/>
    <w:p w14:paraId="746F846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C25316E" wp14:editId="49E6244C">
            <wp:extent cx="3130550" cy="2275840"/>
            <wp:effectExtent l="0" t="0" r="0" b="0"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D315" w14:textId="77777777" w:rsidR="00B34CA6" w:rsidRDefault="00B34CA6" w:rsidP="00263C9E">
      <w:pPr>
        <w:jc w:val="center"/>
      </w:pPr>
    </w:p>
    <w:p w14:paraId="534CB60D" w14:textId="77777777" w:rsidR="00B34CA6" w:rsidRDefault="00B34CA6" w:rsidP="00263C9E">
      <w:pPr>
        <w:jc w:val="center"/>
      </w:pPr>
    </w:p>
    <w:p w14:paraId="40F10071" w14:textId="77777777" w:rsidR="00B34CA6" w:rsidRDefault="00B34CA6" w:rsidP="00263C9E">
      <w:pPr>
        <w:jc w:val="center"/>
      </w:pPr>
    </w:p>
    <w:p w14:paraId="78AAC238" w14:textId="77777777" w:rsidR="00B34CA6" w:rsidRDefault="00B34CA6" w:rsidP="006F3544"/>
    <w:p w14:paraId="49E9D002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D0B618F" wp14:editId="58AA7EA5">
            <wp:extent cx="3130550" cy="2275840"/>
            <wp:effectExtent l="0" t="0" r="0" b="0"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CBB2" w14:textId="77777777" w:rsidR="00B34CA6" w:rsidRDefault="00B34CA6" w:rsidP="00263C9E">
      <w:pPr>
        <w:jc w:val="center"/>
      </w:pPr>
    </w:p>
    <w:p w14:paraId="3CDC45E1" w14:textId="77777777" w:rsidR="00B34CA6" w:rsidRDefault="00B34CA6" w:rsidP="00263C9E">
      <w:pPr>
        <w:jc w:val="center"/>
      </w:pPr>
    </w:p>
    <w:p w14:paraId="697196E3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FC955A9" wp14:editId="09E80672">
            <wp:extent cx="3130550" cy="2275840"/>
            <wp:effectExtent l="0" t="0" r="0" b="0"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6D9D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06496" behindDoc="1" locked="0" layoutInCell="0" allowOverlap="1" wp14:anchorId="254BF2EC" wp14:editId="6DB3015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0B8E30" id="AutoShape 5" o:spid="_x0000_s1026" style="position:absolute;margin-left:331.5pt;margin-top:0;width:382.7pt;height:269.3pt;z-index:-25040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bRx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1" locked="0" layoutInCell="0" allowOverlap="1" wp14:anchorId="0747CDB0" wp14:editId="68AA934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003582" id="AutoShape 4" o:spid="_x0000_s1026" style="position:absolute;margin-left:0;margin-top:0;width:382.7pt;height:269.3pt;z-index:-25041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gm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eKg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1" locked="0" layoutInCell="0" allowOverlap="1" wp14:anchorId="72E20447" wp14:editId="63CB1C0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F1E20C" id="AutoShape 3" o:spid="_x0000_s1026" style="position:absolute;margin-left:331.5pt;margin-top:0;width:382.7pt;height:269.3pt;z-index:-25041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DWLAIAADo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aHhQ1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1" locked="0" layoutInCell="0" allowOverlap="1" wp14:anchorId="01FF9C67" wp14:editId="461FDD0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CE608" id="AutoShape 2" o:spid="_x0000_s1026" style="position:absolute;margin-left:0;margin-top:0;width:382.7pt;height:269.3pt;z-index:-25041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PO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VaeVE&#10;TyrdbCLk4myW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tyP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297F023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F70406C" wp14:editId="20645404">
            <wp:extent cx="3130550" cy="2275840"/>
            <wp:effectExtent l="0" t="0" r="0" b="0"/>
            <wp:docPr id="1949" name="Picture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28DD" w14:textId="77777777" w:rsidR="00B34CA6" w:rsidRDefault="00B34CA6" w:rsidP="00263C9E">
      <w:pPr>
        <w:jc w:val="center"/>
      </w:pPr>
    </w:p>
    <w:p w14:paraId="610057F7" w14:textId="77777777" w:rsidR="00B34CA6" w:rsidRDefault="00B34CA6" w:rsidP="00263C9E"/>
    <w:p w14:paraId="653B799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3F7DCB1" wp14:editId="16DA57D5">
            <wp:extent cx="3130550" cy="2275840"/>
            <wp:effectExtent l="0" t="0" r="0" b="0"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88E7" w14:textId="77777777" w:rsidR="00B34CA6" w:rsidRDefault="00B34CA6" w:rsidP="00263C9E">
      <w:pPr>
        <w:jc w:val="center"/>
      </w:pPr>
    </w:p>
    <w:p w14:paraId="1051CBFB" w14:textId="77777777" w:rsidR="00B34CA6" w:rsidRDefault="00B34CA6" w:rsidP="00263C9E">
      <w:pPr>
        <w:jc w:val="center"/>
      </w:pPr>
    </w:p>
    <w:p w14:paraId="2D0B094B" w14:textId="77777777" w:rsidR="00B34CA6" w:rsidRDefault="00B34CA6" w:rsidP="00263C9E">
      <w:pPr>
        <w:jc w:val="center"/>
      </w:pPr>
    </w:p>
    <w:p w14:paraId="1B704310" w14:textId="77777777" w:rsidR="00B34CA6" w:rsidRDefault="00B34CA6" w:rsidP="006F3544"/>
    <w:p w14:paraId="3CC974D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1683E93" wp14:editId="27357016">
            <wp:extent cx="3130550" cy="2275840"/>
            <wp:effectExtent l="0" t="0" r="0" b="0"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F0AB" w14:textId="77777777" w:rsidR="00B34CA6" w:rsidRDefault="00B34CA6" w:rsidP="00263C9E">
      <w:pPr>
        <w:jc w:val="center"/>
      </w:pPr>
    </w:p>
    <w:p w14:paraId="47E1944E" w14:textId="77777777" w:rsidR="00B34CA6" w:rsidRDefault="00B34CA6" w:rsidP="00263C9E">
      <w:pPr>
        <w:jc w:val="center"/>
      </w:pPr>
    </w:p>
    <w:p w14:paraId="3403596A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19B7EF" wp14:editId="1DB231A7">
            <wp:extent cx="3130550" cy="2275840"/>
            <wp:effectExtent l="0" t="0" r="0" b="0"/>
            <wp:docPr id="1952" name="Pictur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129E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11616" behindDoc="1" locked="0" layoutInCell="0" allowOverlap="1" wp14:anchorId="5827A7BD" wp14:editId="045ACFD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47B1F1" id="AutoShape 5" o:spid="_x0000_s1026" style="position:absolute;margin-left:331.5pt;margin-top:0;width:382.7pt;height:269.3pt;z-index:-25040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mK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ebTc86c&#10;6Eilm02EXJxN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V95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1" locked="0" layoutInCell="0" allowOverlap="1" wp14:anchorId="2AE4E85D" wp14:editId="2AB30F8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79FCE5" id="AutoShape 4" o:spid="_x0000_s1026" style="position:absolute;margin-left:0;margin-top:0;width:382.7pt;height:269.3pt;z-index:-25040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I/S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/I/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568" behindDoc="1" locked="0" layoutInCell="0" allowOverlap="1" wp14:anchorId="32677C6B" wp14:editId="471CEE8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67BF7E" id="AutoShape 3" o:spid="_x0000_s1026" style="position:absolute;margin-left:331.5pt;margin-top:0;width:382.7pt;height:269.3pt;z-index:-25040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Hci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ebTKWdO&#10;dKTSzSZCLs7O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vx3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1" locked="0" layoutInCell="0" allowOverlap="1" wp14:anchorId="3BF8CE0C" wp14:editId="530583F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40D7F4" id="AutoShape 2" o:spid="_x0000_s1026" style="position:absolute;margin-left:0;margin-top:0;width:382.7pt;height:269.3pt;z-index:-25040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cNa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7nI258yJ&#10;jlS62UXIxdkk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6cN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EF932C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5A574C1" wp14:editId="077CBC8D">
            <wp:extent cx="3130550" cy="2275840"/>
            <wp:effectExtent l="0" t="0" r="0" b="0"/>
            <wp:docPr id="1957" name="Picture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E8F7" w14:textId="77777777" w:rsidR="00B34CA6" w:rsidRDefault="00B34CA6" w:rsidP="00263C9E">
      <w:pPr>
        <w:jc w:val="center"/>
      </w:pPr>
    </w:p>
    <w:p w14:paraId="61DC4DBB" w14:textId="77777777" w:rsidR="00B34CA6" w:rsidRDefault="00B34CA6" w:rsidP="00263C9E"/>
    <w:p w14:paraId="5B9EDE6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75A15AF" wp14:editId="35FEB7B6">
            <wp:extent cx="3130550" cy="2275840"/>
            <wp:effectExtent l="0" t="0" r="0" b="0"/>
            <wp:docPr id="1958" name="Pictur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8BE6" w14:textId="77777777" w:rsidR="00B34CA6" w:rsidRDefault="00B34CA6" w:rsidP="00263C9E">
      <w:pPr>
        <w:jc w:val="center"/>
      </w:pPr>
    </w:p>
    <w:p w14:paraId="73F1F422" w14:textId="77777777" w:rsidR="00B34CA6" w:rsidRDefault="00B34CA6" w:rsidP="00263C9E">
      <w:pPr>
        <w:jc w:val="center"/>
      </w:pPr>
    </w:p>
    <w:p w14:paraId="242FA6AD" w14:textId="77777777" w:rsidR="00B34CA6" w:rsidRDefault="00B34CA6" w:rsidP="00263C9E">
      <w:pPr>
        <w:jc w:val="center"/>
      </w:pPr>
    </w:p>
    <w:p w14:paraId="531A0B18" w14:textId="77777777" w:rsidR="00B34CA6" w:rsidRDefault="00B34CA6" w:rsidP="006F3544"/>
    <w:p w14:paraId="2928862A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7DA927E" wp14:editId="6732A94A">
            <wp:extent cx="3130550" cy="2275840"/>
            <wp:effectExtent l="0" t="0" r="0" b="0"/>
            <wp:docPr id="1959" name="Picture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C90F" w14:textId="77777777" w:rsidR="00B34CA6" w:rsidRDefault="00B34CA6" w:rsidP="00263C9E">
      <w:pPr>
        <w:jc w:val="center"/>
      </w:pPr>
    </w:p>
    <w:p w14:paraId="7CC10915" w14:textId="77777777" w:rsidR="00B34CA6" w:rsidRDefault="00B34CA6" w:rsidP="00263C9E">
      <w:pPr>
        <w:jc w:val="center"/>
      </w:pPr>
    </w:p>
    <w:p w14:paraId="1486532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D955A98" wp14:editId="05C1437A">
            <wp:extent cx="3130550" cy="2275840"/>
            <wp:effectExtent l="0" t="0" r="0" b="0"/>
            <wp:docPr id="1960" name="Picture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E7FF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16736" behindDoc="1" locked="0" layoutInCell="0" allowOverlap="1" wp14:anchorId="62465305" wp14:editId="3EEBCD6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37B0E4" id="AutoShape 5" o:spid="_x0000_s1026" style="position:absolute;margin-left:331.5pt;margin-top:0;width:382.7pt;height:269.3pt;z-index:-25039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Jt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YiJ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1" locked="0" layoutInCell="0" allowOverlap="1" wp14:anchorId="773368B7" wp14:editId="0A452A3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9FF305" id="AutoShape 4" o:spid="_x0000_s1026" style="position:absolute;margin-left:0;margin-top:0;width:382.7pt;height:269.3pt;z-index:-25040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5YV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nM86c&#10;6Emlm02EXJxV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d5Y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1" locked="0" layoutInCell="0" allowOverlap="1" wp14:anchorId="1A70816E" wp14:editId="6922147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7FCBF5" id="AutoShape 3" o:spid="_x0000_s1026" style="position:absolute;margin-left:331.5pt;margin-top:0;width:382.7pt;height:269.3pt;z-index:-25040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27l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RbnU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VXdu5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1" locked="0" layoutInCell="0" allowOverlap="1" wp14:anchorId="5B778885" wp14:editId="13BD431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B35AD3" id="AutoShape 2" o:spid="_x0000_s1026" style="position:absolute;margin-left:0;margin-top:0;width:382.7pt;height:269.3pt;z-index:-25040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i9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nFWdO&#10;9KTSzSZCLs5m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1Ji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40D988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EC47F7B" wp14:editId="335B8A9E">
            <wp:extent cx="3130550" cy="2275840"/>
            <wp:effectExtent l="0" t="0" r="0" b="0"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2395" w14:textId="77777777" w:rsidR="00B34CA6" w:rsidRDefault="00B34CA6" w:rsidP="00263C9E">
      <w:pPr>
        <w:jc w:val="center"/>
      </w:pPr>
    </w:p>
    <w:p w14:paraId="08EFBFA8" w14:textId="77777777" w:rsidR="00B34CA6" w:rsidRDefault="00B34CA6" w:rsidP="00263C9E"/>
    <w:p w14:paraId="7098502B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9E1AFAE" wp14:editId="421D8FB6">
            <wp:extent cx="3130550" cy="2275840"/>
            <wp:effectExtent l="0" t="0" r="0" b="0"/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6E0B" w14:textId="77777777" w:rsidR="00B34CA6" w:rsidRDefault="00B34CA6" w:rsidP="00263C9E">
      <w:pPr>
        <w:jc w:val="center"/>
      </w:pPr>
    </w:p>
    <w:p w14:paraId="5BB26F8A" w14:textId="77777777" w:rsidR="00B34CA6" w:rsidRDefault="00B34CA6" w:rsidP="00263C9E">
      <w:pPr>
        <w:jc w:val="center"/>
      </w:pPr>
    </w:p>
    <w:p w14:paraId="676DEF46" w14:textId="77777777" w:rsidR="00B34CA6" w:rsidRDefault="00B34CA6" w:rsidP="00263C9E">
      <w:pPr>
        <w:jc w:val="center"/>
      </w:pPr>
    </w:p>
    <w:p w14:paraId="7F815114" w14:textId="77777777" w:rsidR="00B34CA6" w:rsidRDefault="00B34CA6" w:rsidP="006F3544"/>
    <w:p w14:paraId="1F1067C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31F095F" wp14:editId="58B7233A">
            <wp:extent cx="3130550" cy="2275840"/>
            <wp:effectExtent l="0" t="0" r="0" b="0"/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F16A" w14:textId="77777777" w:rsidR="00B34CA6" w:rsidRDefault="00B34CA6" w:rsidP="00263C9E">
      <w:pPr>
        <w:jc w:val="center"/>
      </w:pPr>
    </w:p>
    <w:p w14:paraId="7C023FFA" w14:textId="77777777" w:rsidR="00B34CA6" w:rsidRDefault="00B34CA6" w:rsidP="00263C9E">
      <w:pPr>
        <w:jc w:val="center"/>
      </w:pPr>
    </w:p>
    <w:p w14:paraId="7D5D5D2B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CF5E3D" wp14:editId="225EFF70">
            <wp:extent cx="3130550" cy="2275840"/>
            <wp:effectExtent l="0" t="0" r="0" b="0"/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248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21856" behindDoc="1" locked="0" layoutInCell="0" allowOverlap="1" wp14:anchorId="317A24C9" wp14:editId="35E1F63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140AF4" id="AutoShape 5" o:spid="_x0000_s1026" style="position:absolute;margin-left:331.5pt;margin-top:0;width:382.7pt;height:269.3pt;z-index:-25039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Dqc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1" locked="0" layoutInCell="0" allowOverlap="1" wp14:anchorId="38B00CA7" wp14:editId="54E226A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3AE0AA" id="AutoShape 4" o:spid="_x0000_s1026" style="position:absolute;margin-left:0;margin-top:0;width:382.7pt;height:269.3pt;z-index:-25039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7H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XRJAT&#10;Pal0s4mQi7MqMTT4UFPio3/ANGPw9yC/B+bgthNurW8QYei0UNRXmfKLZxeSE+gqWw0fQBG6IPRM&#10;1q7FPgESDWyXNdk/aaJ3kUn6WV2eT2dz6kx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87H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1" locked="0" layoutInCell="0" allowOverlap="1" wp14:anchorId="02F0BEAA" wp14:editId="68CF40D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E6AD6B" id="AutoShape 3" o:spid="_x0000_s1026" style="position:absolute;margin-left:331.5pt;margin-top:0;width:382.7pt;height:269.3pt;z-index:-25039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0kR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fyy5M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/NJE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1" locked="0" layoutInCell="0" allowOverlap="1" wp14:anchorId="71F87EEE" wp14:editId="652A721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C0F1C8" id="AutoShape 2" o:spid="_x0000_s1026" style="position:absolute;margin-left:0;margin-top:0;width:382.7pt;height:269.3pt;z-index:-25039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1p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5v1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FA0E8F1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8679920" wp14:editId="296A2004">
            <wp:extent cx="3130550" cy="2275840"/>
            <wp:effectExtent l="0" t="0" r="0" b="0"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2000" w14:textId="77777777" w:rsidR="00B34CA6" w:rsidRDefault="00B34CA6" w:rsidP="00263C9E">
      <w:pPr>
        <w:jc w:val="center"/>
      </w:pPr>
    </w:p>
    <w:p w14:paraId="64795E30" w14:textId="77777777" w:rsidR="00B34CA6" w:rsidRDefault="00B34CA6" w:rsidP="00263C9E"/>
    <w:p w14:paraId="1F1F4E80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5B068D" wp14:editId="2A174BE8">
            <wp:extent cx="3130550" cy="2275840"/>
            <wp:effectExtent l="0" t="0" r="0" b="0"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5008" w14:textId="77777777" w:rsidR="00B34CA6" w:rsidRDefault="00B34CA6" w:rsidP="00263C9E">
      <w:pPr>
        <w:jc w:val="center"/>
      </w:pPr>
    </w:p>
    <w:p w14:paraId="72F1F9FA" w14:textId="77777777" w:rsidR="00B34CA6" w:rsidRDefault="00B34CA6" w:rsidP="00263C9E">
      <w:pPr>
        <w:jc w:val="center"/>
      </w:pPr>
    </w:p>
    <w:p w14:paraId="480FD911" w14:textId="77777777" w:rsidR="00B34CA6" w:rsidRDefault="00B34CA6" w:rsidP="00263C9E">
      <w:pPr>
        <w:jc w:val="center"/>
      </w:pPr>
    </w:p>
    <w:p w14:paraId="230734B9" w14:textId="77777777" w:rsidR="00B34CA6" w:rsidRDefault="00B34CA6" w:rsidP="006F3544"/>
    <w:p w14:paraId="667E64F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5AC7C059" wp14:editId="3C2AF198">
            <wp:extent cx="3130550" cy="2275840"/>
            <wp:effectExtent l="0" t="0" r="0" b="0"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1834" w14:textId="77777777" w:rsidR="00B34CA6" w:rsidRDefault="00B34CA6" w:rsidP="00263C9E">
      <w:pPr>
        <w:jc w:val="center"/>
      </w:pPr>
    </w:p>
    <w:p w14:paraId="6AAE31A5" w14:textId="77777777" w:rsidR="00B34CA6" w:rsidRDefault="00B34CA6" w:rsidP="00263C9E">
      <w:pPr>
        <w:jc w:val="center"/>
      </w:pPr>
    </w:p>
    <w:p w14:paraId="37B36DF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833733" wp14:editId="02E97759">
            <wp:extent cx="3130550" cy="2275840"/>
            <wp:effectExtent l="0" t="0" r="0" b="0"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390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26976" behindDoc="1" locked="0" layoutInCell="0" allowOverlap="1" wp14:anchorId="51944050" wp14:editId="3F7412A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483557" id="AutoShape 5" o:spid="_x0000_s1026" style="position:absolute;margin-left:331.5pt;margin-top:0;width:382.7pt;height:269.3pt;z-index:-25038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8UEe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0" allowOverlap="1" wp14:anchorId="62FBABF6" wp14:editId="6C00F7C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27EB7E" id="AutoShape 4" o:spid="_x0000_s1026" style="position:absolute;margin-left:0;margin-top:0;width:382.7pt;height:269.3pt;z-index:-25039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S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XpJU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nzS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1" locked="0" layoutInCell="0" allowOverlap="1" wp14:anchorId="7C2E46FC" wp14:editId="16662CA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4A8201" id="AutoShape 3" o:spid="_x0000_s1026" style="position:absolute;margin-left:331.5pt;margin-top:0;width:382.7pt;height:269.3pt;z-index:-25039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xR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/nlnD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5/MU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1" locked="0" layoutInCell="0" allowOverlap="1" wp14:anchorId="68CBED4A" wp14:editId="725B1B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5DB416" id="AutoShape 2" o:spid="_x0000_s1026" style="position:absolute;margin-left:0;margin-top:0;width:382.7pt;height:269.3pt;z-index:-25039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3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l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Ta3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DBFFEA9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C4B5074" wp14:editId="605A47A2">
            <wp:extent cx="3130550" cy="2275840"/>
            <wp:effectExtent l="0" t="0" r="0" b="0"/>
            <wp:docPr id="1981" name="Picture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8344" w14:textId="77777777" w:rsidR="00B34CA6" w:rsidRDefault="00B34CA6" w:rsidP="00263C9E">
      <w:pPr>
        <w:jc w:val="center"/>
      </w:pPr>
    </w:p>
    <w:p w14:paraId="114DBADF" w14:textId="77777777" w:rsidR="00B34CA6" w:rsidRDefault="00B34CA6" w:rsidP="00263C9E"/>
    <w:p w14:paraId="6E06B787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027AF55C" wp14:editId="4223864A">
            <wp:extent cx="3130550" cy="2275840"/>
            <wp:effectExtent l="0" t="0" r="0" b="0"/>
            <wp:docPr id="1982" name="Picture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B0EE" w14:textId="77777777" w:rsidR="00B34CA6" w:rsidRDefault="00B34CA6" w:rsidP="00263C9E">
      <w:pPr>
        <w:jc w:val="center"/>
      </w:pPr>
    </w:p>
    <w:p w14:paraId="457F49BE" w14:textId="77777777" w:rsidR="00B34CA6" w:rsidRDefault="00B34CA6" w:rsidP="00263C9E">
      <w:pPr>
        <w:jc w:val="center"/>
      </w:pPr>
    </w:p>
    <w:p w14:paraId="3F3CC91A" w14:textId="77777777" w:rsidR="00B34CA6" w:rsidRDefault="00B34CA6" w:rsidP="00263C9E">
      <w:pPr>
        <w:jc w:val="center"/>
      </w:pPr>
    </w:p>
    <w:p w14:paraId="19FBC470" w14:textId="77777777" w:rsidR="00B34CA6" w:rsidRDefault="00B34CA6" w:rsidP="006F3544"/>
    <w:p w14:paraId="6AABB5EE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67E3A3BE" wp14:editId="230D9F38">
            <wp:extent cx="3130550" cy="2275840"/>
            <wp:effectExtent l="0" t="0" r="0" b="0"/>
            <wp:docPr id="1983" name="Picture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62F8" w14:textId="77777777" w:rsidR="00B34CA6" w:rsidRDefault="00B34CA6" w:rsidP="00263C9E">
      <w:pPr>
        <w:jc w:val="center"/>
      </w:pPr>
    </w:p>
    <w:p w14:paraId="4434B96E" w14:textId="77777777" w:rsidR="00B34CA6" w:rsidRDefault="00B34CA6" w:rsidP="00263C9E">
      <w:pPr>
        <w:jc w:val="center"/>
      </w:pPr>
    </w:p>
    <w:p w14:paraId="35BA9C09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CA1F019" wp14:editId="4B84D73B">
            <wp:extent cx="3130550" cy="2275840"/>
            <wp:effectExtent l="0" t="0" r="0" b="0"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CE66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2096" behindDoc="1" locked="0" layoutInCell="0" allowOverlap="1" wp14:anchorId="4241DEB5" wp14:editId="74098B4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597CF" id="AutoShape 5" o:spid="_x0000_s1026" style="position:absolute;margin-left:331.5pt;margin-top:0;width:382.7pt;height:269.3pt;z-index:-25038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+xc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0" allowOverlap="1" wp14:anchorId="2D315EF0" wp14:editId="5A13FAE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23A84C" id="AutoShape 4" o:spid="_x0000_s1026" style="position:absolute;margin-left:0;margin-top:0;width:382.7pt;height:269.3pt;z-index:-25038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qNNKwIAADo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7qN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0" allowOverlap="1" wp14:anchorId="4B8E127D" wp14:editId="24682EB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0FBF28" id="AutoShape 3" o:spid="_x0000_s1026" style="position:absolute;margin-left:331.5pt;margin-top:0;width:382.7pt;height:269.3pt;z-index:-25038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lu9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/nskj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u5bv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1" locked="0" layoutInCell="0" allowOverlap="1" wp14:anchorId="4BD3D148" wp14:editId="18108B9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F7E42B" id="AutoShape 2" o:spid="_x0000_s1026" style="position:absolute;margin-left:0;margin-top:0;width:382.7pt;height:269.3pt;z-index:-25038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i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lrZzo&#10;SKXbTYRcnI0TQ70PFSU++UdMMwb/APJ7YA6WrXBrfYsIfauFor7KlF88u5CcQFfZqv8AitAFoWey&#10;dg12CZBoYLusyf6kid5FJunnZHo1Gs9IOk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ISi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0FB03A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DC8619F" wp14:editId="1B55DFF7">
            <wp:extent cx="3130550" cy="2275840"/>
            <wp:effectExtent l="0" t="0" r="0" b="0"/>
            <wp:docPr id="1989" name="Picture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283E" w14:textId="77777777" w:rsidR="00B34CA6" w:rsidRDefault="00B34CA6" w:rsidP="00263C9E">
      <w:pPr>
        <w:jc w:val="center"/>
      </w:pPr>
    </w:p>
    <w:p w14:paraId="781999ED" w14:textId="77777777" w:rsidR="00B34CA6" w:rsidRDefault="00B34CA6" w:rsidP="00263C9E"/>
    <w:p w14:paraId="09331D46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487DB9FB" wp14:editId="1A54B551">
            <wp:extent cx="3130550" cy="2275840"/>
            <wp:effectExtent l="0" t="0" r="0" b="0"/>
            <wp:docPr id="1990" name="Picture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C9CB" w14:textId="77777777" w:rsidR="00B34CA6" w:rsidRDefault="00B34CA6" w:rsidP="00263C9E">
      <w:pPr>
        <w:jc w:val="center"/>
      </w:pPr>
    </w:p>
    <w:p w14:paraId="7EA82F88" w14:textId="77777777" w:rsidR="00B34CA6" w:rsidRDefault="00B34CA6" w:rsidP="00263C9E">
      <w:pPr>
        <w:jc w:val="center"/>
      </w:pPr>
    </w:p>
    <w:p w14:paraId="15347CDB" w14:textId="77777777" w:rsidR="00B34CA6" w:rsidRDefault="00B34CA6" w:rsidP="00263C9E">
      <w:pPr>
        <w:jc w:val="center"/>
      </w:pPr>
    </w:p>
    <w:p w14:paraId="19A68832" w14:textId="77777777" w:rsidR="00B34CA6" w:rsidRDefault="00B34CA6" w:rsidP="006F3544"/>
    <w:p w14:paraId="24C3A73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EBCA3D1" wp14:editId="65E55606">
            <wp:extent cx="3130550" cy="2275840"/>
            <wp:effectExtent l="0" t="0" r="0" b="0"/>
            <wp:docPr id="1991" name="Picture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42D9" w14:textId="77777777" w:rsidR="00B34CA6" w:rsidRDefault="00B34CA6" w:rsidP="00263C9E">
      <w:pPr>
        <w:jc w:val="center"/>
      </w:pPr>
    </w:p>
    <w:p w14:paraId="68FB20D9" w14:textId="77777777" w:rsidR="00B34CA6" w:rsidRDefault="00B34CA6" w:rsidP="00263C9E">
      <w:pPr>
        <w:jc w:val="center"/>
      </w:pPr>
    </w:p>
    <w:p w14:paraId="05281082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2220DD" wp14:editId="7A537B59">
            <wp:extent cx="3130550" cy="2275840"/>
            <wp:effectExtent l="0" t="0" r="0" b="0"/>
            <wp:docPr id="1992" name="Pictur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0AD7" w14:textId="77777777" w:rsidR="00B34CA6" w:rsidRPr="00EC7ED6" w:rsidRDefault="00B34CA6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7216" behindDoc="1" locked="0" layoutInCell="0" allowOverlap="1" wp14:anchorId="6FB006F5" wp14:editId="4F07C82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B58C36" id="AutoShape 5" o:spid="_x0000_s1026" style="position:absolute;margin-left:331.5pt;margin-top:0;width:382.7pt;height:269.3pt;z-index:-25037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Lh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ovFGWdO&#10;dKTS9TZCLs5m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8ly4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1" locked="0" layoutInCell="0" allowOverlap="1" wp14:anchorId="7895A62D" wp14:editId="201506C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9388B6" id="AutoShape 4" o:spid="_x0000_s1026" style="position:absolute;margin-left:0;margin-top:0;width:382.7pt;height:269.3pt;z-index:-25038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S5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aoS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0" allowOverlap="1" wp14:anchorId="61B1F900" wp14:editId="03AA66B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446F48" id="AutoShape 3" o:spid="_x0000_s1026" style="position:absolute;margin-left:331.5pt;margin-top:0;width:382.7pt;height:269.3pt;z-index:-25038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nxJ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ovFjDMn&#10;OlLpehshF2dn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Gp8S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0" allowOverlap="1" wp14:anchorId="3B345686" wp14:editId="61E821C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50436B" id="AutoShape 2" o:spid="_x0000_s1026" style="position:absolute;margin-left:0;margin-top:0;width:382.7pt;height:269.3pt;z-index:-25038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f8g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EC2BC1C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2165AE7C" wp14:editId="54E38BEF">
            <wp:extent cx="3130550" cy="2275840"/>
            <wp:effectExtent l="0" t="0" r="0" b="0"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6E7E" w14:textId="77777777" w:rsidR="00B34CA6" w:rsidRDefault="00B34CA6" w:rsidP="00263C9E">
      <w:pPr>
        <w:jc w:val="center"/>
      </w:pPr>
    </w:p>
    <w:p w14:paraId="5B1695F6" w14:textId="77777777" w:rsidR="00B34CA6" w:rsidRDefault="00B34CA6" w:rsidP="00263C9E"/>
    <w:p w14:paraId="0C83F56F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387C3534" wp14:editId="1011DC84">
            <wp:extent cx="3130550" cy="2275840"/>
            <wp:effectExtent l="0" t="0" r="0" b="0"/>
            <wp:docPr id="1998" name="Picture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487D" w14:textId="77777777" w:rsidR="00B34CA6" w:rsidRDefault="00B34CA6" w:rsidP="00263C9E">
      <w:pPr>
        <w:jc w:val="center"/>
      </w:pPr>
    </w:p>
    <w:p w14:paraId="57C8C0D8" w14:textId="77777777" w:rsidR="00B34CA6" w:rsidRDefault="00B34CA6" w:rsidP="00263C9E">
      <w:pPr>
        <w:jc w:val="center"/>
      </w:pPr>
    </w:p>
    <w:p w14:paraId="4B9B0BB7" w14:textId="77777777" w:rsidR="00B34CA6" w:rsidRDefault="00B34CA6" w:rsidP="00263C9E">
      <w:pPr>
        <w:jc w:val="center"/>
      </w:pPr>
    </w:p>
    <w:p w14:paraId="161D3EE1" w14:textId="77777777" w:rsidR="00B34CA6" w:rsidRDefault="00B34CA6" w:rsidP="006F3544"/>
    <w:p w14:paraId="7B01F794" w14:textId="77777777" w:rsidR="00B34CA6" w:rsidRDefault="00B34CA6" w:rsidP="00263C9E">
      <w:pPr>
        <w:jc w:val="center"/>
      </w:pPr>
      <w:r>
        <w:rPr>
          <w:noProof/>
        </w:rPr>
        <w:drawing>
          <wp:inline distT="0" distB="0" distL="0" distR="0" wp14:anchorId="18457884" wp14:editId="3C2D1B26">
            <wp:extent cx="3130550" cy="2275840"/>
            <wp:effectExtent l="0" t="0" r="0" b="0"/>
            <wp:docPr id="1999" name="Picture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F1AA" w14:textId="77777777" w:rsidR="00B34CA6" w:rsidRDefault="00B34CA6" w:rsidP="00263C9E">
      <w:pPr>
        <w:jc w:val="center"/>
      </w:pPr>
    </w:p>
    <w:p w14:paraId="01DAB4D8" w14:textId="77777777" w:rsidR="00B34CA6" w:rsidRDefault="00B34CA6" w:rsidP="00263C9E">
      <w:pPr>
        <w:jc w:val="center"/>
      </w:pPr>
    </w:p>
    <w:p w14:paraId="3E586AC8" w14:textId="77777777" w:rsidR="00B34CA6" w:rsidRDefault="00B34CA6" w:rsidP="00263C9E">
      <w:pPr>
        <w:jc w:val="center"/>
        <w:sectPr w:rsidR="00B34CA6" w:rsidSect="00B34CA6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9774750" wp14:editId="5FF79EFA">
            <wp:extent cx="3130550" cy="2275840"/>
            <wp:effectExtent l="0" t="0" r="0" b="0"/>
            <wp:docPr id="2000" name="Picture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49DB" w14:textId="77777777" w:rsidR="00B34CA6" w:rsidRDefault="00B34CA6" w:rsidP="00263C9E">
      <w:pPr>
        <w:jc w:val="center"/>
      </w:pPr>
    </w:p>
    <w:sectPr w:rsidR="00B34CA6" w:rsidSect="00B34CA6">
      <w:type w:val="continuous"/>
      <w:pgSz w:w="16838" w:h="11906" w:orient="landscape" w:code="9"/>
      <w:pgMar w:top="567" w:right="726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E1"/>
    <w:rsid w:val="00260ABD"/>
    <w:rsid w:val="00263C9E"/>
    <w:rsid w:val="00286DDF"/>
    <w:rsid w:val="002B5A97"/>
    <w:rsid w:val="00514564"/>
    <w:rsid w:val="00516814"/>
    <w:rsid w:val="00571439"/>
    <w:rsid w:val="005A5B3D"/>
    <w:rsid w:val="00621AC1"/>
    <w:rsid w:val="006821A9"/>
    <w:rsid w:val="006944D8"/>
    <w:rsid w:val="006E0AE1"/>
    <w:rsid w:val="006F3544"/>
    <w:rsid w:val="008D5AFC"/>
    <w:rsid w:val="00953550"/>
    <w:rsid w:val="00962A81"/>
    <w:rsid w:val="00966B77"/>
    <w:rsid w:val="00987EE6"/>
    <w:rsid w:val="009A4559"/>
    <w:rsid w:val="00A17256"/>
    <w:rsid w:val="00B34CA6"/>
    <w:rsid w:val="00B7223B"/>
    <w:rsid w:val="00C229A5"/>
    <w:rsid w:val="00C23486"/>
    <w:rsid w:val="00C738FE"/>
    <w:rsid w:val="00E2740C"/>
    <w:rsid w:val="00EC7ED6"/>
    <w:rsid w:val="00FC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1483"/>
  <w15:chartTrackingRefBased/>
  <w15:docId w15:val="{1FA352C3-7474-4864-96D2-B284ECE07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AF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23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223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7223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7223B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B7223B"/>
    <w:rPr>
      <w:i/>
      <w:iCs/>
      <w:color w:val="000000"/>
    </w:rPr>
  </w:style>
  <w:style w:type="character" w:styleId="IntenseEmphasis">
    <w:name w:val="Intense Emphasis"/>
    <w:uiPriority w:val="21"/>
    <w:qFormat/>
    <w:rsid w:val="00B7223B"/>
    <w:rPr>
      <w:b/>
      <w:bCs/>
      <w:i/>
      <w:iCs/>
      <w:color w:val="4F81BD"/>
    </w:rPr>
  </w:style>
  <w:style w:type="character" w:styleId="BookTitle">
    <w:name w:val="Book Title"/>
    <w:uiPriority w:val="33"/>
    <w:qFormat/>
    <w:rsid w:val="00B7223B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EC7ED6"/>
    <w:pPr>
      <w:spacing w:after="300" w:line="240" w:lineRule="auto"/>
      <w:contextualSpacing/>
      <w:jc w:val="center"/>
    </w:pPr>
    <w:rPr>
      <w:rFonts w:ascii="Arial" w:eastAsia="Times New Roman" w:hAnsi="Arial"/>
      <w:b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EC7ED6"/>
    <w:rPr>
      <w:rFonts w:ascii="Arial" w:eastAsia="Times New Roman" w:hAnsi="Arial"/>
      <w:b/>
      <w:spacing w:val="5"/>
      <w:kern w:val="28"/>
      <w:sz w:val="52"/>
      <w:szCs w:val="52"/>
      <w:lang w:eastAsia="en-US"/>
    </w:rPr>
  </w:style>
  <w:style w:type="character" w:customStyle="1" w:styleId="Heading2Char">
    <w:name w:val="Heading 2 Char"/>
    <w:link w:val="Heading2"/>
    <w:uiPriority w:val="9"/>
    <w:rsid w:val="00B7223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B7223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uiPriority w:val="20"/>
    <w:qFormat/>
    <w:rsid w:val="00B722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emf"/><Relationship Id="rId671" Type="http://schemas.openxmlformats.org/officeDocument/2006/relationships/image" Target="media/image667.emf"/><Relationship Id="rId769" Type="http://schemas.openxmlformats.org/officeDocument/2006/relationships/image" Target="media/image765.emf"/><Relationship Id="rId976" Type="http://schemas.openxmlformats.org/officeDocument/2006/relationships/image" Target="media/image972.emf"/><Relationship Id="rId21" Type="http://schemas.openxmlformats.org/officeDocument/2006/relationships/image" Target="media/image17.emf"/><Relationship Id="rId324" Type="http://schemas.openxmlformats.org/officeDocument/2006/relationships/image" Target="media/image320.emf"/><Relationship Id="rId531" Type="http://schemas.openxmlformats.org/officeDocument/2006/relationships/image" Target="media/image527.emf"/><Relationship Id="rId629" Type="http://schemas.openxmlformats.org/officeDocument/2006/relationships/image" Target="media/image625.emf"/><Relationship Id="rId170" Type="http://schemas.openxmlformats.org/officeDocument/2006/relationships/image" Target="media/image166.emf"/><Relationship Id="rId836" Type="http://schemas.openxmlformats.org/officeDocument/2006/relationships/image" Target="media/image832.emf"/><Relationship Id="rId268" Type="http://schemas.openxmlformats.org/officeDocument/2006/relationships/image" Target="media/image264.emf"/><Relationship Id="rId475" Type="http://schemas.openxmlformats.org/officeDocument/2006/relationships/image" Target="media/image471.emf"/><Relationship Id="rId682" Type="http://schemas.openxmlformats.org/officeDocument/2006/relationships/image" Target="media/image678.emf"/><Relationship Id="rId903" Type="http://schemas.openxmlformats.org/officeDocument/2006/relationships/image" Target="media/image899.emf"/><Relationship Id="rId32" Type="http://schemas.openxmlformats.org/officeDocument/2006/relationships/image" Target="media/image28.emf"/><Relationship Id="rId128" Type="http://schemas.openxmlformats.org/officeDocument/2006/relationships/image" Target="media/image124.emf"/><Relationship Id="rId335" Type="http://schemas.openxmlformats.org/officeDocument/2006/relationships/image" Target="media/image331.emf"/><Relationship Id="rId542" Type="http://schemas.openxmlformats.org/officeDocument/2006/relationships/image" Target="media/image538.emf"/><Relationship Id="rId987" Type="http://schemas.openxmlformats.org/officeDocument/2006/relationships/image" Target="media/image983.emf"/><Relationship Id="rId181" Type="http://schemas.openxmlformats.org/officeDocument/2006/relationships/image" Target="media/image177.emf"/><Relationship Id="rId402" Type="http://schemas.openxmlformats.org/officeDocument/2006/relationships/image" Target="media/image398.emf"/><Relationship Id="rId847" Type="http://schemas.openxmlformats.org/officeDocument/2006/relationships/image" Target="media/image843.emf"/><Relationship Id="rId279" Type="http://schemas.openxmlformats.org/officeDocument/2006/relationships/image" Target="media/image275.emf"/><Relationship Id="rId486" Type="http://schemas.openxmlformats.org/officeDocument/2006/relationships/image" Target="media/image482.emf"/><Relationship Id="rId693" Type="http://schemas.openxmlformats.org/officeDocument/2006/relationships/image" Target="media/image689.emf"/><Relationship Id="rId707" Type="http://schemas.openxmlformats.org/officeDocument/2006/relationships/image" Target="media/image703.emf"/><Relationship Id="rId914" Type="http://schemas.openxmlformats.org/officeDocument/2006/relationships/image" Target="media/image910.emf"/><Relationship Id="rId43" Type="http://schemas.openxmlformats.org/officeDocument/2006/relationships/image" Target="media/image39.emf"/><Relationship Id="rId139" Type="http://schemas.openxmlformats.org/officeDocument/2006/relationships/image" Target="media/image135.emf"/><Relationship Id="rId346" Type="http://schemas.openxmlformats.org/officeDocument/2006/relationships/image" Target="media/image342.emf"/><Relationship Id="rId553" Type="http://schemas.openxmlformats.org/officeDocument/2006/relationships/image" Target="media/image549.emf"/><Relationship Id="rId760" Type="http://schemas.openxmlformats.org/officeDocument/2006/relationships/image" Target="media/image756.emf"/><Relationship Id="rId998" Type="http://schemas.openxmlformats.org/officeDocument/2006/relationships/image" Target="media/image994.emf"/><Relationship Id="rId192" Type="http://schemas.openxmlformats.org/officeDocument/2006/relationships/image" Target="media/image188.emf"/><Relationship Id="rId206" Type="http://schemas.openxmlformats.org/officeDocument/2006/relationships/image" Target="media/image202.emf"/><Relationship Id="rId413" Type="http://schemas.openxmlformats.org/officeDocument/2006/relationships/image" Target="media/image409.emf"/><Relationship Id="rId858" Type="http://schemas.openxmlformats.org/officeDocument/2006/relationships/image" Target="media/image854.emf"/><Relationship Id="rId497" Type="http://schemas.openxmlformats.org/officeDocument/2006/relationships/image" Target="media/image493.emf"/><Relationship Id="rId620" Type="http://schemas.openxmlformats.org/officeDocument/2006/relationships/image" Target="media/image616.emf"/><Relationship Id="rId718" Type="http://schemas.openxmlformats.org/officeDocument/2006/relationships/image" Target="media/image714.emf"/><Relationship Id="rId925" Type="http://schemas.openxmlformats.org/officeDocument/2006/relationships/image" Target="media/image921.emf"/><Relationship Id="rId357" Type="http://schemas.openxmlformats.org/officeDocument/2006/relationships/image" Target="media/image353.emf"/><Relationship Id="rId54" Type="http://schemas.openxmlformats.org/officeDocument/2006/relationships/image" Target="media/image50.emf"/><Relationship Id="rId217" Type="http://schemas.openxmlformats.org/officeDocument/2006/relationships/image" Target="media/image213.emf"/><Relationship Id="rId564" Type="http://schemas.openxmlformats.org/officeDocument/2006/relationships/image" Target="media/image560.emf"/><Relationship Id="rId771" Type="http://schemas.openxmlformats.org/officeDocument/2006/relationships/image" Target="media/image767.emf"/><Relationship Id="rId869" Type="http://schemas.openxmlformats.org/officeDocument/2006/relationships/image" Target="media/image865.emf"/><Relationship Id="rId424" Type="http://schemas.openxmlformats.org/officeDocument/2006/relationships/image" Target="media/image420.emf"/><Relationship Id="rId631" Type="http://schemas.openxmlformats.org/officeDocument/2006/relationships/image" Target="media/image627.emf"/><Relationship Id="rId729" Type="http://schemas.openxmlformats.org/officeDocument/2006/relationships/image" Target="media/image725.emf"/><Relationship Id="rId270" Type="http://schemas.openxmlformats.org/officeDocument/2006/relationships/image" Target="media/image266.emf"/><Relationship Id="rId936" Type="http://schemas.openxmlformats.org/officeDocument/2006/relationships/image" Target="media/image932.emf"/><Relationship Id="rId65" Type="http://schemas.openxmlformats.org/officeDocument/2006/relationships/image" Target="media/image61.emf"/><Relationship Id="rId130" Type="http://schemas.openxmlformats.org/officeDocument/2006/relationships/image" Target="media/image126.emf"/><Relationship Id="rId368" Type="http://schemas.openxmlformats.org/officeDocument/2006/relationships/image" Target="media/image364.emf"/><Relationship Id="rId575" Type="http://schemas.openxmlformats.org/officeDocument/2006/relationships/image" Target="media/image571.emf"/><Relationship Id="rId782" Type="http://schemas.openxmlformats.org/officeDocument/2006/relationships/image" Target="media/image778.emf"/><Relationship Id="rId228" Type="http://schemas.openxmlformats.org/officeDocument/2006/relationships/image" Target="media/image224.emf"/><Relationship Id="rId435" Type="http://schemas.openxmlformats.org/officeDocument/2006/relationships/image" Target="media/image431.emf"/><Relationship Id="rId642" Type="http://schemas.openxmlformats.org/officeDocument/2006/relationships/image" Target="media/image638.emf"/><Relationship Id="rId281" Type="http://schemas.openxmlformats.org/officeDocument/2006/relationships/image" Target="media/image277.emf"/><Relationship Id="rId502" Type="http://schemas.openxmlformats.org/officeDocument/2006/relationships/image" Target="media/image498.emf"/><Relationship Id="rId947" Type="http://schemas.openxmlformats.org/officeDocument/2006/relationships/image" Target="media/image943.emf"/><Relationship Id="rId76" Type="http://schemas.openxmlformats.org/officeDocument/2006/relationships/image" Target="media/image72.emf"/><Relationship Id="rId141" Type="http://schemas.openxmlformats.org/officeDocument/2006/relationships/image" Target="media/image137.emf"/><Relationship Id="rId379" Type="http://schemas.openxmlformats.org/officeDocument/2006/relationships/image" Target="media/image375.emf"/><Relationship Id="rId586" Type="http://schemas.openxmlformats.org/officeDocument/2006/relationships/image" Target="media/image582.emf"/><Relationship Id="rId793" Type="http://schemas.openxmlformats.org/officeDocument/2006/relationships/image" Target="media/image789.emf"/><Relationship Id="rId807" Type="http://schemas.openxmlformats.org/officeDocument/2006/relationships/image" Target="media/image803.emf"/><Relationship Id="rId7" Type="http://schemas.openxmlformats.org/officeDocument/2006/relationships/image" Target="media/image3.emf"/><Relationship Id="rId239" Type="http://schemas.openxmlformats.org/officeDocument/2006/relationships/image" Target="media/image235.emf"/><Relationship Id="rId446" Type="http://schemas.openxmlformats.org/officeDocument/2006/relationships/image" Target="media/image442.emf"/><Relationship Id="rId653" Type="http://schemas.openxmlformats.org/officeDocument/2006/relationships/image" Target="media/image649.emf"/><Relationship Id="rId292" Type="http://schemas.openxmlformats.org/officeDocument/2006/relationships/image" Target="media/image288.emf"/><Relationship Id="rId306" Type="http://schemas.openxmlformats.org/officeDocument/2006/relationships/image" Target="media/image302.emf"/><Relationship Id="rId860" Type="http://schemas.openxmlformats.org/officeDocument/2006/relationships/image" Target="media/image856.emf"/><Relationship Id="rId958" Type="http://schemas.openxmlformats.org/officeDocument/2006/relationships/image" Target="media/image954.emf"/><Relationship Id="rId87" Type="http://schemas.openxmlformats.org/officeDocument/2006/relationships/image" Target="media/image83.emf"/><Relationship Id="rId513" Type="http://schemas.openxmlformats.org/officeDocument/2006/relationships/image" Target="media/image509.emf"/><Relationship Id="rId597" Type="http://schemas.openxmlformats.org/officeDocument/2006/relationships/image" Target="media/image593.emf"/><Relationship Id="rId720" Type="http://schemas.openxmlformats.org/officeDocument/2006/relationships/image" Target="media/image716.emf"/><Relationship Id="rId818" Type="http://schemas.openxmlformats.org/officeDocument/2006/relationships/image" Target="media/image814.emf"/><Relationship Id="rId152" Type="http://schemas.openxmlformats.org/officeDocument/2006/relationships/image" Target="media/image148.emf"/><Relationship Id="rId457" Type="http://schemas.openxmlformats.org/officeDocument/2006/relationships/image" Target="media/image453.emf"/><Relationship Id="rId1003" Type="http://schemas.openxmlformats.org/officeDocument/2006/relationships/image" Target="media/image999.emf"/><Relationship Id="rId664" Type="http://schemas.openxmlformats.org/officeDocument/2006/relationships/image" Target="media/image660.emf"/><Relationship Id="rId871" Type="http://schemas.openxmlformats.org/officeDocument/2006/relationships/image" Target="media/image867.emf"/><Relationship Id="rId969" Type="http://schemas.openxmlformats.org/officeDocument/2006/relationships/image" Target="media/image965.emf"/><Relationship Id="rId14" Type="http://schemas.openxmlformats.org/officeDocument/2006/relationships/image" Target="media/image10.emf"/><Relationship Id="rId317" Type="http://schemas.openxmlformats.org/officeDocument/2006/relationships/image" Target="media/image313.emf"/><Relationship Id="rId524" Type="http://schemas.openxmlformats.org/officeDocument/2006/relationships/image" Target="media/image520.emf"/><Relationship Id="rId731" Type="http://schemas.openxmlformats.org/officeDocument/2006/relationships/image" Target="media/image727.emf"/><Relationship Id="rId98" Type="http://schemas.openxmlformats.org/officeDocument/2006/relationships/image" Target="media/image94.emf"/><Relationship Id="rId163" Type="http://schemas.openxmlformats.org/officeDocument/2006/relationships/image" Target="media/image159.emf"/><Relationship Id="rId370" Type="http://schemas.openxmlformats.org/officeDocument/2006/relationships/image" Target="media/image366.emf"/><Relationship Id="rId829" Type="http://schemas.openxmlformats.org/officeDocument/2006/relationships/image" Target="media/image825.emf"/><Relationship Id="rId230" Type="http://schemas.openxmlformats.org/officeDocument/2006/relationships/image" Target="media/image226.emf"/><Relationship Id="rId468" Type="http://schemas.openxmlformats.org/officeDocument/2006/relationships/image" Target="media/image464.emf"/><Relationship Id="rId675" Type="http://schemas.openxmlformats.org/officeDocument/2006/relationships/image" Target="media/image671.emf"/><Relationship Id="rId882" Type="http://schemas.openxmlformats.org/officeDocument/2006/relationships/image" Target="media/image878.emf"/><Relationship Id="rId25" Type="http://schemas.openxmlformats.org/officeDocument/2006/relationships/image" Target="media/image21.emf"/><Relationship Id="rId328" Type="http://schemas.openxmlformats.org/officeDocument/2006/relationships/image" Target="media/image324.emf"/><Relationship Id="rId535" Type="http://schemas.openxmlformats.org/officeDocument/2006/relationships/image" Target="media/image531.emf"/><Relationship Id="rId742" Type="http://schemas.openxmlformats.org/officeDocument/2006/relationships/image" Target="media/image738.emf"/><Relationship Id="rId174" Type="http://schemas.openxmlformats.org/officeDocument/2006/relationships/image" Target="media/image170.emf"/><Relationship Id="rId381" Type="http://schemas.openxmlformats.org/officeDocument/2006/relationships/image" Target="media/image377.emf"/><Relationship Id="rId602" Type="http://schemas.openxmlformats.org/officeDocument/2006/relationships/image" Target="media/image598.emf"/><Relationship Id="rId241" Type="http://schemas.openxmlformats.org/officeDocument/2006/relationships/image" Target="media/image237.emf"/><Relationship Id="rId479" Type="http://schemas.openxmlformats.org/officeDocument/2006/relationships/image" Target="media/image475.emf"/><Relationship Id="rId686" Type="http://schemas.openxmlformats.org/officeDocument/2006/relationships/image" Target="media/image682.emf"/><Relationship Id="rId893" Type="http://schemas.openxmlformats.org/officeDocument/2006/relationships/image" Target="media/image889.emf"/><Relationship Id="rId907" Type="http://schemas.openxmlformats.org/officeDocument/2006/relationships/image" Target="media/image903.emf"/><Relationship Id="rId36" Type="http://schemas.openxmlformats.org/officeDocument/2006/relationships/image" Target="media/image32.emf"/><Relationship Id="rId339" Type="http://schemas.openxmlformats.org/officeDocument/2006/relationships/image" Target="media/image335.emf"/><Relationship Id="rId546" Type="http://schemas.openxmlformats.org/officeDocument/2006/relationships/image" Target="media/image542.emf"/><Relationship Id="rId753" Type="http://schemas.openxmlformats.org/officeDocument/2006/relationships/image" Target="media/image749.emf"/><Relationship Id="rId101" Type="http://schemas.openxmlformats.org/officeDocument/2006/relationships/image" Target="media/image97.emf"/><Relationship Id="rId185" Type="http://schemas.openxmlformats.org/officeDocument/2006/relationships/image" Target="media/image181.emf"/><Relationship Id="rId406" Type="http://schemas.openxmlformats.org/officeDocument/2006/relationships/image" Target="media/image402.emf"/><Relationship Id="rId960" Type="http://schemas.openxmlformats.org/officeDocument/2006/relationships/image" Target="media/image956.emf"/><Relationship Id="rId392" Type="http://schemas.openxmlformats.org/officeDocument/2006/relationships/image" Target="media/image388.emf"/><Relationship Id="rId613" Type="http://schemas.openxmlformats.org/officeDocument/2006/relationships/image" Target="media/image609.emf"/><Relationship Id="rId697" Type="http://schemas.openxmlformats.org/officeDocument/2006/relationships/image" Target="media/image693.emf"/><Relationship Id="rId820" Type="http://schemas.openxmlformats.org/officeDocument/2006/relationships/image" Target="media/image816.emf"/><Relationship Id="rId918" Type="http://schemas.openxmlformats.org/officeDocument/2006/relationships/image" Target="media/image914.emf"/><Relationship Id="rId252" Type="http://schemas.openxmlformats.org/officeDocument/2006/relationships/image" Target="media/image248.emf"/><Relationship Id="rId47" Type="http://schemas.openxmlformats.org/officeDocument/2006/relationships/image" Target="media/image43.emf"/><Relationship Id="rId112" Type="http://schemas.openxmlformats.org/officeDocument/2006/relationships/image" Target="media/image108.emf"/><Relationship Id="rId557" Type="http://schemas.openxmlformats.org/officeDocument/2006/relationships/image" Target="media/image553.emf"/><Relationship Id="rId764" Type="http://schemas.openxmlformats.org/officeDocument/2006/relationships/image" Target="media/image760.emf"/><Relationship Id="rId971" Type="http://schemas.openxmlformats.org/officeDocument/2006/relationships/image" Target="media/image967.emf"/><Relationship Id="rId196" Type="http://schemas.openxmlformats.org/officeDocument/2006/relationships/image" Target="media/image192.emf"/><Relationship Id="rId417" Type="http://schemas.openxmlformats.org/officeDocument/2006/relationships/image" Target="media/image413.emf"/><Relationship Id="rId624" Type="http://schemas.openxmlformats.org/officeDocument/2006/relationships/image" Target="media/image620.emf"/><Relationship Id="rId831" Type="http://schemas.openxmlformats.org/officeDocument/2006/relationships/image" Target="media/image827.emf"/><Relationship Id="rId263" Type="http://schemas.openxmlformats.org/officeDocument/2006/relationships/image" Target="media/image259.emf"/><Relationship Id="rId470" Type="http://schemas.openxmlformats.org/officeDocument/2006/relationships/image" Target="media/image466.emf"/><Relationship Id="rId929" Type="http://schemas.openxmlformats.org/officeDocument/2006/relationships/image" Target="media/image925.emf"/><Relationship Id="rId58" Type="http://schemas.openxmlformats.org/officeDocument/2006/relationships/image" Target="media/image54.emf"/><Relationship Id="rId123" Type="http://schemas.openxmlformats.org/officeDocument/2006/relationships/image" Target="media/image119.emf"/><Relationship Id="rId330" Type="http://schemas.openxmlformats.org/officeDocument/2006/relationships/image" Target="media/image326.emf"/><Relationship Id="rId568" Type="http://schemas.openxmlformats.org/officeDocument/2006/relationships/image" Target="media/image564.emf"/><Relationship Id="rId775" Type="http://schemas.openxmlformats.org/officeDocument/2006/relationships/image" Target="media/image771.emf"/><Relationship Id="rId982" Type="http://schemas.openxmlformats.org/officeDocument/2006/relationships/image" Target="media/image978.emf"/><Relationship Id="rId428" Type="http://schemas.openxmlformats.org/officeDocument/2006/relationships/image" Target="media/image424.emf"/><Relationship Id="rId635" Type="http://schemas.openxmlformats.org/officeDocument/2006/relationships/image" Target="media/image631.emf"/><Relationship Id="rId842" Type="http://schemas.openxmlformats.org/officeDocument/2006/relationships/image" Target="media/image838.emf"/><Relationship Id="rId274" Type="http://schemas.openxmlformats.org/officeDocument/2006/relationships/image" Target="media/image270.emf"/><Relationship Id="rId481" Type="http://schemas.openxmlformats.org/officeDocument/2006/relationships/image" Target="media/image477.emf"/><Relationship Id="rId702" Type="http://schemas.openxmlformats.org/officeDocument/2006/relationships/image" Target="media/image698.emf"/><Relationship Id="rId69" Type="http://schemas.openxmlformats.org/officeDocument/2006/relationships/image" Target="media/image65.emf"/><Relationship Id="rId134" Type="http://schemas.openxmlformats.org/officeDocument/2006/relationships/image" Target="media/image130.emf"/><Relationship Id="rId579" Type="http://schemas.openxmlformats.org/officeDocument/2006/relationships/image" Target="media/image575.emf"/><Relationship Id="rId786" Type="http://schemas.openxmlformats.org/officeDocument/2006/relationships/image" Target="media/image782.emf"/><Relationship Id="rId993" Type="http://schemas.openxmlformats.org/officeDocument/2006/relationships/image" Target="media/image989.emf"/><Relationship Id="rId80" Type="http://schemas.openxmlformats.org/officeDocument/2006/relationships/image" Target="media/image76.emf"/><Relationship Id="rId176" Type="http://schemas.openxmlformats.org/officeDocument/2006/relationships/image" Target="media/image172.emf"/><Relationship Id="rId341" Type="http://schemas.openxmlformats.org/officeDocument/2006/relationships/image" Target="media/image337.emf"/><Relationship Id="rId383" Type="http://schemas.openxmlformats.org/officeDocument/2006/relationships/image" Target="media/image379.emf"/><Relationship Id="rId439" Type="http://schemas.openxmlformats.org/officeDocument/2006/relationships/image" Target="media/image435.emf"/><Relationship Id="rId590" Type="http://schemas.openxmlformats.org/officeDocument/2006/relationships/image" Target="media/image586.emf"/><Relationship Id="rId604" Type="http://schemas.openxmlformats.org/officeDocument/2006/relationships/image" Target="media/image600.emf"/><Relationship Id="rId646" Type="http://schemas.openxmlformats.org/officeDocument/2006/relationships/image" Target="media/image642.emf"/><Relationship Id="rId811" Type="http://schemas.openxmlformats.org/officeDocument/2006/relationships/image" Target="media/image807.emf"/><Relationship Id="rId201" Type="http://schemas.openxmlformats.org/officeDocument/2006/relationships/image" Target="media/image197.emf"/><Relationship Id="rId243" Type="http://schemas.openxmlformats.org/officeDocument/2006/relationships/image" Target="media/image239.emf"/><Relationship Id="rId285" Type="http://schemas.openxmlformats.org/officeDocument/2006/relationships/image" Target="media/image281.emf"/><Relationship Id="rId450" Type="http://schemas.openxmlformats.org/officeDocument/2006/relationships/image" Target="media/image446.emf"/><Relationship Id="rId506" Type="http://schemas.openxmlformats.org/officeDocument/2006/relationships/image" Target="media/image502.emf"/><Relationship Id="rId688" Type="http://schemas.openxmlformats.org/officeDocument/2006/relationships/image" Target="media/image684.emf"/><Relationship Id="rId853" Type="http://schemas.openxmlformats.org/officeDocument/2006/relationships/image" Target="media/image849.emf"/><Relationship Id="rId895" Type="http://schemas.openxmlformats.org/officeDocument/2006/relationships/image" Target="media/image891.emf"/><Relationship Id="rId909" Type="http://schemas.openxmlformats.org/officeDocument/2006/relationships/image" Target="media/image905.emf"/><Relationship Id="rId38" Type="http://schemas.openxmlformats.org/officeDocument/2006/relationships/image" Target="media/image34.emf"/><Relationship Id="rId103" Type="http://schemas.openxmlformats.org/officeDocument/2006/relationships/image" Target="media/image99.emf"/><Relationship Id="rId310" Type="http://schemas.openxmlformats.org/officeDocument/2006/relationships/image" Target="media/image306.emf"/><Relationship Id="rId492" Type="http://schemas.openxmlformats.org/officeDocument/2006/relationships/image" Target="media/image488.emf"/><Relationship Id="rId548" Type="http://schemas.openxmlformats.org/officeDocument/2006/relationships/image" Target="media/image544.emf"/><Relationship Id="rId713" Type="http://schemas.openxmlformats.org/officeDocument/2006/relationships/image" Target="media/image709.emf"/><Relationship Id="rId755" Type="http://schemas.openxmlformats.org/officeDocument/2006/relationships/image" Target="media/image751.emf"/><Relationship Id="rId797" Type="http://schemas.openxmlformats.org/officeDocument/2006/relationships/image" Target="media/image793.emf"/><Relationship Id="rId920" Type="http://schemas.openxmlformats.org/officeDocument/2006/relationships/image" Target="media/image916.emf"/><Relationship Id="rId962" Type="http://schemas.openxmlformats.org/officeDocument/2006/relationships/image" Target="media/image958.emf"/><Relationship Id="rId91" Type="http://schemas.openxmlformats.org/officeDocument/2006/relationships/image" Target="media/image87.emf"/><Relationship Id="rId145" Type="http://schemas.openxmlformats.org/officeDocument/2006/relationships/image" Target="media/image141.emf"/><Relationship Id="rId187" Type="http://schemas.openxmlformats.org/officeDocument/2006/relationships/image" Target="media/image183.emf"/><Relationship Id="rId352" Type="http://schemas.openxmlformats.org/officeDocument/2006/relationships/image" Target="media/image348.emf"/><Relationship Id="rId394" Type="http://schemas.openxmlformats.org/officeDocument/2006/relationships/image" Target="media/image390.emf"/><Relationship Id="rId408" Type="http://schemas.openxmlformats.org/officeDocument/2006/relationships/image" Target="media/image404.emf"/><Relationship Id="rId615" Type="http://schemas.openxmlformats.org/officeDocument/2006/relationships/image" Target="media/image611.emf"/><Relationship Id="rId822" Type="http://schemas.openxmlformats.org/officeDocument/2006/relationships/image" Target="media/image818.emf"/><Relationship Id="rId212" Type="http://schemas.openxmlformats.org/officeDocument/2006/relationships/image" Target="media/image208.emf"/><Relationship Id="rId254" Type="http://schemas.openxmlformats.org/officeDocument/2006/relationships/image" Target="media/image250.emf"/><Relationship Id="rId657" Type="http://schemas.openxmlformats.org/officeDocument/2006/relationships/image" Target="media/image653.emf"/><Relationship Id="rId699" Type="http://schemas.openxmlformats.org/officeDocument/2006/relationships/image" Target="media/image695.emf"/><Relationship Id="rId864" Type="http://schemas.openxmlformats.org/officeDocument/2006/relationships/image" Target="media/image860.emf"/><Relationship Id="rId49" Type="http://schemas.openxmlformats.org/officeDocument/2006/relationships/image" Target="media/image45.emf"/><Relationship Id="rId114" Type="http://schemas.openxmlformats.org/officeDocument/2006/relationships/image" Target="media/image110.emf"/><Relationship Id="rId296" Type="http://schemas.openxmlformats.org/officeDocument/2006/relationships/image" Target="media/image292.emf"/><Relationship Id="rId461" Type="http://schemas.openxmlformats.org/officeDocument/2006/relationships/image" Target="media/image457.emf"/><Relationship Id="rId517" Type="http://schemas.openxmlformats.org/officeDocument/2006/relationships/image" Target="media/image513.emf"/><Relationship Id="rId559" Type="http://schemas.openxmlformats.org/officeDocument/2006/relationships/image" Target="media/image555.emf"/><Relationship Id="rId724" Type="http://schemas.openxmlformats.org/officeDocument/2006/relationships/image" Target="media/image720.emf"/><Relationship Id="rId766" Type="http://schemas.openxmlformats.org/officeDocument/2006/relationships/image" Target="media/image762.emf"/><Relationship Id="rId931" Type="http://schemas.openxmlformats.org/officeDocument/2006/relationships/image" Target="media/image927.emf"/><Relationship Id="rId60" Type="http://schemas.openxmlformats.org/officeDocument/2006/relationships/image" Target="media/image56.emf"/><Relationship Id="rId156" Type="http://schemas.openxmlformats.org/officeDocument/2006/relationships/image" Target="media/image152.emf"/><Relationship Id="rId198" Type="http://schemas.openxmlformats.org/officeDocument/2006/relationships/image" Target="media/image194.emf"/><Relationship Id="rId321" Type="http://schemas.openxmlformats.org/officeDocument/2006/relationships/image" Target="media/image317.emf"/><Relationship Id="rId363" Type="http://schemas.openxmlformats.org/officeDocument/2006/relationships/image" Target="media/image359.emf"/><Relationship Id="rId419" Type="http://schemas.openxmlformats.org/officeDocument/2006/relationships/image" Target="media/image415.emf"/><Relationship Id="rId570" Type="http://schemas.openxmlformats.org/officeDocument/2006/relationships/image" Target="media/image566.emf"/><Relationship Id="rId626" Type="http://schemas.openxmlformats.org/officeDocument/2006/relationships/image" Target="media/image622.emf"/><Relationship Id="rId973" Type="http://schemas.openxmlformats.org/officeDocument/2006/relationships/image" Target="media/image969.emf"/><Relationship Id="rId223" Type="http://schemas.openxmlformats.org/officeDocument/2006/relationships/image" Target="media/image219.emf"/><Relationship Id="rId430" Type="http://schemas.openxmlformats.org/officeDocument/2006/relationships/image" Target="media/image426.emf"/><Relationship Id="rId668" Type="http://schemas.openxmlformats.org/officeDocument/2006/relationships/image" Target="media/image664.emf"/><Relationship Id="rId833" Type="http://schemas.openxmlformats.org/officeDocument/2006/relationships/image" Target="media/image829.emf"/><Relationship Id="rId875" Type="http://schemas.openxmlformats.org/officeDocument/2006/relationships/image" Target="media/image871.emf"/><Relationship Id="rId18" Type="http://schemas.openxmlformats.org/officeDocument/2006/relationships/image" Target="media/image14.emf"/><Relationship Id="rId265" Type="http://schemas.openxmlformats.org/officeDocument/2006/relationships/image" Target="media/image261.emf"/><Relationship Id="rId472" Type="http://schemas.openxmlformats.org/officeDocument/2006/relationships/image" Target="media/image468.emf"/><Relationship Id="rId528" Type="http://schemas.openxmlformats.org/officeDocument/2006/relationships/image" Target="media/image524.emf"/><Relationship Id="rId735" Type="http://schemas.openxmlformats.org/officeDocument/2006/relationships/image" Target="media/image731.emf"/><Relationship Id="rId900" Type="http://schemas.openxmlformats.org/officeDocument/2006/relationships/image" Target="media/image896.emf"/><Relationship Id="rId942" Type="http://schemas.openxmlformats.org/officeDocument/2006/relationships/image" Target="media/image938.emf"/><Relationship Id="rId125" Type="http://schemas.openxmlformats.org/officeDocument/2006/relationships/image" Target="media/image121.emf"/><Relationship Id="rId167" Type="http://schemas.openxmlformats.org/officeDocument/2006/relationships/image" Target="media/image163.emf"/><Relationship Id="rId332" Type="http://schemas.openxmlformats.org/officeDocument/2006/relationships/image" Target="media/image328.emf"/><Relationship Id="rId374" Type="http://schemas.openxmlformats.org/officeDocument/2006/relationships/image" Target="media/image370.emf"/><Relationship Id="rId581" Type="http://schemas.openxmlformats.org/officeDocument/2006/relationships/image" Target="media/image577.emf"/><Relationship Id="rId777" Type="http://schemas.openxmlformats.org/officeDocument/2006/relationships/image" Target="media/image773.emf"/><Relationship Id="rId984" Type="http://schemas.openxmlformats.org/officeDocument/2006/relationships/image" Target="media/image980.emf"/><Relationship Id="rId71" Type="http://schemas.openxmlformats.org/officeDocument/2006/relationships/image" Target="media/image67.emf"/><Relationship Id="rId234" Type="http://schemas.openxmlformats.org/officeDocument/2006/relationships/image" Target="media/image230.emf"/><Relationship Id="rId637" Type="http://schemas.openxmlformats.org/officeDocument/2006/relationships/image" Target="media/image633.emf"/><Relationship Id="rId679" Type="http://schemas.openxmlformats.org/officeDocument/2006/relationships/image" Target="media/image675.emf"/><Relationship Id="rId802" Type="http://schemas.openxmlformats.org/officeDocument/2006/relationships/image" Target="media/image798.emf"/><Relationship Id="rId844" Type="http://schemas.openxmlformats.org/officeDocument/2006/relationships/image" Target="media/image840.emf"/><Relationship Id="rId886" Type="http://schemas.openxmlformats.org/officeDocument/2006/relationships/image" Target="media/image882.emf"/><Relationship Id="rId2" Type="http://schemas.openxmlformats.org/officeDocument/2006/relationships/styles" Target="styles.xml"/><Relationship Id="rId29" Type="http://schemas.openxmlformats.org/officeDocument/2006/relationships/image" Target="media/image25.emf"/><Relationship Id="rId276" Type="http://schemas.openxmlformats.org/officeDocument/2006/relationships/image" Target="media/image272.emf"/><Relationship Id="rId441" Type="http://schemas.openxmlformats.org/officeDocument/2006/relationships/image" Target="media/image437.emf"/><Relationship Id="rId483" Type="http://schemas.openxmlformats.org/officeDocument/2006/relationships/image" Target="media/image479.emf"/><Relationship Id="rId539" Type="http://schemas.openxmlformats.org/officeDocument/2006/relationships/image" Target="media/image535.emf"/><Relationship Id="rId690" Type="http://schemas.openxmlformats.org/officeDocument/2006/relationships/image" Target="media/image686.emf"/><Relationship Id="rId704" Type="http://schemas.openxmlformats.org/officeDocument/2006/relationships/image" Target="media/image700.emf"/><Relationship Id="rId746" Type="http://schemas.openxmlformats.org/officeDocument/2006/relationships/image" Target="media/image742.emf"/><Relationship Id="rId911" Type="http://schemas.openxmlformats.org/officeDocument/2006/relationships/image" Target="media/image907.emf"/><Relationship Id="rId40" Type="http://schemas.openxmlformats.org/officeDocument/2006/relationships/image" Target="media/image36.emf"/><Relationship Id="rId136" Type="http://schemas.openxmlformats.org/officeDocument/2006/relationships/image" Target="media/image132.emf"/><Relationship Id="rId178" Type="http://schemas.openxmlformats.org/officeDocument/2006/relationships/image" Target="media/image174.emf"/><Relationship Id="rId301" Type="http://schemas.openxmlformats.org/officeDocument/2006/relationships/image" Target="media/image297.emf"/><Relationship Id="rId343" Type="http://schemas.openxmlformats.org/officeDocument/2006/relationships/image" Target="media/image339.emf"/><Relationship Id="rId550" Type="http://schemas.openxmlformats.org/officeDocument/2006/relationships/image" Target="media/image546.emf"/><Relationship Id="rId788" Type="http://schemas.openxmlformats.org/officeDocument/2006/relationships/image" Target="media/image784.emf"/><Relationship Id="rId953" Type="http://schemas.openxmlformats.org/officeDocument/2006/relationships/image" Target="media/image949.emf"/><Relationship Id="rId995" Type="http://schemas.openxmlformats.org/officeDocument/2006/relationships/image" Target="media/image991.emf"/><Relationship Id="rId82" Type="http://schemas.openxmlformats.org/officeDocument/2006/relationships/image" Target="media/image78.emf"/><Relationship Id="rId203" Type="http://schemas.openxmlformats.org/officeDocument/2006/relationships/image" Target="media/image199.emf"/><Relationship Id="rId385" Type="http://schemas.openxmlformats.org/officeDocument/2006/relationships/image" Target="media/image381.emf"/><Relationship Id="rId592" Type="http://schemas.openxmlformats.org/officeDocument/2006/relationships/image" Target="media/image588.emf"/><Relationship Id="rId606" Type="http://schemas.openxmlformats.org/officeDocument/2006/relationships/image" Target="media/image602.emf"/><Relationship Id="rId648" Type="http://schemas.openxmlformats.org/officeDocument/2006/relationships/image" Target="media/image644.emf"/><Relationship Id="rId813" Type="http://schemas.openxmlformats.org/officeDocument/2006/relationships/image" Target="media/image809.emf"/><Relationship Id="rId855" Type="http://schemas.openxmlformats.org/officeDocument/2006/relationships/image" Target="media/image851.emf"/><Relationship Id="rId245" Type="http://schemas.openxmlformats.org/officeDocument/2006/relationships/image" Target="media/image241.emf"/><Relationship Id="rId287" Type="http://schemas.openxmlformats.org/officeDocument/2006/relationships/image" Target="media/image283.emf"/><Relationship Id="rId410" Type="http://schemas.openxmlformats.org/officeDocument/2006/relationships/image" Target="media/image406.emf"/><Relationship Id="rId452" Type="http://schemas.openxmlformats.org/officeDocument/2006/relationships/image" Target="media/image448.emf"/><Relationship Id="rId494" Type="http://schemas.openxmlformats.org/officeDocument/2006/relationships/image" Target="media/image490.emf"/><Relationship Id="rId508" Type="http://schemas.openxmlformats.org/officeDocument/2006/relationships/image" Target="media/image504.emf"/><Relationship Id="rId715" Type="http://schemas.openxmlformats.org/officeDocument/2006/relationships/image" Target="media/image711.emf"/><Relationship Id="rId897" Type="http://schemas.openxmlformats.org/officeDocument/2006/relationships/image" Target="media/image893.emf"/><Relationship Id="rId922" Type="http://schemas.openxmlformats.org/officeDocument/2006/relationships/image" Target="media/image918.emf"/><Relationship Id="rId105" Type="http://schemas.openxmlformats.org/officeDocument/2006/relationships/image" Target="media/image101.emf"/><Relationship Id="rId147" Type="http://schemas.openxmlformats.org/officeDocument/2006/relationships/image" Target="media/image143.emf"/><Relationship Id="rId312" Type="http://schemas.openxmlformats.org/officeDocument/2006/relationships/image" Target="media/image308.emf"/><Relationship Id="rId354" Type="http://schemas.openxmlformats.org/officeDocument/2006/relationships/image" Target="media/image350.emf"/><Relationship Id="rId757" Type="http://schemas.openxmlformats.org/officeDocument/2006/relationships/image" Target="media/image753.emf"/><Relationship Id="rId799" Type="http://schemas.openxmlformats.org/officeDocument/2006/relationships/image" Target="media/image795.emf"/><Relationship Id="rId964" Type="http://schemas.openxmlformats.org/officeDocument/2006/relationships/image" Target="media/image960.emf"/><Relationship Id="rId51" Type="http://schemas.openxmlformats.org/officeDocument/2006/relationships/image" Target="media/image47.emf"/><Relationship Id="rId93" Type="http://schemas.openxmlformats.org/officeDocument/2006/relationships/image" Target="media/image89.emf"/><Relationship Id="rId189" Type="http://schemas.openxmlformats.org/officeDocument/2006/relationships/image" Target="media/image185.emf"/><Relationship Id="rId396" Type="http://schemas.openxmlformats.org/officeDocument/2006/relationships/image" Target="media/image392.emf"/><Relationship Id="rId561" Type="http://schemas.openxmlformats.org/officeDocument/2006/relationships/image" Target="media/image557.emf"/><Relationship Id="rId617" Type="http://schemas.openxmlformats.org/officeDocument/2006/relationships/image" Target="media/image613.emf"/><Relationship Id="rId659" Type="http://schemas.openxmlformats.org/officeDocument/2006/relationships/image" Target="media/image655.emf"/><Relationship Id="rId824" Type="http://schemas.openxmlformats.org/officeDocument/2006/relationships/image" Target="media/image820.emf"/><Relationship Id="rId866" Type="http://schemas.openxmlformats.org/officeDocument/2006/relationships/image" Target="media/image862.emf"/><Relationship Id="rId214" Type="http://schemas.openxmlformats.org/officeDocument/2006/relationships/image" Target="media/image210.emf"/><Relationship Id="rId256" Type="http://schemas.openxmlformats.org/officeDocument/2006/relationships/image" Target="media/image252.emf"/><Relationship Id="rId298" Type="http://schemas.openxmlformats.org/officeDocument/2006/relationships/image" Target="media/image294.emf"/><Relationship Id="rId421" Type="http://schemas.openxmlformats.org/officeDocument/2006/relationships/image" Target="media/image417.emf"/><Relationship Id="rId463" Type="http://schemas.openxmlformats.org/officeDocument/2006/relationships/image" Target="media/image459.emf"/><Relationship Id="rId519" Type="http://schemas.openxmlformats.org/officeDocument/2006/relationships/image" Target="media/image515.emf"/><Relationship Id="rId670" Type="http://schemas.openxmlformats.org/officeDocument/2006/relationships/image" Target="media/image666.emf"/><Relationship Id="rId116" Type="http://schemas.openxmlformats.org/officeDocument/2006/relationships/image" Target="media/image112.emf"/><Relationship Id="rId158" Type="http://schemas.openxmlformats.org/officeDocument/2006/relationships/image" Target="media/image154.emf"/><Relationship Id="rId323" Type="http://schemas.openxmlformats.org/officeDocument/2006/relationships/image" Target="media/image319.emf"/><Relationship Id="rId530" Type="http://schemas.openxmlformats.org/officeDocument/2006/relationships/image" Target="media/image526.emf"/><Relationship Id="rId726" Type="http://schemas.openxmlformats.org/officeDocument/2006/relationships/image" Target="media/image722.emf"/><Relationship Id="rId768" Type="http://schemas.openxmlformats.org/officeDocument/2006/relationships/image" Target="media/image764.emf"/><Relationship Id="rId933" Type="http://schemas.openxmlformats.org/officeDocument/2006/relationships/image" Target="media/image929.emf"/><Relationship Id="rId975" Type="http://schemas.openxmlformats.org/officeDocument/2006/relationships/image" Target="media/image971.emf"/><Relationship Id="rId20" Type="http://schemas.openxmlformats.org/officeDocument/2006/relationships/image" Target="media/image16.emf"/><Relationship Id="rId62" Type="http://schemas.openxmlformats.org/officeDocument/2006/relationships/image" Target="media/image58.emf"/><Relationship Id="rId365" Type="http://schemas.openxmlformats.org/officeDocument/2006/relationships/image" Target="media/image361.emf"/><Relationship Id="rId572" Type="http://schemas.openxmlformats.org/officeDocument/2006/relationships/image" Target="media/image568.emf"/><Relationship Id="rId628" Type="http://schemas.openxmlformats.org/officeDocument/2006/relationships/image" Target="media/image624.emf"/><Relationship Id="rId835" Type="http://schemas.openxmlformats.org/officeDocument/2006/relationships/image" Target="media/image831.emf"/><Relationship Id="rId225" Type="http://schemas.openxmlformats.org/officeDocument/2006/relationships/image" Target="media/image221.emf"/><Relationship Id="rId267" Type="http://schemas.openxmlformats.org/officeDocument/2006/relationships/image" Target="media/image263.emf"/><Relationship Id="rId432" Type="http://schemas.openxmlformats.org/officeDocument/2006/relationships/image" Target="media/image428.emf"/><Relationship Id="rId474" Type="http://schemas.openxmlformats.org/officeDocument/2006/relationships/image" Target="media/image470.emf"/><Relationship Id="rId877" Type="http://schemas.openxmlformats.org/officeDocument/2006/relationships/image" Target="media/image873.emf"/><Relationship Id="rId127" Type="http://schemas.openxmlformats.org/officeDocument/2006/relationships/image" Target="media/image123.emf"/><Relationship Id="rId681" Type="http://schemas.openxmlformats.org/officeDocument/2006/relationships/image" Target="media/image677.emf"/><Relationship Id="rId737" Type="http://schemas.openxmlformats.org/officeDocument/2006/relationships/image" Target="media/image733.emf"/><Relationship Id="rId779" Type="http://schemas.openxmlformats.org/officeDocument/2006/relationships/image" Target="media/image775.emf"/><Relationship Id="rId902" Type="http://schemas.openxmlformats.org/officeDocument/2006/relationships/image" Target="media/image898.emf"/><Relationship Id="rId944" Type="http://schemas.openxmlformats.org/officeDocument/2006/relationships/image" Target="media/image940.emf"/><Relationship Id="rId986" Type="http://schemas.openxmlformats.org/officeDocument/2006/relationships/image" Target="media/image982.emf"/><Relationship Id="rId31" Type="http://schemas.openxmlformats.org/officeDocument/2006/relationships/image" Target="media/image27.emf"/><Relationship Id="rId73" Type="http://schemas.openxmlformats.org/officeDocument/2006/relationships/image" Target="media/image69.emf"/><Relationship Id="rId169" Type="http://schemas.openxmlformats.org/officeDocument/2006/relationships/image" Target="media/image165.emf"/><Relationship Id="rId334" Type="http://schemas.openxmlformats.org/officeDocument/2006/relationships/image" Target="media/image330.emf"/><Relationship Id="rId376" Type="http://schemas.openxmlformats.org/officeDocument/2006/relationships/image" Target="media/image372.emf"/><Relationship Id="rId541" Type="http://schemas.openxmlformats.org/officeDocument/2006/relationships/image" Target="media/image537.emf"/><Relationship Id="rId583" Type="http://schemas.openxmlformats.org/officeDocument/2006/relationships/image" Target="media/image579.emf"/><Relationship Id="rId639" Type="http://schemas.openxmlformats.org/officeDocument/2006/relationships/image" Target="media/image635.emf"/><Relationship Id="rId790" Type="http://schemas.openxmlformats.org/officeDocument/2006/relationships/image" Target="media/image786.emf"/><Relationship Id="rId804" Type="http://schemas.openxmlformats.org/officeDocument/2006/relationships/image" Target="media/image800.emf"/><Relationship Id="rId4" Type="http://schemas.openxmlformats.org/officeDocument/2006/relationships/webSettings" Target="webSettings.xml"/><Relationship Id="rId180" Type="http://schemas.openxmlformats.org/officeDocument/2006/relationships/image" Target="media/image176.emf"/><Relationship Id="rId236" Type="http://schemas.openxmlformats.org/officeDocument/2006/relationships/image" Target="media/image232.emf"/><Relationship Id="rId278" Type="http://schemas.openxmlformats.org/officeDocument/2006/relationships/image" Target="media/image274.emf"/><Relationship Id="rId401" Type="http://schemas.openxmlformats.org/officeDocument/2006/relationships/image" Target="media/image397.emf"/><Relationship Id="rId443" Type="http://schemas.openxmlformats.org/officeDocument/2006/relationships/image" Target="media/image439.emf"/><Relationship Id="rId650" Type="http://schemas.openxmlformats.org/officeDocument/2006/relationships/image" Target="media/image646.emf"/><Relationship Id="rId846" Type="http://schemas.openxmlformats.org/officeDocument/2006/relationships/image" Target="media/image842.emf"/><Relationship Id="rId888" Type="http://schemas.openxmlformats.org/officeDocument/2006/relationships/image" Target="media/image884.emf"/><Relationship Id="rId303" Type="http://schemas.openxmlformats.org/officeDocument/2006/relationships/image" Target="media/image299.emf"/><Relationship Id="rId485" Type="http://schemas.openxmlformats.org/officeDocument/2006/relationships/image" Target="media/image481.emf"/><Relationship Id="rId692" Type="http://schemas.openxmlformats.org/officeDocument/2006/relationships/image" Target="media/image688.emf"/><Relationship Id="rId706" Type="http://schemas.openxmlformats.org/officeDocument/2006/relationships/image" Target="media/image702.emf"/><Relationship Id="rId748" Type="http://schemas.openxmlformats.org/officeDocument/2006/relationships/image" Target="media/image744.emf"/><Relationship Id="rId913" Type="http://schemas.openxmlformats.org/officeDocument/2006/relationships/image" Target="media/image909.emf"/><Relationship Id="rId955" Type="http://schemas.openxmlformats.org/officeDocument/2006/relationships/image" Target="media/image951.emf"/><Relationship Id="rId42" Type="http://schemas.openxmlformats.org/officeDocument/2006/relationships/image" Target="media/image38.emf"/><Relationship Id="rId84" Type="http://schemas.openxmlformats.org/officeDocument/2006/relationships/image" Target="media/image80.emf"/><Relationship Id="rId138" Type="http://schemas.openxmlformats.org/officeDocument/2006/relationships/image" Target="media/image134.emf"/><Relationship Id="rId345" Type="http://schemas.openxmlformats.org/officeDocument/2006/relationships/image" Target="media/image341.emf"/><Relationship Id="rId387" Type="http://schemas.openxmlformats.org/officeDocument/2006/relationships/image" Target="media/image383.emf"/><Relationship Id="rId510" Type="http://schemas.openxmlformats.org/officeDocument/2006/relationships/image" Target="media/image506.emf"/><Relationship Id="rId552" Type="http://schemas.openxmlformats.org/officeDocument/2006/relationships/image" Target="media/image548.emf"/><Relationship Id="rId594" Type="http://schemas.openxmlformats.org/officeDocument/2006/relationships/image" Target="media/image590.emf"/><Relationship Id="rId608" Type="http://schemas.openxmlformats.org/officeDocument/2006/relationships/image" Target="media/image604.emf"/><Relationship Id="rId815" Type="http://schemas.openxmlformats.org/officeDocument/2006/relationships/image" Target="media/image811.emf"/><Relationship Id="rId997" Type="http://schemas.openxmlformats.org/officeDocument/2006/relationships/image" Target="media/image993.emf"/><Relationship Id="rId191" Type="http://schemas.openxmlformats.org/officeDocument/2006/relationships/image" Target="media/image187.emf"/><Relationship Id="rId205" Type="http://schemas.openxmlformats.org/officeDocument/2006/relationships/image" Target="media/image201.emf"/><Relationship Id="rId247" Type="http://schemas.openxmlformats.org/officeDocument/2006/relationships/image" Target="media/image243.emf"/><Relationship Id="rId412" Type="http://schemas.openxmlformats.org/officeDocument/2006/relationships/image" Target="media/image408.emf"/><Relationship Id="rId857" Type="http://schemas.openxmlformats.org/officeDocument/2006/relationships/image" Target="media/image853.emf"/><Relationship Id="rId899" Type="http://schemas.openxmlformats.org/officeDocument/2006/relationships/image" Target="media/image895.emf"/><Relationship Id="rId1000" Type="http://schemas.openxmlformats.org/officeDocument/2006/relationships/image" Target="media/image996.emf"/><Relationship Id="rId107" Type="http://schemas.openxmlformats.org/officeDocument/2006/relationships/image" Target="media/image103.emf"/><Relationship Id="rId289" Type="http://schemas.openxmlformats.org/officeDocument/2006/relationships/image" Target="media/image285.emf"/><Relationship Id="rId454" Type="http://schemas.openxmlformats.org/officeDocument/2006/relationships/image" Target="media/image450.emf"/><Relationship Id="rId496" Type="http://schemas.openxmlformats.org/officeDocument/2006/relationships/image" Target="media/image492.emf"/><Relationship Id="rId661" Type="http://schemas.openxmlformats.org/officeDocument/2006/relationships/image" Target="media/image657.emf"/><Relationship Id="rId717" Type="http://schemas.openxmlformats.org/officeDocument/2006/relationships/image" Target="media/image713.emf"/><Relationship Id="rId759" Type="http://schemas.openxmlformats.org/officeDocument/2006/relationships/image" Target="media/image755.emf"/><Relationship Id="rId924" Type="http://schemas.openxmlformats.org/officeDocument/2006/relationships/image" Target="media/image920.emf"/><Relationship Id="rId966" Type="http://schemas.openxmlformats.org/officeDocument/2006/relationships/image" Target="media/image962.emf"/><Relationship Id="rId11" Type="http://schemas.openxmlformats.org/officeDocument/2006/relationships/image" Target="media/image7.emf"/><Relationship Id="rId53" Type="http://schemas.openxmlformats.org/officeDocument/2006/relationships/image" Target="media/image49.emf"/><Relationship Id="rId149" Type="http://schemas.openxmlformats.org/officeDocument/2006/relationships/image" Target="media/image145.emf"/><Relationship Id="rId314" Type="http://schemas.openxmlformats.org/officeDocument/2006/relationships/image" Target="media/image310.emf"/><Relationship Id="rId356" Type="http://schemas.openxmlformats.org/officeDocument/2006/relationships/image" Target="media/image352.emf"/><Relationship Id="rId398" Type="http://schemas.openxmlformats.org/officeDocument/2006/relationships/image" Target="media/image394.emf"/><Relationship Id="rId521" Type="http://schemas.openxmlformats.org/officeDocument/2006/relationships/image" Target="media/image517.emf"/><Relationship Id="rId563" Type="http://schemas.openxmlformats.org/officeDocument/2006/relationships/image" Target="media/image559.emf"/><Relationship Id="rId619" Type="http://schemas.openxmlformats.org/officeDocument/2006/relationships/image" Target="media/image615.emf"/><Relationship Id="rId770" Type="http://schemas.openxmlformats.org/officeDocument/2006/relationships/image" Target="media/image766.emf"/><Relationship Id="rId95" Type="http://schemas.openxmlformats.org/officeDocument/2006/relationships/image" Target="media/image91.emf"/><Relationship Id="rId160" Type="http://schemas.openxmlformats.org/officeDocument/2006/relationships/image" Target="media/image156.emf"/><Relationship Id="rId216" Type="http://schemas.openxmlformats.org/officeDocument/2006/relationships/image" Target="media/image212.emf"/><Relationship Id="rId423" Type="http://schemas.openxmlformats.org/officeDocument/2006/relationships/image" Target="media/image419.emf"/><Relationship Id="rId826" Type="http://schemas.openxmlformats.org/officeDocument/2006/relationships/image" Target="media/image822.emf"/><Relationship Id="rId868" Type="http://schemas.openxmlformats.org/officeDocument/2006/relationships/image" Target="media/image864.emf"/><Relationship Id="rId258" Type="http://schemas.openxmlformats.org/officeDocument/2006/relationships/image" Target="media/image254.emf"/><Relationship Id="rId465" Type="http://schemas.openxmlformats.org/officeDocument/2006/relationships/image" Target="media/image461.emf"/><Relationship Id="rId630" Type="http://schemas.openxmlformats.org/officeDocument/2006/relationships/image" Target="media/image626.emf"/><Relationship Id="rId672" Type="http://schemas.openxmlformats.org/officeDocument/2006/relationships/image" Target="media/image668.emf"/><Relationship Id="rId728" Type="http://schemas.openxmlformats.org/officeDocument/2006/relationships/image" Target="media/image724.emf"/><Relationship Id="rId935" Type="http://schemas.openxmlformats.org/officeDocument/2006/relationships/image" Target="media/image931.emf"/><Relationship Id="rId22" Type="http://schemas.openxmlformats.org/officeDocument/2006/relationships/image" Target="media/image18.emf"/><Relationship Id="rId64" Type="http://schemas.openxmlformats.org/officeDocument/2006/relationships/image" Target="media/image60.emf"/><Relationship Id="rId118" Type="http://schemas.openxmlformats.org/officeDocument/2006/relationships/image" Target="media/image114.emf"/><Relationship Id="rId325" Type="http://schemas.openxmlformats.org/officeDocument/2006/relationships/image" Target="media/image321.emf"/><Relationship Id="rId367" Type="http://schemas.openxmlformats.org/officeDocument/2006/relationships/image" Target="media/image363.emf"/><Relationship Id="rId532" Type="http://schemas.openxmlformats.org/officeDocument/2006/relationships/image" Target="media/image528.emf"/><Relationship Id="rId574" Type="http://schemas.openxmlformats.org/officeDocument/2006/relationships/image" Target="media/image570.emf"/><Relationship Id="rId977" Type="http://schemas.openxmlformats.org/officeDocument/2006/relationships/image" Target="media/image973.emf"/><Relationship Id="rId171" Type="http://schemas.openxmlformats.org/officeDocument/2006/relationships/image" Target="media/image167.emf"/><Relationship Id="rId227" Type="http://schemas.openxmlformats.org/officeDocument/2006/relationships/image" Target="media/image223.emf"/><Relationship Id="rId781" Type="http://schemas.openxmlformats.org/officeDocument/2006/relationships/image" Target="media/image777.emf"/><Relationship Id="rId837" Type="http://schemas.openxmlformats.org/officeDocument/2006/relationships/image" Target="media/image833.emf"/><Relationship Id="rId879" Type="http://schemas.openxmlformats.org/officeDocument/2006/relationships/image" Target="media/image875.emf"/><Relationship Id="rId269" Type="http://schemas.openxmlformats.org/officeDocument/2006/relationships/image" Target="media/image265.emf"/><Relationship Id="rId434" Type="http://schemas.openxmlformats.org/officeDocument/2006/relationships/image" Target="media/image430.emf"/><Relationship Id="rId476" Type="http://schemas.openxmlformats.org/officeDocument/2006/relationships/image" Target="media/image472.emf"/><Relationship Id="rId641" Type="http://schemas.openxmlformats.org/officeDocument/2006/relationships/image" Target="media/image637.emf"/><Relationship Id="rId683" Type="http://schemas.openxmlformats.org/officeDocument/2006/relationships/image" Target="media/image679.emf"/><Relationship Id="rId739" Type="http://schemas.openxmlformats.org/officeDocument/2006/relationships/image" Target="media/image735.emf"/><Relationship Id="rId890" Type="http://schemas.openxmlformats.org/officeDocument/2006/relationships/image" Target="media/image886.emf"/><Relationship Id="rId904" Type="http://schemas.openxmlformats.org/officeDocument/2006/relationships/image" Target="media/image900.emf"/><Relationship Id="rId33" Type="http://schemas.openxmlformats.org/officeDocument/2006/relationships/image" Target="media/image29.emf"/><Relationship Id="rId129" Type="http://schemas.openxmlformats.org/officeDocument/2006/relationships/image" Target="media/image125.emf"/><Relationship Id="rId280" Type="http://schemas.openxmlformats.org/officeDocument/2006/relationships/image" Target="media/image276.emf"/><Relationship Id="rId336" Type="http://schemas.openxmlformats.org/officeDocument/2006/relationships/image" Target="media/image332.emf"/><Relationship Id="rId501" Type="http://schemas.openxmlformats.org/officeDocument/2006/relationships/image" Target="media/image497.emf"/><Relationship Id="rId543" Type="http://schemas.openxmlformats.org/officeDocument/2006/relationships/image" Target="media/image539.emf"/><Relationship Id="rId946" Type="http://schemas.openxmlformats.org/officeDocument/2006/relationships/image" Target="media/image942.emf"/><Relationship Id="rId988" Type="http://schemas.openxmlformats.org/officeDocument/2006/relationships/image" Target="media/image984.emf"/><Relationship Id="rId75" Type="http://schemas.openxmlformats.org/officeDocument/2006/relationships/image" Target="media/image71.emf"/><Relationship Id="rId140" Type="http://schemas.openxmlformats.org/officeDocument/2006/relationships/image" Target="media/image136.emf"/><Relationship Id="rId182" Type="http://schemas.openxmlformats.org/officeDocument/2006/relationships/image" Target="media/image178.emf"/><Relationship Id="rId378" Type="http://schemas.openxmlformats.org/officeDocument/2006/relationships/image" Target="media/image374.emf"/><Relationship Id="rId403" Type="http://schemas.openxmlformats.org/officeDocument/2006/relationships/image" Target="media/image399.emf"/><Relationship Id="rId585" Type="http://schemas.openxmlformats.org/officeDocument/2006/relationships/image" Target="media/image581.emf"/><Relationship Id="rId750" Type="http://schemas.openxmlformats.org/officeDocument/2006/relationships/image" Target="media/image746.emf"/><Relationship Id="rId792" Type="http://schemas.openxmlformats.org/officeDocument/2006/relationships/image" Target="media/image788.emf"/><Relationship Id="rId806" Type="http://schemas.openxmlformats.org/officeDocument/2006/relationships/image" Target="media/image802.emf"/><Relationship Id="rId848" Type="http://schemas.openxmlformats.org/officeDocument/2006/relationships/image" Target="media/image844.emf"/><Relationship Id="rId6" Type="http://schemas.openxmlformats.org/officeDocument/2006/relationships/image" Target="media/image2.emf"/><Relationship Id="rId238" Type="http://schemas.openxmlformats.org/officeDocument/2006/relationships/image" Target="media/image234.emf"/><Relationship Id="rId445" Type="http://schemas.openxmlformats.org/officeDocument/2006/relationships/image" Target="media/image441.emf"/><Relationship Id="rId487" Type="http://schemas.openxmlformats.org/officeDocument/2006/relationships/image" Target="media/image483.emf"/><Relationship Id="rId610" Type="http://schemas.openxmlformats.org/officeDocument/2006/relationships/image" Target="media/image606.emf"/><Relationship Id="rId652" Type="http://schemas.openxmlformats.org/officeDocument/2006/relationships/image" Target="media/image648.emf"/><Relationship Id="rId694" Type="http://schemas.openxmlformats.org/officeDocument/2006/relationships/image" Target="media/image690.emf"/><Relationship Id="rId708" Type="http://schemas.openxmlformats.org/officeDocument/2006/relationships/image" Target="media/image704.emf"/><Relationship Id="rId915" Type="http://schemas.openxmlformats.org/officeDocument/2006/relationships/image" Target="media/image911.emf"/><Relationship Id="rId291" Type="http://schemas.openxmlformats.org/officeDocument/2006/relationships/image" Target="media/image287.emf"/><Relationship Id="rId305" Type="http://schemas.openxmlformats.org/officeDocument/2006/relationships/image" Target="media/image301.emf"/><Relationship Id="rId347" Type="http://schemas.openxmlformats.org/officeDocument/2006/relationships/image" Target="media/image343.emf"/><Relationship Id="rId512" Type="http://schemas.openxmlformats.org/officeDocument/2006/relationships/image" Target="media/image508.emf"/><Relationship Id="rId957" Type="http://schemas.openxmlformats.org/officeDocument/2006/relationships/image" Target="media/image953.emf"/><Relationship Id="rId999" Type="http://schemas.openxmlformats.org/officeDocument/2006/relationships/image" Target="media/image995.emf"/><Relationship Id="rId44" Type="http://schemas.openxmlformats.org/officeDocument/2006/relationships/image" Target="media/image40.emf"/><Relationship Id="rId86" Type="http://schemas.openxmlformats.org/officeDocument/2006/relationships/image" Target="media/image82.emf"/><Relationship Id="rId151" Type="http://schemas.openxmlformats.org/officeDocument/2006/relationships/image" Target="media/image147.emf"/><Relationship Id="rId389" Type="http://schemas.openxmlformats.org/officeDocument/2006/relationships/image" Target="media/image385.emf"/><Relationship Id="rId554" Type="http://schemas.openxmlformats.org/officeDocument/2006/relationships/image" Target="media/image550.emf"/><Relationship Id="rId596" Type="http://schemas.openxmlformats.org/officeDocument/2006/relationships/image" Target="media/image592.emf"/><Relationship Id="rId761" Type="http://schemas.openxmlformats.org/officeDocument/2006/relationships/image" Target="media/image757.emf"/><Relationship Id="rId817" Type="http://schemas.openxmlformats.org/officeDocument/2006/relationships/image" Target="media/image813.emf"/><Relationship Id="rId859" Type="http://schemas.openxmlformats.org/officeDocument/2006/relationships/image" Target="media/image855.emf"/><Relationship Id="rId1002" Type="http://schemas.openxmlformats.org/officeDocument/2006/relationships/image" Target="media/image998.emf"/><Relationship Id="rId193" Type="http://schemas.openxmlformats.org/officeDocument/2006/relationships/image" Target="media/image189.emf"/><Relationship Id="rId207" Type="http://schemas.openxmlformats.org/officeDocument/2006/relationships/image" Target="media/image203.emf"/><Relationship Id="rId249" Type="http://schemas.openxmlformats.org/officeDocument/2006/relationships/image" Target="media/image245.emf"/><Relationship Id="rId414" Type="http://schemas.openxmlformats.org/officeDocument/2006/relationships/image" Target="media/image410.emf"/><Relationship Id="rId456" Type="http://schemas.openxmlformats.org/officeDocument/2006/relationships/image" Target="media/image452.emf"/><Relationship Id="rId498" Type="http://schemas.openxmlformats.org/officeDocument/2006/relationships/image" Target="media/image494.emf"/><Relationship Id="rId621" Type="http://schemas.openxmlformats.org/officeDocument/2006/relationships/image" Target="media/image617.emf"/><Relationship Id="rId663" Type="http://schemas.openxmlformats.org/officeDocument/2006/relationships/image" Target="media/image659.emf"/><Relationship Id="rId870" Type="http://schemas.openxmlformats.org/officeDocument/2006/relationships/image" Target="media/image866.emf"/><Relationship Id="rId13" Type="http://schemas.openxmlformats.org/officeDocument/2006/relationships/image" Target="media/image9.emf"/><Relationship Id="rId109" Type="http://schemas.openxmlformats.org/officeDocument/2006/relationships/image" Target="media/image105.emf"/><Relationship Id="rId260" Type="http://schemas.openxmlformats.org/officeDocument/2006/relationships/image" Target="media/image256.emf"/><Relationship Id="rId316" Type="http://schemas.openxmlformats.org/officeDocument/2006/relationships/image" Target="media/image312.emf"/><Relationship Id="rId523" Type="http://schemas.openxmlformats.org/officeDocument/2006/relationships/image" Target="media/image519.emf"/><Relationship Id="rId719" Type="http://schemas.openxmlformats.org/officeDocument/2006/relationships/image" Target="media/image715.emf"/><Relationship Id="rId926" Type="http://schemas.openxmlformats.org/officeDocument/2006/relationships/image" Target="media/image922.emf"/><Relationship Id="rId968" Type="http://schemas.openxmlformats.org/officeDocument/2006/relationships/image" Target="media/image964.emf"/><Relationship Id="rId55" Type="http://schemas.openxmlformats.org/officeDocument/2006/relationships/image" Target="media/image51.emf"/><Relationship Id="rId97" Type="http://schemas.openxmlformats.org/officeDocument/2006/relationships/image" Target="media/image93.emf"/><Relationship Id="rId120" Type="http://schemas.openxmlformats.org/officeDocument/2006/relationships/image" Target="media/image116.emf"/><Relationship Id="rId358" Type="http://schemas.openxmlformats.org/officeDocument/2006/relationships/image" Target="media/image354.emf"/><Relationship Id="rId565" Type="http://schemas.openxmlformats.org/officeDocument/2006/relationships/image" Target="media/image561.emf"/><Relationship Id="rId730" Type="http://schemas.openxmlformats.org/officeDocument/2006/relationships/image" Target="media/image726.emf"/><Relationship Id="rId772" Type="http://schemas.openxmlformats.org/officeDocument/2006/relationships/image" Target="media/image768.emf"/><Relationship Id="rId828" Type="http://schemas.openxmlformats.org/officeDocument/2006/relationships/image" Target="media/image824.emf"/><Relationship Id="rId162" Type="http://schemas.openxmlformats.org/officeDocument/2006/relationships/image" Target="media/image158.emf"/><Relationship Id="rId218" Type="http://schemas.openxmlformats.org/officeDocument/2006/relationships/image" Target="media/image214.emf"/><Relationship Id="rId425" Type="http://schemas.openxmlformats.org/officeDocument/2006/relationships/image" Target="media/image421.emf"/><Relationship Id="rId467" Type="http://schemas.openxmlformats.org/officeDocument/2006/relationships/image" Target="media/image463.emf"/><Relationship Id="rId632" Type="http://schemas.openxmlformats.org/officeDocument/2006/relationships/image" Target="media/image628.emf"/><Relationship Id="rId271" Type="http://schemas.openxmlformats.org/officeDocument/2006/relationships/image" Target="media/image267.emf"/><Relationship Id="rId674" Type="http://schemas.openxmlformats.org/officeDocument/2006/relationships/image" Target="media/image670.emf"/><Relationship Id="rId881" Type="http://schemas.openxmlformats.org/officeDocument/2006/relationships/image" Target="media/image877.emf"/><Relationship Id="rId937" Type="http://schemas.openxmlformats.org/officeDocument/2006/relationships/image" Target="media/image933.emf"/><Relationship Id="rId979" Type="http://schemas.openxmlformats.org/officeDocument/2006/relationships/image" Target="media/image975.emf"/><Relationship Id="rId24" Type="http://schemas.openxmlformats.org/officeDocument/2006/relationships/image" Target="media/image20.emf"/><Relationship Id="rId66" Type="http://schemas.openxmlformats.org/officeDocument/2006/relationships/image" Target="media/image62.emf"/><Relationship Id="rId131" Type="http://schemas.openxmlformats.org/officeDocument/2006/relationships/image" Target="media/image127.emf"/><Relationship Id="rId327" Type="http://schemas.openxmlformats.org/officeDocument/2006/relationships/image" Target="media/image323.emf"/><Relationship Id="rId369" Type="http://schemas.openxmlformats.org/officeDocument/2006/relationships/image" Target="media/image365.emf"/><Relationship Id="rId534" Type="http://schemas.openxmlformats.org/officeDocument/2006/relationships/image" Target="media/image530.emf"/><Relationship Id="rId576" Type="http://schemas.openxmlformats.org/officeDocument/2006/relationships/image" Target="media/image572.emf"/><Relationship Id="rId741" Type="http://schemas.openxmlformats.org/officeDocument/2006/relationships/image" Target="media/image737.emf"/><Relationship Id="rId783" Type="http://schemas.openxmlformats.org/officeDocument/2006/relationships/image" Target="media/image779.emf"/><Relationship Id="rId839" Type="http://schemas.openxmlformats.org/officeDocument/2006/relationships/image" Target="media/image835.emf"/><Relationship Id="rId990" Type="http://schemas.openxmlformats.org/officeDocument/2006/relationships/image" Target="media/image986.emf"/><Relationship Id="rId173" Type="http://schemas.openxmlformats.org/officeDocument/2006/relationships/image" Target="media/image169.emf"/><Relationship Id="rId229" Type="http://schemas.openxmlformats.org/officeDocument/2006/relationships/image" Target="media/image225.emf"/><Relationship Id="rId380" Type="http://schemas.openxmlformats.org/officeDocument/2006/relationships/image" Target="media/image376.emf"/><Relationship Id="rId436" Type="http://schemas.openxmlformats.org/officeDocument/2006/relationships/image" Target="media/image432.emf"/><Relationship Id="rId601" Type="http://schemas.openxmlformats.org/officeDocument/2006/relationships/image" Target="media/image597.emf"/><Relationship Id="rId643" Type="http://schemas.openxmlformats.org/officeDocument/2006/relationships/image" Target="media/image639.emf"/><Relationship Id="rId240" Type="http://schemas.openxmlformats.org/officeDocument/2006/relationships/image" Target="media/image236.emf"/><Relationship Id="rId478" Type="http://schemas.openxmlformats.org/officeDocument/2006/relationships/image" Target="media/image474.emf"/><Relationship Id="rId685" Type="http://schemas.openxmlformats.org/officeDocument/2006/relationships/image" Target="media/image681.emf"/><Relationship Id="rId850" Type="http://schemas.openxmlformats.org/officeDocument/2006/relationships/image" Target="media/image846.emf"/><Relationship Id="rId892" Type="http://schemas.openxmlformats.org/officeDocument/2006/relationships/image" Target="media/image888.emf"/><Relationship Id="rId906" Type="http://schemas.openxmlformats.org/officeDocument/2006/relationships/image" Target="media/image902.emf"/><Relationship Id="rId948" Type="http://schemas.openxmlformats.org/officeDocument/2006/relationships/image" Target="media/image944.emf"/><Relationship Id="rId35" Type="http://schemas.openxmlformats.org/officeDocument/2006/relationships/image" Target="media/image31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282" Type="http://schemas.openxmlformats.org/officeDocument/2006/relationships/image" Target="media/image278.emf"/><Relationship Id="rId338" Type="http://schemas.openxmlformats.org/officeDocument/2006/relationships/image" Target="media/image334.emf"/><Relationship Id="rId503" Type="http://schemas.openxmlformats.org/officeDocument/2006/relationships/image" Target="media/image499.emf"/><Relationship Id="rId545" Type="http://schemas.openxmlformats.org/officeDocument/2006/relationships/image" Target="media/image541.emf"/><Relationship Id="rId587" Type="http://schemas.openxmlformats.org/officeDocument/2006/relationships/image" Target="media/image583.emf"/><Relationship Id="rId710" Type="http://schemas.openxmlformats.org/officeDocument/2006/relationships/image" Target="media/image706.emf"/><Relationship Id="rId752" Type="http://schemas.openxmlformats.org/officeDocument/2006/relationships/image" Target="media/image748.emf"/><Relationship Id="rId808" Type="http://schemas.openxmlformats.org/officeDocument/2006/relationships/image" Target="media/image804.emf"/><Relationship Id="rId8" Type="http://schemas.openxmlformats.org/officeDocument/2006/relationships/image" Target="media/image4.emf"/><Relationship Id="rId142" Type="http://schemas.openxmlformats.org/officeDocument/2006/relationships/image" Target="media/image138.emf"/><Relationship Id="rId184" Type="http://schemas.openxmlformats.org/officeDocument/2006/relationships/image" Target="media/image180.emf"/><Relationship Id="rId391" Type="http://schemas.openxmlformats.org/officeDocument/2006/relationships/image" Target="media/image387.emf"/><Relationship Id="rId405" Type="http://schemas.openxmlformats.org/officeDocument/2006/relationships/image" Target="media/image401.emf"/><Relationship Id="rId447" Type="http://schemas.openxmlformats.org/officeDocument/2006/relationships/image" Target="media/image443.emf"/><Relationship Id="rId612" Type="http://schemas.openxmlformats.org/officeDocument/2006/relationships/image" Target="media/image608.emf"/><Relationship Id="rId794" Type="http://schemas.openxmlformats.org/officeDocument/2006/relationships/image" Target="media/image790.emf"/><Relationship Id="rId251" Type="http://schemas.openxmlformats.org/officeDocument/2006/relationships/image" Target="media/image247.emf"/><Relationship Id="rId489" Type="http://schemas.openxmlformats.org/officeDocument/2006/relationships/image" Target="media/image485.emf"/><Relationship Id="rId654" Type="http://schemas.openxmlformats.org/officeDocument/2006/relationships/image" Target="media/image650.emf"/><Relationship Id="rId696" Type="http://schemas.openxmlformats.org/officeDocument/2006/relationships/image" Target="media/image692.emf"/><Relationship Id="rId861" Type="http://schemas.openxmlformats.org/officeDocument/2006/relationships/image" Target="media/image857.emf"/><Relationship Id="rId917" Type="http://schemas.openxmlformats.org/officeDocument/2006/relationships/image" Target="media/image913.emf"/><Relationship Id="rId959" Type="http://schemas.openxmlformats.org/officeDocument/2006/relationships/image" Target="media/image955.emf"/><Relationship Id="rId46" Type="http://schemas.openxmlformats.org/officeDocument/2006/relationships/image" Target="media/image42.emf"/><Relationship Id="rId293" Type="http://schemas.openxmlformats.org/officeDocument/2006/relationships/image" Target="media/image289.emf"/><Relationship Id="rId307" Type="http://schemas.openxmlformats.org/officeDocument/2006/relationships/image" Target="media/image303.emf"/><Relationship Id="rId349" Type="http://schemas.openxmlformats.org/officeDocument/2006/relationships/image" Target="media/image345.emf"/><Relationship Id="rId514" Type="http://schemas.openxmlformats.org/officeDocument/2006/relationships/image" Target="media/image510.emf"/><Relationship Id="rId556" Type="http://schemas.openxmlformats.org/officeDocument/2006/relationships/image" Target="media/image552.emf"/><Relationship Id="rId721" Type="http://schemas.openxmlformats.org/officeDocument/2006/relationships/image" Target="media/image717.emf"/><Relationship Id="rId763" Type="http://schemas.openxmlformats.org/officeDocument/2006/relationships/image" Target="media/image759.emf"/><Relationship Id="rId88" Type="http://schemas.openxmlformats.org/officeDocument/2006/relationships/image" Target="media/image84.emf"/><Relationship Id="rId111" Type="http://schemas.openxmlformats.org/officeDocument/2006/relationships/image" Target="media/image107.emf"/><Relationship Id="rId153" Type="http://schemas.openxmlformats.org/officeDocument/2006/relationships/image" Target="media/image149.emf"/><Relationship Id="rId195" Type="http://schemas.openxmlformats.org/officeDocument/2006/relationships/image" Target="media/image191.emf"/><Relationship Id="rId209" Type="http://schemas.openxmlformats.org/officeDocument/2006/relationships/image" Target="media/image205.emf"/><Relationship Id="rId360" Type="http://schemas.openxmlformats.org/officeDocument/2006/relationships/image" Target="media/image356.emf"/><Relationship Id="rId416" Type="http://schemas.openxmlformats.org/officeDocument/2006/relationships/image" Target="media/image412.emf"/><Relationship Id="rId598" Type="http://schemas.openxmlformats.org/officeDocument/2006/relationships/image" Target="media/image594.emf"/><Relationship Id="rId819" Type="http://schemas.openxmlformats.org/officeDocument/2006/relationships/image" Target="media/image815.emf"/><Relationship Id="rId970" Type="http://schemas.openxmlformats.org/officeDocument/2006/relationships/image" Target="media/image966.emf"/><Relationship Id="rId1004" Type="http://schemas.openxmlformats.org/officeDocument/2006/relationships/image" Target="media/image1000.emf"/><Relationship Id="rId220" Type="http://schemas.openxmlformats.org/officeDocument/2006/relationships/image" Target="media/image216.emf"/><Relationship Id="rId458" Type="http://schemas.openxmlformats.org/officeDocument/2006/relationships/image" Target="media/image454.emf"/><Relationship Id="rId623" Type="http://schemas.openxmlformats.org/officeDocument/2006/relationships/image" Target="media/image619.emf"/><Relationship Id="rId665" Type="http://schemas.openxmlformats.org/officeDocument/2006/relationships/image" Target="media/image661.emf"/><Relationship Id="rId830" Type="http://schemas.openxmlformats.org/officeDocument/2006/relationships/image" Target="media/image826.emf"/><Relationship Id="rId872" Type="http://schemas.openxmlformats.org/officeDocument/2006/relationships/image" Target="media/image868.emf"/><Relationship Id="rId928" Type="http://schemas.openxmlformats.org/officeDocument/2006/relationships/image" Target="media/image924.emf"/><Relationship Id="rId15" Type="http://schemas.openxmlformats.org/officeDocument/2006/relationships/image" Target="media/image11.emf"/><Relationship Id="rId57" Type="http://schemas.openxmlformats.org/officeDocument/2006/relationships/image" Target="media/image53.emf"/><Relationship Id="rId262" Type="http://schemas.openxmlformats.org/officeDocument/2006/relationships/image" Target="media/image258.emf"/><Relationship Id="rId318" Type="http://schemas.openxmlformats.org/officeDocument/2006/relationships/image" Target="media/image314.emf"/><Relationship Id="rId525" Type="http://schemas.openxmlformats.org/officeDocument/2006/relationships/image" Target="media/image521.emf"/><Relationship Id="rId567" Type="http://schemas.openxmlformats.org/officeDocument/2006/relationships/image" Target="media/image563.emf"/><Relationship Id="rId732" Type="http://schemas.openxmlformats.org/officeDocument/2006/relationships/image" Target="media/image728.emf"/><Relationship Id="rId99" Type="http://schemas.openxmlformats.org/officeDocument/2006/relationships/image" Target="media/image95.emf"/><Relationship Id="rId122" Type="http://schemas.openxmlformats.org/officeDocument/2006/relationships/image" Target="media/image118.emf"/><Relationship Id="rId164" Type="http://schemas.openxmlformats.org/officeDocument/2006/relationships/image" Target="media/image160.emf"/><Relationship Id="rId371" Type="http://schemas.openxmlformats.org/officeDocument/2006/relationships/image" Target="media/image367.emf"/><Relationship Id="rId774" Type="http://schemas.openxmlformats.org/officeDocument/2006/relationships/image" Target="media/image770.emf"/><Relationship Id="rId981" Type="http://schemas.openxmlformats.org/officeDocument/2006/relationships/image" Target="media/image977.emf"/><Relationship Id="rId427" Type="http://schemas.openxmlformats.org/officeDocument/2006/relationships/image" Target="media/image423.emf"/><Relationship Id="rId469" Type="http://schemas.openxmlformats.org/officeDocument/2006/relationships/image" Target="media/image465.emf"/><Relationship Id="rId634" Type="http://schemas.openxmlformats.org/officeDocument/2006/relationships/image" Target="media/image630.emf"/><Relationship Id="rId676" Type="http://schemas.openxmlformats.org/officeDocument/2006/relationships/image" Target="media/image672.emf"/><Relationship Id="rId841" Type="http://schemas.openxmlformats.org/officeDocument/2006/relationships/image" Target="media/image837.emf"/><Relationship Id="rId883" Type="http://schemas.openxmlformats.org/officeDocument/2006/relationships/image" Target="media/image879.emf"/><Relationship Id="rId26" Type="http://schemas.openxmlformats.org/officeDocument/2006/relationships/image" Target="media/image22.emf"/><Relationship Id="rId231" Type="http://schemas.openxmlformats.org/officeDocument/2006/relationships/image" Target="media/image227.emf"/><Relationship Id="rId273" Type="http://schemas.openxmlformats.org/officeDocument/2006/relationships/image" Target="media/image269.emf"/><Relationship Id="rId329" Type="http://schemas.openxmlformats.org/officeDocument/2006/relationships/image" Target="media/image325.emf"/><Relationship Id="rId480" Type="http://schemas.openxmlformats.org/officeDocument/2006/relationships/image" Target="media/image476.emf"/><Relationship Id="rId536" Type="http://schemas.openxmlformats.org/officeDocument/2006/relationships/image" Target="media/image532.emf"/><Relationship Id="rId701" Type="http://schemas.openxmlformats.org/officeDocument/2006/relationships/image" Target="media/image697.emf"/><Relationship Id="rId939" Type="http://schemas.openxmlformats.org/officeDocument/2006/relationships/image" Target="media/image935.emf"/><Relationship Id="rId68" Type="http://schemas.openxmlformats.org/officeDocument/2006/relationships/image" Target="media/image64.emf"/><Relationship Id="rId133" Type="http://schemas.openxmlformats.org/officeDocument/2006/relationships/image" Target="media/image129.emf"/><Relationship Id="rId175" Type="http://schemas.openxmlformats.org/officeDocument/2006/relationships/image" Target="media/image171.emf"/><Relationship Id="rId340" Type="http://schemas.openxmlformats.org/officeDocument/2006/relationships/image" Target="media/image336.emf"/><Relationship Id="rId578" Type="http://schemas.openxmlformats.org/officeDocument/2006/relationships/image" Target="media/image574.emf"/><Relationship Id="rId743" Type="http://schemas.openxmlformats.org/officeDocument/2006/relationships/image" Target="media/image739.emf"/><Relationship Id="rId785" Type="http://schemas.openxmlformats.org/officeDocument/2006/relationships/image" Target="media/image781.emf"/><Relationship Id="rId950" Type="http://schemas.openxmlformats.org/officeDocument/2006/relationships/image" Target="media/image946.emf"/><Relationship Id="rId992" Type="http://schemas.openxmlformats.org/officeDocument/2006/relationships/image" Target="media/image988.emf"/><Relationship Id="rId200" Type="http://schemas.openxmlformats.org/officeDocument/2006/relationships/image" Target="media/image196.emf"/><Relationship Id="rId382" Type="http://schemas.openxmlformats.org/officeDocument/2006/relationships/image" Target="media/image378.emf"/><Relationship Id="rId438" Type="http://schemas.openxmlformats.org/officeDocument/2006/relationships/image" Target="media/image434.emf"/><Relationship Id="rId603" Type="http://schemas.openxmlformats.org/officeDocument/2006/relationships/image" Target="media/image599.emf"/><Relationship Id="rId645" Type="http://schemas.openxmlformats.org/officeDocument/2006/relationships/image" Target="media/image641.emf"/><Relationship Id="rId687" Type="http://schemas.openxmlformats.org/officeDocument/2006/relationships/image" Target="media/image683.emf"/><Relationship Id="rId810" Type="http://schemas.openxmlformats.org/officeDocument/2006/relationships/image" Target="media/image806.emf"/><Relationship Id="rId852" Type="http://schemas.openxmlformats.org/officeDocument/2006/relationships/image" Target="media/image848.emf"/><Relationship Id="rId908" Type="http://schemas.openxmlformats.org/officeDocument/2006/relationships/image" Target="media/image904.emf"/><Relationship Id="rId242" Type="http://schemas.openxmlformats.org/officeDocument/2006/relationships/image" Target="media/image238.emf"/><Relationship Id="rId284" Type="http://schemas.openxmlformats.org/officeDocument/2006/relationships/image" Target="media/image280.emf"/><Relationship Id="rId491" Type="http://schemas.openxmlformats.org/officeDocument/2006/relationships/image" Target="media/image487.emf"/><Relationship Id="rId505" Type="http://schemas.openxmlformats.org/officeDocument/2006/relationships/image" Target="media/image501.emf"/><Relationship Id="rId712" Type="http://schemas.openxmlformats.org/officeDocument/2006/relationships/image" Target="media/image708.emf"/><Relationship Id="rId894" Type="http://schemas.openxmlformats.org/officeDocument/2006/relationships/image" Target="media/image890.emf"/><Relationship Id="rId37" Type="http://schemas.openxmlformats.org/officeDocument/2006/relationships/image" Target="media/image33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44" Type="http://schemas.openxmlformats.org/officeDocument/2006/relationships/image" Target="media/image140.emf"/><Relationship Id="rId547" Type="http://schemas.openxmlformats.org/officeDocument/2006/relationships/image" Target="media/image543.emf"/><Relationship Id="rId589" Type="http://schemas.openxmlformats.org/officeDocument/2006/relationships/image" Target="media/image585.emf"/><Relationship Id="rId754" Type="http://schemas.openxmlformats.org/officeDocument/2006/relationships/image" Target="media/image750.emf"/><Relationship Id="rId796" Type="http://schemas.openxmlformats.org/officeDocument/2006/relationships/image" Target="media/image792.emf"/><Relationship Id="rId961" Type="http://schemas.openxmlformats.org/officeDocument/2006/relationships/image" Target="media/image957.emf"/><Relationship Id="rId90" Type="http://schemas.openxmlformats.org/officeDocument/2006/relationships/image" Target="media/image86.emf"/><Relationship Id="rId186" Type="http://schemas.openxmlformats.org/officeDocument/2006/relationships/image" Target="media/image182.emf"/><Relationship Id="rId351" Type="http://schemas.openxmlformats.org/officeDocument/2006/relationships/image" Target="media/image347.emf"/><Relationship Id="rId393" Type="http://schemas.openxmlformats.org/officeDocument/2006/relationships/image" Target="media/image389.emf"/><Relationship Id="rId407" Type="http://schemas.openxmlformats.org/officeDocument/2006/relationships/image" Target="media/image403.emf"/><Relationship Id="rId449" Type="http://schemas.openxmlformats.org/officeDocument/2006/relationships/image" Target="media/image445.emf"/><Relationship Id="rId614" Type="http://schemas.openxmlformats.org/officeDocument/2006/relationships/image" Target="media/image610.emf"/><Relationship Id="rId656" Type="http://schemas.openxmlformats.org/officeDocument/2006/relationships/image" Target="media/image652.emf"/><Relationship Id="rId821" Type="http://schemas.openxmlformats.org/officeDocument/2006/relationships/image" Target="media/image817.emf"/><Relationship Id="rId863" Type="http://schemas.openxmlformats.org/officeDocument/2006/relationships/image" Target="media/image859.emf"/><Relationship Id="rId211" Type="http://schemas.openxmlformats.org/officeDocument/2006/relationships/image" Target="media/image207.emf"/><Relationship Id="rId253" Type="http://schemas.openxmlformats.org/officeDocument/2006/relationships/image" Target="media/image249.emf"/><Relationship Id="rId295" Type="http://schemas.openxmlformats.org/officeDocument/2006/relationships/image" Target="media/image291.emf"/><Relationship Id="rId309" Type="http://schemas.openxmlformats.org/officeDocument/2006/relationships/image" Target="media/image305.emf"/><Relationship Id="rId460" Type="http://schemas.openxmlformats.org/officeDocument/2006/relationships/image" Target="media/image456.emf"/><Relationship Id="rId516" Type="http://schemas.openxmlformats.org/officeDocument/2006/relationships/image" Target="media/image512.emf"/><Relationship Id="rId698" Type="http://schemas.openxmlformats.org/officeDocument/2006/relationships/image" Target="media/image694.emf"/><Relationship Id="rId919" Type="http://schemas.openxmlformats.org/officeDocument/2006/relationships/image" Target="media/image915.emf"/><Relationship Id="rId48" Type="http://schemas.openxmlformats.org/officeDocument/2006/relationships/image" Target="media/image44.emf"/><Relationship Id="rId113" Type="http://schemas.openxmlformats.org/officeDocument/2006/relationships/image" Target="media/image109.emf"/><Relationship Id="rId320" Type="http://schemas.openxmlformats.org/officeDocument/2006/relationships/image" Target="media/image316.emf"/><Relationship Id="rId558" Type="http://schemas.openxmlformats.org/officeDocument/2006/relationships/image" Target="media/image554.emf"/><Relationship Id="rId723" Type="http://schemas.openxmlformats.org/officeDocument/2006/relationships/image" Target="media/image719.emf"/><Relationship Id="rId765" Type="http://schemas.openxmlformats.org/officeDocument/2006/relationships/image" Target="media/image761.emf"/><Relationship Id="rId930" Type="http://schemas.openxmlformats.org/officeDocument/2006/relationships/image" Target="media/image926.emf"/><Relationship Id="rId972" Type="http://schemas.openxmlformats.org/officeDocument/2006/relationships/image" Target="media/image968.emf"/><Relationship Id="rId1006" Type="http://schemas.openxmlformats.org/officeDocument/2006/relationships/theme" Target="theme/theme1.xml"/><Relationship Id="rId155" Type="http://schemas.openxmlformats.org/officeDocument/2006/relationships/image" Target="media/image151.emf"/><Relationship Id="rId197" Type="http://schemas.openxmlformats.org/officeDocument/2006/relationships/image" Target="media/image193.emf"/><Relationship Id="rId362" Type="http://schemas.openxmlformats.org/officeDocument/2006/relationships/image" Target="media/image358.emf"/><Relationship Id="rId418" Type="http://schemas.openxmlformats.org/officeDocument/2006/relationships/image" Target="media/image414.emf"/><Relationship Id="rId625" Type="http://schemas.openxmlformats.org/officeDocument/2006/relationships/image" Target="media/image621.emf"/><Relationship Id="rId832" Type="http://schemas.openxmlformats.org/officeDocument/2006/relationships/image" Target="media/image828.emf"/><Relationship Id="rId222" Type="http://schemas.openxmlformats.org/officeDocument/2006/relationships/image" Target="media/image218.emf"/><Relationship Id="rId264" Type="http://schemas.openxmlformats.org/officeDocument/2006/relationships/image" Target="media/image260.emf"/><Relationship Id="rId471" Type="http://schemas.openxmlformats.org/officeDocument/2006/relationships/image" Target="media/image467.emf"/><Relationship Id="rId667" Type="http://schemas.openxmlformats.org/officeDocument/2006/relationships/image" Target="media/image663.emf"/><Relationship Id="rId874" Type="http://schemas.openxmlformats.org/officeDocument/2006/relationships/image" Target="media/image870.emf"/><Relationship Id="rId17" Type="http://schemas.openxmlformats.org/officeDocument/2006/relationships/image" Target="media/image13.emf"/><Relationship Id="rId59" Type="http://schemas.openxmlformats.org/officeDocument/2006/relationships/image" Target="media/image55.emf"/><Relationship Id="rId124" Type="http://schemas.openxmlformats.org/officeDocument/2006/relationships/image" Target="media/image120.emf"/><Relationship Id="rId527" Type="http://schemas.openxmlformats.org/officeDocument/2006/relationships/image" Target="media/image523.emf"/><Relationship Id="rId569" Type="http://schemas.openxmlformats.org/officeDocument/2006/relationships/image" Target="media/image565.emf"/><Relationship Id="rId734" Type="http://schemas.openxmlformats.org/officeDocument/2006/relationships/image" Target="media/image730.emf"/><Relationship Id="rId776" Type="http://schemas.openxmlformats.org/officeDocument/2006/relationships/image" Target="media/image772.emf"/><Relationship Id="rId941" Type="http://schemas.openxmlformats.org/officeDocument/2006/relationships/image" Target="media/image937.emf"/><Relationship Id="rId983" Type="http://schemas.openxmlformats.org/officeDocument/2006/relationships/image" Target="media/image979.emf"/><Relationship Id="rId70" Type="http://schemas.openxmlformats.org/officeDocument/2006/relationships/image" Target="media/image66.emf"/><Relationship Id="rId166" Type="http://schemas.openxmlformats.org/officeDocument/2006/relationships/image" Target="media/image162.emf"/><Relationship Id="rId331" Type="http://schemas.openxmlformats.org/officeDocument/2006/relationships/image" Target="media/image327.emf"/><Relationship Id="rId373" Type="http://schemas.openxmlformats.org/officeDocument/2006/relationships/image" Target="media/image369.emf"/><Relationship Id="rId429" Type="http://schemas.openxmlformats.org/officeDocument/2006/relationships/image" Target="media/image425.emf"/><Relationship Id="rId580" Type="http://schemas.openxmlformats.org/officeDocument/2006/relationships/image" Target="media/image576.emf"/><Relationship Id="rId636" Type="http://schemas.openxmlformats.org/officeDocument/2006/relationships/image" Target="media/image632.emf"/><Relationship Id="rId801" Type="http://schemas.openxmlformats.org/officeDocument/2006/relationships/image" Target="media/image797.emf"/><Relationship Id="rId1" Type="http://schemas.openxmlformats.org/officeDocument/2006/relationships/customXml" Target="../customXml/item1.xml"/><Relationship Id="rId233" Type="http://schemas.openxmlformats.org/officeDocument/2006/relationships/image" Target="media/image229.emf"/><Relationship Id="rId440" Type="http://schemas.openxmlformats.org/officeDocument/2006/relationships/image" Target="media/image436.emf"/><Relationship Id="rId678" Type="http://schemas.openxmlformats.org/officeDocument/2006/relationships/image" Target="media/image674.emf"/><Relationship Id="rId843" Type="http://schemas.openxmlformats.org/officeDocument/2006/relationships/image" Target="media/image839.emf"/><Relationship Id="rId885" Type="http://schemas.openxmlformats.org/officeDocument/2006/relationships/image" Target="media/image881.emf"/><Relationship Id="rId28" Type="http://schemas.openxmlformats.org/officeDocument/2006/relationships/image" Target="media/image24.emf"/><Relationship Id="rId275" Type="http://schemas.openxmlformats.org/officeDocument/2006/relationships/image" Target="media/image271.emf"/><Relationship Id="rId300" Type="http://schemas.openxmlformats.org/officeDocument/2006/relationships/image" Target="media/image296.emf"/><Relationship Id="rId482" Type="http://schemas.openxmlformats.org/officeDocument/2006/relationships/image" Target="media/image478.emf"/><Relationship Id="rId538" Type="http://schemas.openxmlformats.org/officeDocument/2006/relationships/image" Target="media/image534.emf"/><Relationship Id="rId703" Type="http://schemas.openxmlformats.org/officeDocument/2006/relationships/image" Target="media/image699.emf"/><Relationship Id="rId745" Type="http://schemas.openxmlformats.org/officeDocument/2006/relationships/image" Target="media/image741.emf"/><Relationship Id="rId910" Type="http://schemas.openxmlformats.org/officeDocument/2006/relationships/image" Target="media/image906.emf"/><Relationship Id="rId952" Type="http://schemas.openxmlformats.org/officeDocument/2006/relationships/image" Target="media/image948.emf"/><Relationship Id="rId81" Type="http://schemas.openxmlformats.org/officeDocument/2006/relationships/image" Target="media/image77.emf"/><Relationship Id="rId135" Type="http://schemas.openxmlformats.org/officeDocument/2006/relationships/image" Target="media/image131.emf"/><Relationship Id="rId177" Type="http://schemas.openxmlformats.org/officeDocument/2006/relationships/image" Target="media/image173.emf"/><Relationship Id="rId342" Type="http://schemas.openxmlformats.org/officeDocument/2006/relationships/image" Target="media/image338.emf"/><Relationship Id="rId384" Type="http://schemas.openxmlformats.org/officeDocument/2006/relationships/image" Target="media/image380.emf"/><Relationship Id="rId591" Type="http://schemas.openxmlformats.org/officeDocument/2006/relationships/image" Target="media/image587.emf"/><Relationship Id="rId605" Type="http://schemas.openxmlformats.org/officeDocument/2006/relationships/image" Target="media/image601.emf"/><Relationship Id="rId787" Type="http://schemas.openxmlformats.org/officeDocument/2006/relationships/image" Target="media/image783.emf"/><Relationship Id="rId812" Type="http://schemas.openxmlformats.org/officeDocument/2006/relationships/image" Target="media/image808.emf"/><Relationship Id="rId994" Type="http://schemas.openxmlformats.org/officeDocument/2006/relationships/image" Target="media/image990.emf"/><Relationship Id="rId202" Type="http://schemas.openxmlformats.org/officeDocument/2006/relationships/image" Target="media/image198.emf"/><Relationship Id="rId244" Type="http://schemas.openxmlformats.org/officeDocument/2006/relationships/image" Target="media/image240.emf"/><Relationship Id="rId647" Type="http://schemas.openxmlformats.org/officeDocument/2006/relationships/image" Target="media/image643.emf"/><Relationship Id="rId689" Type="http://schemas.openxmlformats.org/officeDocument/2006/relationships/image" Target="media/image685.emf"/><Relationship Id="rId854" Type="http://schemas.openxmlformats.org/officeDocument/2006/relationships/image" Target="media/image850.emf"/><Relationship Id="rId896" Type="http://schemas.openxmlformats.org/officeDocument/2006/relationships/image" Target="media/image892.emf"/><Relationship Id="rId39" Type="http://schemas.openxmlformats.org/officeDocument/2006/relationships/image" Target="media/image35.emf"/><Relationship Id="rId286" Type="http://schemas.openxmlformats.org/officeDocument/2006/relationships/image" Target="media/image282.emf"/><Relationship Id="rId451" Type="http://schemas.openxmlformats.org/officeDocument/2006/relationships/image" Target="media/image447.emf"/><Relationship Id="rId493" Type="http://schemas.openxmlformats.org/officeDocument/2006/relationships/image" Target="media/image489.emf"/><Relationship Id="rId507" Type="http://schemas.openxmlformats.org/officeDocument/2006/relationships/image" Target="media/image503.emf"/><Relationship Id="rId549" Type="http://schemas.openxmlformats.org/officeDocument/2006/relationships/image" Target="media/image545.emf"/><Relationship Id="rId714" Type="http://schemas.openxmlformats.org/officeDocument/2006/relationships/image" Target="media/image710.emf"/><Relationship Id="rId756" Type="http://schemas.openxmlformats.org/officeDocument/2006/relationships/image" Target="media/image752.emf"/><Relationship Id="rId921" Type="http://schemas.openxmlformats.org/officeDocument/2006/relationships/image" Target="media/image917.emf"/><Relationship Id="rId50" Type="http://schemas.openxmlformats.org/officeDocument/2006/relationships/image" Target="media/image46.emf"/><Relationship Id="rId104" Type="http://schemas.openxmlformats.org/officeDocument/2006/relationships/image" Target="media/image100.emf"/><Relationship Id="rId146" Type="http://schemas.openxmlformats.org/officeDocument/2006/relationships/image" Target="media/image142.emf"/><Relationship Id="rId188" Type="http://schemas.openxmlformats.org/officeDocument/2006/relationships/image" Target="media/image184.emf"/><Relationship Id="rId311" Type="http://schemas.openxmlformats.org/officeDocument/2006/relationships/image" Target="media/image307.emf"/><Relationship Id="rId353" Type="http://schemas.openxmlformats.org/officeDocument/2006/relationships/image" Target="media/image349.emf"/><Relationship Id="rId395" Type="http://schemas.openxmlformats.org/officeDocument/2006/relationships/image" Target="media/image391.emf"/><Relationship Id="rId409" Type="http://schemas.openxmlformats.org/officeDocument/2006/relationships/image" Target="media/image405.emf"/><Relationship Id="rId560" Type="http://schemas.openxmlformats.org/officeDocument/2006/relationships/image" Target="media/image556.emf"/><Relationship Id="rId798" Type="http://schemas.openxmlformats.org/officeDocument/2006/relationships/image" Target="media/image794.emf"/><Relationship Id="rId963" Type="http://schemas.openxmlformats.org/officeDocument/2006/relationships/image" Target="media/image959.emf"/><Relationship Id="rId92" Type="http://schemas.openxmlformats.org/officeDocument/2006/relationships/image" Target="media/image88.emf"/><Relationship Id="rId213" Type="http://schemas.openxmlformats.org/officeDocument/2006/relationships/image" Target="media/image209.emf"/><Relationship Id="rId420" Type="http://schemas.openxmlformats.org/officeDocument/2006/relationships/image" Target="media/image416.emf"/><Relationship Id="rId616" Type="http://schemas.openxmlformats.org/officeDocument/2006/relationships/image" Target="media/image612.emf"/><Relationship Id="rId658" Type="http://schemas.openxmlformats.org/officeDocument/2006/relationships/image" Target="media/image654.emf"/><Relationship Id="rId823" Type="http://schemas.openxmlformats.org/officeDocument/2006/relationships/image" Target="media/image819.emf"/><Relationship Id="rId865" Type="http://schemas.openxmlformats.org/officeDocument/2006/relationships/image" Target="media/image861.emf"/><Relationship Id="rId255" Type="http://schemas.openxmlformats.org/officeDocument/2006/relationships/image" Target="media/image251.emf"/><Relationship Id="rId297" Type="http://schemas.openxmlformats.org/officeDocument/2006/relationships/image" Target="media/image293.emf"/><Relationship Id="rId462" Type="http://schemas.openxmlformats.org/officeDocument/2006/relationships/image" Target="media/image458.emf"/><Relationship Id="rId518" Type="http://schemas.openxmlformats.org/officeDocument/2006/relationships/image" Target="media/image514.emf"/><Relationship Id="rId725" Type="http://schemas.openxmlformats.org/officeDocument/2006/relationships/image" Target="media/image721.emf"/><Relationship Id="rId932" Type="http://schemas.openxmlformats.org/officeDocument/2006/relationships/image" Target="media/image928.emf"/><Relationship Id="rId115" Type="http://schemas.openxmlformats.org/officeDocument/2006/relationships/image" Target="media/image111.emf"/><Relationship Id="rId157" Type="http://schemas.openxmlformats.org/officeDocument/2006/relationships/image" Target="media/image153.emf"/><Relationship Id="rId322" Type="http://schemas.openxmlformats.org/officeDocument/2006/relationships/image" Target="media/image318.emf"/><Relationship Id="rId364" Type="http://schemas.openxmlformats.org/officeDocument/2006/relationships/image" Target="media/image360.emf"/><Relationship Id="rId767" Type="http://schemas.openxmlformats.org/officeDocument/2006/relationships/image" Target="media/image763.emf"/><Relationship Id="rId974" Type="http://schemas.openxmlformats.org/officeDocument/2006/relationships/image" Target="media/image970.emf"/><Relationship Id="rId61" Type="http://schemas.openxmlformats.org/officeDocument/2006/relationships/image" Target="media/image57.emf"/><Relationship Id="rId199" Type="http://schemas.openxmlformats.org/officeDocument/2006/relationships/image" Target="media/image195.emf"/><Relationship Id="rId571" Type="http://schemas.openxmlformats.org/officeDocument/2006/relationships/image" Target="media/image567.emf"/><Relationship Id="rId627" Type="http://schemas.openxmlformats.org/officeDocument/2006/relationships/image" Target="media/image623.emf"/><Relationship Id="rId669" Type="http://schemas.openxmlformats.org/officeDocument/2006/relationships/image" Target="media/image665.emf"/><Relationship Id="rId834" Type="http://schemas.openxmlformats.org/officeDocument/2006/relationships/image" Target="media/image830.emf"/><Relationship Id="rId876" Type="http://schemas.openxmlformats.org/officeDocument/2006/relationships/image" Target="media/image872.emf"/><Relationship Id="rId19" Type="http://schemas.openxmlformats.org/officeDocument/2006/relationships/image" Target="media/image15.emf"/><Relationship Id="rId224" Type="http://schemas.openxmlformats.org/officeDocument/2006/relationships/image" Target="media/image220.emf"/><Relationship Id="rId266" Type="http://schemas.openxmlformats.org/officeDocument/2006/relationships/image" Target="media/image262.emf"/><Relationship Id="rId431" Type="http://schemas.openxmlformats.org/officeDocument/2006/relationships/image" Target="media/image427.emf"/><Relationship Id="rId473" Type="http://schemas.openxmlformats.org/officeDocument/2006/relationships/image" Target="media/image469.emf"/><Relationship Id="rId529" Type="http://schemas.openxmlformats.org/officeDocument/2006/relationships/image" Target="media/image525.emf"/><Relationship Id="rId680" Type="http://schemas.openxmlformats.org/officeDocument/2006/relationships/image" Target="media/image676.emf"/><Relationship Id="rId736" Type="http://schemas.openxmlformats.org/officeDocument/2006/relationships/image" Target="media/image732.emf"/><Relationship Id="rId901" Type="http://schemas.openxmlformats.org/officeDocument/2006/relationships/image" Target="media/image897.emf"/><Relationship Id="rId30" Type="http://schemas.openxmlformats.org/officeDocument/2006/relationships/image" Target="media/image26.emf"/><Relationship Id="rId126" Type="http://schemas.openxmlformats.org/officeDocument/2006/relationships/image" Target="media/image122.emf"/><Relationship Id="rId168" Type="http://schemas.openxmlformats.org/officeDocument/2006/relationships/image" Target="media/image164.emf"/><Relationship Id="rId333" Type="http://schemas.openxmlformats.org/officeDocument/2006/relationships/image" Target="media/image329.emf"/><Relationship Id="rId540" Type="http://schemas.openxmlformats.org/officeDocument/2006/relationships/image" Target="media/image536.emf"/><Relationship Id="rId778" Type="http://schemas.openxmlformats.org/officeDocument/2006/relationships/image" Target="media/image774.emf"/><Relationship Id="rId943" Type="http://schemas.openxmlformats.org/officeDocument/2006/relationships/image" Target="media/image939.emf"/><Relationship Id="rId985" Type="http://schemas.openxmlformats.org/officeDocument/2006/relationships/image" Target="media/image981.emf"/><Relationship Id="rId72" Type="http://schemas.openxmlformats.org/officeDocument/2006/relationships/image" Target="media/image68.emf"/><Relationship Id="rId375" Type="http://schemas.openxmlformats.org/officeDocument/2006/relationships/image" Target="media/image371.emf"/><Relationship Id="rId582" Type="http://schemas.openxmlformats.org/officeDocument/2006/relationships/image" Target="media/image578.emf"/><Relationship Id="rId638" Type="http://schemas.openxmlformats.org/officeDocument/2006/relationships/image" Target="media/image634.emf"/><Relationship Id="rId803" Type="http://schemas.openxmlformats.org/officeDocument/2006/relationships/image" Target="media/image799.emf"/><Relationship Id="rId845" Type="http://schemas.openxmlformats.org/officeDocument/2006/relationships/image" Target="media/image841.emf"/><Relationship Id="rId3" Type="http://schemas.openxmlformats.org/officeDocument/2006/relationships/settings" Target="settings.xml"/><Relationship Id="rId235" Type="http://schemas.openxmlformats.org/officeDocument/2006/relationships/image" Target="media/image231.emf"/><Relationship Id="rId277" Type="http://schemas.openxmlformats.org/officeDocument/2006/relationships/image" Target="media/image273.emf"/><Relationship Id="rId400" Type="http://schemas.openxmlformats.org/officeDocument/2006/relationships/image" Target="media/image396.emf"/><Relationship Id="rId442" Type="http://schemas.openxmlformats.org/officeDocument/2006/relationships/image" Target="media/image438.emf"/><Relationship Id="rId484" Type="http://schemas.openxmlformats.org/officeDocument/2006/relationships/image" Target="media/image480.emf"/><Relationship Id="rId705" Type="http://schemas.openxmlformats.org/officeDocument/2006/relationships/image" Target="media/image701.emf"/><Relationship Id="rId887" Type="http://schemas.openxmlformats.org/officeDocument/2006/relationships/image" Target="media/image883.emf"/><Relationship Id="rId137" Type="http://schemas.openxmlformats.org/officeDocument/2006/relationships/image" Target="media/image133.emf"/><Relationship Id="rId302" Type="http://schemas.openxmlformats.org/officeDocument/2006/relationships/image" Target="media/image298.emf"/><Relationship Id="rId344" Type="http://schemas.openxmlformats.org/officeDocument/2006/relationships/image" Target="media/image340.emf"/><Relationship Id="rId691" Type="http://schemas.openxmlformats.org/officeDocument/2006/relationships/image" Target="media/image687.emf"/><Relationship Id="rId747" Type="http://schemas.openxmlformats.org/officeDocument/2006/relationships/image" Target="media/image743.emf"/><Relationship Id="rId789" Type="http://schemas.openxmlformats.org/officeDocument/2006/relationships/image" Target="media/image785.emf"/><Relationship Id="rId912" Type="http://schemas.openxmlformats.org/officeDocument/2006/relationships/image" Target="media/image908.emf"/><Relationship Id="rId954" Type="http://schemas.openxmlformats.org/officeDocument/2006/relationships/image" Target="media/image950.emf"/><Relationship Id="rId996" Type="http://schemas.openxmlformats.org/officeDocument/2006/relationships/image" Target="media/image992.emf"/><Relationship Id="rId41" Type="http://schemas.openxmlformats.org/officeDocument/2006/relationships/image" Target="media/image37.emf"/><Relationship Id="rId83" Type="http://schemas.openxmlformats.org/officeDocument/2006/relationships/image" Target="media/image79.emf"/><Relationship Id="rId179" Type="http://schemas.openxmlformats.org/officeDocument/2006/relationships/image" Target="media/image175.emf"/><Relationship Id="rId386" Type="http://schemas.openxmlformats.org/officeDocument/2006/relationships/image" Target="media/image382.emf"/><Relationship Id="rId551" Type="http://schemas.openxmlformats.org/officeDocument/2006/relationships/image" Target="media/image547.emf"/><Relationship Id="rId593" Type="http://schemas.openxmlformats.org/officeDocument/2006/relationships/image" Target="media/image589.emf"/><Relationship Id="rId607" Type="http://schemas.openxmlformats.org/officeDocument/2006/relationships/image" Target="media/image603.emf"/><Relationship Id="rId649" Type="http://schemas.openxmlformats.org/officeDocument/2006/relationships/image" Target="media/image645.emf"/><Relationship Id="rId814" Type="http://schemas.openxmlformats.org/officeDocument/2006/relationships/image" Target="media/image810.emf"/><Relationship Id="rId856" Type="http://schemas.openxmlformats.org/officeDocument/2006/relationships/image" Target="media/image852.emf"/><Relationship Id="rId190" Type="http://schemas.openxmlformats.org/officeDocument/2006/relationships/image" Target="media/image186.emf"/><Relationship Id="rId204" Type="http://schemas.openxmlformats.org/officeDocument/2006/relationships/image" Target="media/image200.emf"/><Relationship Id="rId246" Type="http://schemas.openxmlformats.org/officeDocument/2006/relationships/image" Target="media/image242.emf"/><Relationship Id="rId288" Type="http://schemas.openxmlformats.org/officeDocument/2006/relationships/image" Target="media/image284.emf"/><Relationship Id="rId411" Type="http://schemas.openxmlformats.org/officeDocument/2006/relationships/image" Target="media/image407.emf"/><Relationship Id="rId453" Type="http://schemas.openxmlformats.org/officeDocument/2006/relationships/image" Target="media/image449.emf"/><Relationship Id="rId509" Type="http://schemas.openxmlformats.org/officeDocument/2006/relationships/image" Target="media/image505.emf"/><Relationship Id="rId660" Type="http://schemas.openxmlformats.org/officeDocument/2006/relationships/image" Target="media/image656.emf"/><Relationship Id="rId898" Type="http://schemas.openxmlformats.org/officeDocument/2006/relationships/image" Target="media/image894.emf"/><Relationship Id="rId106" Type="http://schemas.openxmlformats.org/officeDocument/2006/relationships/image" Target="media/image102.emf"/><Relationship Id="rId313" Type="http://schemas.openxmlformats.org/officeDocument/2006/relationships/image" Target="media/image309.emf"/><Relationship Id="rId495" Type="http://schemas.openxmlformats.org/officeDocument/2006/relationships/image" Target="media/image491.emf"/><Relationship Id="rId716" Type="http://schemas.openxmlformats.org/officeDocument/2006/relationships/image" Target="media/image712.emf"/><Relationship Id="rId758" Type="http://schemas.openxmlformats.org/officeDocument/2006/relationships/image" Target="media/image754.emf"/><Relationship Id="rId923" Type="http://schemas.openxmlformats.org/officeDocument/2006/relationships/image" Target="media/image919.emf"/><Relationship Id="rId965" Type="http://schemas.openxmlformats.org/officeDocument/2006/relationships/image" Target="media/image961.emf"/><Relationship Id="rId10" Type="http://schemas.openxmlformats.org/officeDocument/2006/relationships/image" Target="media/image6.emf"/><Relationship Id="rId52" Type="http://schemas.openxmlformats.org/officeDocument/2006/relationships/image" Target="media/image48.emf"/><Relationship Id="rId94" Type="http://schemas.openxmlformats.org/officeDocument/2006/relationships/image" Target="media/image90.emf"/><Relationship Id="rId148" Type="http://schemas.openxmlformats.org/officeDocument/2006/relationships/image" Target="media/image144.emf"/><Relationship Id="rId355" Type="http://schemas.openxmlformats.org/officeDocument/2006/relationships/image" Target="media/image351.emf"/><Relationship Id="rId397" Type="http://schemas.openxmlformats.org/officeDocument/2006/relationships/image" Target="media/image393.emf"/><Relationship Id="rId520" Type="http://schemas.openxmlformats.org/officeDocument/2006/relationships/image" Target="media/image516.emf"/><Relationship Id="rId562" Type="http://schemas.openxmlformats.org/officeDocument/2006/relationships/image" Target="media/image558.emf"/><Relationship Id="rId618" Type="http://schemas.openxmlformats.org/officeDocument/2006/relationships/image" Target="media/image614.emf"/><Relationship Id="rId825" Type="http://schemas.openxmlformats.org/officeDocument/2006/relationships/image" Target="media/image821.emf"/><Relationship Id="rId215" Type="http://schemas.openxmlformats.org/officeDocument/2006/relationships/image" Target="media/image211.emf"/><Relationship Id="rId257" Type="http://schemas.openxmlformats.org/officeDocument/2006/relationships/image" Target="media/image253.emf"/><Relationship Id="rId422" Type="http://schemas.openxmlformats.org/officeDocument/2006/relationships/image" Target="media/image418.emf"/><Relationship Id="rId464" Type="http://schemas.openxmlformats.org/officeDocument/2006/relationships/image" Target="media/image460.emf"/><Relationship Id="rId867" Type="http://schemas.openxmlformats.org/officeDocument/2006/relationships/image" Target="media/image863.emf"/><Relationship Id="rId299" Type="http://schemas.openxmlformats.org/officeDocument/2006/relationships/image" Target="media/image295.emf"/><Relationship Id="rId727" Type="http://schemas.openxmlformats.org/officeDocument/2006/relationships/image" Target="media/image723.emf"/><Relationship Id="rId934" Type="http://schemas.openxmlformats.org/officeDocument/2006/relationships/image" Target="media/image930.emf"/><Relationship Id="rId63" Type="http://schemas.openxmlformats.org/officeDocument/2006/relationships/image" Target="media/image59.emf"/><Relationship Id="rId159" Type="http://schemas.openxmlformats.org/officeDocument/2006/relationships/image" Target="media/image155.emf"/><Relationship Id="rId366" Type="http://schemas.openxmlformats.org/officeDocument/2006/relationships/image" Target="media/image362.emf"/><Relationship Id="rId573" Type="http://schemas.openxmlformats.org/officeDocument/2006/relationships/image" Target="media/image569.emf"/><Relationship Id="rId780" Type="http://schemas.openxmlformats.org/officeDocument/2006/relationships/image" Target="media/image776.emf"/><Relationship Id="rId226" Type="http://schemas.openxmlformats.org/officeDocument/2006/relationships/image" Target="media/image222.emf"/><Relationship Id="rId433" Type="http://schemas.openxmlformats.org/officeDocument/2006/relationships/image" Target="media/image429.emf"/><Relationship Id="rId878" Type="http://schemas.openxmlformats.org/officeDocument/2006/relationships/image" Target="media/image874.emf"/><Relationship Id="rId640" Type="http://schemas.openxmlformats.org/officeDocument/2006/relationships/image" Target="media/image636.emf"/><Relationship Id="rId738" Type="http://schemas.openxmlformats.org/officeDocument/2006/relationships/image" Target="media/image734.emf"/><Relationship Id="rId945" Type="http://schemas.openxmlformats.org/officeDocument/2006/relationships/image" Target="media/image941.emf"/><Relationship Id="rId74" Type="http://schemas.openxmlformats.org/officeDocument/2006/relationships/image" Target="media/image70.emf"/><Relationship Id="rId377" Type="http://schemas.openxmlformats.org/officeDocument/2006/relationships/image" Target="media/image373.emf"/><Relationship Id="rId500" Type="http://schemas.openxmlformats.org/officeDocument/2006/relationships/image" Target="media/image496.emf"/><Relationship Id="rId584" Type="http://schemas.openxmlformats.org/officeDocument/2006/relationships/image" Target="media/image580.emf"/><Relationship Id="rId805" Type="http://schemas.openxmlformats.org/officeDocument/2006/relationships/image" Target="media/image801.emf"/><Relationship Id="rId5" Type="http://schemas.openxmlformats.org/officeDocument/2006/relationships/image" Target="media/image1.emf"/><Relationship Id="rId237" Type="http://schemas.openxmlformats.org/officeDocument/2006/relationships/image" Target="media/image233.emf"/><Relationship Id="rId791" Type="http://schemas.openxmlformats.org/officeDocument/2006/relationships/image" Target="media/image787.emf"/><Relationship Id="rId889" Type="http://schemas.openxmlformats.org/officeDocument/2006/relationships/image" Target="media/image885.emf"/><Relationship Id="rId444" Type="http://schemas.openxmlformats.org/officeDocument/2006/relationships/image" Target="media/image440.emf"/><Relationship Id="rId651" Type="http://schemas.openxmlformats.org/officeDocument/2006/relationships/image" Target="media/image647.emf"/><Relationship Id="rId749" Type="http://schemas.openxmlformats.org/officeDocument/2006/relationships/image" Target="media/image745.emf"/><Relationship Id="rId290" Type="http://schemas.openxmlformats.org/officeDocument/2006/relationships/image" Target="media/image286.emf"/><Relationship Id="rId304" Type="http://schemas.openxmlformats.org/officeDocument/2006/relationships/image" Target="media/image300.emf"/><Relationship Id="rId388" Type="http://schemas.openxmlformats.org/officeDocument/2006/relationships/image" Target="media/image384.emf"/><Relationship Id="rId511" Type="http://schemas.openxmlformats.org/officeDocument/2006/relationships/image" Target="media/image507.emf"/><Relationship Id="rId609" Type="http://schemas.openxmlformats.org/officeDocument/2006/relationships/image" Target="media/image605.emf"/><Relationship Id="rId956" Type="http://schemas.openxmlformats.org/officeDocument/2006/relationships/image" Target="media/image952.emf"/><Relationship Id="rId85" Type="http://schemas.openxmlformats.org/officeDocument/2006/relationships/image" Target="media/image81.emf"/><Relationship Id="rId150" Type="http://schemas.openxmlformats.org/officeDocument/2006/relationships/image" Target="media/image146.emf"/><Relationship Id="rId595" Type="http://schemas.openxmlformats.org/officeDocument/2006/relationships/image" Target="media/image591.emf"/><Relationship Id="rId816" Type="http://schemas.openxmlformats.org/officeDocument/2006/relationships/image" Target="media/image812.emf"/><Relationship Id="rId1001" Type="http://schemas.openxmlformats.org/officeDocument/2006/relationships/image" Target="media/image997.emf"/><Relationship Id="rId248" Type="http://schemas.openxmlformats.org/officeDocument/2006/relationships/image" Target="media/image244.emf"/><Relationship Id="rId455" Type="http://schemas.openxmlformats.org/officeDocument/2006/relationships/image" Target="media/image451.emf"/><Relationship Id="rId662" Type="http://schemas.openxmlformats.org/officeDocument/2006/relationships/image" Target="media/image658.emf"/><Relationship Id="rId12" Type="http://schemas.openxmlformats.org/officeDocument/2006/relationships/image" Target="media/image8.emf"/><Relationship Id="rId108" Type="http://schemas.openxmlformats.org/officeDocument/2006/relationships/image" Target="media/image104.emf"/><Relationship Id="rId315" Type="http://schemas.openxmlformats.org/officeDocument/2006/relationships/image" Target="media/image311.emf"/><Relationship Id="rId522" Type="http://schemas.openxmlformats.org/officeDocument/2006/relationships/image" Target="media/image518.emf"/><Relationship Id="rId967" Type="http://schemas.openxmlformats.org/officeDocument/2006/relationships/image" Target="media/image963.emf"/><Relationship Id="rId96" Type="http://schemas.openxmlformats.org/officeDocument/2006/relationships/image" Target="media/image92.emf"/><Relationship Id="rId161" Type="http://schemas.openxmlformats.org/officeDocument/2006/relationships/image" Target="media/image157.emf"/><Relationship Id="rId399" Type="http://schemas.openxmlformats.org/officeDocument/2006/relationships/image" Target="media/image395.emf"/><Relationship Id="rId827" Type="http://schemas.openxmlformats.org/officeDocument/2006/relationships/image" Target="media/image823.emf"/><Relationship Id="rId259" Type="http://schemas.openxmlformats.org/officeDocument/2006/relationships/image" Target="media/image255.emf"/><Relationship Id="rId466" Type="http://schemas.openxmlformats.org/officeDocument/2006/relationships/image" Target="media/image462.emf"/><Relationship Id="rId673" Type="http://schemas.openxmlformats.org/officeDocument/2006/relationships/image" Target="media/image669.emf"/><Relationship Id="rId880" Type="http://schemas.openxmlformats.org/officeDocument/2006/relationships/image" Target="media/image876.emf"/><Relationship Id="rId23" Type="http://schemas.openxmlformats.org/officeDocument/2006/relationships/image" Target="media/image19.emf"/><Relationship Id="rId119" Type="http://schemas.openxmlformats.org/officeDocument/2006/relationships/image" Target="media/image115.emf"/><Relationship Id="rId326" Type="http://schemas.openxmlformats.org/officeDocument/2006/relationships/image" Target="media/image322.emf"/><Relationship Id="rId533" Type="http://schemas.openxmlformats.org/officeDocument/2006/relationships/image" Target="media/image529.emf"/><Relationship Id="rId978" Type="http://schemas.openxmlformats.org/officeDocument/2006/relationships/image" Target="media/image974.emf"/><Relationship Id="rId740" Type="http://schemas.openxmlformats.org/officeDocument/2006/relationships/image" Target="media/image736.emf"/><Relationship Id="rId838" Type="http://schemas.openxmlformats.org/officeDocument/2006/relationships/image" Target="media/image834.emf"/><Relationship Id="rId172" Type="http://schemas.openxmlformats.org/officeDocument/2006/relationships/image" Target="media/image168.emf"/><Relationship Id="rId477" Type="http://schemas.openxmlformats.org/officeDocument/2006/relationships/image" Target="media/image473.emf"/><Relationship Id="rId600" Type="http://schemas.openxmlformats.org/officeDocument/2006/relationships/image" Target="media/image596.emf"/><Relationship Id="rId684" Type="http://schemas.openxmlformats.org/officeDocument/2006/relationships/image" Target="media/image680.emf"/><Relationship Id="rId337" Type="http://schemas.openxmlformats.org/officeDocument/2006/relationships/image" Target="media/image333.emf"/><Relationship Id="rId891" Type="http://schemas.openxmlformats.org/officeDocument/2006/relationships/image" Target="media/image887.emf"/><Relationship Id="rId905" Type="http://schemas.openxmlformats.org/officeDocument/2006/relationships/image" Target="media/image901.emf"/><Relationship Id="rId989" Type="http://schemas.openxmlformats.org/officeDocument/2006/relationships/image" Target="media/image985.emf"/><Relationship Id="rId34" Type="http://schemas.openxmlformats.org/officeDocument/2006/relationships/image" Target="media/image30.emf"/><Relationship Id="rId544" Type="http://schemas.openxmlformats.org/officeDocument/2006/relationships/image" Target="media/image540.emf"/><Relationship Id="rId751" Type="http://schemas.openxmlformats.org/officeDocument/2006/relationships/image" Target="media/image747.emf"/><Relationship Id="rId849" Type="http://schemas.openxmlformats.org/officeDocument/2006/relationships/image" Target="media/image845.emf"/><Relationship Id="rId183" Type="http://schemas.openxmlformats.org/officeDocument/2006/relationships/image" Target="media/image179.emf"/><Relationship Id="rId390" Type="http://schemas.openxmlformats.org/officeDocument/2006/relationships/image" Target="media/image386.emf"/><Relationship Id="rId404" Type="http://schemas.openxmlformats.org/officeDocument/2006/relationships/image" Target="media/image400.emf"/><Relationship Id="rId611" Type="http://schemas.openxmlformats.org/officeDocument/2006/relationships/image" Target="media/image607.emf"/><Relationship Id="rId250" Type="http://schemas.openxmlformats.org/officeDocument/2006/relationships/image" Target="media/image246.emf"/><Relationship Id="rId488" Type="http://schemas.openxmlformats.org/officeDocument/2006/relationships/image" Target="media/image484.emf"/><Relationship Id="rId695" Type="http://schemas.openxmlformats.org/officeDocument/2006/relationships/image" Target="media/image691.emf"/><Relationship Id="rId709" Type="http://schemas.openxmlformats.org/officeDocument/2006/relationships/image" Target="media/image705.emf"/><Relationship Id="rId916" Type="http://schemas.openxmlformats.org/officeDocument/2006/relationships/image" Target="media/image912.emf"/><Relationship Id="rId45" Type="http://schemas.openxmlformats.org/officeDocument/2006/relationships/image" Target="media/image41.emf"/><Relationship Id="rId110" Type="http://schemas.openxmlformats.org/officeDocument/2006/relationships/image" Target="media/image106.emf"/><Relationship Id="rId348" Type="http://schemas.openxmlformats.org/officeDocument/2006/relationships/image" Target="media/image344.emf"/><Relationship Id="rId555" Type="http://schemas.openxmlformats.org/officeDocument/2006/relationships/image" Target="media/image551.emf"/><Relationship Id="rId762" Type="http://schemas.openxmlformats.org/officeDocument/2006/relationships/image" Target="media/image758.emf"/><Relationship Id="rId194" Type="http://schemas.openxmlformats.org/officeDocument/2006/relationships/image" Target="media/image190.emf"/><Relationship Id="rId208" Type="http://schemas.openxmlformats.org/officeDocument/2006/relationships/image" Target="media/image204.emf"/><Relationship Id="rId415" Type="http://schemas.openxmlformats.org/officeDocument/2006/relationships/image" Target="media/image411.emf"/><Relationship Id="rId622" Type="http://schemas.openxmlformats.org/officeDocument/2006/relationships/image" Target="media/image618.emf"/><Relationship Id="rId261" Type="http://schemas.openxmlformats.org/officeDocument/2006/relationships/image" Target="media/image257.emf"/><Relationship Id="rId499" Type="http://schemas.openxmlformats.org/officeDocument/2006/relationships/image" Target="media/image495.emf"/><Relationship Id="rId927" Type="http://schemas.openxmlformats.org/officeDocument/2006/relationships/image" Target="media/image923.emf"/><Relationship Id="rId56" Type="http://schemas.openxmlformats.org/officeDocument/2006/relationships/image" Target="media/image52.emf"/><Relationship Id="rId359" Type="http://schemas.openxmlformats.org/officeDocument/2006/relationships/image" Target="media/image355.emf"/><Relationship Id="rId566" Type="http://schemas.openxmlformats.org/officeDocument/2006/relationships/image" Target="media/image562.emf"/><Relationship Id="rId773" Type="http://schemas.openxmlformats.org/officeDocument/2006/relationships/image" Target="media/image769.emf"/><Relationship Id="rId121" Type="http://schemas.openxmlformats.org/officeDocument/2006/relationships/image" Target="media/image117.emf"/><Relationship Id="rId219" Type="http://schemas.openxmlformats.org/officeDocument/2006/relationships/image" Target="media/image215.emf"/><Relationship Id="rId426" Type="http://schemas.openxmlformats.org/officeDocument/2006/relationships/image" Target="media/image422.emf"/><Relationship Id="rId633" Type="http://schemas.openxmlformats.org/officeDocument/2006/relationships/image" Target="media/image629.emf"/><Relationship Id="rId980" Type="http://schemas.openxmlformats.org/officeDocument/2006/relationships/image" Target="media/image976.emf"/><Relationship Id="rId840" Type="http://schemas.openxmlformats.org/officeDocument/2006/relationships/image" Target="media/image836.emf"/><Relationship Id="rId938" Type="http://schemas.openxmlformats.org/officeDocument/2006/relationships/image" Target="media/image934.emf"/><Relationship Id="rId67" Type="http://schemas.openxmlformats.org/officeDocument/2006/relationships/image" Target="media/image63.emf"/><Relationship Id="rId272" Type="http://schemas.openxmlformats.org/officeDocument/2006/relationships/image" Target="media/image268.emf"/><Relationship Id="rId577" Type="http://schemas.openxmlformats.org/officeDocument/2006/relationships/image" Target="media/image573.emf"/><Relationship Id="rId700" Type="http://schemas.openxmlformats.org/officeDocument/2006/relationships/image" Target="media/image696.emf"/><Relationship Id="rId132" Type="http://schemas.openxmlformats.org/officeDocument/2006/relationships/image" Target="media/image128.emf"/><Relationship Id="rId784" Type="http://schemas.openxmlformats.org/officeDocument/2006/relationships/image" Target="media/image780.emf"/><Relationship Id="rId991" Type="http://schemas.openxmlformats.org/officeDocument/2006/relationships/image" Target="media/image987.emf"/><Relationship Id="rId437" Type="http://schemas.openxmlformats.org/officeDocument/2006/relationships/image" Target="media/image433.emf"/><Relationship Id="rId644" Type="http://schemas.openxmlformats.org/officeDocument/2006/relationships/image" Target="media/image640.emf"/><Relationship Id="rId851" Type="http://schemas.openxmlformats.org/officeDocument/2006/relationships/image" Target="media/image847.emf"/><Relationship Id="rId283" Type="http://schemas.openxmlformats.org/officeDocument/2006/relationships/image" Target="media/image279.emf"/><Relationship Id="rId490" Type="http://schemas.openxmlformats.org/officeDocument/2006/relationships/image" Target="media/image486.emf"/><Relationship Id="rId504" Type="http://schemas.openxmlformats.org/officeDocument/2006/relationships/image" Target="media/image500.emf"/><Relationship Id="rId711" Type="http://schemas.openxmlformats.org/officeDocument/2006/relationships/image" Target="media/image707.emf"/><Relationship Id="rId949" Type="http://schemas.openxmlformats.org/officeDocument/2006/relationships/image" Target="media/image945.emf"/><Relationship Id="rId78" Type="http://schemas.openxmlformats.org/officeDocument/2006/relationships/image" Target="media/image74.emf"/><Relationship Id="rId143" Type="http://schemas.openxmlformats.org/officeDocument/2006/relationships/image" Target="media/image139.emf"/><Relationship Id="rId350" Type="http://schemas.openxmlformats.org/officeDocument/2006/relationships/image" Target="media/image346.emf"/><Relationship Id="rId588" Type="http://schemas.openxmlformats.org/officeDocument/2006/relationships/image" Target="media/image584.emf"/><Relationship Id="rId795" Type="http://schemas.openxmlformats.org/officeDocument/2006/relationships/image" Target="media/image791.emf"/><Relationship Id="rId809" Type="http://schemas.openxmlformats.org/officeDocument/2006/relationships/image" Target="media/image805.emf"/><Relationship Id="rId9" Type="http://schemas.openxmlformats.org/officeDocument/2006/relationships/image" Target="media/image5.emf"/><Relationship Id="rId210" Type="http://schemas.openxmlformats.org/officeDocument/2006/relationships/image" Target="media/image206.emf"/><Relationship Id="rId448" Type="http://schemas.openxmlformats.org/officeDocument/2006/relationships/image" Target="media/image444.emf"/><Relationship Id="rId655" Type="http://schemas.openxmlformats.org/officeDocument/2006/relationships/image" Target="media/image651.emf"/><Relationship Id="rId862" Type="http://schemas.openxmlformats.org/officeDocument/2006/relationships/image" Target="media/image858.emf"/><Relationship Id="rId294" Type="http://schemas.openxmlformats.org/officeDocument/2006/relationships/image" Target="media/image290.emf"/><Relationship Id="rId308" Type="http://schemas.openxmlformats.org/officeDocument/2006/relationships/image" Target="media/image304.emf"/><Relationship Id="rId515" Type="http://schemas.openxmlformats.org/officeDocument/2006/relationships/image" Target="media/image511.emf"/><Relationship Id="rId722" Type="http://schemas.openxmlformats.org/officeDocument/2006/relationships/image" Target="media/image718.emf"/><Relationship Id="rId89" Type="http://schemas.openxmlformats.org/officeDocument/2006/relationships/image" Target="media/image85.emf"/><Relationship Id="rId154" Type="http://schemas.openxmlformats.org/officeDocument/2006/relationships/image" Target="media/image150.emf"/><Relationship Id="rId361" Type="http://schemas.openxmlformats.org/officeDocument/2006/relationships/image" Target="media/image357.emf"/><Relationship Id="rId599" Type="http://schemas.openxmlformats.org/officeDocument/2006/relationships/image" Target="media/image595.emf"/><Relationship Id="rId1005" Type="http://schemas.openxmlformats.org/officeDocument/2006/relationships/fontTable" Target="fontTable.xml"/><Relationship Id="rId459" Type="http://schemas.openxmlformats.org/officeDocument/2006/relationships/image" Target="media/image455.emf"/><Relationship Id="rId666" Type="http://schemas.openxmlformats.org/officeDocument/2006/relationships/image" Target="media/image662.emf"/><Relationship Id="rId873" Type="http://schemas.openxmlformats.org/officeDocument/2006/relationships/image" Target="media/image869.emf"/><Relationship Id="rId16" Type="http://schemas.openxmlformats.org/officeDocument/2006/relationships/image" Target="media/image12.emf"/><Relationship Id="rId221" Type="http://schemas.openxmlformats.org/officeDocument/2006/relationships/image" Target="media/image217.emf"/><Relationship Id="rId319" Type="http://schemas.openxmlformats.org/officeDocument/2006/relationships/image" Target="media/image315.emf"/><Relationship Id="rId526" Type="http://schemas.openxmlformats.org/officeDocument/2006/relationships/image" Target="media/image522.emf"/><Relationship Id="rId733" Type="http://schemas.openxmlformats.org/officeDocument/2006/relationships/image" Target="media/image729.emf"/><Relationship Id="rId940" Type="http://schemas.openxmlformats.org/officeDocument/2006/relationships/image" Target="media/image936.emf"/><Relationship Id="rId165" Type="http://schemas.openxmlformats.org/officeDocument/2006/relationships/image" Target="media/image161.emf"/><Relationship Id="rId372" Type="http://schemas.openxmlformats.org/officeDocument/2006/relationships/image" Target="media/image368.emf"/><Relationship Id="rId677" Type="http://schemas.openxmlformats.org/officeDocument/2006/relationships/image" Target="media/image673.emf"/><Relationship Id="rId800" Type="http://schemas.openxmlformats.org/officeDocument/2006/relationships/image" Target="media/image796.emf"/><Relationship Id="rId232" Type="http://schemas.openxmlformats.org/officeDocument/2006/relationships/image" Target="media/image228.emf"/><Relationship Id="rId884" Type="http://schemas.openxmlformats.org/officeDocument/2006/relationships/image" Target="media/image880.emf"/><Relationship Id="rId27" Type="http://schemas.openxmlformats.org/officeDocument/2006/relationships/image" Target="media/image23.emf"/><Relationship Id="rId537" Type="http://schemas.openxmlformats.org/officeDocument/2006/relationships/image" Target="media/image533.emf"/><Relationship Id="rId744" Type="http://schemas.openxmlformats.org/officeDocument/2006/relationships/image" Target="media/image740.emf"/><Relationship Id="rId951" Type="http://schemas.openxmlformats.org/officeDocument/2006/relationships/image" Target="media/image94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d6803\Documents\Custom%20Office%20Templates\Warehouse%20Inventory%20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CC7E6-383C-4439-9E72-36DC934FB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Warehouse Inventory 1.1.dotx</Template>
  <TotalTime>1</TotalTime>
  <Pages>250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Kelly</dc:creator>
  <cp:keywords/>
  <cp:lastModifiedBy>David Kelly</cp:lastModifiedBy>
  <cp:revision>1</cp:revision>
  <cp:lastPrinted>2010-06-09T14:59:00Z</cp:lastPrinted>
  <dcterms:created xsi:type="dcterms:W3CDTF">2021-02-25T10:20:00Z</dcterms:created>
  <dcterms:modified xsi:type="dcterms:W3CDTF">2021-02-25T10:21:00Z</dcterms:modified>
</cp:coreProperties>
</file>